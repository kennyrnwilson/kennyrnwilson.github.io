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38A5D173" w:rsidR="00EC57A3" w:rsidRDefault="000A3A05" w:rsidP="00F87A06">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w:t>
      </w:r>
      <w:r w:rsidR="00F87A06">
        <w:t xml:space="preserve">between .NET core and .NET Framework is that .NET Core can </w:t>
      </w:r>
      <w:r w:rsidR="009F2BF8">
        <w:t xml:space="preserve">be deployed side by side </w:t>
      </w:r>
      <w:r w:rsidR="0047337A">
        <w:t xml:space="preserve">with </w:t>
      </w:r>
      <w:r w:rsidR="009F2BF8">
        <w:t xml:space="preserve">an application. </w:t>
      </w:r>
    </w:p>
    <w:p w14:paraId="6B35202D" w14:textId="77777777" w:rsidR="006376E9" w:rsidRDefault="006376E9">
      <w:pPr>
        <w:spacing w:after="160" w:line="259" w:lineRule="auto"/>
        <w:rPr>
          <w:rFonts w:asciiTheme="majorHAnsi" w:eastAsiaTheme="majorEastAsia" w:hAnsiTheme="majorHAnsi" w:cstheme="majorBidi"/>
          <w:color w:val="31378B" w:themeColor="text2"/>
          <w:sz w:val="32"/>
          <w:szCs w:val="28"/>
        </w:rPr>
      </w:pPr>
      <w:r>
        <w:br w:type="page"/>
      </w:r>
    </w:p>
    <w:p w14:paraId="4C0B410F" w14:textId="086D7BDA" w:rsidR="00680D69" w:rsidRDefault="00680D69" w:rsidP="00AB1C41">
      <w:pPr>
        <w:pStyle w:val="Heading2"/>
      </w:pPr>
      <w:r>
        <w:lastRenderedPageBreak/>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4F632F" w:rsidP="004F632F">
      <w:hyperlink r:id="rId8" w:history="1">
        <w:r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C868A4" w:rsidP="00C868A4">
      <w:hyperlink r:id="rId9" w:history="1">
        <w:r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of  </w:t>
      </w:r>
      <w:r w:rsidR="009A4094" w:rsidRPr="009A4094">
        <w:rPr>
          <w:rStyle w:val="SourceCodeChar"/>
        </w:rPr>
        <w:t>IHost</w:t>
      </w:r>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3D1A63">
        <w:t xml:space="preserve">creates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0"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5DD47B01" w:rsidR="004F2588" w:rsidRDefault="004F2588" w:rsidP="004F2588">
      <w:pPr>
        <w:pStyle w:val="Caption"/>
        <w:keepNext/>
      </w:pPr>
      <w:r>
        <w:t xml:space="preserve">Listing </w:t>
      </w:r>
      <w:fldSimple w:instr=" SEQ Listing \* ARABIC ">
        <w:r w:rsidR="00DC20AB">
          <w:rPr>
            <w:noProof/>
          </w:rPr>
          <w:t>8</w:t>
        </w:r>
      </w:fldSimple>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8D05E7" w:rsidP="008D05E7">
      <w:hyperlink r:id="rId11" w:history="1">
        <w:r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179CD70C" w:rsidR="000C4662" w:rsidRDefault="000C4662" w:rsidP="000C4662">
      <w:pPr>
        <w:pStyle w:val="Caption"/>
        <w:keepNext/>
      </w:pPr>
      <w:r>
        <w:t xml:space="preserve">Listing </w:t>
      </w:r>
      <w:fldSimple w:instr=" SEQ Listing \* ARABIC ">
        <w:r w:rsidR="00DC20AB">
          <w:rPr>
            <w:noProof/>
          </w:rPr>
          <w:t>9</w:t>
        </w:r>
      </w:fldSimple>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02FB2BA1" w:rsidR="00B370FA" w:rsidRDefault="00B370FA" w:rsidP="00B370FA">
      <w:pPr>
        <w:pStyle w:val="Caption"/>
        <w:keepNext/>
      </w:pPr>
      <w:r>
        <w:t xml:space="preserve">Listing </w:t>
      </w:r>
      <w:fldSimple w:instr=" SEQ Listing \* ARABIC ">
        <w:r w:rsidR="00DC20AB">
          <w:rPr>
            <w:noProof/>
          </w:rPr>
          <w:t>10</w:t>
        </w:r>
      </w:fldSimple>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2827591E" w:rsidR="00B370FA" w:rsidRDefault="00B370FA" w:rsidP="00B370FA">
      <w:pPr>
        <w:pStyle w:val="Caption"/>
        <w:keepNext/>
      </w:pPr>
      <w:r>
        <w:t xml:space="preserve">Listing </w:t>
      </w:r>
      <w:fldSimple w:instr=" SEQ Listing \* ARABIC ">
        <w:r w:rsidR="00DC20AB">
          <w:rPr>
            <w:noProof/>
          </w:rPr>
          <w:t>11</w:t>
        </w:r>
      </w:fldSimple>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EE706C" w:rsidP="00EE706C">
      <w:hyperlink r:id="rId12" w:history="1">
        <w:r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71623D" w:rsidP="0071623D">
      <w:hyperlink r:id="rId13" w:history="1">
        <w:r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w:t>
      </w:r>
      <w:r w:rsidR="00D74D59">
        <w:t xml:space="preserve">We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DD3B94" w:rsidP="00DD3B94">
      <w:hyperlink r:id="rId14" w:history="1">
        <w:r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6F573E0A" w:rsidR="00AC1B27" w:rsidRDefault="00AC1B27" w:rsidP="00AC1B27">
      <w:pPr>
        <w:pStyle w:val="Heading2"/>
      </w:pPr>
      <w:r>
        <w:lastRenderedPageBreak/>
        <w:t>ASP.NET Core</w:t>
      </w:r>
    </w:p>
    <w:p w14:paraId="00F40145" w14:textId="3C7A1140"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564184" w:rsidP="00564184">
      <w:hyperlink r:id="rId15" w:history="1">
        <w:r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4B3482B0" w:rsidR="001D717D" w:rsidRDefault="001D717D" w:rsidP="001D717D">
      <w:pPr>
        <w:pStyle w:val="Caption"/>
        <w:keepNext/>
      </w:pPr>
      <w:r>
        <w:t xml:space="preserve">Listing </w:t>
      </w:r>
      <w:fldSimple w:instr=" SEQ Listing \* ARABIC ">
        <w:r w:rsidR="00DC20AB">
          <w:rPr>
            <w:noProof/>
          </w:rPr>
          <w:t>12</w:t>
        </w:r>
      </w:fldSimple>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45FFAE6F" w:rsidR="001A0BB4" w:rsidRDefault="001A0BB4" w:rsidP="001A0BB4">
      <w:pPr>
        <w:pStyle w:val="Caption"/>
        <w:keepNext/>
      </w:pPr>
      <w:r>
        <w:t xml:space="preserve">Listing </w:t>
      </w:r>
      <w:fldSimple w:instr=" SEQ Listing \* ARABIC ">
        <w:r w:rsidR="00DC20AB">
          <w:rPr>
            <w:noProof/>
          </w:rPr>
          <w:t>13</w:t>
        </w:r>
      </w:fldSimple>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E26927" w:rsidP="00E26927">
      <w:hyperlink r:id="rId17" w:history="1">
        <w:r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00450775" w:rsidR="000F03F6" w:rsidRDefault="000F03F6" w:rsidP="000F03F6">
      <w:pPr>
        <w:pStyle w:val="Caption"/>
        <w:keepNext/>
      </w:pPr>
      <w:r>
        <w:t xml:space="preserve">Listing </w:t>
      </w:r>
      <w:fldSimple w:instr=" SEQ Listing \* ARABIC ">
        <w:r w:rsidR="00DC20AB">
          <w:rPr>
            <w:noProof/>
          </w:rPr>
          <w:t>14</w:t>
        </w:r>
      </w:fldSimple>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49B1E1B1" w:rsidR="000F1FE1" w:rsidRDefault="000F1FE1" w:rsidP="000F1FE1">
      <w:pPr>
        <w:pStyle w:val="Caption"/>
        <w:keepNext/>
      </w:pPr>
      <w:r>
        <w:t xml:space="preserve">Listing </w:t>
      </w:r>
      <w:fldSimple w:instr=" SEQ Listing \* ARABIC ">
        <w:r w:rsidR="00DC20AB">
          <w:rPr>
            <w:noProof/>
          </w:rPr>
          <w:t>15</w:t>
        </w:r>
      </w:fldSimple>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A94F4D" w:rsidP="00A94F4D">
      <w:hyperlink r:id="rId19" w:history="1">
        <w:r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46FDEBA5" w:rsidR="00C24516" w:rsidRDefault="00C24516" w:rsidP="00C24516">
      <w:pPr>
        <w:pStyle w:val="Caption"/>
        <w:keepNext/>
      </w:pPr>
      <w:r>
        <w:t xml:space="preserve">Listing </w:t>
      </w:r>
      <w:fldSimple w:instr=" SEQ Listing \* ARABIC ">
        <w:r w:rsidR="00DC20AB">
          <w:rPr>
            <w:noProof/>
          </w:rPr>
          <w:t>16</w:t>
        </w:r>
      </w:fldSimple>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4AD3888F" w:rsidR="00FC241E" w:rsidRDefault="00FC241E" w:rsidP="005B35C6">
      <w:pPr>
        <w:pStyle w:val="Caption"/>
        <w:keepNext/>
      </w:pPr>
      <w:r>
        <w:t xml:space="preserve">Listing </w:t>
      </w:r>
      <w:fldSimple w:instr=" SEQ Listing \* ARABIC ">
        <w:r w:rsidR="00DC20AB">
          <w:rPr>
            <w:noProof/>
          </w:rPr>
          <w:t>17</w:t>
        </w:r>
      </w:fldSimple>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r w:rsidR="00C41FD4">
        <w:rPr>
          <w:rStyle w:val="CommandChar"/>
        </w:rPr>
        <w:t>IISE</w:t>
      </w:r>
      <w:r w:rsidR="00621C02" w:rsidRPr="00621C02">
        <w:rPr>
          <w:rStyle w:val="CommandChar"/>
        </w:rPr>
        <w:t>express.exe</w:t>
      </w:r>
    </w:p>
    <w:p w14:paraId="5C3A5768" w14:textId="0E53ECBB" w:rsidR="002B532E" w:rsidRDefault="002B532E" w:rsidP="008210A9">
      <w:pPr>
        <w:pStyle w:val="Heading4"/>
      </w:pPr>
      <w:r>
        <w:lastRenderedPageBreak/>
        <w:t>IIS out of process</w:t>
      </w:r>
    </w:p>
    <w:p w14:paraId="44AD8BE3" w14:textId="2BAB16FF" w:rsidR="00A50ED7" w:rsidRPr="00A50ED7" w:rsidRDefault="00A50ED7" w:rsidP="00A50ED7">
      <w:hyperlink r:id="rId21" w:history="1">
        <w:r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6F70AA74" w:rsidR="00C5610F" w:rsidRDefault="00C5610F" w:rsidP="00C5610F">
      <w:pPr>
        <w:pStyle w:val="Caption"/>
        <w:keepNext/>
      </w:pPr>
      <w:r>
        <w:t xml:space="preserve">Listing </w:t>
      </w:r>
      <w:fldSimple w:instr=" SEQ Listing \* ARABIC ">
        <w:r w:rsidR="00DC20AB">
          <w:rPr>
            <w:noProof/>
          </w:rPr>
          <w:t>18</w:t>
        </w:r>
      </w:fldSimple>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03C20AE0" w:rsidR="00221343" w:rsidRDefault="00221343" w:rsidP="00221343">
      <w:pPr>
        <w:pStyle w:val="Caption"/>
        <w:keepNext/>
      </w:pPr>
      <w:r>
        <w:t xml:space="preserve">Listing </w:t>
      </w:r>
      <w:fldSimple w:instr=" SEQ Listing \* ARABIC ">
        <w:r w:rsidR="00DC20AB">
          <w:rPr>
            <w:noProof/>
          </w:rPr>
          <w:t>19</w:t>
        </w:r>
      </w:fldSimple>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app we have two processes. Our .NET process called </w:t>
      </w:r>
      <w:r w:rsidR="00826F78" w:rsidRPr="00826F78">
        <w:rPr>
          <w:rStyle w:val="CommandChar"/>
        </w:rPr>
        <w:t xml:space="preserve">4. IIS Out Of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3"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CC13EE" w:rsidP="005A725E">
      <w:hyperlink r:id="rId24" w:history="1">
        <w:r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2F3862" w:rsidP="002F3862">
      <w:hyperlink r:id="rId25" w:history="1">
        <w:r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B56CF0" w:rsidP="00B56CF0">
      <w:hyperlink r:id="rId26" w:history="1">
        <w:r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7C1FA9" w:rsidP="007C1FA9">
      <w:hyperlink r:id="rId28" w:history="1">
        <w:r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Now when we start out app from Visual Studio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0F036A" w:rsidP="000F036A">
      <w:hyperlink r:id="rId36" w:history="1">
        <w:r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7"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634F8E" w:rsidP="00C745F8">
      <w:hyperlink r:id="rId38"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8B4653" w:rsidP="008F3D4A">
      <w:hyperlink r:id="rId39" w:history="1">
        <w:r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0"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FE7E84" w:rsidP="00FE7E84">
      <w:hyperlink r:id="rId41" w:history="1">
        <w:r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2"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01DA1F11" w14:textId="217BBC18" w:rsidR="00F3199E" w:rsidRPr="00F3199E" w:rsidRDefault="00F3199E" w:rsidP="00F3199E">
      <w:hyperlink r:id="rId45" w:history="1">
        <w:r w:rsidRPr="00F3199E">
          <w:rPr>
            <w:rStyle w:val="Hyperlink"/>
            <w:rFonts w:cstheme="minorBidi"/>
          </w:rPr>
          <w:t>SourceCode</w:t>
        </w:r>
      </w:hyperlink>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35FDA2F2" w:rsidR="000666F6" w:rsidRDefault="000666F6" w:rsidP="000666F6">
      <w:pPr>
        <w:pStyle w:val="Caption"/>
        <w:keepNext/>
        <w:ind w:left="0"/>
      </w:pPr>
      <w:r>
        <w:t xml:space="preserve">Figure </w:t>
      </w:r>
      <w:fldSimple w:instr=" SEQ Figure \* ARABIC ">
        <w:r w:rsidR="00DC20AB">
          <w:rPr>
            <w:noProof/>
          </w:rPr>
          <w:t>1</w:t>
        </w:r>
      </w:fldSimple>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2EDC190F"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hyperlink r:id="rId46" w:history="1">
        <w:r w:rsidR="00EE2C5F" w:rsidRPr="00EE2C5F">
          <w:rPr>
            <w:rStyle w:val="Hyperlink"/>
            <w:rFonts w:cstheme="minorBidi"/>
          </w:rPr>
          <w:t>Source Code</w:t>
        </w:r>
      </w:hyperlink>
    </w:p>
    <w:p w14:paraId="36E41390" w14:textId="77777777" w:rsidR="00E30DC0" w:rsidRDefault="00E30DC0" w:rsidP="006464EC"/>
    <w:p w14:paraId="0921E292" w14:textId="77777777" w:rsidR="00E30DC0" w:rsidRPr="006464EC" w:rsidRDefault="00E30DC0" w:rsidP="006464EC"/>
    <w:p w14:paraId="7F9E837C" w14:textId="77777777" w:rsidR="00013B32" w:rsidRPr="00013B32" w:rsidRDefault="00013B32" w:rsidP="00013B32"/>
    <w:p w14:paraId="3BB4804B" w14:textId="16AEFAE3" w:rsidR="00D55D68" w:rsidRDefault="00D55D68">
      <w:r>
        <w:br w:type="page"/>
      </w:r>
    </w:p>
    <w:p w14:paraId="0E20DA0B" w14:textId="77777777" w:rsidR="0090264C" w:rsidRDefault="0090264C">
      <w:pPr>
        <w:spacing w:after="160" w:line="259" w:lineRule="auto"/>
        <w:rPr>
          <w:rFonts w:asciiTheme="majorHAnsi" w:eastAsiaTheme="majorEastAsia" w:hAnsiTheme="majorHAnsi" w:cstheme="majorBidi"/>
          <w:color w:val="31378B" w:themeColor="text2"/>
          <w:sz w:val="32"/>
          <w:szCs w:val="28"/>
        </w:rPr>
      </w:pPr>
      <w:r>
        <w:lastRenderedPageBreak/>
        <w:br w:type="page"/>
      </w:r>
    </w:p>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start-up the JIT compiler generates a fast unoptimized compilation to facilitate fast start up. If the method is heavily used a background thread generates an optimised compilation that can be swapped in. </w:t>
      </w:r>
    </w:p>
    <w:p w14:paraId="14697758" w14:textId="77777777" w:rsidR="006938C7" w:rsidRDefault="006938C7" w:rsidP="006938C7"/>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tasks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lastRenderedPageBreak/>
        <w:t xml:space="preserve">Internally a Span encapsulates a ref T that essentially is a direct pointer to some piece of memory. In this way it does not require an offset calculation to use it. </w:t>
      </w:r>
    </w:p>
    <w:p w14:paraId="05E3299F" w14:textId="77777777" w:rsidR="006938C7" w:rsidRDefault="00634F8E" w:rsidP="006938C7">
      <w:hyperlink r:id="rId47"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634F8E" w:rsidP="006938C7">
      <w:hyperlink r:id="rId48"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Times 2 performance improvement over .net framework by removing expensive modulus operation</w:t>
      </w:r>
    </w:p>
    <w:p w14:paraId="3ED3F2F7" w14:textId="77777777" w:rsidR="006938C7" w:rsidRPr="00B160AD" w:rsidRDefault="006938C7" w:rsidP="006938C7"/>
    <w:p w14:paraId="641CBDC1" w14:textId="77777777" w:rsidR="006938C7" w:rsidRDefault="006938C7" w:rsidP="006938C7"/>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p w14:paraId="6BF026E3" w14:textId="77777777" w:rsidR="006938C7" w:rsidRPr="00F867B3" w:rsidRDefault="006938C7" w:rsidP="006938C7"/>
    <w:p w14:paraId="7710C58E" w14:textId="77777777" w:rsidR="006938C7" w:rsidRDefault="006938C7" w:rsidP="006938C7">
      <w:pPr>
        <w:rPr>
          <w:rFonts w:asciiTheme="majorHAnsi" w:eastAsiaTheme="majorEastAsia" w:hAnsiTheme="majorHAnsi" w:cstheme="majorBidi"/>
          <w:color w:val="31378B" w:themeColor="text2"/>
          <w:sz w:val="32"/>
          <w:szCs w:val="28"/>
        </w:rPr>
      </w:pPr>
      <w:r>
        <w:br w:type="page"/>
      </w:r>
    </w:p>
    <w:p w14:paraId="139DEBFE" w14:textId="73C0F1E6" w:rsidR="00D13ED1" w:rsidRDefault="00D13ED1" w:rsidP="00D13ED1">
      <w:pPr>
        <w:pStyle w:val="Heading2"/>
      </w:pPr>
      <w:r>
        <w:lastRenderedPageBreak/>
        <w:t>Examples</w:t>
      </w:r>
    </w:p>
    <w:p w14:paraId="6B0DC175" w14:textId="563CDA67" w:rsidR="008D39BD" w:rsidRDefault="00D13ED1" w:rsidP="008D39BD">
      <w:pPr>
        <w:pStyle w:val="Heading3"/>
      </w:pPr>
      <w:r>
        <w:t>Basics</w:t>
      </w:r>
    </w:p>
    <w:p w14:paraId="6D3A4CB2" w14:textId="667188A0" w:rsidR="008D39BD" w:rsidRDefault="008D39BD" w:rsidP="008D39BD">
      <w:pPr>
        <w:pStyle w:val="Heading4"/>
      </w:pPr>
      <w:r>
        <w:t>Hello World</w:t>
      </w:r>
    </w:p>
    <w:p w14:paraId="779C10FE" w14:textId="77777777" w:rsidR="00754165" w:rsidRPr="00754165" w:rsidRDefault="00754165" w:rsidP="00754165">
      <w:pPr>
        <w:pStyle w:val="SourceCode"/>
      </w:pPr>
      <w:r w:rsidRPr="00754165">
        <w:t>using System.Threading.Tasks;</w:t>
      </w:r>
    </w:p>
    <w:p w14:paraId="3944C68D" w14:textId="77777777" w:rsidR="00754165" w:rsidRPr="00754165" w:rsidRDefault="00754165" w:rsidP="00754165">
      <w:pPr>
        <w:pStyle w:val="SourceCode"/>
      </w:pPr>
      <w:r w:rsidRPr="00754165">
        <w:t>using Microsoft.AspNetCore.Builder;</w:t>
      </w:r>
    </w:p>
    <w:p w14:paraId="1E81E6D1" w14:textId="77777777" w:rsidR="00754165" w:rsidRPr="00754165" w:rsidRDefault="00754165" w:rsidP="00754165">
      <w:pPr>
        <w:pStyle w:val="SourceCode"/>
      </w:pPr>
      <w:r w:rsidRPr="00754165">
        <w:t>using Microsoft.AspNetCore.Hosting;</w:t>
      </w:r>
    </w:p>
    <w:p w14:paraId="7880A05C" w14:textId="77777777" w:rsidR="00754165" w:rsidRPr="00754165" w:rsidRDefault="00754165" w:rsidP="00754165">
      <w:pPr>
        <w:pStyle w:val="SourceCode"/>
      </w:pPr>
      <w:r w:rsidRPr="00754165">
        <w:t>using Microsoft.AspNetCore.Http;</w:t>
      </w:r>
    </w:p>
    <w:p w14:paraId="7994F1B7" w14:textId="77777777" w:rsidR="00754165" w:rsidRPr="00754165" w:rsidRDefault="00754165" w:rsidP="00754165">
      <w:pPr>
        <w:pStyle w:val="SourceCode"/>
      </w:pPr>
    </w:p>
    <w:p w14:paraId="6209E2E7" w14:textId="77777777" w:rsidR="00754165" w:rsidRPr="00754165" w:rsidRDefault="00754165" w:rsidP="00754165">
      <w:pPr>
        <w:pStyle w:val="SourceCode"/>
      </w:pPr>
      <w:r w:rsidRPr="00754165">
        <w:t>namespace SingleTerminatingMiddleware</w:t>
      </w:r>
    </w:p>
    <w:p w14:paraId="3052A7A3" w14:textId="77777777" w:rsidR="00754165" w:rsidRPr="00754165" w:rsidRDefault="00754165" w:rsidP="00754165">
      <w:pPr>
        <w:pStyle w:val="SourceCode"/>
      </w:pPr>
      <w:r w:rsidRPr="00754165">
        <w:t>{</w:t>
      </w:r>
    </w:p>
    <w:p w14:paraId="6DF5EB62" w14:textId="77777777" w:rsidR="00754165" w:rsidRPr="00754165" w:rsidRDefault="00754165" w:rsidP="00754165">
      <w:pPr>
        <w:pStyle w:val="SourceCode"/>
      </w:pPr>
      <w:r w:rsidRPr="00754165">
        <w:t xml:space="preserve">    public class Program</w:t>
      </w:r>
    </w:p>
    <w:p w14:paraId="0E540045" w14:textId="77777777" w:rsidR="00754165" w:rsidRPr="00754165" w:rsidRDefault="00754165" w:rsidP="00754165">
      <w:pPr>
        <w:pStyle w:val="SourceCode"/>
      </w:pPr>
      <w:r w:rsidRPr="00754165">
        <w:t xml:space="preserve">    {</w:t>
      </w:r>
    </w:p>
    <w:p w14:paraId="479B1FAC" w14:textId="77777777" w:rsidR="00754165" w:rsidRPr="00754165" w:rsidRDefault="00754165" w:rsidP="00754165">
      <w:pPr>
        <w:pStyle w:val="SourceCode"/>
      </w:pPr>
      <w:r w:rsidRPr="00754165">
        <w:t xml:space="preserve">        public static void Main(string[] args)</w:t>
      </w:r>
    </w:p>
    <w:p w14:paraId="251AE3B3" w14:textId="77777777" w:rsidR="00754165" w:rsidRPr="00754165" w:rsidRDefault="00754165" w:rsidP="00754165">
      <w:pPr>
        <w:pStyle w:val="SourceCode"/>
      </w:pPr>
      <w:r w:rsidRPr="00754165">
        <w:t xml:space="preserve">        {</w:t>
      </w:r>
    </w:p>
    <w:p w14:paraId="139E182E" w14:textId="77777777" w:rsidR="00754165" w:rsidRPr="00754165" w:rsidRDefault="00754165" w:rsidP="00754165">
      <w:pPr>
        <w:pStyle w:val="SourceCode"/>
      </w:pPr>
      <w:r w:rsidRPr="00754165">
        <w:t xml:space="preserve">            var webHost = new WebHostBuilder()</w:t>
      </w:r>
    </w:p>
    <w:p w14:paraId="3312617F" w14:textId="77777777" w:rsidR="00754165" w:rsidRPr="00754165" w:rsidRDefault="00754165" w:rsidP="00754165">
      <w:pPr>
        <w:pStyle w:val="SourceCode"/>
      </w:pPr>
      <w:r w:rsidRPr="00754165">
        <w:t xml:space="preserve">                .UseKestrel()</w:t>
      </w:r>
    </w:p>
    <w:p w14:paraId="6333153C" w14:textId="77777777" w:rsidR="00754165" w:rsidRPr="00754165" w:rsidRDefault="00754165" w:rsidP="00754165">
      <w:pPr>
        <w:pStyle w:val="SourceCode"/>
      </w:pPr>
      <w:r w:rsidRPr="00754165">
        <w:t xml:space="preserve">                .Configure(ConfigureApp)</w:t>
      </w:r>
    </w:p>
    <w:p w14:paraId="39C27F4E" w14:textId="77777777" w:rsidR="00754165" w:rsidRPr="00754165" w:rsidRDefault="00754165" w:rsidP="00754165">
      <w:pPr>
        <w:pStyle w:val="SourceCode"/>
      </w:pPr>
      <w:r w:rsidRPr="00754165">
        <w:t xml:space="preserve">                .Build();</w:t>
      </w:r>
    </w:p>
    <w:p w14:paraId="759AAB60" w14:textId="77777777" w:rsidR="00754165" w:rsidRPr="00754165" w:rsidRDefault="00754165" w:rsidP="00754165">
      <w:pPr>
        <w:pStyle w:val="SourceCode"/>
      </w:pPr>
    </w:p>
    <w:p w14:paraId="49AD6C20" w14:textId="77777777" w:rsidR="00754165" w:rsidRPr="00754165" w:rsidRDefault="00754165" w:rsidP="00754165">
      <w:pPr>
        <w:pStyle w:val="SourceCode"/>
      </w:pPr>
      <w:r w:rsidRPr="00754165">
        <w:t xml:space="preserve">            // Start Listening</w:t>
      </w:r>
    </w:p>
    <w:p w14:paraId="1D19D0FB" w14:textId="77777777" w:rsidR="00754165" w:rsidRPr="00754165" w:rsidRDefault="00754165" w:rsidP="00754165">
      <w:pPr>
        <w:pStyle w:val="SourceCode"/>
      </w:pPr>
      <w:r w:rsidRPr="00754165">
        <w:t xml:space="preserve">            webHost.Run();</w:t>
      </w:r>
    </w:p>
    <w:p w14:paraId="0273005C" w14:textId="77777777" w:rsidR="00754165" w:rsidRPr="00754165" w:rsidRDefault="00754165" w:rsidP="00754165">
      <w:pPr>
        <w:pStyle w:val="SourceCode"/>
      </w:pPr>
      <w:r w:rsidRPr="00754165">
        <w:t xml:space="preserve">        }</w:t>
      </w:r>
    </w:p>
    <w:p w14:paraId="10E16E5D" w14:textId="77777777" w:rsidR="00754165" w:rsidRPr="00754165" w:rsidRDefault="00754165" w:rsidP="00754165">
      <w:pPr>
        <w:pStyle w:val="SourceCode"/>
      </w:pPr>
    </w:p>
    <w:p w14:paraId="3353AE52" w14:textId="77777777" w:rsidR="00754165" w:rsidRPr="00754165" w:rsidRDefault="00754165" w:rsidP="00754165">
      <w:pPr>
        <w:pStyle w:val="SourceCode"/>
      </w:pPr>
      <w:r w:rsidRPr="00754165">
        <w:t xml:space="preserve">        private static void ConfigureApp(IApplicationBuilder bld)</w:t>
      </w:r>
    </w:p>
    <w:p w14:paraId="2C5343AD" w14:textId="77777777" w:rsidR="00754165" w:rsidRPr="00754165" w:rsidRDefault="00754165" w:rsidP="00754165">
      <w:pPr>
        <w:pStyle w:val="SourceCode"/>
      </w:pPr>
      <w:r w:rsidRPr="00754165">
        <w:t xml:space="preserve">        {</w:t>
      </w:r>
    </w:p>
    <w:p w14:paraId="11580D0E" w14:textId="77777777" w:rsidR="00754165" w:rsidRPr="00754165" w:rsidRDefault="00754165" w:rsidP="00754165">
      <w:pPr>
        <w:pStyle w:val="SourceCode"/>
      </w:pPr>
      <w:r w:rsidRPr="00754165">
        <w:t xml:space="preserve">            bld.Run(</w:t>
      </w:r>
      <w:r w:rsidRPr="00385B85">
        <w:rPr>
          <w:rStyle w:val="SourceCodeStrongChar"/>
        </w:rPr>
        <w:t>TerminatingMiddleware</w:t>
      </w:r>
      <w:r w:rsidRPr="00754165">
        <w:t>);</w:t>
      </w:r>
    </w:p>
    <w:p w14:paraId="79F99751" w14:textId="77777777" w:rsidR="00754165" w:rsidRPr="00754165" w:rsidRDefault="00754165" w:rsidP="00754165">
      <w:pPr>
        <w:pStyle w:val="SourceCode"/>
      </w:pPr>
      <w:r w:rsidRPr="00754165">
        <w:t xml:space="preserve">        }</w:t>
      </w:r>
    </w:p>
    <w:p w14:paraId="772EF855" w14:textId="77777777" w:rsidR="00754165" w:rsidRPr="00754165" w:rsidRDefault="00754165" w:rsidP="00754165">
      <w:pPr>
        <w:pStyle w:val="SourceCode"/>
      </w:pPr>
    </w:p>
    <w:p w14:paraId="5FF9C319" w14:textId="77777777" w:rsidR="00754165" w:rsidRPr="00754165" w:rsidRDefault="00754165" w:rsidP="00385B85">
      <w:pPr>
        <w:pStyle w:val="SourceCodeStrong"/>
      </w:pPr>
      <w:r w:rsidRPr="00754165">
        <w:t xml:space="preserve">        private static async Task TerminatingMiddleware(HttpContext ctx)</w:t>
      </w:r>
    </w:p>
    <w:p w14:paraId="0BBE776B" w14:textId="77777777" w:rsidR="00754165" w:rsidRPr="00754165" w:rsidRDefault="00754165" w:rsidP="00385B85">
      <w:pPr>
        <w:pStyle w:val="SourceCodeStrong"/>
      </w:pPr>
      <w:r w:rsidRPr="00754165">
        <w:t xml:space="preserve">        {</w:t>
      </w:r>
    </w:p>
    <w:p w14:paraId="24F7F57A" w14:textId="77777777" w:rsidR="00754165" w:rsidRPr="00754165" w:rsidRDefault="00754165" w:rsidP="00385B85">
      <w:pPr>
        <w:pStyle w:val="SourceCodeStrong"/>
      </w:pPr>
      <w:r w:rsidRPr="00754165">
        <w:t xml:space="preserve">            await ctx.Response.WriteAsync("Hello World");</w:t>
      </w:r>
    </w:p>
    <w:p w14:paraId="5791063C" w14:textId="77777777" w:rsidR="00754165" w:rsidRPr="00754165" w:rsidRDefault="00754165" w:rsidP="00385B85">
      <w:pPr>
        <w:pStyle w:val="SourceCodeStrong"/>
      </w:pPr>
      <w:r w:rsidRPr="00754165">
        <w:t xml:space="preserve">        }</w:t>
      </w:r>
    </w:p>
    <w:p w14:paraId="71A91F7C" w14:textId="77777777" w:rsidR="00754165" w:rsidRPr="00754165" w:rsidRDefault="00754165" w:rsidP="00754165">
      <w:pPr>
        <w:pStyle w:val="SourceCode"/>
      </w:pPr>
      <w:r w:rsidRPr="00754165">
        <w:t xml:space="preserve">    }</w:t>
      </w:r>
    </w:p>
    <w:p w14:paraId="2D7363E5" w14:textId="177F345B" w:rsidR="004F5E12" w:rsidRPr="00754165" w:rsidRDefault="00754165" w:rsidP="00754165">
      <w:pPr>
        <w:pStyle w:val="SourceCode"/>
      </w:pPr>
      <w:r w:rsidRPr="00754165">
        <w:t>}</w:t>
      </w:r>
    </w:p>
    <w:p w14:paraId="06084301" w14:textId="77777777" w:rsidR="00754165" w:rsidRDefault="00754165" w:rsidP="00754165">
      <w:pPr>
        <w:pStyle w:val="SourceCode"/>
      </w:pPr>
    </w:p>
    <w:p w14:paraId="518EA03C" w14:textId="2D1FE242" w:rsidR="00D50EE7" w:rsidRDefault="0054767C" w:rsidP="00D50EE7">
      <w:r>
        <w:t>In bold is the terminating middleware</w:t>
      </w:r>
      <w:r w:rsidR="00241A57">
        <w:t xml:space="preserve"> that writes the response. </w:t>
      </w:r>
    </w:p>
    <w:p w14:paraId="1499CBAA" w14:textId="77777777" w:rsidR="001763EA" w:rsidRDefault="001763EA">
      <w:pPr>
        <w:rPr>
          <w:rFonts w:asciiTheme="majorHAnsi" w:eastAsiaTheme="majorEastAsia" w:hAnsiTheme="majorHAnsi" w:cstheme="majorBidi"/>
          <w:b/>
          <w:iCs/>
          <w:smallCaps/>
          <w:color w:val="31378B" w:themeColor="text2"/>
          <w:szCs w:val="25"/>
        </w:rPr>
      </w:pPr>
      <w:r>
        <w:br w:type="page"/>
      </w:r>
    </w:p>
    <w:p w14:paraId="5EA5B3E4" w14:textId="30D5C0BC" w:rsidR="001763EA" w:rsidRDefault="001763EA" w:rsidP="001763EA">
      <w:pPr>
        <w:pStyle w:val="Heading4"/>
      </w:pPr>
      <w:r>
        <w:lastRenderedPageBreak/>
        <w:t xml:space="preserve">Adding </w:t>
      </w:r>
      <w:r w:rsidR="000C1ECA">
        <w:t xml:space="preserve">Non-Terminating </w:t>
      </w:r>
      <w:r>
        <w:t>Middleware</w:t>
      </w:r>
    </w:p>
    <w:p w14:paraId="24CB7FC5" w14:textId="1DF28C1F" w:rsidR="00284AE6" w:rsidRDefault="00284AE6" w:rsidP="00284AE6">
      <w:r>
        <w:t>We now add some non-terminating middleware</w:t>
      </w:r>
      <w:r w:rsidR="00DA7BDA">
        <w:t xml:space="preserve"> to form a small pipeline</w:t>
      </w:r>
    </w:p>
    <w:p w14:paraId="6648CBB4" w14:textId="77777777" w:rsidR="00EF1686" w:rsidRPr="00604E3B" w:rsidRDefault="00EF1686" w:rsidP="00EF1686">
      <w:pPr>
        <w:pStyle w:val="SourceCode"/>
        <w:rPr>
          <w:sz w:val="18"/>
          <w:szCs w:val="18"/>
        </w:rPr>
      </w:pPr>
      <w:r w:rsidRPr="00604E3B">
        <w:rPr>
          <w:sz w:val="18"/>
          <w:szCs w:val="18"/>
        </w:rPr>
        <w:t>using System;</w:t>
      </w:r>
    </w:p>
    <w:p w14:paraId="11BB959B" w14:textId="77777777" w:rsidR="00EF1686" w:rsidRPr="00604E3B" w:rsidRDefault="00EF1686" w:rsidP="00EF1686">
      <w:pPr>
        <w:pStyle w:val="SourceCode"/>
        <w:rPr>
          <w:sz w:val="18"/>
          <w:szCs w:val="18"/>
        </w:rPr>
      </w:pPr>
      <w:r w:rsidRPr="00604E3B">
        <w:rPr>
          <w:sz w:val="18"/>
          <w:szCs w:val="18"/>
        </w:rPr>
        <w:t>using System.Threading.Tasks;</w:t>
      </w:r>
    </w:p>
    <w:p w14:paraId="64670D49" w14:textId="77777777" w:rsidR="00EF1686" w:rsidRPr="00604E3B" w:rsidRDefault="00EF1686" w:rsidP="00EF1686">
      <w:pPr>
        <w:pStyle w:val="SourceCode"/>
        <w:rPr>
          <w:sz w:val="18"/>
          <w:szCs w:val="18"/>
        </w:rPr>
      </w:pPr>
      <w:r w:rsidRPr="00604E3B">
        <w:rPr>
          <w:sz w:val="18"/>
          <w:szCs w:val="18"/>
        </w:rPr>
        <w:t>using Microsoft.AspNetCore.Builder;</w:t>
      </w:r>
    </w:p>
    <w:p w14:paraId="60758947" w14:textId="77777777" w:rsidR="00EF1686" w:rsidRPr="00604E3B" w:rsidRDefault="00EF1686" w:rsidP="00EF1686">
      <w:pPr>
        <w:pStyle w:val="SourceCode"/>
        <w:rPr>
          <w:sz w:val="18"/>
          <w:szCs w:val="18"/>
        </w:rPr>
      </w:pPr>
      <w:r w:rsidRPr="00604E3B">
        <w:rPr>
          <w:sz w:val="18"/>
          <w:szCs w:val="18"/>
        </w:rPr>
        <w:t>using Microsoft.AspNetCore.Hosting;</w:t>
      </w:r>
    </w:p>
    <w:p w14:paraId="182047E1" w14:textId="77777777" w:rsidR="00EF1686" w:rsidRPr="00604E3B" w:rsidRDefault="00EF1686" w:rsidP="00EF1686">
      <w:pPr>
        <w:pStyle w:val="SourceCode"/>
        <w:rPr>
          <w:sz w:val="18"/>
          <w:szCs w:val="18"/>
        </w:rPr>
      </w:pPr>
      <w:r w:rsidRPr="00604E3B">
        <w:rPr>
          <w:sz w:val="18"/>
          <w:szCs w:val="18"/>
        </w:rPr>
        <w:t>using Microsoft.AspNetCore.Http;</w:t>
      </w:r>
    </w:p>
    <w:p w14:paraId="29724979" w14:textId="77777777" w:rsidR="00EF1686" w:rsidRPr="00604E3B" w:rsidRDefault="00EF1686" w:rsidP="00EF1686">
      <w:pPr>
        <w:pStyle w:val="SourceCode"/>
        <w:rPr>
          <w:sz w:val="18"/>
          <w:szCs w:val="18"/>
        </w:rPr>
      </w:pPr>
    </w:p>
    <w:p w14:paraId="20796C6B" w14:textId="77777777" w:rsidR="00EF1686" w:rsidRPr="00604E3B" w:rsidRDefault="00EF1686" w:rsidP="00EF1686">
      <w:pPr>
        <w:pStyle w:val="SourceCode"/>
        <w:rPr>
          <w:sz w:val="18"/>
          <w:szCs w:val="18"/>
        </w:rPr>
      </w:pPr>
      <w:r w:rsidRPr="00604E3B">
        <w:rPr>
          <w:sz w:val="18"/>
          <w:szCs w:val="18"/>
        </w:rPr>
        <w:t>namespace NonTerminatingMiddleware</w:t>
      </w:r>
    </w:p>
    <w:p w14:paraId="6D4106F5" w14:textId="77777777" w:rsidR="00EF1686" w:rsidRPr="00604E3B" w:rsidRDefault="00EF1686" w:rsidP="00EF1686">
      <w:pPr>
        <w:pStyle w:val="SourceCode"/>
        <w:rPr>
          <w:sz w:val="18"/>
          <w:szCs w:val="18"/>
        </w:rPr>
      </w:pPr>
      <w:r w:rsidRPr="00604E3B">
        <w:rPr>
          <w:sz w:val="18"/>
          <w:szCs w:val="18"/>
        </w:rPr>
        <w:t>{</w:t>
      </w:r>
    </w:p>
    <w:p w14:paraId="72B4C6C8" w14:textId="77777777" w:rsidR="00EF1686" w:rsidRPr="00604E3B" w:rsidRDefault="00EF1686" w:rsidP="00EF1686">
      <w:pPr>
        <w:pStyle w:val="SourceCode"/>
        <w:rPr>
          <w:sz w:val="18"/>
          <w:szCs w:val="18"/>
        </w:rPr>
      </w:pPr>
      <w:r w:rsidRPr="00604E3B">
        <w:rPr>
          <w:sz w:val="18"/>
          <w:szCs w:val="18"/>
        </w:rPr>
        <w:t xml:space="preserve">    public class Program</w:t>
      </w:r>
    </w:p>
    <w:p w14:paraId="1C3AE882" w14:textId="77777777" w:rsidR="00EF1686" w:rsidRPr="00604E3B" w:rsidRDefault="00EF1686" w:rsidP="00EF1686">
      <w:pPr>
        <w:pStyle w:val="SourceCode"/>
        <w:rPr>
          <w:sz w:val="18"/>
          <w:szCs w:val="18"/>
        </w:rPr>
      </w:pPr>
      <w:r w:rsidRPr="00604E3B">
        <w:rPr>
          <w:sz w:val="18"/>
          <w:szCs w:val="18"/>
        </w:rPr>
        <w:t xml:space="preserve">    {</w:t>
      </w:r>
    </w:p>
    <w:p w14:paraId="1AF694D3" w14:textId="77777777" w:rsidR="00EF1686" w:rsidRPr="00604E3B" w:rsidRDefault="00EF1686" w:rsidP="00EF1686">
      <w:pPr>
        <w:pStyle w:val="SourceCode"/>
        <w:rPr>
          <w:sz w:val="18"/>
          <w:szCs w:val="18"/>
        </w:rPr>
      </w:pPr>
      <w:r w:rsidRPr="00604E3B">
        <w:rPr>
          <w:sz w:val="18"/>
          <w:szCs w:val="18"/>
        </w:rPr>
        <w:t xml:space="preserve">        public static void Main(string[] args)</w:t>
      </w:r>
    </w:p>
    <w:p w14:paraId="00B83514" w14:textId="77777777" w:rsidR="00EF1686" w:rsidRPr="00604E3B" w:rsidRDefault="00EF1686" w:rsidP="00EF1686">
      <w:pPr>
        <w:pStyle w:val="SourceCode"/>
        <w:rPr>
          <w:sz w:val="18"/>
          <w:szCs w:val="18"/>
        </w:rPr>
      </w:pPr>
      <w:r w:rsidRPr="00604E3B">
        <w:rPr>
          <w:sz w:val="18"/>
          <w:szCs w:val="18"/>
        </w:rPr>
        <w:t xml:space="preserve">        {</w:t>
      </w:r>
    </w:p>
    <w:p w14:paraId="35D8EC40" w14:textId="77777777" w:rsidR="00EF1686" w:rsidRPr="00604E3B" w:rsidRDefault="00EF1686" w:rsidP="00EF1686">
      <w:pPr>
        <w:pStyle w:val="SourceCode"/>
        <w:rPr>
          <w:sz w:val="18"/>
          <w:szCs w:val="18"/>
        </w:rPr>
      </w:pPr>
      <w:r w:rsidRPr="00604E3B">
        <w:rPr>
          <w:sz w:val="18"/>
          <w:szCs w:val="18"/>
        </w:rPr>
        <w:t xml:space="preserve">            IWebHost webHost = new WebHostBuilder()</w:t>
      </w:r>
    </w:p>
    <w:p w14:paraId="5DEC1EA1" w14:textId="77777777" w:rsidR="00EF1686" w:rsidRPr="00604E3B" w:rsidRDefault="00EF1686" w:rsidP="00EF1686">
      <w:pPr>
        <w:pStyle w:val="SourceCode"/>
        <w:rPr>
          <w:sz w:val="18"/>
          <w:szCs w:val="18"/>
        </w:rPr>
      </w:pPr>
      <w:r w:rsidRPr="00604E3B">
        <w:rPr>
          <w:sz w:val="18"/>
          <w:szCs w:val="18"/>
        </w:rPr>
        <w:t xml:space="preserve">                .UseKestrel()</w:t>
      </w:r>
    </w:p>
    <w:p w14:paraId="465FE173" w14:textId="77777777" w:rsidR="00EF1686" w:rsidRPr="00604E3B" w:rsidRDefault="00EF1686" w:rsidP="00EF1686">
      <w:pPr>
        <w:pStyle w:val="SourceCode"/>
        <w:rPr>
          <w:sz w:val="18"/>
          <w:szCs w:val="18"/>
        </w:rPr>
      </w:pPr>
      <w:r w:rsidRPr="00604E3B">
        <w:rPr>
          <w:sz w:val="18"/>
          <w:szCs w:val="18"/>
        </w:rPr>
        <w:t xml:space="preserve">                .Configure(ConfigureApp)</w:t>
      </w:r>
    </w:p>
    <w:p w14:paraId="6758E63F" w14:textId="77777777" w:rsidR="00EF1686" w:rsidRPr="00604E3B" w:rsidRDefault="00EF1686" w:rsidP="00EF1686">
      <w:pPr>
        <w:pStyle w:val="SourceCode"/>
        <w:rPr>
          <w:sz w:val="18"/>
          <w:szCs w:val="18"/>
        </w:rPr>
      </w:pPr>
      <w:r w:rsidRPr="00604E3B">
        <w:rPr>
          <w:sz w:val="18"/>
          <w:szCs w:val="18"/>
        </w:rPr>
        <w:t xml:space="preserve">                .Build();</w:t>
      </w:r>
    </w:p>
    <w:p w14:paraId="5885E730" w14:textId="77777777" w:rsidR="00EF1686" w:rsidRPr="00604E3B" w:rsidRDefault="00EF1686" w:rsidP="00EF1686">
      <w:pPr>
        <w:pStyle w:val="SourceCode"/>
        <w:rPr>
          <w:sz w:val="18"/>
          <w:szCs w:val="18"/>
        </w:rPr>
      </w:pPr>
    </w:p>
    <w:p w14:paraId="2402F049" w14:textId="77777777" w:rsidR="00EF1686" w:rsidRPr="00604E3B" w:rsidRDefault="00EF1686" w:rsidP="00EF1686">
      <w:pPr>
        <w:pStyle w:val="SourceCode"/>
        <w:rPr>
          <w:sz w:val="18"/>
          <w:szCs w:val="18"/>
        </w:rPr>
      </w:pPr>
      <w:r w:rsidRPr="00604E3B">
        <w:rPr>
          <w:sz w:val="18"/>
          <w:szCs w:val="18"/>
        </w:rPr>
        <w:t xml:space="preserve">            webHost.Run();</w:t>
      </w:r>
    </w:p>
    <w:p w14:paraId="1FC8DDD0" w14:textId="77777777" w:rsidR="00EF1686" w:rsidRPr="00604E3B" w:rsidRDefault="00EF1686" w:rsidP="00EF1686">
      <w:pPr>
        <w:pStyle w:val="SourceCode"/>
        <w:rPr>
          <w:sz w:val="18"/>
          <w:szCs w:val="18"/>
        </w:rPr>
      </w:pPr>
      <w:r w:rsidRPr="00604E3B">
        <w:rPr>
          <w:sz w:val="18"/>
          <w:szCs w:val="18"/>
        </w:rPr>
        <w:t xml:space="preserve">        }</w:t>
      </w:r>
    </w:p>
    <w:p w14:paraId="77F23E5D" w14:textId="77777777" w:rsidR="00EF1686" w:rsidRPr="00604E3B" w:rsidRDefault="00EF1686" w:rsidP="00EF1686">
      <w:pPr>
        <w:pStyle w:val="SourceCode"/>
        <w:rPr>
          <w:sz w:val="18"/>
          <w:szCs w:val="18"/>
        </w:rPr>
      </w:pPr>
    </w:p>
    <w:p w14:paraId="234F72C5" w14:textId="77777777" w:rsidR="00EF1686" w:rsidRPr="00604E3B" w:rsidRDefault="00EF1686" w:rsidP="00EF1686">
      <w:pPr>
        <w:pStyle w:val="SourceCode"/>
        <w:rPr>
          <w:sz w:val="18"/>
          <w:szCs w:val="18"/>
        </w:rPr>
      </w:pPr>
      <w:r w:rsidRPr="00604E3B">
        <w:rPr>
          <w:sz w:val="18"/>
          <w:szCs w:val="18"/>
        </w:rPr>
        <w:t xml:space="preserve">        private static void ConfigureApp(IApplicationBuilder applicationBuilder)</w:t>
      </w:r>
    </w:p>
    <w:p w14:paraId="39F2A225" w14:textId="77777777" w:rsidR="00EF1686" w:rsidRPr="00604E3B" w:rsidRDefault="00EF1686" w:rsidP="00EF1686">
      <w:pPr>
        <w:pStyle w:val="SourceCode"/>
        <w:rPr>
          <w:sz w:val="18"/>
          <w:szCs w:val="18"/>
        </w:rPr>
      </w:pPr>
      <w:r w:rsidRPr="00604E3B">
        <w:rPr>
          <w:sz w:val="18"/>
          <w:szCs w:val="18"/>
        </w:rPr>
        <w:t xml:space="preserve">        {</w:t>
      </w:r>
    </w:p>
    <w:p w14:paraId="2C433039" w14:textId="77777777" w:rsidR="00EF1686" w:rsidRPr="00604E3B" w:rsidRDefault="00EF1686" w:rsidP="00604E3B">
      <w:pPr>
        <w:pStyle w:val="SourceCodeStrong"/>
      </w:pPr>
      <w:r w:rsidRPr="00604E3B">
        <w:t xml:space="preserve">            applicationBuilder.Use(NonTerminatingMiddleware);</w:t>
      </w:r>
    </w:p>
    <w:p w14:paraId="289DB8D3" w14:textId="77777777" w:rsidR="00EF1686" w:rsidRPr="00604E3B" w:rsidRDefault="00EF1686" w:rsidP="00EF1686">
      <w:pPr>
        <w:pStyle w:val="SourceCode"/>
        <w:rPr>
          <w:sz w:val="18"/>
          <w:szCs w:val="18"/>
        </w:rPr>
      </w:pPr>
      <w:r w:rsidRPr="00604E3B">
        <w:rPr>
          <w:sz w:val="18"/>
          <w:szCs w:val="18"/>
        </w:rPr>
        <w:t xml:space="preserve">            applicationBuilder.Run(TerminatingMiddleware);</w:t>
      </w:r>
    </w:p>
    <w:p w14:paraId="45C84062" w14:textId="77777777" w:rsidR="00EF1686" w:rsidRPr="00604E3B" w:rsidRDefault="00EF1686" w:rsidP="00EF1686">
      <w:pPr>
        <w:pStyle w:val="SourceCode"/>
        <w:rPr>
          <w:sz w:val="18"/>
          <w:szCs w:val="18"/>
        </w:rPr>
      </w:pPr>
      <w:r w:rsidRPr="00604E3B">
        <w:rPr>
          <w:sz w:val="18"/>
          <w:szCs w:val="18"/>
        </w:rPr>
        <w:t xml:space="preserve">        }</w:t>
      </w:r>
    </w:p>
    <w:p w14:paraId="2E5ABF40" w14:textId="77777777" w:rsidR="00EF1686" w:rsidRPr="00604E3B" w:rsidRDefault="00EF1686" w:rsidP="00EF1686">
      <w:pPr>
        <w:pStyle w:val="SourceCode"/>
        <w:rPr>
          <w:sz w:val="18"/>
          <w:szCs w:val="18"/>
        </w:rPr>
      </w:pPr>
    </w:p>
    <w:p w14:paraId="6A67D74F" w14:textId="77777777" w:rsidR="00EF1686" w:rsidRPr="00604E3B" w:rsidRDefault="00EF1686" w:rsidP="00EF1686">
      <w:pPr>
        <w:pStyle w:val="SourceCode"/>
        <w:rPr>
          <w:sz w:val="18"/>
          <w:szCs w:val="18"/>
        </w:rPr>
      </w:pPr>
      <w:r w:rsidRPr="00604E3B">
        <w:rPr>
          <w:sz w:val="18"/>
          <w:szCs w:val="18"/>
        </w:rPr>
        <w:t xml:space="preserve">        private static async Task NonTerminatingMiddleware(HttpContext ctx,</w:t>
      </w:r>
    </w:p>
    <w:p w14:paraId="2CBBE278" w14:textId="77777777" w:rsidR="00EF1686" w:rsidRPr="00604E3B" w:rsidRDefault="00EF1686" w:rsidP="00EF1686">
      <w:pPr>
        <w:pStyle w:val="SourceCode"/>
        <w:rPr>
          <w:sz w:val="18"/>
          <w:szCs w:val="18"/>
        </w:rPr>
      </w:pPr>
      <w:r w:rsidRPr="00604E3B">
        <w:rPr>
          <w:sz w:val="18"/>
          <w:szCs w:val="18"/>
        </w:rPr>
        <w:t xml:space="preserve">            Func&lt;Task&gt; next)</w:t>
      </w:r>
    </w:p>
    <w:p w14:paraId="3EEBD73B" w14:textId="77777777" w:rsidR="00EF1686" w:rsidRPr="00604E3B" w:rsidRDefault="00EF1686" w:rsidP="00EF1686">
      <w:pPr>
        <w:pStyle w:val="SourceCode"/>
        <w:rPr>
          <w:sz w:val="18"/>
          <w:szCs w:val="18"/>
        </w:rPr>
      </w:pPr>
      <w:r w:rsidRPr="00604E3B">
        <w:rPr>
          <w:sz w:val="18"/>
          <w:szCs w:val="18"/>
        </w:rPr>
        <w:t xml:space="preserve">        {</w:t>
      </w:r>
    </w:p>
    <w:p w14:paraId="78ACD0C4" w14:textId="77777777" w:rsidR="00EF1686" w:rsidRPr="00604E3B" w:rsidRDefault="00EF1686" w:rsidP="00EF1686">
      <w:pPr>
        <w:pStyle w:val="SourceCode"/>
        <w:rPr>
          <w:sz w:val="18"/>
          <w:szCs w:val="18"/>
        </w:rPr>
      </w:pPr>
      <w:r w:rsidRPr="00604E3B">
        <w:rPr>
          <w:sz w:val="18"/>
          <w:szCs w:val="18"/>
        </w:rPr>
        <w:t xml:space="preserve">            // Preprocessing the request</w:t>
      </w:r>
    </w:p>
    <w:p w14:paraId="18D1E358" w14:textId="77777777" w:rsidR="00EF1686" w:rsidRPr="00604E3B" w:rsidRDefault="00EF1686" w:rsidP="00EF1686">
      <w:pPr>
        <w:pStyle w:val="SourceCode"/>
        <w:rPr>
          <w:sz w:val="18"/>
          <w:szCs w:val="18"/>
        </w:rPr>
      </w:pPr>
      <w:r w:rsidRPr="00604E3B">
        <w:rPr>
          <w:sz w:val="18"/>
          <w:szCs w:val="18"/>
        </w:rPr>
        <w:t xml:space="preserve">            await next();</w:t>
      </w:r>
    </w:p>
    <w:p w14:paraId="470B6F6D" w14:textId="77777777" w:rsidR="00EF1686" w:rsidRPr="00604E3B" w:rsidRDefault="00EF1686" w:rsidP="00EF1686">
      <w:pPr>
        <w:pStyle w:val="SourceCode"/>
        <w:rPr>
          <w:sz w:val="18"/>
          <w:szCs w:val="18"/>
        </w:rPr>
      </w:pPr>
      <w:r w:rsidRPr="00604E3B">
        <w:rPr>
          <w:sz w:val="18"/>
          <w:szCs w:val="18"/>
        </w:rPr>
        <w:t xml:space="preserve">            // Pose-process the request</w:t>
      </w:r>
    </w:p>
    <w:p w14:paraId="1CBE74E1" w14:textId="77777777" w:rsidR="00EF1686" w:rsidRPr="00604E3B" w:rsidRDefault="00EF1686" w:rsidP="00EF1686">
      <w:pPr>
        <w:pStyle w:val="SourceCode"/>
        <w:rPr>
          <w:sz w:val="18"/>
          <w:szCs w:val="18"/>
        </w:rPr>
      </w:pPr>
      <w:r w:rsidRPr="00604E3B">
        <w:rPr>
          <w:sz w:val="18"/>
          <w:szCs w:val="18"/>
        </w:rPr>
        <w:t xml:space="preserve">        }</w:t>
      </w:r>
    </w:p>
    <w:p w14:paraId="51968BC4" w14:textId="77777777" w:rsidR="00EF1686" w:rsidRPr="00604E3B" w:rsidRDefault="00EF1686" w:rsidP="00EF1686">
      <w:pPr>
        <w:pStyle w:val="SourceCode"/>
        <w:rPr>
          <w:sz w:val="18"/>
          <w:szCs w:val="18"/>
        </w:rPr>
      </w:pPr>
    </w:p>
    <w:p w14:paraId="177CC89B" w14:textId="77777777" w:rsidR="00EF1686" w:rsidRPr="00604E3B" w:rsidRDefault="00EF1686" w:rsidP="00EF1686">
      <w:pPr>
        <w:pStyle w:val="SourceCode"/>
        <w:rPr>
          <w:sz w:val="18"/>
          <w:szCs w:val="18"/>
        </w:rPr>
      </w:pPr>
      <w:r w:rsidRPr="00604E3B">
        <w:rPr>
          <w:sz w:val="18"/>
          <w:szCs w:val="18"/>
        </w:rPr>
        <w:t xml:space="preserve">        private static async Task TerminatingMiddleware(HttpContext httpContext)</w:t>
      </w:r>
    </w:p>
    <w:p w14:paraId="29289317" w14:textId="77777777" w:rsidR="00EF1686" w:rsidRPr="00604E3B" w:rsidRDefault="00EF1686" w:rsidP="00EF1686">
      <w:pPr>
        <w:pStyle w:val="SourceCode"/>
        <w:rPr>
          <w:sz w:val="18"/>
          <w:szCs w:val="18"/>
        </w:rPr>
      </w:pPr>
      <w:r w:rsidRPr="00604E3B">
        <w:rPr>
          <w:sz w:val="18"/>
          <w:szCs w:val="18"/>
        </w:rPr>
        <w:t xml:space="preserve">        {</w:t>
      </w:r>
    </w:p>
    <w:p w14:paraId="149F965A" w14:textId="77777777" w:rsidR="00EF1686" w:rsidRPr="00604E3B" w:rsidRDefault="00EF1686" w:rsidP="00EF1686">
      <w:pPr>
        <w:pStyle w:val="SourceCode"/>
        <w:rPr>
          <w:sz w:val="18"/>
          <w:szCs w:val="18"/>
        </w:rPr>
      </w:pPr>
      <w:r w:rsidRPr="00604E3B">
        <w:rPr>
          <w:sz w:val="18"/>
          <w:szCs w:val="18"/>
        </w:rPr>
        <w:t xml:space="preserve">            await httpContext.Response.WriteAsync("Hello World");</w:t>
      </w:r>
    </w:p>
    <w:p w14:paraId="4957A8A0" w14:textId="77777777" w:rsidR="00EF1686" w:rsidRPr="00604E3B" w:rsidRDefault="00EF1686" w:rsidP="00EF1686">
      <w:pPr>
        <w:pStyle w:val="SourceCode"/>
        <w:rPr>
          <w:sz w:val="18"/>
          <w:szCs w:val="18"/>
        </w:rPr>
      </w:pPr>
      <w:r w:rsidRPr="00604E3B">
        <w:rPr>
          <w:sz w:val="18"/>
          <w:szCs w:val="18"/>
        </w:rPr>
        <w:t xml:space="preserve">        }</w:t>
      </w:r>
    </w:p>
    <w:p w14:paraId="42ECE93A" w14:textId="77777777" w:rsidR="00EF1686" w:rsidRPr="00604E3B" w:rsidRDefault="00EF1686" w:rsidP="00EF1686">
      <w:pPr>
        <w:pStyle w:val="SourceCode"/>
        <w:rPr>
          <w:sz w:val="18"/>
          <w:szCs w:val="18"/>
        </w:rPr>
      </w:pPr>
      <w:r w:rsidRPr="00604E3B">
        <w:rPr>
          <w:sz w:val="18"/>
          <w:szCs w:val="18"/>
        </w:rPr>
        <w:t xml:space="preserve">    }</w:t>
      </w:r>
    </w:p>
    <w:p w14:paraId="3951DC20" w14:textId="15BC2D84" w:rsidR="001763EA" w:rsidRPr="00604E3B" w:rsidRDefault="00EF1686" w:rsidP="00EF1686">
      <w:pPr>
        <w:pStyle w:val="SourceCode"/>
        <w:rPr>
          <w:sz w:val="18"/>
          <w:szCs w:val="18"/>
        </w:rPr>
      </w:pPr>
      <w:r w:rsidRPr="00604E3B">
        <w:rPr>
          <w:sz w:val="18"/>
          <w:szCs w:val="18"/>
        </w:rPr>
        <w:t>}</w:t>
      </w:r>
    </w:p>
    <w:p w14:paraId="2D52222B" w14:textId="77777777" w:rsidR="0054767C" w:rsidRDefault="0054767C" w:rsidP="00E9012A">
      <w:pPr>
        <w:pStyle w:val="SourceCode"/>
      </w:pPr>
    </w:p>
    <w:p w14:paraId="7C6CFEEF" w14:textId="7C7D0F9B" w:rsidR="00AE7F70" w:rsidRDefault="00AE7F70" w:rsidP="00E9012A">
      <w:pPr>
        <w:pStyle w:val="SourceCode"/>
      </w:pPr>
    </w:p>
    <w:p w14:paraId="64CCA604" w14:textId="77777777" w:rsidR="00AE7F70" w:rsidRPr="00E9012A" w:rsidRDefault="00AE7F70" w:rsidP="00E9012A">
      <w:pPr>
        <w:pStyle w:val="SourceCode"/>
      </w:pPr>
    </w:p>
    <w:p w14:paraId="43AB03C6" w14:textId="12BCA16B" w:rsidR="0049462B" w:rsidRDefault="0049462B">
      <w:pPr>
        <w:rPr>
          <w:rFonts w:ascii="Consolas" w:hAnsi="Consolas" w:cs="Consolas"/>
          <w:color w:val="000000"/>
          <w:sz w:val="19"/>
          <w:szCs w:val="19"/>
        </w:rPr>
      </w:pPr>
      <w:r>
        <w:rPr>
          <w:rFonts w:ascii="Consolas" w:hAnsi="Consolas" w:cs="Consolas"/>
          <w:color w:val="000000"/>
          <w:sz w:val="19"/>
          <w:szCs w:val="19"/>
        </w:rPr>
        <w:br w:type="page"/>
      </w:r>
    </w:p>
    <w:p w14:paraId="5D0E9A57" w14:textId="03870FC2" w:rsidR="002C1E4E" w:rsidRDefault="002C1E4E" w:rsidP="002C1E4E">
      <w:pPr>
        <w:pStyle w:val="Heading4"/>
      </w:pPr>
      <w:r>
        <w:lastRenderedPageBreak/>
        <w:t>Startup</w:t>
      </w:r>
    </w:p>
    <w:p w14:paraId="20CEEF2A" w14:textId="77777777" w:rsidR="000745D4" w:rsidRPr="000745D4" w:rsidRDefault="000745D4" w:rsidP="000745D4">
      <w:pPr>
        <w:pStyle w:val="SourceCode"/>
      </w:pPr>
      <w:r w:rsidRPr="000745D4">
        <w:t xml:space="preserve">    public class Program</w:t>
      </w:r>
    </w:p>
    <w:p w14:paraId="3DB9DC99" w14:textId="77777777" w:rsidR="000745D4" w:rsidRPr="000745D4" w:rsidRDefault="000745D4" w:rsidP="000745D4">
      <w:pPr>
        <w:pStyle w:val="SourceCode"/>
      </w:pPr>
      <w:r w:rsidRPr="000745D4">
        <w:t xml:space="preserve">    {</w:t>
      </w:r>
    </w:p>
    <w:p w14:paraId="1E50B838" w14:textId="77777777" w:rsidR="000745D4" w:rsidRPr="000745D4" w:rsidRDefault="000745D4" w:rsidP="000745D4">
      <w:pPr>
        <w:pStyle w:val="SourceCode"/>
      </w:pPr>
      <w:r w:rsidRPr="000745D4">
        <w:t xml:space="preserve">        public static void Main(string[] args)</w:t>
      </w:r>
    </w:p>
    <w:p w14:paraId="19B7FFA2" w14:textId="77777777" w:rsidR="000745D4" w:rsidRPr="000745D4" w:rsidRDefault="000745D4" w:rsidP="000745D4">
      <w:pPr>
        <w:pStyle w:val="SourceCode"/>
      </w:pPr>
      <w:r w:rsidRPr="000745D4">
        <w:t xml:space="preserve">        {</w:t>
      </w:r>
    </w:p>
    <w:p w14:paraId="42D6A1AC" w14:textId="77777777" w:rsidR="000745D4" w:rsidRPr="000745D4" w:rsidRDefault="000745D4" w:rsidP="000745D4">
      <w:pPr>
        <w:pStyle w:val="SourceCode"/>
      </w:pPr>
      <w:r w:rsidRPr="000745D4">
        <w:t xml:space="preserve">            var webHost = new WebHostBuilder()</w:t>
      </w:r>
    </w:p>
    <w:p w14:paraId="3F0529B0" w14:textId="77777777" w:rsidR="000745D4" w:rsidRPr="000745D4" w:rsidRDefault="000745D4" w:rsidP="000745D4">
      <w:pPr>
        <w:pStyle w:val="SourceCode"/>
      </w:pPr>
      <w:r w:rsidRPr="000745D4">
        <w:t xml:space="preserve">                .UseKestrel()</w:t>
      </w:r>
    </w:p>
    <w:p w14:paraId="441D157C" w14:textId="77777777" w:rsidR="000745D4" w:rsidRPr="000745D4" w:rsidRDefault="000745D4" w:rsidP="000745D4">
      <w:pPr>
        <w:pStyle w:val="SourceCode"/>
      </w:pPr>
      <w:r w:rsidRPr="000745D4">
        <w:t xml:space="preserve">                .UseStartup&lt;Startup&gt;()</w:t>
      </w:r>
    </w:p>
    <w:p w14:paraId="2ACE1A01" w14:textId="77777777" w:rsidR="000745D4" w:rsidRPr="000745D4" w:rsidRDefault="000745D4" w:rsidP="000745D4">
      <w:pPr>
        <w:pStyle w:val="SourceCode"/>
      </w:pPr>
      <w:r w:rsidRPr="000745D4">
        <w:t xml:space="preserve">                .Build();</w:t>
      </w:r>
    </w:p>
    <w:p w14:paraId="3FC857AE" w14:textId="77777777" w:rsidR="000745D4" w:rsidRPr="000745D4" w:rsidRDefault="000745D4" w:rsidP="000745D4">
      <w:pPr>
        <w:pStyle w:val="SourceCode"/>
      </w:pPr>
    </w:p>
    <w:p w14:paraId="03D87459" w14:textId="77777777" w:rsidR="000745D4" w:rsidRPr="000745D4" w:rsidRDefault="000745D4" w:rsidP="000745D4">
      <w:pPr>
        <w:pStyle w:val="SourceCode"/>
      </w:pPr>
      <w:r w:rsidRPr="000745D4">
        <w:t xml:space="preserve">            webHost.Run();</w:t>
      </w:r>
    </w:p>
    <w:p w14:paraId="21F42E69" w14:textId="77777777" w:rsidR="000745D4" w:rsidRPr="000745D4" w:rsidRDefault="000745D4" w:rsidP="000745D4">
      <w:pPr>
        <w:pStyle w:val="SourceCode"/>
      </w:pPr>
      <w:r w:rsidRPr="000745D4">
        <w:t xml:space="preserve">        }</w:t>
      </w:r>
    </w:p>
    <w:p w14:paraId="6F743128" w14:textId="2FA52ED6" w:rsidR="002C1E4E" w:rsidRPr="000745D4" w:rsidRDefault="000745D4" w:rsidP="000745D4">
      <w:pPr>
        <w:pStyle w:val="SourceCode"/>
      </w:pPr>
      <w:r w:rsidRPr="000745D4">
        <w:t xml:space="preserve">    }</w:t>
      </w:r>
    </w:p>
    <w:p w14:paraId="6DFC4F9C" w14:textId="7580AFA5" w:rsidR="002C1E4E" w:rsidRDefault="002C1E4E" w:rsidP="002C1E4E"/>
    <w:p w14:paraId="2C402792" w14:textId="77777777" w:rsidR="007E6087" w:rsidRPr="007E6087" w:rsidRDefault="007E6087" w:rsidP="007E6087">
      <w:pPr>
        <w:pStyle w:val="SourceCode"/>
      </w:pPr>
      <w:r w:rsidRPr="007E6087">
        <w:t xml:space="preserve">    public class Startup</w:t>
      </w:r>
    </w:p>
    <w:p w14:paraId="343ADFBC" w14:textId="77777777" w:rsidR="007E6087" w:rsidRPr="007E6087" w:rsidRDefault="007E6087" w:rsidP="007E6087">
      <w:pPr>
        <w:pStyle w:val="SourceCode"/>
      </w:pPr>
      <w:r w:rsidRPr="007E6087">
        <w:t xml:space="preserve">    {</w:t>
      </w:r>
    </w:p>
    <w:p w14:paraId="51A60504" w14:textId="77777777" w:rsidR="007E6087" w:rsidRPr="007E6087" w:rsidRDefault="007E6087" w:rsidP="007E6087">
      <w:pPr>
        <w:pStyle w:val="SourceCode"/>
      </w:pPr>
      <w:r w:rsidRPr="007E6087">
        <w:t xml:space="preserve">        public void ConfigureServices(IServiceCollection services)</w:t>
      </w:r>
    </w:p>
    <w:p w14:paraId="691B3C7F" w14:textId="77777777" w:rsidR="007E6087" w:rsidRPr="007E6087" w:rsidRDefault="007E6087" w:rsidP="007E6087">
      <w:pPr>
        <w:pStyle w:val="SourceCode"/>
      </w:pPr>
      <w:r w:rsidRPr="007E6087">
        <w:t xml:space="preserve">        {</w:t>
      </w:r>
    </w:p>
    <w:p w14:paraId="54ECD05E" w14:textId="77777777" w:rsidR="007E6087" w:rsidRPr="007E6087" w:rsidRDefault="007E6087" w:rsidP="007E6087">
      <w:pPr>
        <w:pStyle w:val="SourceCode"/>
      </w:pPr>
      <w:r w:rsidRPr="007E6087">
        <w:t xml:space="preserve">        }</w:t>
      </w:r>
    </w:p>
    <w:p w14:paraId="1C028622" w14:textId="77777777" w:rsidR="007E6087" w:rsidRPr="007E6087" w:rsidRDefault="007E6087" w:rsidP="007E6087">
      <w:pPr>
        <w:pStyle w:val="SourceCode"/>
      </w:pPr>
    </w:p>
    <w:p w14:paraId="7CC3E539" w14:textId="77777777" w:rsidR="002A134A" w:rsidRDefault="007E6087" w:rsidP="007E6087">
      <w:pPr>
        <w:pStyle w:val="SourceCode"/>
      </w:pPr>
      <w:r w:rsidRPr="007E6087">
        <w:t xml:space="preserve">        public void Configure(</w:t>
      </w:r>
    </w:p>
    <w:p w14:paraId="27E093FB" w14:textId="38FDD43C" w:rsidR="007E6087" w:rsidRPr="007E6087" w:rsidRDefault="007E6087" w:rsidP="002A134A">
      <w:pPr>
        <w:pStyle w:val="SourceCode"/>
        <w:ind w:left="1678" w:firstLine="482"/>
      </w:pPr>
      <w:r w:rsidRPr="007E6087">
        <w:t>IApplicationBuilder app, IWebHostEnvironment env)</w:t>
      </w:r>
    </w:p>
    <w:p w14:paraId="6D99BE8D" w14:textId="77777777" w:rsidR="007E6087" w:rsidRPr="007E6087" w:rsidRDefault="007E6087" w:rsidP="007E6087">
      <w:pPr>
        <w:pStyle w:val="SourceCode"/>
      </w:pPr>
      <w:r w:rsidRPr="007E6087">
        <w:t xml:space="preserve">        {</w:t>
      </w:r>
    </w:p>
    <w:p w14:paraId="3E30142B" w14:textId="77777777" w:rsidR="007E6087" w:rsidRPr="007E6087" w:rsidRDefault="007E6087" w:rsidP="007E6087">
      <w:pPr>
        <w:pStyle w:val="SourceCode"/>
      </w:pPr>
      <w:r w:rsidRPr="007E6087">
        <w:t xml:space="preserve">            app.Use(NonTerminatingMiddleware);</w:t>
      </w:r>
    </w:p>
    <w:p w14:paraId="558293A8" w14:textId="77777777" w:rsidR="007E6087" w:rsidRPr="007E6087" w:rsidRDefault="007E6087" w:rsidP="007E6087">
      <w:pPr>
        <w:pStyle w:val="SourceCode"/>
      </w:pPr>
      <w:r w:rsidRPr="007E6087">
        <w:t xml:space="preserve">            app.Run(TerminatingMiddleware);</w:t>
      </w:r>
    </w:p>
    <w:p w14:paraId="0D676C4D" w14:textId="77777777" w:rsidR="007E6087" w:rsidRPr="007E6087" w:rsidRDefault="007E6087" w:rsidP="007E6087">
      <w:pPr>
        <w:pStyle w:val="SourceCode"/>
      </w:pPr>
      <w:r w:rsidRPr="007E6087">
        <w:t xml:space="preserve">        }</w:t>
      </w:r>
    </w:p>
    <w:p w14:paraId="53B27866" w14:textId="77777777" w:rsidR="007E6087" w:rsidRPr="007E6087" w:rsidRDefault="007E6087" w:rsidP="007E6087">
      <w:pPr>
        <w:pStyle w:val="SourceCode"/>
      </w:pPr>
    </w:p>
    <w:p w14:paraId="00C1C444" w14:textId="77777777" w:rsidR="007E6087" w:rsidRPr="007E6087" w:rsidRDefault="007E6087" w:rsidP="007E6087">
      <w:pPr>
        <w:pStyle w:val="SourceCode"/>
      </w:pPr>
    </w:p>
    <w:p w14:paraId="6C37EFF7" w14:textId="77777777" w:rsidR="002A134A" w:rsidRDefault="007E6087" w:rsidP="007E6087">
      <w:pPr>
        <w:pStyle w:val="SourceCode"/>
      </w:pPr>
      <w:r w:rsidRPr="007E6087">
        <w:t xml:space="preserve">        private static async Task NonTerminatingMiddleware(</w:t>
      </w:r>
    </w:p>
    <w:p w14:paraId="249304B3" w14:textId="0D4D5EBB" w:rsidR="007E6087" w:rsidRPr="007E6087" w:rsidRDefault="007E6087" w:rsidP="002A134A">
      <w:pPr>
        <w:pStyle w:val="SourceCode"/>
        <w:ind w:left="1678"/>
      </w:pPr>
      <w:r w:rsidRPr="007E6087">
        <w:t>HttpContext ctx,</w:t>
      </w:r>
    </w:p>
    <w:p w14:paraId="37281002" w14:textId="77777777" w:rsidR="007E6087" w:rsidRPr="007E6087" w:rsidRDefault="007E6087" w:rsidP="007E6087">
      <w:pPr>
        <w:pStyle w:val="SourceCode"/>
      </w:pPr>
      <w:r w:rsidRPr="007E6087">
        <w:t xml:space="preserve">            Func&lt;Task&gt; next)</w:t>
      </w:r>
    </w:p>
    <w:p w14:paraId="16FAFEEC" w14:textId="77777777" w:rsidR="007E6087" w:rsidRPr="007E6087" w:rsidRDefault="007E6087" w:rsidP="007E6087">
      <w:pPr>
        <w:pStyle w:val="SourceCode"/>
      </w:pPr>
      <w:r w:rsidRPr="007E6087">
        <w:t xml:space="preserve">        {</w:t>
      </w:r>
    </w:p>
    <w:p w14:paraId="36126BF7" w14:textId="77777777" w:rsidR="007E6087" w:rsidRPr="007E6087" w:rsidRDefault="007E6087" w:rsidP="007E6087">
      <w:pPr>
        <w:pStyle w:val="SourceCode"/>
      </w:pPr>
      <w:r w:rsidRPr="007E6087">
        <w:t xml:space="preserve">            // Preprocessing the request</w:t>
      </w:r>
    </w:p>
    <w:p w14:paraId="7BC4C076" w14:textId="77777777" w:rsidR="007E6087" w:rsidRPr="007E6087" w:rsidRDefault="007E6087" w:rsidP="007E6087">
      <w:pPr>
        <w:pStyle w:val="SourceCode"/>
      </w:pPr>
      <w:r w:rsidRPr="007E6087">
        <w:t xml:space="preserve">            await next();</w:t>
      </w:r>
    </w:p>
    <w:p w14:paraId="461877FC" w14:textId="77777777" w:rsidR="007E6087" w:rsidRPr="007E6087" w:rsidRDefault="007E6087" w:rsidP="007E6087">
      <w:pPr>
        <w:pStyle w:val="SourceCode"/>
      </w:pPr>
      <w:r w:rsidRPr="007E6087">
        <w:t xml:space="preserve">            // Pose-process the request</w:t>
      </w:r>
    </w:p>
    <w:p w14:paraId="33BFE7F9" w14:textId="77777777" w:rsidR="007E6087" w:rsidRPr="007E6087" w:rsidRDefault="007E6087" w:rsidP="007E6087">
      <w:pPr>
        <w:pStyle w:val="SourceCode"/>
      </w:pPr>
      <w:r w:rsidRPr="007E6087">
        <w:t xml:space="preserve">        }</w:t>
      </w:r>
    </w:p>
    <w:p w14:paraId="643304BC" w14:textId="77777777" w:rsidR="007E6087" w:rsidRPr="007E6087" w:rsidRDefault="007E6087" w:rsidP="007E6087">
      <w:pPr>
        <w:pStyle w:val="SourceCode"/>
      </w:pPr>
    </w:p>
    <w:p w14:paraId="15954903" w14:textId="77777777" w:rsidR="002A134A" w:rsidRDefault="007E6087" w:rsidP="007E6087">
      <w:pPr>
        <w:pStyle w:val="SourceCode"/>
      </w:pPr>
      <w:r w:rsidRPr="007E6087">
        <w:t xml:space="preserve">        private static async Task TerminatingMiddleware(</w:t>
      </w:r>
    </w:p>
    <w:p w14:paraId="144992DD" w14:textId="023DBD56" w:rsidR="007E6087" w:rsidRPr="007E6087" w:rsidRDefault="007E6087" w:rsidP="002A134A">
      <w:pPr>
        <w:pStyle w:val="SourceCode"/>
        <w:ind w:left="1678"/>
      </w:pPr>
      <w:r w:rsidRPr="007E6087">
        <w:t>HttpContext httpContext)</w:t>
      </w:r>
    </w:p>
    <w:p w14:paraId="6593F7B5" w14:textId="77777777" w:rsidR="007E6087" w:rsidRPr="007E6087" w:rsidRDefault="007E6087" w:rsidP="007E6087">
      <w:pPr>
        <w:pStyle w:val="SourceCode"/>
      </w:pPr>
      <w:r w:rsidRPr="007E6087">
        <w:t xml:space="preserve">        {</w:t>
      </w:r>
    </w:p>
    <w:p w14:paraId="7892C945" w14:textId="77777777" w:rsidR="007E6087" w:rsidRPr="007E6087" w:rsidRDefault="007E6087" w:rsidP="007E6087">
      <w:pPr>
        <w:pStyle w:val="SourceCode"/>
      </w:pPr>
      <w:r w:rsidRPr="007E6087">
        <w:t xml:space="preserve">            await httpContext.Response.WriteAsync("Using Startup.cs");</w:t>
      </w:r>
    </w:p>
    <w:p w14:paraId="32405933" w14:textId="77777777" w:rsidR="007E6087" w:rsidRPr="007E6087" w:rsidRDefault="007E6087" w:rsidP="007E6087">
      <w:pPr>
        <w:pStyle w:val="SourceCode"/>
      </w:pPr>
      <w:r w:rsidRPr="007E6087">
        <w:t xml:space="preserve">        }</w:t>
      </w:r>
    </w:p>
    <w:p w14:paraId="64DF3B02" w14:textId="69AABA30" w:rsidR="007E6087" w:rsidRPr="007E6087" w:rsidRDefault="007E6087" w:rsidP="007E6087">
      <w:pPr>
        <w:pStyle w:val="SourceCode"/>
      </w:pPr>
      <w:r w:rsidRPr="007E6087">
        <w:t xml:space="preserve">    }</w:t>
      </w:r>
    </w:p>
    <w:p w14:paraId="12F278E5" w14:textId="77777777" w:rsidR="000745D4" w:rsidRPr="002C1E4E" w:rsidRDefault="000745D4" w:rsidP="002C1E4E"/>
    <w:p w14:paraId="62482428" w14:textId="049FEC60" w:rsidR="00860BAF" w:rsidRDefault="00860BAF" w:rsidP="00860BAF"/>
    <w:p w14:paraId="063BCA30" w14:textId="3EC84677" w:rsidR="00860BAF" w:rsidRDefault="00860BAF" w:rsidP="00860BAF"/>
    <w:p w14:paraId="24441175" w14:textId="77777777" w:rsidR="00860BAF" w:rsidRPr="00860BAF" w:rsidRDefault="00860BAF" w:rsidP="00860BAF"/>
    <w:p w14:paraId="66B401F6" w14:textId="77777777" w:rsidR="000D411F" w:rsidRDefault="000D411F">
      <w:pPr>
        <w:rPr>
          <w:rFonts w:asciiTheme="majorHAnsi" w:eastAsiaTheme="majorEastAsia" w:hAnsiTheme="majorHAnsi" w:cstheme="majorBidi"/>
          <w:b/>
          <w:iCs/>
          <w:smallCaps/>
          <w:color w:val="31378B" w:themeColor="text2"/>
          <w:szCs w:val="25"/>
        </w:rPr>
      </w:pPr>
      <w:r>
        <w:br w:type="page"/>
      </w:r>
    </w:p>
    <w:p w14:paraId="7040B942" w14:textId="7EAE8695" w:rsidR="006F56B2" w:rsidRDefault="006F56B2" w:rsidP="006F56B2">
      <w:pPr>
        <w:pStyle w:val="Heading4"/>
      </w:pPr>
      <w:r>
        <w:lastRenderedPageBreak/>
        <w:t>Adding Own Terminating Middleware</w:t>
      </w:r>
    </w:p>
    <w:p w14:paraId="086DF3A6" w14:textId="7E3B1E4D" w:rsidR="00BB79BB" w:rsidRPr="00BB79BB" w:rsidRDefault="007B3F84" w:rsidP="007B3F84">
      <w:pPr>
        <w:pStyle w:val="CodeExampleCode"/>
      </w:pPr>
      <w:r>
        <w:t>Program.cs</w:t>
      </w:r>
    </w:p>
    <w:p w14:paraId="5B83B6C9" w14:textId="77777777" w:rsidR="000D411F" w:rsidRPr="000D411F" w:rsidRDefault="000D411F" w:rsidP="000D411F">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670826D1"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EC60C0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4EC90652"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1104491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6C74ADE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534059BF"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66BFE4B4"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6AB5B1F1" w14:textId="77777777" w:rsidR="000D411F" w:rsidRPr="000D411F" w:rsidRDefault="000D411F" w:rsidP="000D411F">
      <w:pPr>
        <w:pStyle w:val="SourceCode"/>
        <w:rPr>
          <w:rStyle w:val="SmartLink"/>
          <w:color w:val="000000" w:themeColor="text1"/>
          <w:u w:val="none"/>
          <w:shd w:val="clear" w:color="auto" w:fill="FFFFFF"/>
        </w:rPr>
      </w:pPr>
    </w:p>
    <w:p w14:paraId="5778619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40458F90"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5BF20F45" w14:textId="55AEA318" w:rsidR="006F56B2"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27B3B240" w14:textId="5B0EF3F2" w:rsidR="000D411F" w:rsidRDefault="000D411F" w:rsidP="000D411F">
      <w:pPr>
        <w:rPr>
          <w:rFonts w:ascii="Consolas" w:hAnsi="Consolas" w:cs="Consolas"/>
          <w:color w:val="000000"/>
          <w:sz w:val="19"/>
          <w:szCs w:val="19"/>
        </w:rPr>
      </w:pPr>
    </w:p>
    <w:p w14:paraId="67B161C1" w14:textId="709AE8C0" w:rsidR="00115ABB" w:rsidRDefault="00115ABB" w:rsidP="00115ABB">
      <w:pPr>
        <w:pStyle w:val="CodeExampleCode"/>
        <w:rPr>
          <w:rFonts w:eastAsiaTheme="minorHAnsi"/>
        </w:rPr>
      </w:pPr>
      <w:r>
        <w:rPr>
          <w:rFonts w:eastAsiaTheme="minorHAnsi"/>
        </w:rPr>
        <w:t>Startup.cs</w:t>
      </w:r>
    </w:p>
    <w:p w14:paraId="3AAD76C7" w14:textId="77777777" w:rsidR="00115ABB" w:rsidRPr="00115ABB" w:rsidRDefault="00115ABB" w:rsidP="00115ABB">
      <w:pPr>
        <w:pStyle w:val="SourceCode"/>
      </w:pPr>
      <w:r w:rsidRPr="00115ABB">
        <w:t xml:space="preserve">    public class Startup</w:t>
      </w:r>
    </w:p>
    <w:p w14:paraId="2BB28F74" w14:textId="77777777" w:rsidR="00115ABB" w:rsidRPr="00115ABB" w:rsidRDefault="00115ABB" w:rsidP="00115ABB">
      <w:pPr>
        <w:pStyle w:val="SourceCode"/>
      </w:pPr>
      <w:r w:rsidRPr="00115ABB">
        <w:t xml:space="preserve">    {</w:t>
      </w:r>
    </w:p>
    <w:p w14:paraId="7C3622D7" w14:textId="77777777" w:rsidR="00115ABB" w:rsidRPr="00115ABB" w:rsidRDefault="00115ABB" w:rsidP="00115ABB">
      <w:pPr>
        <w:pStyle w:val="SourceCode"/>
      </w:pPr>
      <w:r w:rsidRPr="00115ABB">
        <w:t xml:space="preserve">        public void ConfigureServices(IServiceCollection services)</w:t>
      </w:r>
    </w:p>
    <w:p w14:paraId="43E379CE" w14:textId="77777777" w:rsidR="00115ABB" w:rsidRPr="00115ABB" w:rsidRDefault="00115ABB" w:rsidP="00115ABB">
      <w:pPr>
        <w:pStyle w:val="SourceCode"/>
      </w:pPr>
      <w:r w:rsidRPr="00115ABB">
        <w:t xml:space="preserve">        {</w:t>
      </w:r>
    </w:p>
    <w:p w14:paraId="08C4BCAA" w14:textId="77777777" w:rsidR="00115ABB" w:rsidRPr="00115ABB" w:rsidRDefault="00115ABB" w:rsidP="00115ABB">
      <w:pPr>
        <w:pStyle w:val="SourceCode"/>
      </w:pPr>
      <w:r w:rsidRPr="00115ABB">
        <w:t xml:space="preserve">        }</w:t>
      </w:r>
    </w:p>
    <w:p w14:paraId="7E867DA7" w14:textId="77777777" w:rsidR="00115ABB" w:rsidRPr="00115ABB" w:rsidRDefault="00115ABB" w:rsidP="00115ABB">
      <w:pPr>
        <w:pStyle w:val="SourceCode"/>
      </w:pPr>
    </w:p>
    <w:p w14:paraId="088F5CD8" w14:textId="77777777" w:rsidR="00115ABB" w:rsidRPr="00115ABB" w:rsidRDefault="00115ABB" w:rsidP="00115ABB">
      <w:pPr>
        <w:pStyle w:val="SourceCode"/>
      </w:pPr>
      <w:r w:rsidRPr="00115ABB">
        <w:t xml:space="preserve">        public void Configure(IApplicationBuilder app,</w:t>
      </w:r>
    </w:p>
    <w:p w14:paraId="7EE9709B" w14:textId="77777777" w:rsidR="00115ABB" w:rsidRPr="00115ABB" w:rsidRDefault="00115ABB" w:rsidP="00115ABB">
      <w:pPr>
        <w:pStyle w:val="SourceCode"/>
      </w:pPr>
      <w:r w:rsidRPr="00115ABB">
        <w:t xml:space="preserve">            IWebHostEnvironment env)</w:t>
      </w:r>
    </w:p>
    <w:p w14:paraId="5C91D59B" w14:textId="77777777" w:rsidR="00115ABB" w:rsidRPr="00115ABB" w:rsidRDefault="00115ABB" w:rsidP="00115ABB">
      <w:pPr>
        <w:pStyle w:val="SourceCode"/>
      </w:pPr>
      <w:r w:rsidRPr="00115ABB">
        <w:t xml:space="preserve">        {</w:t>
      </w:r>
    </w:p>
    <w:p w14:paraId="61BC7958" w14:textId="77777777" w:rsidR="00115ABB" w:rsidRPr="00115ABB" w:rsidRDefault="00115ABB" w:rsidP="00115ABB">
      <w:pPr>
        <w:pStyle w:val="SourceCode"/>
      </w:pPr>
      <w:r w:rsidRPr="00115ABB">
        <w:t xml:space="preserve">            app.Run(new MyTerminatingMiddleware().TerminatingMiddleware);</w:t>
      </w:r>
    </w:p>
    <w:p w14:paraId="1687FD3D" w14:textId="77777777" w:rsidR="00115ABB" w:rsidRPr="00115ABB" w:rsidRDefault="00115ABB" w:rsidP="00115ABB">
      <w:pPr>
        <w:pStyle w:val="SourceCode"/>
      </w:pPr>
      <w:r w:rsidRPr="00115ABB">
        <w:t xml:space="preserve">        }</w:t>
      </w:r>
    </w:p>
    <w:p w14:paraId="31D8CB77" w14:textId="39E35AE1" w:rsidR="005E1296" w:rsidRDefault="00115ABB" w:rsidP="00115ABB">
      <w:pPr>
        <w:pStyle w:val="SourceCode"/>
      </w:pPr>
      <w:r w:rsidRPr="00115ABB">
        <w:t xml:space="preserve">    }</w:t>
      </w:r>
    </w:p>
    <w:p w14:paraId="62224B98" w14:textId="77777777" w:rsidR="00AF1523" w:rsidRPr="00115ABB" w:rsidRDefault="00AF1523" w:rsidP="00115ABB">
      <w:pPr>
        <w:pStyle w:val="SourceCode"/>
      </w:pPr>
    </w:p>
    <w:p w14:paraId="76659ADF" w14:textId="03DC6A36" w:rsidR="00AF1523" w:rsidRDefault="00AF1523" w:rsidP="00AF1523">
      <w:pPr>
        <w:pStyle w:val="CodeExampleCode"/>
        <w:rPr>
          <w:rFonts w:eastAsiaTheme="minorHAnsi"/>
        </w:rPr>
      </w:pPr>
      <w:proofErr w:type="spellStart"/>
      <w:r>
        <w:rPr>
          <w:rFonts w:eastAsiaTheme="minorHAnsi"/>
        </w:rPr>
        <w:t>MyTerminatingMiddleware.cs</w:t>
      </w:r>
      <w:proofErr w:type="spellEnd"/>
    </w:p>
    <w:p w14:paraId="6CF5DF40" w14:textId="77777777" w:rsidR="000A15A4" w:rsidRPr="000A15A4" w:rsidRDefault="000A15A4" w:rsidP="000A15A4">
      <w:pPr>
        <w:pStyle w:val="SourceCode"/>
      </w:pPr>
      <w:r w:rsidRPr="000A15A4">
        <w:t xml:space="preserve">    public class MyTerminatingMiddleware</w:t>
      </w:r>
    </w:p>
    <w:p w14:paraId="2F828D0B" w14:textId="77777777" w:rsidR="000A15A4" w:rsidRPr="000A15A4" w:rsidRDefault="000A15A4" w:rsidP="000A15A4">
      <w:pPr>
        <w:pStyle w:val="SourceCode"/>
      </w:pPr>
      <w:r w:rsidRPr="000A15A4">
        <w:t xml:space="preserve">    {</w:t>
      </w:r>
    </w:p>
    <w:p w14:paraId="3E699CF6" w14:textId="77777777" w:rsidR="000A15A4" w:rsidRPr="000A15A4" w:rsidRDefault="000A15A4" w:rsidP="000A15A4">
      <w:pPr>
        <w:pStyle w:val="SourceCode"/>
      </w:pPr>
      <w:r w:rsidRPr="000A15A4">
        <w:t xml:space="preserve">        public async Task TerminatingMiddleware(</w:t>
      </w:r>
    </w:p>
    <w:p w14:paraId="74B76B85" w14:textId="77777777" w:rsidR="000A15A4" w:rsidRPr="000A15A4" w:rsidRDefault="000A15A4" w:rsidP="000A15A4">
      <w:pPr>
        <w:pStyle w:val="SourceCode"/>
      </w:pPr>
      <w:r w:rsidRPr="000A15A4">
        <w:t xml:space="preserve">            HttpContext ctx)</w:t>
      </w:r>
    </w:p>
    <w:p w14:paraId="3BA4CB92" w14:textId="77777777" w:rsidR="000A15A4" w:rsidRPr="000A15A4" w:rsidRDefault="000A15A4" w:rsidP="000A15A4">
      <w:pPr>
        <w:pStyle w:val="SourceCode"/>
      </w:pPr>
      <w:r w:rsidRPr="000A15A4">
        <w:t xml:space="preserve">        {</w:t>
      </w:r>
    </w:p>
    <w:p w14:paraId="3C227C6D" w14:textId="77777777" w:rsidR="000A15A4" w:rsidRPr="000A15A4" w:rsidRDefault="000A15A4" w:rsidP="000A15A4">
      <w:pPr>
        <w:pStyle w:val="SourceCode"/>
      </w:pPr>
      <w:r w:rsidRPr="000A15A4">
        <w:t xml:space="preserve">            await ctx.Response.WriteAsync("My own terminating middleware");</w:t>
      </w:r>
    </w:p>
    <w:p w14:paraId="120C3A04" w14:textId="77777777" w:rsidR="000A15A4" w:rsidRPr="000A15A4" w:rsidRDefault="000A15A4" w:rsidP="000A15A4">
      <w:pPr>
        <w:pStyle w:val="SourceCode"/>
      </w:pPr>
      <w:r w:rsidRPr="000A15A4">
        <w:t xml:space="preserve">        }</w:t>
      </w:r>
    </w:p>
    <w:p w14:paraId="27CFCB06" w14:textId="7A1A6BD0" w:rsidR="005E1296" w:rsidRPr="000A15A4" w:rsidRDefault="000A15A4" w:rsidP="000A15A4">
      <w:pPr>
        <w:pStyle w:val="SourceCode"/>
      </w:pPr>
      <w:r w:rsidRPr="000A15A4">
        <w:t xml:space="preserve">    }</w:t>
      </w:r>
    </w:p>
    <w:p w14:paraId="1904DA11" w14:textId="77777777" w:rsidR="00002357" w:rsidRDefault="00002357">
      <w:pPr>
        <w:rPr>
          <w:rFonts w:asciiTheme="majorHAnsi" w:eastAsiaTheme="majorEastAsia" w:hAnsiTheme="majorHAnsi" w:cstheme="majorBidi"/>
          <w:b/>
          <w:iCs/>
          <w:smallCaps/>
          <w:color w:val="31378B" w:themeColor="text2"/>
          <w:szCs w:val="25"/>
        </w:rPr>
      </w:pPr>
      <w:r>
        <w:br w:type="page"/>
      </w:r>
    </w:p>
    <w:p w14:paraId="718D516C" w14:textId="469D3B9D" w:rsidR="00002357" w:rsidRDefault="00002357" w:rsidP="00002357">
      <w:pPr>
        <w:pStyle w:val="Heading4"/>
      </w:pPr>
      <w:r>
        <w:lastRenderedPageBreak/>
        <w:t>Adding Own Non-Terminating Middleware</w:t>
      </w:r>
    </w:p>
    <w:p w14:paraId="407044C9" w14:textId="77777777" w:rsidR="00EA54DB" w:rsidRPr="00BB79BB" w:rsidRDefault="00EA54DB" w:rsidP="00EA54DB">
      <w:pPr>
        <w:pStyle w:val="CodeExampleCode"/>
      </w:pPr>
      <w:r>
        <w:t>Program.cs</w:t>
      </w:r>
    </w:p>
    <w:p w14:paraId="2E0B9AF4" w14:textId="77777777" w:rsidR="00EA54DB" w:rsidRPr="000D411F" w:rsidRDefault="00EA54DB" w:rsidP="00EA54DB">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0E444482"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C04D5BD"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10889B70"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3BFE13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532EF5E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4B9CAEB4"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54E71F0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419E6879" w14:textId="77777777" w:rsidR="00EA54DB" w:rsidRPr="000D411F" w:rsidRDefault="00EA54DB" w:rsidP="00EA54DB">
      <w:pPr>
        <w:pStyle w:val="SourceCode"/>
        <w:rPr>
          <w:rStyle w:val="SmartLink"/>
          <w:color w:val="000000" w:themeColor="text1"/>
          <w:u w:val="none"/>
          <w:shd w:val="clear" w:color="auto" w:fill="FFFFFF"/>
        </w:rPr>
      </w:pPr>
    </w:p>
    <w:p w14:paraId="751AB96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1D46ACC3"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B5E6552" w14:textId="0FAB3AEC" w:rsidR="00EA54DB"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026E0266" w14:textId="77777777" w:rsidR="00E513BE" w:rsidRDefault="00E513BE" w:rsidP="00E513BE">
      <w:pPr>
        <w:pStyle w:val="CodeExampleCode"/>
      </w:pPr>
    </w:p>
    <w:p w14:paraId="370021DD" w14:textId="566164B3" w:rsidR="00E513BE" w:rsidRPr="003E5663" w:rsidRDefault="00E513BE" w:rsidP="003E5663">
      <w:pPr>
        <w:pStyle w:val="CodeExampleCode"/>
        <w:rPr>
          <w:rStyle w:val="SmartLink"/>
          <w:color w:val="auto"/>
          <w:u w:val="none"/>
          <w:shd w:val="clear" w:color="auto" w:fill="auto"/>
        </w:rPr>
      </w:pPr>
      <w:r>
        <w:t>Startup.cs</w:t>
      </w:r>
    </w:p>
    <w:p w14:paraId="23187161" w14:textId="77777777" w:rsidR="00E513BE" w:rsidRPr="003E5663" w:rsidRDefault="00E513BE" w:rsidP="003E5663">
      <w:pPr>
        <w:pStyle w:val="SourceCode"/>
      </w:pPr>
      <w:r w:rsidRPr="003E5663">
        <w:t xml:space="preserve">    public class Startup</w:t>
      </w:r>
    </w:p>
    <w:p w14:paraId="7BC266C8" w14:textId="77777777" w:rsidR="00E513BE" w:rsidRPr="003E5663" w:rsidRDefault="00E513BE" w:rsidP="003E5663">
      <w:pPr>
        <w:pStyle w:val="SourceCode"/>
      </w:pPr>
      <w:r w:rsidRPr="003E5663">
        <w:t xml:space="preserve">    {</w:t>
      </w:r>
    </w:p>
    <w:p w14:paraId="6BEE10F9" w14:textId="77777777" w:rsidR="00E513BE" w:rsidRPr="003E5663" w:rsidRDefault="00E513BE" w:rsidP="003E5663">
      <w:pPr>
        <w:pStyle w:val="SourceCode"/>
      </w:pPr>
      <w:r w:rsidRPr="003E5663">
        <w:t xml:space="preserve">        public void ConfigureServices(IServiceCollection services)</w:t>
      </w:r>
    </w:p>
    <w:p w14:paraId="270E0649" w14:textId="77777777" w:rsidR="00E513BE" w:rsidRPr="003E5663" w:rsidRDefault="00E513BE" w:rsidP="003E5663">
      <w:pPr>
        <w:pStyle w:val="SourceCode"/>
      </w:pPr>
      <w:r w:rsidRPr="003E5663">
        <w:t xml:space="preserve">        {</w:t>
      </w:r>
    </w:p>
    <w:p w14:paraId="6013F2AA" w14:textId="77777777" w:rsidR="00E513BE" w:rsidRPr="003E5663" w:rsidRDefault="00E513BE" w:rsidP="003E5663">
      <w:pPr>
        <w:pStyle w:val="SourceCode"/>
      </w:pPr>
      <w:r w:rsidRPr="003E5663">
        <w:t xml:space="preserve">        }</w:t>
      </w:r>
    </w:p>
    <w:p w14:paraId="78513CEB" w14:textId="77777777" w:rsidR="00E513BE" w:rsidRPr="003E5663" w:rsidRDefault="00E513BE" w:rsidP="003E5663">
      <w:pPr>
        <w:pStyle w:val="SourceCode"/>
      </w:pPr>
    </w:p>
    <w:p w14:paraId="5F9B096B" w14:textId="77777777" w:rsidR="00E513BE" w:rsidRPr="003E5663" w:rsidRDefault="00E513BE" w:rsidP="003E5663">
      <w:pPr>
        <w:pStyle w:val="SourceCode"/>
      </w:pPr>
      <w:r w:rsidRPr="003E5663">
        <w:t xml:space="preserve">        public void Configure(IApplicationBuilder app, </w:t>
      </w:r>
    </w:p>
    <w:p w14:paraId="59C5260F" w14:textId="77777777" w:rsidR="00E513BE" w:rsidRPr="003E5663" w:rsidRDefault="00E513BE" w:rsidP="003E5663">
      <w:pPr>
        <w:pStyle w:val="SourceCode"/>
      </w:pPr>
      <w:r w:rsidRPr="003E5663">
        <w:t xml:space="preserve">            IWebHostEnvironment env)</w:t>
      </w:r>
    </w:p>
    <w:p w14:paraId="7B5205A2" w14:textId="77777777" w:rsidR="00E513BE" w:rsidRPr="003E5663" w:rsidRDefault="00E513BE" w:rsidP="003E5663">
      <w:pPr>
        <w:pStyle w:val="SourceCode"/>
      </w:pPr>
      <w:r w:rsidRPr="003E5663">
        <w:t xml:space="preserve">        {</w:t>
      </w:r>
    </w:p>
    <w:p w14:paraId="14AEFF2E" w14:textId="77777777" w:rsidR="00E513BE" w:rsidRPr="003E5663" w:rsidRDefault="00E513BE" w:rsidP="003E5663">
      <w:pPr>
        <w:pStyle w:val="SourceCode"/>
      </w:pPr>
      <w:r w:rsidRPr="003E5663">
        <w:t xml:space="preserve">            app.UseCustomMiddleware();</w:t>
      </w:r>
    </w:p>
    <w:p w14:paraId="18804DC6" w14:textId="77777777" w:rsidR="00E513BE" w:rsidRPr="003E5663" w:rsidRDefault="00E513BE" w:rsidP="003E5663">
      <w:pPr>
        <w:pStyle w:val="SourceCode"/>
      </w:pPr>
      <w:r w:rsidRPr="003E5663">
        <w:t xml:space="preserve">            app.Run(async context =&gt;</w:t>
      </w:r>
    </w:p>
    <w:p w14:paraId="0D34520A" w14:textId="77777777" w:rsidR="00E513BE" w:rsidRPr="003E5663" w:rsidRDefault="00E513BE" w:rsidP="003E5663">
      <w:pPr>
        <w:pStyle w:val="SourceCode"/>
      </w:pPr>
      <w:r w:rsidRPr="003E5663">
        <w:t xml:space="preserve">            {</w:t>
      </w:r>
    </w:p>
    <w:p w14:paraId="2B3C0A73" w14:textId="77777777" w:rsidR="00E513BE" w:rsidRPr="003E5663" w:rsidRDefault="00E513BE" w:rsidP="003E5663">
      <w:pPr>
        <w:pStyle w:val="SourceCode"/>
      </w:pPr>
      <w:r w:rsidRPr="003E5663">
        <w:t xml:space="preserve">                await context</w:t>
      </w:r>
    </w:p>
    <w:p w14:paraId="396995D3" w14:textId="77777777" w:rsidR="00E513BE" w:rsidRPr="003E5663" w:rsidRDefault="00E513BE" w:rsidP="003E5663">
      <w:pPr>
        <w:pStyle w:val="SourceCode"/>
      </w:pPr>
      <w:r w:rsidRPr="003E5663">
        <w:t xml:space="preserve">                    .Response</w:t>
      </w:r>
    </w:p>
    <w:p w14:paraId="22A59466" w14:textId="77777777" w:rsidR="00E513BE" w:rsidRPr="003E5663" w:rsidRDefault="00E513BE" w:rsidP="003E5663">
      <w:pPr>
        <w:pStyle w:val="SourceCode"/>
      </w:pPr>
      <w:r w:rsidRPr="003E5663">
        <w:t xml:space="preserve">                    .WriteAsync("Custom Terminating Middleware");</w:t>
      </w:r>
    </w:p>
    <w:p w14:paraId="453AD13D" w14:textId="77777777" w:rsidR="00E513BE" w:rsidRPr="003E5663" w:rsidRDefault="00E513BE" w:rsidP="003E5663">
      <w:pPr>
        <w:pStyle w:val="SourceCode"/>
      </w:pPr>
      <w:r w:rsidRPr="003E5663">
        <w:t xml:space="preserve">            });</w:t>
      </w:r>
    </w:p>
    <w:p w14:paraId="7C79F63C" w14:textId="77777777" w:rsidR="00E513BE" w:rsidRPr="003E5663" w:rsidRDefault="00E513BE" w:rsidP="003E5663">
      <w:pPr>
        <w:pStyle w:val="SourceCode"/>
      </w:pPr>
      <w:r w:rsidRPr="003E5663">
        <w:t xml:space="preserve">        }</w:t>
      </w:r>
    </w:p>
    <w:p w14:paraId="2D0586E6" w14:textId="5D875336" w:rsidR="00AF1523" w:rsidRDefault="00E513BE" w:rsidP="003E5663">
      <w:pPr>
        <w:pStyle w:val="SourceCode"/>
      </w:pPr>
      <w:r w:rsidRPr="003E5663">
        <w:t xml:space="preserve">    }</w:t>
      </w:r>
    </w:p>
    <w:p w14:paraId="2B902366" w14:textId="77777777" w:rsidR="004B767C" w:rsidRPr="003E5663" w:rsidRDefault="004B767C" w:rsidP="003E5663">
      <w:pPr>
        <w:pStyle w:val="SourceCode"/>
      </w:pPr>
    </w:p>
    <w:p w14:paraId="24D93A0D" w14:textId="670A4CB7" w:rsidR="004B767C" w:rsidRDefault="00236DCE" w:rsidP="004B767C">
      <w:pPr>
        <w:pStyle w:val="CodeExampleCode"/>
      </w:pPr>
      <w:proofErr w:type="spellStart"/>
      <w:r>
        <w:t>CustomMiddleware</w:t>
      </w:r>
      <w:proofErr w:type="spellEnd"/>
    </w:p>
    <w:p w14:paraId="6391C61F" w14:textId="77777777" w:rsidR="00236DCE" w:rsidRPr="00236DCE" w:rsidRDefault="00236DCE" w:rsidP="00236DCE">
      <w:pPr>
        <w:pStyle w:val="SourceCode"/>
      </w:pPr>
      <w:r w:rsidRPr="00236DCE">
        <w:t xml:space="preserve">    public class CustomMiddleware</w:t>
      </w:r>
    </w:p>
    <w:p w14:paraId="6A6A7185" w14:textId="77777777" w:rsidR="00236DCE" w:rsidRPr="00236DCE" w:rsidRDefault="00236DCE" w:rsidP="00236DCE">
      <w:pPr>
        <w:pStyle w:val="SourceCode"/>
      </w:pPr>
      <w:r w:rsidRPr="00236DCE">
        <w:t xml:space="preserve">    {</w:t>
      </w:r>
    </w:p>
    <w:p w14:paraId="1091E87D" w14:textId="77777777" w:rsidR="00236DCE" w:rsidRPr="00236DCE" w:rsidRDefault="00236DCE" w:rsidP="00236DCE">
      <w:pPr>
        <w:pStyle w:val="SourceCode"/>
      </w:pPr>
      <w:r w:rsidRPr="00236DCE">
        <w:t xml:space="preserve">        private readonly RequestDelegate _next;</w:t>
      </w:r>
    </w:p>
    <w:p w14:paraId="4890CFD6" w14:textId="77777777" w:rsidR="00236DCE" w:rsidRPr="00236DCE" w:rsidRDefault="00236DCE" w:rsidP="00236DCE">
      <w:pPr>
        <w:pStyle w:val="SourceCode"/>
      </w:pPr>
    </w:p>
    <w:p w14:paraId="76822911" w14:textId="77777777" w:rsidR="00236DCE" w:rsidRPr="00236DCE" w:rsidRDefault="00236DCE" w:rsidP="00236DCE">
      <w:pPr>
        <w:pStyle w:val="SourceCode"/>
      </w:pPr>
      <w:r w:rsidRPr="00236DCE">
        <w:t xml:space="preserve">        public CustomMiddleware(RequestDelegate next) =&gt; _next = next;</w:t>
      </w:r>
    </w:p>
    <w:p w14:paraId="7A6E79B1" w14:textId="77777777" w:rsidR="00236DCE" w:rsidRPr="00236DCE" w:rsidRDefault="00236DCE" w:rsidP="00236DCE">
      <w:pPr>
        <w:pStyle w:val="SourceCode"/>
      </w:pPr>
    </w:p>
    <w:p w14:paraId="7B3F79B4" w14:textId="77777777" w:rsidR="00236DCE" w:rsidRPr="00236DCE" w:rsidRDefault="00236DCE" w:rsidP="00236DCE">
      <w:pPr>
        <w:pStyle w:val="SourceCode"/>
      </w:pPr>
      <w:r w:rsidRPr="00236DCE">
        <w:t xml:space="preserve">        public async Task Invoke(HttpContext ctx)</w:t>
      </w:r>
    </w:p>
    <w:p w14:paraId="4D2CD8B7" w14:textId="77777777" w:rsidR="00236DCE" w:rsidRPr="00236DCE" w:rsidRDefault="00236DCE" w:rsidP="00236DCE">
      <w:pPr>
        <w:pStyle w:val="SourceCode"/>
      </w:pPr>
      <w:r w:rsidRPr="00236DCE">
        <w:t xml:space="preserve">        {</w:t>
      </w:r>
    </w:p>
    <w:p w14:paraId="4C82B4BA" w14:textId="77777777" w:rsidR="00236DCE" w:rsidRPr="00236DCE" w:rsidRDefault="00236DCE" w:rsidP="00236DCE">
      <w:pPr>
        <w:pStyle w:val="SourceCode"/>
      </w:pPr>
      <w:r w:rsidRPr="00236DCE">
        <w:t xml:space="preserve">            await _next(ctx);</w:t>
      </w:r>
    </w:p>
    <w:p w14:paraId="4D5C3204" w14:textId="77777777" w:rsidR="00236DCE" w:rsidRPr="00236DCE" w:rsidRDefault="00236DCE" w:rsidP="00236DCE">
      <w:pPr>
        <w:pStyle w:val="SourceCode"/>
      </w:pPr>
      <w:r w:rsidRPr="00236DCE">
        <w:t xml:space="preserve">        }</w:t>
      </w:r>
    </w:p>
    <w:p w14:paraId="112DFBA7" w14:textId="64F79340" w:rsidR="00236DCE" w:rsidRPr="00236DCE" w:rsidRDefault="00236DCE" w:rsidP="00236DCE">
      <w:pPr>
        <w:pStyle w:val="SourceCode"/>
        <w:rPr>
          <w:rStyle w:val="SmartLink"/>
          <w:color w:val="000000" w:themeColor="text1"/>
          <w:u w:val="none"/>
          <w:shd w:val="clear" w:color="auto" w:fill="FFFFFF"/>
        </w:rPr>
      </w:pPr>
      <w:r w:rsidRPr="00236DCE">
        <w:t xml:space="preserve">    }</w:t>
      </w:r>
    </w:p>
    <w:p w14:paraId="405EFECC" w14:textId="77777777" w:rsidR="00236DCE" w:rsidRDefault="00236DCE">
      <w:pPr>
        <w:rPr>
          <w:rFonts w:ascii="Times New Roman" w:eastAsia="Times New Roman" w:hAnsi="Times New Roman" w:cs="Times New Roman"/>
          <w:b/>
          <w:spacing w:val="6"/>
          <w:szCs w:val="20"/>
        </w:rPr>
      </w:pPr>
      <w:r>
        <w:br w:type="page"/>
      </w:r>
    </w:p>
    <w:p w14:paraId="3C8EA1FA" w14:textId="2D62BFA6" w:rsidR="00236DCE" w:rsidRDefault="00236DCE" w:rsidP="00236DCE">
      <w:pPr>
        <w:pStyle w:val="CodeExampleCode"/>
      </w:pPr>
      <w:proofErr w:type="spellStart"/>
      <w:r>
        <w:lastRenderedPageBreak/>
        <w:t>CustomMiddlewareExtensions.cs</w:t>
      </w:r>
      <w:proofErr w:type="spellEnd"/>
    </w:p>
    <w:p w14:paraId="0C8C18A7" w14:textId="77777777" w:rsidR="00236DCE" w:rsidRPr="00236DCE" w:rsidRDefault="00236DCE" w:rsidP="00236DCE">
      <w:pPr>
        <w:pStyle w:val="SourceCode"/>
      </w:pPr>
      <w:r w:rsidRPr="00236DCE">
        <w:t xml:space="preserve">    public static class CustomMiddlewareExtensions</w:t>
      </w:r>
    </w:p>
    <w:p w14:paraId="759A7523" w14:textId="77777777" w:rsidR="00236DCE" w:rsidRPr="00236DCE" w:rsidRDefault="00236DCE" w:rsidP="00236DCE">
      <w:pPr>
        <w:pStyle w:val="SourceCode"/>
      </w:pPr>
      <w:r w:rsidRPr="00236DCE">
        <w:t xml:space="preserve">    {</w:t>
      </w:r>
    </w:p>
    <w:p w14:paraId="418CC1F1" w14:textId="77777777" w:rsidR="00236DCE" w:rsidRPr="00236DCE" w:rsidRDefault="00236DCE" w:rsidP="00236DCE">
      <w:pPr>
        <w:pStyle w:val="SourceCode"/>
      </w:pPr>
      <w:r w:rsidRPr="00236DCE">
        <w:t xml:space="preserve">        public static IApplicationBuilder UseCustomMiddleware(</w:t>
      </w:r>
    </w:p>
    <w:p w14:paraId="4FF908B3" w14:textId="77777777" w:rsidR="00236DCE" w:rsidRPr="00236DCE" w:rsidRDefault="00236DCE" w:rsidP="00236DCE">
      <w:pPr>
        <w:pStyle w:val="SourceCode"/>
      </w:pPr>
      <w:r w:rsidRPr="00236DCE">
        <w:t xml:space="preserve">            this IApplicationBuilder builder)</w:t>
      </w:r>
    </w:p>
    <w:p w14:paraId="1FCFA62D" w14:textId="77777777" w:rsidR="00236DCE" w:rsidRPr="00236DCE" w:rsidRDefault="00236DCE" w:rsidP="00236DCE">
      <w:pPr>
        <w:pStyle w:val="SourceCode"/>
      </w:pPr>
      <w:r w:rsidRPr="00236DCE">
        <w:t xml:space="preserve">        {</w:t>
      </w:r>
    </w:p>
    <w:p w14:paraId="7C26DC71" w14:textId="77777777" w:rsidR="00236DCE" w:rsidRPr="00236DCE" w:rsidRDefault="00236DCE" w:rsidP="00236DCE">
      <w:pPr>
        <w:pStyle w:val="SourceCode"/>
      </w:pPr>
      <w:r w:rsidRPr="00236DCE">
        <w:t xml:space="preserve">            return builder.UseMiddleware&lt;CustomMiddleware&gt;();</w:t>
      </w:r>
    </w:p>
    <w:p w14:paraId="79E3E1EB" w14:textId="77777777" w:rsidR="00236DCE" w:rsidRPr="00236DCE" w:rsidRDefault="00236DCE" w:rsidP="00236DCE">
      <w:pPr>
        <w:pStyle w:val="SourceCode"/>
      </w:pPr>
      <w:r w:rsidRPr="00236DCE">
        <w:t xml:space="preserve">        }</w:t>
      </w:r>
    </w:p>
    <w:p w14:paraId="28AE09CF" w14:textId="365EF2C7" w:rsidR="00236DCE" w:rsidRPr="00236DCE" w:rsidRDefault="00236DCE" w:rsidP="00236DCE">
      <w:pPr>
        <w:pStyle w:val="SourceCode"/>
      </w:pPr>
      <w:r w:rsidRPr="00236DCE">
        <w:t xml:space="preserve">    }</w:t>
      </w:r>
    </w:p>
    <w:p w14:paraId="7091D333" w14:textId="376606D7" w:rsidR="00236DCE" w:rsidRDefault="00236DCE" w:rsidP="00236DCE">
      <w:pPr>
        <w:pStyle w:val="Heading4"/>
      </w:pPr>
      <w:r>
        <w:t>Logging</w:t>
      </w:r>
    </w:p>
    <w:p w14:paraId="65BF5815" w14:textId="38EEF770" w:rsidR="00AF1523" w:rsidRDefault="00AF1523" w:rsidP="005E1296"/>
    <w:p w14:paraId="429762D9" w14:textId="77777777" w:rsidR="003B24E9" w:rsidRDefault="003B24E9" w:rsidP="005E1296"/>
    <w:p w14:paraId="3DDB6936" w14:textId="77777777" w:rsidR="00D13ED1" w:rsidRDefault="00D13ED1">
      <w:pPr>
        <w:rPr>
          <w:rFonts w:asciiTheme="majorHAnsi" w:eastAsiaTheme="majorEastAsia" w:hAnsiTheme="majorHAnsi" w:cstheme="majorBidi"/>
          <w:color w:val="31378B" w:themeColor="text2"/>
          <w:sz w:val="32"/>
          <w:szCs w:val="28"/>
        </w:rPr>
      </w:pPr>
      <w:r>
        <w:br w:type="page"/>
      </w:r>
    </w:p>
    <w:p w14:paraId="406F23BD" w14:textId="3E0D204C" w:rsidR="007D58EB" w:rsidRDefault="007D58EB" w:rsidP="007D58EB">
      <w:pPr>
        <w:pStyle w:val="Heading3"/>
      </w:pPr>
      <w:r>
        <w:lastRenderedPageBreak/>
        <w:t>Security</w:t>
      </w:r>
    </w:p>
    <w:p w14:paraId="189CE16C" w14:textId="5E7EC4F9" w:rsidR="007D58EB" w:rsidRPr="007D58EB" w:rsidRDefault="007D58EB" w:rsidP="007D58EB"/>
    <w:p w14:paraId="0ADD0198" w14:textId="664F7B32" w:rsidR="001E54D8" w:rsidRDefault="001E54D8" w:rsidP="00C42B84">
      <w:pPr>
        <w:pStyle w:val="Heading2"/>
      </w:pPr>
      <w:r>
        <w:t>Web API</w:t>
      </w:r>
    </w:p>
    <w:p w14:paraId="38182D13" w14:textId="43113779" w:rsidR="00C92C84" w:rsidRDefault="00C92C84" w:rsidP="00C92C84">
      <w:r>
        <w:t xml:space="preserve">A web API consists of a set of HTTP endpoints. Rather than return HTML they return something else which is typically JSON or XML. </w:t>
      </w:r>
      <w:r w:rsidR="00AC11BF">
        <w:t xml:space="preserve">When building a Web API we </w:t>
      </w:r>
      <w:r w:rsidR="000314AD">
        <w:t>take one of two approaches</w:t>
      </w:r>
    </w:p>
    <w:p w14:paraId="0689EEB5" w14:textId="143FD8BD" w:rsidR="000314AD" w:rsidRDefault="003C25C3" w:rsidP="00176ADC">
      <w:pPr>
        <w:pStyle w:val="ListParagraph"/>
        <w:numPr>
          <w:ilvl w:val="0"/>
          <w:numId w:val="11"/>
        </w:numPr>
      </w:pPr>
      <w:r>
        <w:t>Remote Procedure Call</w:t>
      </w:r>
    </w:p>
    <w:p w14:paraId="706A88EC" w14:textId="2607815D" w:rsidR="003C25C3" w:rsidRDefault="003C25C3" w:rsidP="00176ADC">
      <w:pPr>
        <w:pStyle w:val="ListParagraph"/>
        <w:numPr>
          <w:ilvl w:val="0"/>
          <w:numId w:val="11"/>
        </w:numPr>
      </w:pPr>
      <w:r>
        <w:t>REST (Representational State Transfer)</w:t>
      </w:r>
    </w:p>
    <w:p w14:paraId="496CA575" w14:textId="1847F747" w:rsidR="00E43820" w:rsidRPr="00C42B84" w:rsidRDefault="00E43820" w:rsidP="00C42B84">
      <w:pPr>
        <w:pStyle w:val="Heading3"/>
      </w:pPr>
      <w:r w:rsidRPr="00C42B84">
        <w:t>REST</w:t>
      </w:r>
    </w:p>
    <w:p w14:paraId="057F5F32" w14:textId="0E7D8E51" w:rsidR="00E43820" w:rsidRDefault="005F7BF1" w:rsidP="00E43820">
      <w:r>
        <w:t xml:space="preserve">Representational State Transfer handles requests </w:t>
      </w:r>
      <w:r w:rsidR="002B5619">
        <w:t>using HTTP verbs</w:t>
      </w:r>
      <w:r w:rsidR="00EB205D">
        <w:t xml:space="preserve">. </w:t>
      </w:r>
      <w:r w:rsidR="00462CA1">
        <w:t>The verbs act on resources specified as URL’s.</w:t>
      </w:r>
    </w:p>
    <w:p w14:paraId="056FA034" w14:textId="401E6ACB" w:rsidR="00D728B4" w:rsidRDefault="00D728B4" w:rsidP="008804C3">
      <w:pPr>
        <w:pStyle w:val="ListBullet"/>
      </w:pPr>
      <w:r>
        <w:t>GET</w:t>
      </w:r>
      <w:r w:rsidR="002C08D0">
        <w:tab/>
      </w:r>
      <w:r w:rsidR="002C08D0">
        <w:tab/>
        <w:t>Get the specified resource</w:t>
      </w:r>
    </w:p>
    <w:p w14:paraId="069CD4A4" w14:textId="4BD89882" w:rsidR="00D728B4" w:rsidRDefault="00D728B4" w:rsidP="008804C3">
      <w:pPr>
        <w:pStyle w:val="ListBullet"/>
      </w:pPr>
      <w:r>
        <w:t>POST</w:t>
      </w:r>
      <w:r w:rsidR="008F6CE5">
        <w:tab/>
        <w:t>Add a resource</w:t>
      </w:r>
    </w:p>
    <w:p w14:paraId="3A8C24AE" w14:textId="48200423" w:rsidR="00D728B4" w:rsidRDefault="00D728B4" w:rsidP="008804C3">
      <w:pPr>
        <w:pStyle w:val="ListBullet"/>
      </w:pPr>
      <w:r>
        <w:t>PUT</w:t>
      </w:r>
      <w:r w:rsidR="00C92C28">
        <w:tab/>
      </w:r>
      <w:r w:rsidR="00C92C28">
        <w:tab/>
        <w:t>Update the resource</w:t>
      </w:r>
    </w:p>
    <w:p w14:paraId="56054866" w14:textId="677A28BE" w:rsidR="00D728B4" w:rsidRDefault="00D728B4" w:rsidP="008804C3">
      <w:pPr>
        <w:pStyle w:val="ListBullet"/>
      </w:pPr>
      <w:r>
        <w:t>DELETE</w:t>
      </w:r>
      <w:r w:rsidR="00507D3A">
        <w:tab/>
        <w:t>Delete the named resource</w:t>
      </w:r>
    </w:p>
    <w:p w14:paraId="4A3A6248" w14:textId="5B619B8B" w:rsidR="001E54D8" w:rsidRDefault="000878CD" w:rsidP="001E54D8">
      <w:r>
        <w:t xml:space="preserve">One interesting part </w:t>
      </w:r>
      <w:r w:rsidR="00607541">
        <w:t xml:space="preserve">of REST is that </w:t>
      </w:r>
      <w:r w:rsidR="00DD4C1A">
        <w:t xml:space="preserve">responses are expected to indicate </w:t>
      </w:r>
      <w:r w:rsidR="00462CA1">
        <w:t>whether or not they can be cached.</w:t>
      </w:r>
      <w:r w:rsidR="00DD4C1A">
        <w:t xml:space="preserve"> </w:t>
      </w:r>
    </w:p>
    <w:p w14:paraId="64AB8D90" w14:textId="77777777" w:rsidR="00E54A2A" w:rsidRDefault="00E54A2A">
      <w:pPr>
        <w:rPr>
          <w:rFonts w:asciiTheme="majorHAnsi" w:eastAsiaTheme="majorEastAsia" w:hAnsiTheme="majorHAnsi" w:cstheme="majorBidi"/>
          <w:color w:val="31378B" w:themeColor="text2"/>
          <w:sz w:val="28"/>
          <w:szCs w:val="26"/>
        </w:rPr>
      </w:pPr>
      <w:r>
        <w:br w:type="page"/>
      </w:r>
    </w:p>
    <w:p w14:paraId="15682C17" w14:textId="450DA957" w:rsidR="00E54A2A" w:rsidRDefault="00E54A2A" w:rsidP="00E54A2A">
      <w:pPr>
        <w:pStyle w:val="Heading3"/>
      </w:pPr>
      <w:r>
        <w:lastRenderedPageBreak/>
        <w:t>Creating Simple ASP.NET Rest API</w:t>
      </w:r>
    </w:p>
    <w:p w14:paraId="2A12E667" w14:textId="77777777" w:rsidR="008B254A" w:rsidRDefault="00137B5D" w:rsidP="00ED66F0">
      <w:r>
        <w:t xml:space="preserve">First open visual studio and create a new project </w:t>
      </w:r>
      <w:r w:rsidR="008B254A">
        <w:t>as follows</w:t>
      </w:r>
    </w:p>
    <w:p w14:paraId="382650FD" w14:textId="25C7010F" w:rsidR="00ED66F0" w:rsidRDefault="008B254A" w:rsidP="00ED66F0">
      <w:r>
        <w:rPr>
          <w:noProof/>
        </w:rPr>
        <w:drawing>
          <wp:inline distT="0" distB="0" distL="0" distR="0" wp14:anchorId="1C6158C8" wp14:editId="70D13ABB">
            <wp:extent cx="4293704" cy="1647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03920" cy="1651537"/>
                    </a:xfrm>
                    <a:prstGeom prst="rect">
                      <a:avLst/>
                    </a:prstGeom>
                    <a:noFill/>
                    <a:ln>
                      <a:noFill/>
                    </a:ln>
                  </pic:spPr>
                </pic:pic>
              </a:graphicData>
            </a:graphic>
          </wp:inline>
        </w:drawing>
      </w:r>
      <w:r w:rsidR="00137B5D">
        <w:t xml:space="preserve"> </w:t>
      </w:r>
    </w:p>
    <w:p w14:paraId="0A51B881" w14:textId="39326691" w:rsidR="00906F6F" w:rsidRDefault="00906F6F" w:rsidP="00ED66F0">
      <w:r>
        <w:t xml:space="preserve">Select a location and give it a name and hit create. Select the API template </w:t>
      </w:r>
    </w:p>
    <w:p w14:paraId="5D959C12" w14:textId="1CCD9830" w:rsidR="00906F6F" w:rsidRDefault="00906F6F" w:rsidP="00ED66F0">
      <w:r>
        <w:rPr>
          <w:noProof/>
        </w:rPr>
        <w:drawing>
          <wp:inline distT="0" distB="0" distL="0" distR="0" wp14:anchorId="62273C48" wp14:editId="028EB8CE">
            <wp:extent cx="3840480" cy="177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46388" cy="1781556"/>
                    </a:xfrm>
                    <a:prstGeom prst="rect">
                      <a:avLst/>
                    </a:prstGeom>
                    <a:noFill/>
                    <a:ln>
                      <a:noFill/>
                    </a:ln>
                  </pic:spPr>
                </pic:pic>
              </a:graphicData>
            </a:graphic>
          </wp:inline>
        </w:drawing>
      </w:r>
    </w:p>
    <w:p w14:paraId="56947C5C" w14:textId="04887332" w:rsidR="00906F6F" w:rsidRDefault="00680CF1" w:rsidP="00ED66F0">
      <w:r>
        <w:t>And hit the Create button. Delete any existing business objects and controllers. Your solution should look like this</w:t>
      </w:r>
    </w:p>
    <w:p w14:paraId="01B7E5D6" w14:textId="7286EB3E" w:rsidR="00680CF1" w:rsidRDefault="00680CF1" w:rsidP="00ED66F0">
      <w:r>
        <w:rPr>
          <w:noProof/>
        </w:rPr>
        <w:drawing>
          <wp:inline distT="0" distB="0" distL="0" distR="0" wp14:anchorId="3CFBACE0" wp14:editId="2A14AFBC">
            <wp:extent cx="3299791" cy="2076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3350" cy="2085282"/>
                    </a:xfrm>
                    <a:prstGeom prst="rect">
                      <a:avLst/>
                    </a:prstGeom>
                  </pic:spPr>
                </pic:pic>
              </a:graphicData>
            </a:graphic>
          </wp:inline>
        </w:drawing>
      </w:r>
    </w:p>
    <w:p w14:paraId="1EBE82C9" w14:textId="77777777" w:rsidR="00680CF1" w:rsidRDefault="00680CF1">
      <w:r>
        <w:br w:type="page"/>
      </w:r>
    </w:p>
    <w:p w14:paraId="629C99AF" w14:textId="56809AC6" w:rsidR="00680CF1" w:rsidRDefault="00680CF1" w:rsidP="00ED66F0">
      <w:r>
        <w:lastRenderedPageBreak/>
        <w:t xml:space="preserve">Now add an object called </w:t>
      </w:r>
      <w:proofErr w:type="spellStart"/>
      <w:r>
        <w:t>Quote.cs</w:t>
      </w:r>
      <w:proofErr w:type="spellEnd"/>
      <w:r>
        <w:t xml:space="preserve"> as follows.</w:t>
      </w:r>
    </w:p>
    <w:p w14:paraId="55C3EFD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58D5AA4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354F2"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w:t>
      </w:r>
    </w:p>
    <w:p w14:paraId="6D0E7CE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9FA6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68885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43C85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9EE8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878A92" w14:textId="1F36D57B" w:rsidR="00680CF1" w:rsidRDefault="00680CF1" w:rsidP="00ED66F0"/>
    <w:p w14:paraId="7D8004C5" w14:textId="609E4F0D" w:rsidR="00680CF1" w:rsidRDefault="00680CF1" w:rsidP="00680CF1">
      <w:r>
        <w:t>Right click on controllers and say Add controller</w:t>
      </w:r>
    </w:p>
    <w:p w14:paraId="15A88842" w14:textId="600276B0" w:rsidR="00680CF1" w:rsidRDefault="00680CF1" w:rsidP="00ED66F0">
      <w:r>
        <w:rPr>
          <w:noProof/>
        </w:rPr>
        <w:drawing>
          <wp:inline distT="0" distB="0" distL="0" distR="0" wp14:anchorId="5990305A" wp14:editId="1F303D58">
            <wp:extent cx="5731510" cy="1005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05840"/>
                    </a:xfrm>
                    <a:prstGeom prst="rect">
                      <a:avLst/>
                    </a:prstGeom>
                  </pic:spPr>
                </pic:pic>
              </a:graphicData>
            </a:graphic>
          </wp:inline>
        </w:drawing>
      </w:r>
    </w:p>
    <w:p w14:paraId="4B2B1912" w14:textId="13FC3A34" w:rsidR="00680CF1" w:rsidRDefault="00680CF1" w:rsidP="00ED66F0">
      <w:r>
        <w:t xml:space="preserve">Now select API </w:t>
      </w:r>
      <w:proofErr w:type="spellStart"/>
      <w:r>
        <w:t>Contorller</w:t>
      </w:r>
      <w:proofErr w:type="spellEnd"/>
      <w:r>
        <w:t xml:space="preserve"> with read/write actions</w:t>
      </w:r>
    </w:p>
    <w:p w14:paraId="4E519BC1" w14:textId="40019CC5" w:rsidR="00680CF1" w:rsidRDefault="00680CF1" w:rsidP="00ED66F0">
      <w:r>
        <w:rPr>
          <w:noProof/>
        </w:rPr>
        <w:drawing>
          <wp:inline distT="0" distB="0" distL="0" distR="0" wp14:anchorId="60D3D73B" wp14:editId="57B46E8B">
            <wp:extent cx="3792772" cy="192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0408" cy="1930520"/>
                    </a:xfrm>
                    <a:prstGeom prst="rect">
                      <a:avLst/>
                    </a:prstGeom>
                  </pic:spPr>
                </pic:pic>
              </a:graphicData>
            </a:graphic>
          </wp:inline>
        </w:drawing>
      </w:r>
    </w:p>
    <w:p w14:paraId="18E7F5FB" w14:textId="60239783" w:rsidR="00680CF1" w:rsidRDefault="00680CF1" w:rsidP="00ED66F0">
      <w:r>
        <w:t xml:space="preserve">Call it </w:t>
      </w:r>
      <w:proofErr w:type="spellStart"/>
      <w:r>
        <w:t>QuotesController.cs</w:t>
      </w:r>
      <w:proofErr w:type="spellEnd"/>
      <w:r>
        <w:t>. Modify the code as follows</w:t>
      </w:r>
    </w:p>
    <w:p w14:paraId="0E503C3A" w14:textId="77777777" w:rsidR="00680CF1" w:rsidRDefault="00680CF1">
      <w:pPr>
        <w:rPr>
          <w:rFonts w:ascii="Consolas" w:hAnsi="Consolas" w:cs="Consolas"/>
          <w:color w:val="000000"/>
          <w:sz w:val="19"/>
          <w:szCs w:val="19"/>
        </w:rPr>
      </w:pPr>
      <w:r>
        <w:rPr>
          <w:rFonts w:ascii="Consolas" w:hAnsi="Consolas" w:cs="Consolas"/>
          <w:color w:val="000000"/>
          <w:sz w:val="19"/>
          <w:szCs w:val="19"/>
        </w:rPr>
        <w:br w:type="page"/>
      </w:r>
    </w:p>
    <w:p w14:paraId="3D5DC647" w14:textId="23D787EC"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/[controller]"</w:t>
      </w:r>
      <w:r>
        <w:rPr>
          <w:rFonts w:ascii="Consolas" w:hAnsi="Consolas" w:cs="Consolas"/>
          <w:color w:val="000000"/>
          <w:sz w:val="19"/>
          <w:szCs w:val="19"/>
        </w:rPr>
        <w:t>)]</w:t>
      </w:r>
    </w:p>
    <w:p w14:paraId="518C53E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0F7AC0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QuotesController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733889B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8957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IDictionary</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Quote&gt; _quotes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Quote&gt;()</w:t>
      </w:r>
    </w:p>
    <w:p w14:paraId="735BAC0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4988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00FF"/>
          <w:sz w:val="19"/>
          <w:szCs w:val="19"/>
        </w:rPr>
        <w:t>new</w:t>
      </w:r>
      <w:r>
        <w:rPr>
          <w:rFonts w:ascii="Consolas" w:hAnsi="Consolas" w:cs="Consolas"/>
          <w:color w:val="000000"/>
          <w:sz w:val="19"/>
          <w:szCs w:val="19"/>
        </w:rPr>
        <w:t xml:space="preserve"> Quote() {Id = 1, Price = 100.0}}</w:t>
      </w:r>
    </w:p>
    <w:p w14:paraId="42BBA42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4EF0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3A2428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w:t>
      </w:r>
    </w:p>
    <w:p w14:paraId="32DFC36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D576E3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IEnumerable&lt;Quote&gt; Get()</w:t>
      </w:r>
    </w:p>
    <w:p w14:paraId="2E2C88E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DCE7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quotes.Values</w:t>
      </w:r>
      <w:proofErr w:type="spellEnd"/>
      <w:r>
        <w:rPr>
          <w:rFonts w:ascii="Consolas" w:hAnsi="Consolas" w:cs="Consolas"/>
          <w:color w:val="000000"/>
          <w:sz w:val="19"/>
          <w:szCs w:val="19"/>
        </w:rPr>
        <w:t>;</w:t>
      </w:r>
    </w:p>
    <w:p w14:paraId="44370B1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24DD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696150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/Quotes/5</w:t>
      </w:r>
    </w:p>
    <w:p w14:paraId="55565FB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w:t>
      </w:r>
      <w:r>
        <w:rPr>
          <w:rFonts w:ascii="Consolas" w:hAnsi="Consolas" w:cs="Consolas"/>
          <w:color w:val="000000"/>
          <w:sz w:val="19"/>
          <w:szCs w:val="19"/>
        </w:rPr>
        <w:t>)]</w:t>
      </w:r>
    </w:p>
    <w:p w14:paraId="6DA23F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Quote Get(</w:t>
      </w:r>
      <w:r>
        <w:rPr>
          <w:rFonts w:ascii="Consolas" w:hAnsi="Consolas" w:cs="Consolas"/>
          <w:color w:val="0000FF"/>
          <w:sz w:val="19"/>
          <w:szCs w:val="19"/>
        </w:rPr>
        <w:t>int</w:t>
      </w:r>
      <w:r>
        <w:rPr>
          <w:rFonts w:ascii="Consolas" w:hAnsi="Consolas" w:cs="Consolas"/>
          <w:color w:val="000000"/>
          <w:sz w:val="19"/>
          <w:szCs w:val="19"/>
        </w:rPr>
        <w:t xml:space="preserve"> id)</w:t>
      </w:r>
    </w:p>
    <w:p w14:paraId="046BEE4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17B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_quotes[id];</w:t>
      </w:r>
    </w:p>
    <w:p w14:paraId="3D07F52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5F2F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D563D2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w:t>
      </w:r>
    </w:p>
    <w:p w14:paraId="7075CC9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2360C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Quote value)</w:t>
      </w:r>
    </w:p>
    <w:p w14:paraId="1E8B6AE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06A3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w:t>
      </w:r>
      <w:proofErr w:type="spellStart"/>
      <w:r>
        <w:rPr>
          <w:rFonts w:ascii="Consolas" w:hAnsi="Consolas" w:cs="Consolas"/>
          <w:color w:val="000000"/>
          <w:sz w:val="19"/>
          <w:szCs w:val="19"/>
        </w:rPr>
        <w:t>value.Id</w:t>
      </w:r>
      <w:proofErr w:type="spellEnd"/>
      <w:r>
        <w:rPr>
          <w:rFonts w:ascii="Consolas" w:hAnsi="Consolas" w:cs="Consolas"/>
          <w:color w:val="000000"/>
          <w:sz w:val="19"/>
          <w:szCs w:val="19"/>
        </w:rPr>
        <w:t>] = value;</w:t>
      </w:r>
    </w:p>
    <w:p w14:paraId="7046D0E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A59A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58DF67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/Quotes/5</w:t>
      </w:r>
    </w:p>
    <w:p w14:paraId="0DA43C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70C34EC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Put(</w:t>
      </w:r>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Quote value)</w:t>
      </w:r>
    </w:p>
    <w:p w14:paraId="0FB1347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6272D"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_quotes[id] = value;</w:t>
      </w:r>
    </w:p>
    <w:p w14:paraId="6489A57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CAD7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08B706F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DELETE: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w:t>
      </w:r>
      <w:proofErr w:type="spellStart"/>
      <w:r>
        <w:rPr>
          <w:rFonts w:ascii="Consolas" w:hAnsi="Consolas" w:cs="Consolas"/>
          <w:color w:val="008000"/>
          <w:sz w:val="19"/>
          <w:szCs w:val="19"/>
        </w:rPr>
        <w:t>ApiWithActions</w:t>
      </w:r>
      <w:proofErr w:type="spellEnd"/>
      <w:r>
        <w:rPr>
          <w:rFonts w:ascii="Consolas" w:hAnsi="Consolas" w:cs="Consolas"/>
          <w:color w:val="008000"/>
          <w:sz w:val="19"/>
          <w:szCs w:val="19"/>
        </w:rPr>
        <w:t>/5</w:t>
      </w:r>
    </w:p>
    <w:p w14:paraId="70932B0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HttpDelete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58E6FB6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id)</w:t>
      </w:r>
    </w:p>
    <w:p w14:paraId="304726B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5DA5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quotes.Remove</w:t>
      </w:r>
      <w:proofErr w:type="spellEnd"/>
      <w:r>
        <w:rPr>
          <w:rFonts w:ascii="Consolas" w:hAnsi="Consolas" w:cs="Consolas"/>
          <w:color w:val="000000"/>
          <w:sz w:val="19"/>
          <w:szCs w:val="19"/>
        </w:rPr>
        <w:t>(id);</w:t>
      </w:r>
    </w:p>
    <w:p w14:paraId="59B6A9A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85441" w14:textId="4F974847" w:rsidR="00680CF1" w:rsidRDefault="00680CF1" w:rsidP="00680CF1">
      <w:r>
        <w:rPr>
          <w:rFonts w:ascii="Consolas" w:hAnsi="Consolas" w:cs="Consolas"/>
          <w:color w:val="000000"/>
          <w:sz w:val="19"/>
          <w:szCs w:val="19"/>
        </w:rPr>
        <w:t xml:space="preserve">    }</w:t>
      </w:r>
    </w:p>
    <w:p w14:paraId="35C84C4B" w14:textId="08D53063" w:rsidR="00680CF1" w:rsidRDefault="00DD71FA" w:rsidP="00ED66F0">
      <w:r>
        <w:t>Update the Properties/launchsettings.json</w:t>
      </w:r>
    </w:p>
    <w:p w14:paraId="31B7304D"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w:t>
      </w:r>
    </w:p>
    <w:p w14:paraId="5BC4BBE8"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"$schema"</w:t>
      </w:r>
      <w:r w:rsidRPr="00DD71FA">
        <w:rPr>
          <w:rFonts w:ascii="Consolas" w:hAnsi="Consolas" w:cs="Consolas"/>
          <w:color w:val="000000"/>
          <w:sz w:val="19"/>
          <w:szCs w:val="19"/>
          <w:lang w:val="sv-SE"/>
        </w:rPr>
        <w:t xml:space="preserve">: </w:t>
      </w:r>
      <w:r w:rsidRPr="00DD71FA">
        <w:rPr>
          <w:rFonts w:ascii="Consolas" w:hAnsi="Consolas" w:cs="Consolas"/>
          <w:color w:val="A31515"/>
          <w:sz w:val="19"/>
          <w:szCs w:val="19"/>
          <w:lang w:val="sv-SE"/>
        </w:rPr>
        <w:t>"http://json.schemastore.org/launchsettings.json"</w:t>
      </w:r>
      <w:r w:rsidRPr="00DD71FA">
        <w:rPr>
          <w:rFonts w:ascii="Consolas" w:hAnsi="Consolas" w:cs="Consolas"/>
          <w:color w:val="000000"/>
          <w:sz w:val="19"/>
          <w:szCs w:val="19"/>
          <w:lang w:val="sv-SE"/>
        </w:rPr>
        <w:t>,</w:t>
      </w:r>
    </w:p>
    <w:p w14:paraId="2569AD7E"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"iisSettings"</w:t>
      </w:r>
      <w:r w:rsidRPr="00DD71FA">
        <w:rPr>
          <w:rFonts w:ascii="Consolas" w:hAnsi="Consolas" w:cs="Consolas"/>
          <w:color w:val="000000"/>
          <w:sz w:val="19"/>
          <w:szCs w:val="19"/>
          <w:lang w:val="sv-SE"/>
        </w:rPr>
        <w:t>: {</w:t>
      </w:r>
    </w:p>
    <w:p w14:paraId="6231781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sidRPr="00DD71FA">
        <w:rPr>
          <w:rFonts w:ascii="Consolas" w:hAnsi="Consolas" w:cs="Consolas"/>
          <w:color w:val="000000"/>
          <w:sz w:val="19"/>
          <w:szCs w:val="19"/>
          <w:lang w:val="sv-SE"/>
        </w:rPr>
        <w:t xml:space="preserve">    </w:t>
      </w:r>
      <w:r>
        <w:rPr>
          <w:rFonts w:ascii="Consolas" w:hAnsi="Consolas" w:cs="Consolas"/>
          <w:color w:val="2E75B6"/>
          <w:sz w:val="19"/>
          <w:szCs w:val="19"/>
        </w:rPr>
        <w:t>"</w:t>
      </w:r>
      <w:proofErr w:type="spellStart"/>
      <w:r>
        <w:rPr>
          <w:rFonts w:ascii="Consolas" w:hAnsi="Consolas" w:cs="Consolas"/>
          <w:color w:val="2E75B6"/>
          <w:sz w:val="19"/>
          <w:szCs w:val="19"/>
        </w:rPr>
        <w:t>windowsAuthentication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D7EDF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anonymousAuthentication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D18CCD"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iisExpress</w:t>
      </w:r>
      <w:proofErr w:type="spellEnd"/>
      <w:r>
        <w:rPr>
          <w:rFonts w:ascii="Consolas" w:hAnsi="Consolas" w:cs="Consolas"/>
          <w:color w:val="2E75B6"/>
          <w:sz w:val="19"/>
          <w:szCs w:val="19"/>
        </w:rPr>
        <w:t>"</w:t>
      </w:r>
      <w:r>
        <w:rPr>
          <w:rFonts w:ascii="Consolas" w:hAnsi="Consolas" w:cs="Consolas"/>
          <w:color w:val="000000"/>
          <w:sz w:val="19"/>
          <w:szCs w:val="19"/>
        </w:rPr>
        <w:t>: {</w:t>
      </w:r>
    </w:p>
    <w:p w14:paraId="6E136D69"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"http://localhost:50685"</w:t>
      </w:r>
      <w:r>
        <w:rPr>
          <w:rFonts w:ascii="Consolas" w:hAnsi="Consolas" w:cs="Consolas"/>
          <w:color w:val="000000"/>
          <w:sz w:val="19"/>
          <w:szCs w:val="19"/>
        </w:rPr>
        <w:t>,</w:t>
      </w:r>
    </w:p>
    <w:p w14:paraId="7A59464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sslPort</w:t>
      </w:r>
      <w:proofErr w:type="spellEnd"/>
      <w:r>
        <w:rPr>
          <w:rFonts w:ascii="Consolas" w:hAnsi="Consolas" w:cs="Consolas"/>
          <w:color w:val="2E75B6"/>
          <w:sz w:val="19"/>
          <w:szCs w:val="19"/>
        </w:rPr>
        <w:t>"</w:t>
      </w:r>
      <w:r>
        <w:rPr>
          <w:rFonts w:ascii="Consolas" w:hAnsi="Consolas" w:cs="Consolas"/>
          <w:color w:val="000000"/>
          <w:sz w:val="19"/>
          <w:szCs w:val="19"/>
        </w:rPr>
        <w:t>: 44389</w:t>
      </w:r>
    </w:p>
    <w:p w14:paraId="4DEA43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E08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9293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14:paraId="64CFBC7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14:paraId="107ECB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IISExpress</w:t>
      </w:r>
      <w:proofErr w:type="spellEnd"/>
      <w:r>
        <w:rPr>
          <w:rFonts w:ascii="Consolas" w:hAnsi="Consolas" w:cs="Consolas"/>
          <w:color w:val="A31515"/>
          <w:sz w:val="19"/>
          <w:szCs w:val="19"/>
        </w:rPr>
        <w:t>"</w:t>
      </w:r>
      <w:r>
        <w:rPr>
          <w:rFonts w:ascii="Consolas" w:hAnsi="Consolas" w:cs="Consolas"/>
          <w:color w:val="000000"/>
          <w:sz w:val="19"/>
          <w:szCs w:val="19"/>
        </w:rPr>
        <w:t>,</w:t>
      </w:r>
    </w:p>
    <w:p w14:paraId="6B442C12"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15BA26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/quotes"</w:t>
      </w:r>
      <w:r>
        <w:rPr>
          <w:rFonts w:ascii="Consolas" w:hAnsi="Consolas" w:cs="Consolas"/>
          <w:color w:val="000000"/>
          <w:sz w:val="19"/>
          <w:szCs w:val="19"/>
        </w:rPr>
        <w:t>,</w:t>
      </w:r>
    </w:p>
    <w:p w14:paraId="2371363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Pr>
          <w:rFonts w:ascii="Consolas" w:hAnsi="Consolas" w:cs="Consolas"/>
          <w:color w:val="2E75B6"/>
          <w:sz w:val="19"/>
          <w:szCs w:val="19"/>
        </w:rPr>
        <w:t>"</w:t>
      </w:r>
      <w:r>
        <w:rPr>
          <w:rFonts w:ascii="Consolas" w:hAnsi="Consolas" w:cs="Consolas"/>
          <w:color w:val="000000"/>
          <w:sz w:val="19"/>
          <w:szCs w:val="19"/>
        </w:rPr>
        <w:t>: {</w:t>
      </w:r>
    </w:p>
    <w:p w14:paraId="493885D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187337A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A3A57"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D21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"WebApplication1"</w:t>
      </w:r>
      <w:r>
        <w:rPr>
          <w:rFonts w:ascii="Consolas" w:hAnsi="Consolas" w:cs="Consolas"/>
          <w:color w:val="000000"/>
          <w:sz w:val="19"/>
          <w:szCs w:val="19"/>
        </w:rPr>
        <w:t>: {</w:t>
      </w:r>
    </w:p>
    <w:p w14:paraId="68E4252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14:paraId="137130F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871371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/quotes"</w:t>
      </w:r>
      <w:r>
        <w:rPr>
          <w:rFonts w:ascii="Consolas" w:hAnsi="Consolas" w:cs="Consolas"/>
          <w:color w:val="000000"/>
          <w:sz w:val="19"/>
          <w:szCs w:val="19"/>
        </w:rPr>
        <w:t>,</w:t>
      </w:r>
    </w:p>
    <w:p w14:paraId="2A5C789B"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14:paraId="388B8BC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Pr>
          <w:rFonts w:ascii="Consolas" w:hAnsi="Consolas" w:cs="Consolas"/>
          <w:color w:val="2E75B6"/>
          <w:sz w:val="19"/>
          <w:szCs w:val="19"/>
        </w:rPr>
        <w:t>"</w:t>
      </w:r>
      <w:r>
        <w:rPr>
          <w:rFonts w:ascii="Consolas" w:hAnsi="Consolas" w:cs="Consolas"/>
          <w:color w:val="000000"/>
          <w:sz w:val="19"/>
          <w:szCs w:val="19"/>
        </w:rPr>
        <w:t>: {</w:t>
      </w:r>
    </w:p>
    <w:p w14:paraId="5C7E375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711E13F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F0C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3B45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DF76A" w14:textId="690F1011" w:rsidR="00DD71FA" w:rsidRDefault="00DD71FA" w:rsidP="00DD71FA">
      <w:pPr>
        <w:rPr>
          <w:rFonts w:ascii="Consolas" w:hAnsi="Consolas" w:cs="Consolas"/>
          <w:color w:val="000000"/>
          <w:sz w:val="19"/>
          <w:szCs w:val="19"/>
        </w:rPr>
      </w:pPr>
      <w:r>
        <w:rPr>
          <w:rFonts w:ascii="Consolas" w:hAnsi="Consolas" w:cs="Consolas"/>
          <w:color w:val="000000"/>
          <w:sz w:val="19"/>
          <w:szCs w:val="19"/>
        </w:rPr>
        <w:t>}</w:t>
      </w:r>
    </w:p>
    <w:p w14:paraId="6CCB2558" w14:textId="29F05FE3" w:rsidR="001861C1" w:rsidRDefault="001861C1" w:rsidP="00DD71FA">
      <w:r>
        <w:rPr>
          <w:rFonts w:ascii="Consolas" w:hAnsi="Consolas" w:cs="Consolas"/>
          <w:color w:val="000000"/>
          <w:sz w:val="19"/>
          <w:szCs w:val="19"/>
        </w:rPr>
        <w:t xml:space="preserve">Now we can run the project and see our quote. </w:t>
      </w:r>
    </w:p>
    <w:p w14:paraId="299192FB" w14:textId="77777777" w:rsidR="00E54DDC" w:rsidRDefault="00E54DDC">
      <w:pPr>
        <w:rPr>
          <w:rFonts w:asciiTheme="majorHAnsi" w:eastAsiaTheme="majorEastAsia" w:hAnsiTheme="majorHAnsi" w:cstheme="majorBidi"/>
          <w:b/>
          <w:color w:val="403152" w:themeColor="accent4" w:themeShade="80"/>
          <w:sz w:val="32"/>
          <w:szCs w:val="28"/>
        </w:rPr>
      </w:pPr>
      <w:r>
        <w:br w:type="page"/>
      </w:r>
    </w:p>
    <w:p w14:paraId="4BF563C6" w14:textId="332EE846" w:rsidR="0033124F" w:rsidRDefault="0033124F" w:rsidP="0033124F">
      <w:pPr>
        <w:pStyle w:val="QuestionSection"/>
      </w:pPr>
      <w:r>
        <w:lastRenderedPageBreak/>
        <w:t>Questions – Classic Interview</w:t>
      </w:r>
    </w:p>
    <w:p w14:paraId="62CCC3D0" w14:textId="40B3CA21" w:rsidR="0033124F" w:rsidRDefault="00BC2FFA" w:rsidP="00C172A5">
      <w:pPr>
        <w:pStyle w:val="Question"/>
      </w:pPr>
      <w:r>
        <w:t>What performance improvements are there in .NET core</w:t>
      </w:r>
    </w:p>
    <w:p w14:paraId="4C5E2CA1" w14:textId="3E26BFB1" w:rsidR="00BC2FFA" w:rsidRDefault="00BC2FFA" w:rsidP="00BC2FFA">
      <w:pPr>
        <w:pStyle w:val="Answer"/>
      </w:pPr>
      <w:r>
        <w:t>Tiered compilation</w:t>
      </w:r>
    </w:p>
    <w:p w14:paraId="0C168576" w14:textId="789FEFB4" w:rsidR="00E54DDC" w:rsidRPr="00BC2FFA" w:rsidRDefault="00BC2FFA" w:rsidP="00BC2FFA">
      <w:pPr>
        <w:pStyle w:val="Answer"/>
      </w:pPr>
      <w:r>
        <w:t xml:space="preserve">Many APIs </w:t>
      </w:r>
      <w:r w:rsidR="00E54DDC">
        <w:t xml:space="preserve">take advantage of Span to improve performance. </w:t>
      </w:r>
    </w:p>
    <w:p w14:paraId="7FEFC89F" w14:textId="044A172C" w:rsidR="00E54DDC" w:rsidRDefault="00844704" w:rsidP="00E54DDC">
      <w:pPr>
        <w:pStyle w:val="Question"/>
      </w:pPr>
      <w:r>
        <w:t>What is tiered compila</w:t>
      </w:r>
      <w:r w:rsidR="00BF35C6">
        <w:t>tion</w:t>
      </w:r>
    </w:p>
    <w:p w14:paraId="2967989A" w14:textId="2E0F1261" w:rsidR="00442E65" w:rsidRDefault="00442E65" w:rsidP="00442E65">
      <w:pPr>
        <w:pStyle w:val="Answer"/>
      </w:pPr>
      <w:r>
        <w:t>JIT compilation requires compromises</w:t>
      </w:r>
    </w:p>
    <w:p w14:paraId="1340CD2A" w14:textId="40A12A39" w:rsidR="00442E65" w:rsidRDefault="00D832F7" w:rsidP="00442E65">
      <w:pPr>
        <w:pStyle w:val="Answer"/>
      </w:pPr>
      <w:r>
        <w:t>Aggressive optimization gives great steady state performance but increases start up time</w:t>
      </w:r>
    </w:p>
    <w:p w14:paraId="01DDA7D3" w14:textId="79BEC098" w:rsidR="00D832F7" w:rsidRDefault="00A60914" w:rsidP="00442E65">
      <w:pPr>
        <w:pStyle w:val="Answer"/>
      </w:pPr>
      <w:r>
        <w:t>Simple compilation gives fast start up and compromises steady state</w:t>
      </w:r>
    </w:p>
    <w:p w14:paraId="25EF8C38" w14:textId="13005DE0" w:rsidR="00A60914" w:rsidRDefault="00A60914" w:rsidP="00442E65">
      <w:pPr>
        <w:pStyle w:val="Answer"/>
      </w:pPr>
      <w:r>
        <w:t xml:space="preserve">Tiered compilation enables </w:t>
      </w:r>
      <w:r w:rsidR="00E97442">
        <w:t xml:space="preserve">same method to be compiled multiple times. </w:t>
      </w:r>
    </w:p>
    <w:p w14:paraId="101E16EC" w14:textId="4BED10DE" w:rsidR="00E97442" w:rsidRPr="00442E65" w:rsidRDefault="00E97442" w:rsidP="00442E65">
      <w:pPr>
        <w:pStyle w:val="Answer"/>
      </w:pPr>
      <w:r>
        <w:t>First rough and fast and if the method is hot is can be compiled more aggressively</w:t>
      </w:r>
    </w:p>
    <w:p w14:paraId="0E6A6C30" w14:textId="77777777" w:rsidR="004A3254" w:rsidRDefault="004A3254">
      <w:pPr>
        <w:rPr>
          <w:rFonts w:asciiTheme="majorHAnsi" w:eastAsiaTheme="majorEastAsia" w:hAnsiTheme="majorHAnsi" w:cstheme="majorBidi"/>
          <w:b/>
          <w:color w:val="403152" w:themeColor="accent4" w:themeShade="80"/>
          <w:sz w:val="32"/>
          <w:szCs w:val="28"/>
        </w:rPr>
      </w:pPr>
      <w:r>
        <w:br w:type="page"/>
      </w:r>
    </w:p>
    <w:p w14:paraId="49F35A4A" w14:textId="06DE04CA" w:rsidR="0096552F" w:rsidRDefault="00C42B84" w:rsidP="00C42B84">
      <w:pPr>
        <w:pStyle w:val="QuestionSection"/>
      </w:pPr>
      <w:r>
        <w:lastRenderedPageBreak/>
        <w:t>Questions – Web API</w:t>
      </w:r>
    </w:p>
    <w:p w14:paraId="5C10E1FF" w14:textId="77777777" w:rsidR="00F517E9" w:rsidRDefault="00F517E9" w:rsidP="00C42B84">
      <w:pPr>
        <w:pStyle w:val="Question"/>
      </w:pPr>
    </w:p>
    <w:p w14:paraId="6A4979C9" w14:textId="60A2AE98" w:rsidR="00C42B84" w:rsidRDefault="00644281" w:rsidP="00C42B84">
      <w:pPr>
        <w:pStyle w:val="Question"/>
      </w:pPr>
      <w:r>
        <w:t>What is the difference between SOAP and REST</w:t>
      </w:r>
      <w:r w:rsidR="00206F65">
        <w:t>?</w:t>
      </w:r>
    </w:p>
    <w:p w14:paraId="6FBB6471" w14:textId="77777777" w:rsidR="00F517E9" w:rsidRDefault="00F517E9" w:rsidP="00206F65">
      <w:pPr>
        <w:pStyle w:val="Answer"/>
      </w:pPr>
      <w:r>
        <w:t>SOAP is about RPC and REST is about acting on objects</w:t>
      </w:r>
    </w:p>
    <w:p w14:paraId="5887BACD" w14:textId="087737C1" w:rsidR="00206F65" w:rsidRPr="00206F65" w:rsidRDefault="00F517E9" w:rsidP="00206F65">
      <w:pPr>
        <w:pStyle w:val="Answer"/>
      </w:pPr>
      <w:r>
        <w:t xml:space="preserve">SOAP uses only GET and POST </w:t>
      </w:r>
    </w:p>
    <w:p w14:paraId="632DCC8D" w14:textId="77777777" w:rsidR="00C32356" w:rsidRDefault="00C32356">
      <w:pPr>
        <w:rPr>
          <w:rFonts w:asciiTheme="majorHAnsi" w:eastAsiaTheme="majorEastAsia" w:hAnsiTheme="majorHAnsi" w:cstheme="majorBidi"/>
          <w:color w:val="31378B" w:themeColor="text2"/>
          <w:sz w:val="32"/>
          <w:szCs w:val="28"/>
        </w:rPr>
      </w:pPr>
      <w:r>
        <w:br w:type="page"/>
      </w:r>
    </w:p>
    <w:p w14:paraId="1596D25F" w14:textId="77777777" w:rsidR="00F2297C" w:rsidRPr="00CD25F4" w:rsidRDefault="00F2297C" w:rsidP="00CD25F4">
      <w:pPr>
        <w:pStyle w:val="Answer"/>
      </w:pPr>
    </w:p>
    <w:p w14:paraId="5B62804F" w14:textId="77777777" w:rsidR="000752DF" w:rsidRPr="00726700" w:rsidRDefault="000752DF" w:rsidP="00726700">
      <w:pPr>
        <w:pStyle w:val="Answer"/>
      </w:pPr>
    </w:p>
    <w:p w14:paraId="500E2168" w14:textId="77777777" w:rsidR="002C3F27" w:rsidRPr="002C3F27" w:rsidRDefault="002C3F27" w:rsidP="002C3F27"/>
    <w:p w14:paraId="2F4A7F8B" w14:textId="77777777" w:rsidR="00644281" w:rsidRPr="00644281" w:rsidRDefault="00644281" w:rsidP="00644281">
      <w:pPr>
        <w:pStyle w:val="Answer"/>
      </w:pPr>
    </w:p>
    <w:sectPr w:rsidR="00644281" w:rsidRPr="00644281">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DE722" w14:textId="77777777" w:rsidR="00E721CF" w:rsidRDefault="00E721CF" w:rsidP="00DC0620">
      <w:r>
        <w:separator/>
      </w:r>
    </w:p>
  </w:endnote>
  <w:endnote w:type="continuationSeparator" w:id="0">
    <w:p w14:paraId="6237312D" w14:textId="77777777" w:rsidR="00E721CF" w:rsidRDefault="00E721CF" w:rsidP="00DC0620">
      <w:r>
        <w:continuationSeparator/>
      </w:r>
    </w:p>
  </w:endnote>
  <w:endnote w:type="continuationNotice" w:id="1">
    <w:p w14:paraId="4A85F796" w14:textId="77777777" w:rsidR="00E721CF" w:rsidRDefault="00E721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634F8E" w:rsidRDefault="00634F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634F8E" w:rsidRDefault="00634F8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634F8E" w:rsidRDefault="00634F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634F8E" w:rsidRDefault="00634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F53E88" w14:textId="77777777" w:rsidR="00E721CF" w:rsidRDefault="00E721CF" w:rsidP="00DC0620">
      <w:r>
        <w:separator/>
      </w:r>
    </w:p>
  </w:footnote>
  <w:footnote w:type="continuationSeparator" w:id="0">
    <w:p w14:paraId="0F110FAC" w14:textId="77777777" w:rsidR="00E721CF" w:rsidRDefault="00E721CF" w:rsidP="00DC0620">
      <w:r>
        <w:continuationSeparator/>
      </w:r>
    </w:p>
  </w:footnote>
  <w:footnote w:type="continuationNotice" w:id="1">
    <w:p w14:paraId="4B4EAE67" w14:textId="77777777" w:rsidR="00E721CF" w:rsidRDefault="00E721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634F8E" w:rsidRDefault="00634F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634F8E" w:rsidRPr="00937398" w:rsidRDefault="00634F8E">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634F8E" w:rsidRDefault="00634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8DE14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1CE720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5872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7E1C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B8D"/>
    <w:rsid w:val="005372F2"/>
    <w:rsid w:val="00537341"/>
    <w:rsid w:val="00537484"/>
    <w:rsid w:val="005378CC"/>
    <w:rsid w:val="00540613"/>
    <w:rsid w:val="00540E22"/>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230C"/>
    <w:rsid w:val="00BD277D"/>
    <w:rsid w:val="00BD285E"/>
    <w:rsid w:val="00BD3AB3"/>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1CF"/>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D22"/>
    <w:rsid w:val="00E97442"/>
    <w:rsid w:val="00E97514"/>
    <w:rsid w:val="00E97562"/>
    <w:rsid w:val="00E97D1B"/>
    <w:rsid w:val="00EA05C1"/>
    <w:rsid w:val="00EA0A0C"/>
    <w:rsid w:val="00EA0A9B"/>
    <w:rsid w:val="00EA18AA"/>
    <w:rsid w:val="00EA2630"/>
    <w:rsid w:val="00EA28C2"/>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75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A9275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A92751"/>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A92751"/>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A92751"/>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A9275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A9275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A9275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A9275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A9275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A927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275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275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A9275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A9275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A9275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A9275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A9275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A9275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A9275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A9275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A92751"/>
    <w:rPr>
      <w:rFonts w:cs="Times New Roman"/>
      <w:color w:val="0000FF"/>
      <w:u w:val="single"/>
    </w:rPr>
  </w:style>
  <w:style w:type="character" w:styleId="FollowedHyperlink">
    <w:name w:val="FollowedHyperlink"/>
    <w:basedOn w:val="DefaultParagraphFont"/>
    <w:uiPriority w:val="99"/>
    <w:rsid w:val="00A92751"/>
    <w:rPr>
      <w:rFonts w:cs="Times New Roman"/>
      <w:color w:val="606420"/>
      <w:u w:val="single"/>
    </w:rPr>
  </w:style>
  <w:style w:type="character" w:styleId="PageNumber">
    <w:name w:val="page number"/>
    <w:basedOn w:val="DefaultParagraphFont"/>
    <w:uiPriority w:val="99"/>
    <w:rsid w:val="00A92751"/>
    <w:rPr>
      <w:rFonts w:cs="Times New Roman"/>
    </w:rPr>
  </w:style>
  <w:style w:type="character" w:styleId="UnresolvedMention">
    <w:name w:val="Unresolved Mention"/>
    <w:basedOn w:val="DefaultParagraphFont"/>
    <w:uiPriority w:val="99"/>
    <w:semiHidden/>
    <w:unhideWhenUsed/>
    <w:rsid w:val="00A92751"/>
    <w:rPr>
      <w:color w:val="808080"/>
      <w:shd w:val="clear" w:color="auto" w:fill="E6E6E6"/>
    </w:rPr>
  </w:style>
  <w:style w:type="paragraph" w:customStyle="1" w:styleId="StyleGuideSubsection">
    <w:name w:val="Style Guide Subsection"/>
    <w:basedOn w:val="StyleGuideSection"/>
    <w:next w:val="Normal"/>
    <w:autoRedefine/>
    <w:qFormat/>
    <w:rsid w:val="00A92751"/>
    <w:pPr>
      <w:pBdr>
        <w:top w:val="none" w:sz="0" w:space="0" w:color="auto"/>
      </w:pBdr>
    </w:pPr>
    <w:rPr>
      <w:smallCaps/>
      <w:sz w:val="24"/>
    </w:rPr>
  </w:style>
  <w:style w:type="paragraph" w:customStyle="1" w:styleId="Command">
    <w:name w:val="Command"/>
    <w:basedOn w:val="Normal"/>
    <w:link w:val="CommandChar"/>
    <w:qFormat/>
    <w:rsid w:val="00A92751"/>
    <w:pPr>
      <w:spacing w:line="240" w:lineRule="auto"/>
      <w:ind w:left="284"/>
    </w:pPr>
    <w:rPr>
      <w:rFonts w:ascii="Courier New" w:hAnsi="Courier New"/>
      <w:sz w:val="20"/>
    </w:rPr>
  </w:style>
  <w:style w:type="paragraph" w:customStyle="1" w:styleId="CodeHeading">
    <w:name w:val="Code Heading"/>
    <w:basedOn w:val="Normal"/>
    <w:uiPriority w:val="99"/>
    <w:rsid w:val="00A9275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A92751"/>
    <w:pPr>
      <w:jc w:val="both"/>
    </w:pPr>
    <w:rPr>
      <w:rFonts w:ascii="Courier New" w:hAnsi="Courier New"/>
      <w:noProof/>
      <w:sz w:val="20"/>
    </w:rPr>
  </w:style>
  <w:style w:type="character" w:styleId="PlaceholderText">
    <w:name w:val="Placeholder Text"/>
    <w:basedOn w:val="DefaultParagraphFont"/>
    <w:uiPriority w:val="99"/>
    <w:semiHidden/>
    <w:rsid w:val="00A92751"/>
    <w:rPr>
      <w:color w:val="808080"/>
    </w:rPr>
  </w:style>
  <w:style w:type="paragraph" w:styleId="HTMLPreformatted">
    <w:name w:val="HTML Preformatted"/>
    <w:basedOn w:val="Normal"/>
    <w:link w:val="HTMLPreformattedChar"/>
    <w:uiPriority w:val="99"/>
    <w:semiHidden/>
    <w:unhideWhenUsed/>
    <w:rsid w:val="00A9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A9275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A92751"/>
    <w:rPr>
      <w:b/>
    </w:rPr>
  </w:style>
  <w:style w:type="numbering" w:customStyle="1" w:styleId="KennysListStyles">
    <w:name w:val="KennysListStyles"/>
    <w:uiPriority w:val="99"/>
    <w:rsid w:val="00A92751"/>
    <w:pPr>
      <w:numPr>
        <w:numId w:val="1"/>
      </w:numPr>
    </w:pPr>
  </w:style>
  <w:style w:type="paragraph" w:customStyle="1" w:styleId="Question">
    <w:name w:val="Question"/>
    <w:basedOn w:val="Normal"/>
    <w:next w:val="Answer"/>
    <w:qFormat/>
    <w:rsid w:val="00A92751"/>
    <w:rPr>
      <w:b/>
    </w:rPr>
  </w:style>
  <w:style w:type="paragraph" w:customStyle="1" w:styleId="Answer">
    <w:name w:val="Answer"/>
    <w:basedOn w:val="Normal"/>
    <w:qFormat/>
    <w:rsid w:val="00A92751"/>
    <w:pPr>
      <w:spacing w:line="240" w:lineRule="auto"/>
    </w:pPr>
    <w:rPr>
      <w:i/>
    </w:rPr>
  </w:style>
  <w:style w:type="paragraph" w:customStyle="1" w:styleId="ChapterHeading">
    <w:name w:val="Chapter Heading"/>
    <w:basedOn w:val="Heading1"/>
    <w:qFormat/>
    <w:rsid w:val="00A92751"/>
    <w:pPr>
      <w:numPr>
        <w:numId w:val="6"/>
      </w:numPr>
      <w:spacing w:before="200" w:after="100"/>
      <w:ind w:left="357" w:hanging="357"/>
    </w:pPr>
    <w:rPr>
      <w:sz w:val="40"/>
    </w:rPr>
  </w:style>
  <w:style w:type="table" w:styleId="TableGrid">
    <w:name w:val="Table Grid"/>
    <w:basedOn w:val="TableNormal"/>
    <w:uiPriority w:val="59"/>
    <w:rsid w:val="00A927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A92751"/>
    <w:pPr>
      <w:numPr>
        <w:numId w:val="2"/>
      </w:numPr>
    </w:pPr>
  </w:style>
  <w:style w:type="paragraph" w:customStyle="1" w:styleId="QuestionSection">
    <w:name w:val="Question Section"/>
    <w:basedOn w:val="Heading2"/>
    <w:qFormat/>
    <w:rsid w:val="00A92751"/>
    <w:rPr>
      <w:b/>
      <w:color w:val="403152" w:themeColor="accent4" w:themeShade="80"/>
    </w:rPr>
  </w:style>
  <w:style w:type="paragraph" w:customStyle="1" w:styleId="TableCaption">
    <w:name w:val="Table Caption"/>
    <w:basedOn w:val="Normal"/>
    <w:qFormat/>
    <w:rsid w:val="00A92751"/>
    <w:rPr>
      <w:smallCaps/>
    </w:rPr>
  </w:style>
  <w:style w:type="paragraph" w:customStyle="1" w:styleId="SourceCodeCaption">
    <w:name w:val="Source Code Caption"/>
    <w:basedOn w:val="Normal"/>
    <w:rsid w:val="00A92751"/>
    <w:pPr>
      <w:spacing w:after="0" w:line="240" w:lineRule="auto"/>
    </w:pPr>
    <w:rPr>
      <w:rFonts w:ascii="Arial" w:hAnsi="Arial"/>
      <w:noProof/>
    </w:rPr>
  </w:style>
  <w:style w:type="paragraph" w:customStyle="1" w:styleId="CodeListing">
    <w:name w:val="Code Listing"/>
    <w:basedOn w:val="Normal"/>
    <w:qFormat/>
    <w:rsid w:val="00A9275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A92751"/>
    <w:pPr>
      <w:spacing w:before="120"/>
      <w:ind w:left="720" w:right="720"/>
      <w:jc w:val="center"/>
    </w:pPr>
    <w:rPr>
      <w:i/>
      <w:iCs/>
    </w:rPr>
  </w:style>
  <w:style w:type="character" w:customStyle="1" w:styleId="QuoteChar">
    <w:name w:val="Quote Char"/>
    <w:basedOn w:val="DefaultParagraphFont"/>
    <w:link w:val="Quote"/>
    <w:uiPriority w:val="29"/>
    <w:rsid w:val="00A92751"/>
    <w:rPr>
      <w:rFonts w:eastAsiaTheme="minorEastAsia"/>
      <w:i/>
      <w:iCs/>
      <w:color w:val="000000" w:themeColor="text1"/>
      <w:sz w:val="24"/>
      <w:lang w:eastAsia="en-GB"/>
    </w:rPr>
  </w:style>
  <w:style w:type="paragraph" w:styleId="Caption">
    <w:name w:val="caption"/>
    <w:basedOn w:val="Normal"/>
    <w:next w:val="Normal"/>
    <w:uiPriority w:val="35"/>
    <w:unhideWhenUsed/>
    <w:qFormat/>
    <w:rsid w:val="00A9275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A92751"/>
    <w:rPr>
      <w:b/>
      <w:smallCaps/>
    </w:rPr>
  </w:style>
  <w:style w:type="paragraph" w:customStyle="1" w:styleId="NumberedList">
    <w:name w:val="Numbered List"/>
    <w:basedOn w:val="Normal"/>
    <w:qFormat/>
    <w:rsid w:val="00A92751"/>
    <w:pPr>
      <w:numPr>
        <w:numId w:val="3"/>
      </w:numPr>
      <w:contextualSpacing/>
    </w:pPr>
    <w:rPr>
      <w:b/>
      <w:i/>
    </w:rPr>
  </w:style>
  <w:style w:type="paragraph" w:customStyle="1" w:styleId="ListNumberHeader">
    <w:name w:val="List Number Header"/>
    <w:basedOn w:val="Normal"/>
    <w:next w:val="ListNumber"/>
    <w:qFormat/>
    <w:rsid w:val="00A92751"/>
    <w:pPr>
      <w:ind w:left="357" w:hanging="357"/>
      <w:contextualSpacing/>
    </w:pPr>
    <w:rPr>
      <w:b/>
      <w:smallCaps/>
    </w:rPr>
  </w:style>
  <w:style w:type="paragraph" w:styleId="ListBullet">
    <w:name w:val="List Bullet"/>
    <w:basedOn w:val="Normal"/>
    <w:uiPriority w:val="99"/>
    <w:unhideWhenUsed/>
    <w:rsid w:val="00A92751"/>
    <w:pPr>
      <w:numPr>
        <w:numId w:val="4"/>
      </w:numPr>
      <w:contextualSpacing/>
    </w:pPr>
  </w:style>
  <w:style w:type="paragraph" w:customStyle="1" w:styleId="NumberedBullet">
    <w:name w:val="Numbered Bullet"/>
    <w:basedOn w:val="NumberedList"/>
    <w:rsid w:val="00A92751"/>
  </w:style>
  <w:style w:type="paragraph" w:styleId="ListNumber">
    <w:name w:val="List Number"/>
    <w:basedOn w:val="Normal"/>
    <w:uiPriority w:val="99"/>
    <w:unhideWhenUsed/>
    <w:rsid w:val="00A92751"/>
    <w:pPr>
      <w:numPr>
        <w:numId w:val="5"/>
      </w:numPr>
      <w:contextualSpacing/>
    </w:pPr>
  </w:style>
  <w:style w:type="table" w:customStyle="1" w:styleId="RowAndColumnStyle">
    <w:name w:val="RowAndColumnStyle"/>
    <w:basedOn w:val="TableNormal"/>
    <w:uiPriority w:val="99"/>
    <w:rsid w:val="00A9275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A9275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A92751"/>
    <w:rPr>
      <w:rFonts w:eastAsiaTheme="minorEastAsia"/>
      <w:lang w:eastAsia="en-GB"/>
    </w:rPr>
    <w:tblPr/>
  </w:style>
  <w:style w:type="paragraph" w:customStyle="1" w:styleId="CommandOutput">
    <w:name w:val="Command Output"/>
    <w:basedOn w:val="Normal"/>
    <w:qFormat/>
    <w:rsid w:val="00A92751"/>
    <w:pPr>
      <w:spacing w:after="0" w:line="240" w:lineRule="auto"/>
      <w:ind w:left="284"/>
    </w:pPr>
    <w:rPr>
      <w:rFonts w:ascii="Courier New" w:hAnsi="Courier New"/>
      <w:noProof/>
      <w:sz w:val="20"/>
    </w:rPr>
  </w:style>
  <w:style w:type="character" w:styleId="Emphasis">
    <w:name w:val="Emphasis"/>
    <w:basedOn w:val="DefaultParagraphFont"/>
    <w:uiPriority w:val="20"/>
    <w:qFormat/>
    <w:rsid w:val="00A92751"/>
    <w:rPr>
      <w:i/>
      <w:iCs/>
    </w:rPr>
  </w:style>
  <w:style w:type="character" w:styleId="IntenseEmphasis">
    <w:name w:val="Intense Emphasis"/>
    <w:basedOn w:val="DefaultParagraphFont"/>
    <w:uiPriority w:val="21"/>
    <w:qFormat/>
    <w:rsid w:val="00A92751"/>
    <w:rPr>
      <w:b w:val="0"/>
      <w:bCs w:val="0"/>
      <w:i/>
      <w:iCs/>
      <w:color w:val="00B0F0" w:themeColor="accent1"/>
    </w:rPr>
  </w:style>
  <w:style w:type="paragraph" w:customStyle="1" w:styleId="Intro">
    <w:name w:val="Intro"/>
    <w:basedOn w:val="Normal"/>
    <w:next w:val="Normal"/>
    <w:qFormat/>
    <w:rsid w:val="00A92751"/>
    <w:pPr>
      <w:spacing w:before="240"/>
    </w:pPr>
    <w:rPr>
      <w:sz w:val="28"/>
      <w:lang w:eastAsia="fi-FI"/>
    </w:rPr>
  </w:style>
  <w:style w:type="paragraph" w:customStyle="1" w:styleId="StyleGuideSection">
    <w:name w:val="Style Guide Section"/>
    <w:basedOn w:val="Normal"/>
    <w:next w:val="Normal"/>
    <w:autoRedefine/>
    <w:qFormat/>
    <w:rsid w:val="00A9275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A92751"/>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A92751"/>
    <w:rPr>
      <w:rFonts w:eastAsiaTheme="minorEastAsia"/>
      <w:color w:val="31378B" w:themeColor="text2"/>
      <w:sz w:val="32"/>
      <w:lang w:eastAsia="en-GB"/>
    </w:rPr>
  </w:style>
  <w:style w:type="paragraph" w:styleId="Footer">
    <w:name w:val="footer"/>
    <w:basedOn w:val="Normal"/>
    <w:link w:val="FooterChar"/>
    <w:uiPriority w:val="99"/>
    <w:unhideWhenUsed/>
    <w:rsid w:val="00A92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751"/>
    <w:rPr>
      <w:rFonts w:eastAsiaTheme="minorEastAsia"/>
      <w:color w:val="000000" w:themeColor="text1"/>
      <w:sz w:val="24"/>
      <w:lang w:eastAsia="en-GB"/>
    </w:rPr>
  </w:style>
  <w:style w:type="paragraph" w:customStyle="1" w:styleId="QuestionSubSection">
    <w:name w:val="Question Sub Section"/>
    <w:basedOn w:val="Heading3"/>
    <w:qFormat/>
    <w:rsid w:val="00A92751"/>
    <w:rPr>
      <w:smallCaps/>
    </w:rPr>
  </w:style>
  <w:style w:type="paragraph" w:customStyle="1" w:styleId="TableCellNormal">
    <w:name w:val="Table Cell Normal"/>
    <w:basedOn w:val="Normal"/>
    <w:qFormat/>
    <w:rsid w:val="00A92751"/>
    <w:pPr>
      <w:spacing w:before="120" w:after="120" w:line="240" w:lineRule="auto"/>
    </w:pPr>
  </w:style>
  <w:style w:type="paragraph" w:customStyle="1" w:styleId="Strong1">
    <w:name w:val="Strong1"/>
    <w:basedOn w:val="Normal"/>
    <w:next w:val="BodyText"/>
    <w:link w:val="strongChar"/>
    <w:qFormat/>
    <w:rsid w:val="00A92751"/>
    <w:rPr>
      <w:b/>
      <w:lang w:eastAsia="fi-FI"/>
    </w:rPr>
  </w:style>
  <w:style w:type="paragraph" w:customStyle="1" w:styleId="Emphasis1">
    <w:name w:val="Emphasis1"/>
    <w:basedOn w:val="Normal"/>
    <w:next w:val="BodyText"/>
    <w:link w:val="emphasisChar"/>
    <w:qFormat/>
    <w:rsid w:val="00A92751"/>
    <w:rPr>
      <w:i/>
      <w:lang w:eastAsia="fi-FI"/>
    </w:rPr>
  </w:style>
  <w:style w:type="paragraph" w:styleId="BodyText">
    <w:name w:val="Body Text"/>
    <w:aliases w:val="b"/>
    <w:basedOn w:val="Normal"/>
    <w:link w:val="BodyTextChar"/>
    <w:unhideWhenUsed/>
    <w:rsid w:val="00A92751"/>
    <w:pPr>
      <w:spacing w:after="120"/>
    </w:pPr>
  </w:style>
  <w:style w:type="character" w:customStyle="1" w:styleId="BodyTextChar">
    <w:name w:val="Body Text Char"/>
    <w:aliases w:val="b Char"/>
    <w:basedOn w:val="DefaultParagraphFont"/>
    <w:link w:val="BodyText"/>
    <w:rsid w:val="00A92751"/>
    <w:rPr>
      <w:rFonts w:eastAsiaTheme="minorEastAsia"/>
      <w:color w:val="000000" w:themeColor="text1"/>
      <w:sz w:val="24"/>
      <w:lang w:eastAsia="en-GB"/>
    </w:rPr>
  </w:style>
  <w:style w:type="character" w:customStyle="1" w:styleId="strongChar">
    <w:name w:val="strong Char"/>
    <w:basedOn w:val="DefaultParagraphFont"/>
    <w:link w:val="Strong1"/>
    <w:rsid w:val="00A92751"/>
    <w:rPr>
      <w:rFonts w:eastAsiaTheme="minorEastAsia"/>
      <w:b/>
      <w:color w:val="000000" w:themeColor="text1"/>
      <w:sz w:val="24"/>
      <w:lang w:eastAsia="fi-FI"/>
    </w:rPr>
  </w:style>
  <w:style w:type="character" w:customStyle="1" w:styleId="PathChar">
    <w:name w:val="Path Char"/>
    <w:basedOn w:val="BodyTextChar"/>
    <w:link w:val="Path"/>
    <w:rsid w:val="00A9275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A9275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A92751"/>
    <w:rPr>
      <w:i/>
      <w:iCs/>
    </w:rPr>
  </w:style>
  <w:style w:type="character" w:customStyle="1" w:styleId="CommandChar">
    <w:name w:val="Command Char"/>
    <w:basedOn w:val="DefaultParagraphFont"/>
    <w:link w:val="Command"/>
    <w:rsid w:val="00A9275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A92751"/>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A9275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A9275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A9275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A92751"/>
    <w:pPr>
      <w:numPr>
        <w:numId w:val="0"/>
      </w:numPr>
      <w:spacing w:after="0"/>
      <w:ind w:left="357" w:hanging="357"/>
      <w:jc w:val="right"/>
    </w:pPr>
    <w:rPr>
      <w:lang w:eastAsia="fi-FI"/>
    </w:rPr>
  </w:style>
  <w:style w:type="paragraph" w:customStyle="1" w:styleId="SubTitle">
    <w:name w:val="Sub Title"/>
    <w:basedOn w:val="Heading1"/>
    <w:qFormat/>
    <w:rsid w:val="00A9275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A92751"/>
    <w:pPr>
      <w:spacing w:after="0"/>
      <w:ind w:left="924" w:hanging="357"/>
    </w:pPr>
  </w:style>
  <w:style w:type="paragraph" w:customStyle="1" w:styleId="a">
    <w:name w:val="`"/>
    <w:basedOn w:val="Normal"/>
    <w:qFormat/>
    <w:rsid w:val="00A92751"/>
    <w:pPr>
      <w:pBdr>
        <w:bottom w:val="single" w:sz="4" w:space="1" w:color="auto"/>
      </w:pBdr>
    </w:pPr>
  </w:style>
  <w:style w:type="paragraph" w:customStyle="1" w:styleId="ContainsHeader">
    <w:name w:val="Contains Header"/>
    <w:basedOn w:val="ListBulletHeader"/>
    <w:qFormat/>
    <w:rsid w:val="00A92751"/>
    <w:pPr>
      <w:pBdr>
        <w:top w:val="single" w:sz="4" w:space="12" w:color="auto"/>
      </w:pBdr>
      <w:spacing w:before="240" w:after="120"/>
    </w:pPr>
  </w:style>
  <w:style w:type="paragraph" w:customStyle="1" w:styleId="ContainsEnd">
    <w:name w:val="Contains End"/>
    <w:basedOn w:val="Normal"/>
    <w:qFormat/>
    <w:rsid w:val="00A92751"/>
    <w:pPr>
      <w:pBdr>
        <w:bottom w:val="single" w:sz="4" w:space="1" w:color="auto"/>
      </w:pBdr>
      <w:spacing w:after="0" w:line="240" w:lineRule="auto"/>
    </w:pPr>
  </w:style>
  <w:style w:type="paragraph" w:customStyle="1" w:styleId="QuoteCallOut">
    <w:name w:val="Quote CallOut"/>
    <w:basedOn w:val="Normal"/>
    <w:qFormat/>
    <w:rsid w:val="00A9275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A92751"/>
    <w:rPr>
      <w:b/>
      <w:smallCaps/>
    </w:rPr>
  </w:style>
  <w:style w:type="table" w:customStyle="1" w:styleId="SimpleDefinition">
    <w:name w:val="SimpleDefinition"/>
    <w:basedOn w:val="TableNormal"/>
    <w:uiPriority w:val="99"/>
    <w:rsid w:val="00A9275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A9275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A92751"/>
    <w:rPr>
      <w:i w:val="0"/>
      <w:color w:val="auto"/>
    </w:rPr>
  </w:style>
  <w:style w:type="paragraph" w:customStyle="1" w:styleId="TableHeader">
    <w:name w:val="Table Header"/>
    <w:basedOn w:val="ListBulletHeader"/>
    <w:qFormat/>
    <w:rsid w:val="00A92751"/>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A92751"/>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A92751"/>
    <w:rPr>
      <w:color w:val="7F7F7F" w:themeColor="text1" w:themeTint="80"/>
    </w:rPr>
  </w:style>
  <w:style w:type="paragraph" w:customStyle="1" w:styleId="AppendiceSection">
    <w:name w:val="Appendice Section"/>
    <w:basedOn w:val="Normal"/>
    <w:next w:val="Heading1"/>
    <w:qFormat/>
    <w:rsid w:val="00A92751"/>
    <w:rPr>
      <w:rFonts w:asciiTheme="majorHAnsi" w:hAnsiTheme="majorHAnsi"/>
      <w:color w:val="31378B" w:themeColor="text2"/>
      <w:sz w:val="32"/>
      <w:lang w:eastAsia="fi-FI"/>
    </w:rPr>
  </w:style>
  <w:style w:type="paragraph" w:customStyle="1" w:styleId="Appendice">
    <w:name w:val="Appendice"/>
    <w:basedOn w:val="Heading2"/>
    <w:qFormat/>
    <w:rsid w:val="00A92751"/>
    <w:rPr>
      <w:sz w:val="28"/>
      <w:lang w:eastAsia="fi-FI"/>
    </w:rPr>
  </w:style>
  <w:style w:type="paragraph" w:customStyle="1" w:styleId="QuestionEsoteric">
    <w:name w:val="Question Esoteric"/>
    <w:basedOn w:val="Normal"/>
    <w:qFormat/>
    <w:rsid w:val="00A92751"/>
    <w:rPr>
      <w:color w:val="4BACC6" w:themeColor="accent5"/>
    </w:rPr>
  </w:style>
  <w:style w:type="paragraph" w:customStyle="1" w:styleId="ToDoSection">
    <w:name w:val="ToDo Section"/>
    <w:basedOn w:val="Heading1"/>
    <w:qFormat/>
    <w:rsid w:val="00A92751"/>
  </w:style>
  <w:style w:type="paragraph" w:customStyle="1" w:styleId="ToDoQuestionHeader">
    <w:name w:val="ToDo Question Header"/>
    <w:basedOn w:val="Question"/>
    <w:qFormat/>
    <w:rsid w:val="00A92751"/>
  </w:style>
  <w:style w:type="paragraph" w:customStyle="1" w:styleId="ToDoDetails">
    <w:name w:val="ToDoDetails"/>
    <w:basedOn w:val="Normal"/>
    <w:qFormat/>
    <w:rsid w:val="00A92751"/>
  </w:style>
  <w:style w:type="paragraph" w:customStyle="1" w:styleId="CodeExampleCode">
    <w:name w:val="Code Example Code"/>
    <w:basedOn w:val="Normal"/>
    <w:rsid w:val="00A9275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A92751"/>
    <w:pPr>
      <w:spacing w:after="160" w:line="240" w:lineRule="auto"/>
    </w:pPr>
    <w:rPr>
      <w:b/>
      <w:color w:val="auto"/>
      <w:lang w:eastAsia="fi-FI"/>
    </w:rPr>
  </w:style>
  <w:style w:type="paragraph" w:customStyle="1" w:styleId="CodeExampleRuntime">
    <w:name w:val="Code Example Runtime"/>
    <w:basedOn w:val="Normal"/>
    <w:qFormat/>
    <w:rsid w:val="00A9275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A92751"/>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A92751"/>
  </w:style>
  <w:style w:type="paragraph" w:customStyle="1" w:styleId="questionsubsection2">
    <w:name w:val="question sub section 2"/>
    <w:basedOn w:val="Heading4"/>
    <w:qFormat/>
    <w:rsid w:val="00A92751"/>
  </w:style>
  <w:style w:type="paragraph" w:customStyle="1" w:styleId="ListBulletHeader2">
    <w:name w:val="List Bullet Header 2"/>
    <w:basedOn w:val="Normal"/>
    <w:next w:val="ListBullet"/>
    <w:qFormat/>
    <w:rsid w:val="00A92751"/>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A92751"/>
    <w:rPr>
      <w:color w:val="31378B" w:themeColor="text2"/>
    </w:rPr>
  </w:style>
  <w:style w:type="character" w:customStyle="1" w:styleId="CodeExampleHeadingChar">
    <w:name w:val="Code Example Heading Char"/>
    <w:basedOn w:val="DefaultParagraphFont"/>
    <w:link w:val="CodeExampleHeading"/>
    <w:rsid w:val="00A92751"/>
    <w:rPr>
      <w:rFonts w:eastAsiaTheme="minorEastAsia"/>
      <w:b/>
      <w:smallCaps/>
      <w:color w:val="31378B" w:themeColor="text2"/>
      <w:sz w:val="28"/>
      <w:lang w:eastAsia="fi-FI"/>
    </w:rPr>
  </w:style>
  <w:style w:type="character" w:customStyle="1" w:styleId="DefChar">
    <w:name w:val="Def Char"/>
    <w:basedOn w:val="CodeExampleHeadingChar"/>
    <w:link w:val="Def"/>
    <w:rsid w:val="00A92751"/>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A92751"/>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A92751"/>
    <w:pPr>
      <w:ind w:left="480"/>
    </w:pPr>
  </w:style>
  <w:style w:type="paragraph" w:customStyle="1" w:styleId="Keyword">
    <w:name w:val="Keyword"/>
    <w:basedOn w:val="Strong1"/>
    <w:link w:val="KeywordChar"/>
    <w:qFormat/>
    <w:rsid w:val="00A92751"/>
    <w:rPr>
      <w:b w:val="0"/>
      <w:color w:val="31378B" w:themeColor="text2"/>
    </w:rPr>
  </w:style>
  <w:style w:type="character" w:customStyle="1" w:styleId="KeywordChar">
    <w:name w:val="Keyword Char"/>
    <w:basedOn w:val="strongChar"/>
    <w:link w:val="Keyword"/>
    <w:rsid w:val="00A92751"/>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5.%20Logging/" TargetMode="External"/><Relationship Id="rId18" Type="http://schemas.openxmlformats.org/officeDocument/2006/relationships/image" Target="media/image2.png"/><Relationship Id="rId26" Type="http://schemas.openxmlformats.org/officeDocument/2006/relationships/hyperlink" Target="https://bitbucket.org/kennyrnwilson/aspdotnetcorebasics/src/master/middleware/3.%20AuthenticationAndAuthorization/" TargetMode="External"/><Relationship Id="rId39" Type="http://schemas.openxmlformats.org/officeDocument/2006/relationships/hyperlink" Target="https://bitbucket.org/kennyrnwilson/aspdotnetcorebasics/src/master/security/03%20Authenticate%20Negotiate/" TargetMode="External"/><Relationship Id="rId21" Type="http://schemas.openxmlformats.org/officeDocument/2006/relationships/hyperlink" Target="https://bitbucket.org/kennyrnwilson/aspdotnetcorebasics/src/master/hostingmodels/4.%20IIS%20Out%20Of%20Process/" TargetMode="External"/><Relationship Id="rId34" Type="http://schemas.openxmlformats.org/officeDocument/2006/relationships/image" Target="media/image11.png"/><Relationship Id="rId42" Type="http://schemas.openxmlformats.org/officeDocument/2006/relationships/hyperlink" Target="https://kennyrnwilson.github.io/notes/web/keycloak/keycloak.pdf" TargetMode="External"/><Relationship Id="rId47" Type="http://schemas.openxmlformats.org/officeDocument/2006/relationships/hyperlink" Target="https://docs.microsoft.com/en-us/archive/msdn-magazine/2018/january/csharp-all-about-span-exploring-a-new-net-mainstay" TargetMode="External"/><Relationship Id="rId50" Type="http://schemas.openxmlformats.org/officeDocument/2006/relationships/image" Target="media/image1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bitbucket.org/kennyrnwilson/dotnetcorebasics/src/master/2.%20GenericHost/" TargetMode="External"/><Relationship Id="rId24" Type="http://schemas.openxmlformats.org/officeDocument/2006/relationships/hyperlink" Target="https://bitbucket.org/kennyrnwilson/aspdotnetcorebasics/src/master/middleware/1.%20Routing/" TargetMode="External"/><Relationship Id="rId32" Type="http://schemas.openxmlformats.org/officeDocument/2006/relationships/image" Target="media/image9.png"/><Relationship Id="rId37" Type="http://schemas.openxmlformats.org/officeDocument/2006/relationships/hyperlink" Target="http://localhost:5000/api/hello/message" TargetMode="External"/><Relationship Id="rId40" Type="http://schemas.openxmlformats.org/officeDocument/2006/relationships/hyperlink" Target="http://localhost:5000/api/hello/message" TargetMode="External"/><Relationship Id="rId45" Type="http://schemas.openxmlformats.org/officeDocument/2006/relationships/hyperlink" Target="https://bitbucket.org/kennyrnwilson/aspdotnetcorebasics/src/master/security/05%20Authorize%20-%20Required%20Authenticated%20User/" TargetMode="External"/><Relationship Id="rId53" Type="http://schemas.openxmlformats.org/officeDocument/2006/relationships/image" Target="media/image19.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bitbucket.org/kennyrnwilson/aspdotnetcorebasics/src/master/hostingmodels/3.%20IIS%20In%20Process/" TargetMode="External"/><Relationship Id="rId14" Type="http://schemas.openxmlformats.org/officeDocument/2006/relationships/hyperlink" Target="https://bitbucket.org/kennyrnwilson/dotnetcorebasics/src/master/6.%20Serilog/"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3.png"/><Relationship Id="rId48" Type="http://schemas.openxmlformats.org/officeDocument/2006/relationships/hyperlink" Target="https://channel9.msdn.com/Events/Connect/2017/T125" TargetMode="External"/><Relationship Id="rId56" Type="http://schemas.openxmlformats.org/officeDocument/2006/relationships/footer" Target="footer1.xml"/><Relationship Id="rId8" Type="http://schemas.openxmlformats.org/officeDocument/2006/relationships/hyperlink" Target="https://bitbucket.org/kennyrnwilson/dotnetcorebasics/src/master/1.%20CommandLineApp/"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bitbucket.org/kennyrnwilson/dotnetcorebasics/src/master/4.%20Dependency%20Injection/" TargetMode="External"/><Relationship Id="rId17" Type="http://schemas.openxmlformats.org/officeDocument/2006/relationships/hyperlink" Target="https://bitbucket.org/kennyrnwilson/aspdotnetcorebasics/src/master/hostingmodels/2%2C%20HTTPSys%20Standalone/" TargetMode="External"/><Relationship Id="rId25" Type="http://schemas.openxmlformats.org/officeDocument/2006/relationships/hyperlink" Target="https://bitbucket.org/kennyrnwilson/aspdotnetcorebasics/src/master/middleware/2.%20CORS/" TargetMode="External"/><Relationship Id="rId33" Type="http://schemas.openxmlformats.org/officeDocument/2006/relationships/image" Target="media/image10.png"/><Relationship Id="rId38" Type="http://schemas.openxmlformats.org/officeDocument/2006/relationships/hyperlink" Target="https://docs.microsoft.com/en-us/windows/win32/secauthn/microsoft-ntlm" TargetMode="External"/><Relationship Id="rId46" Type="http://schemas.openxmlformats.org/officeDocument/2006/relationships/hyperlink" Target="https://bitbucket.org/kennyrnwilson/aspdotnetcorebasics/src/master/security/06%20Authorize%20With%20Claims%20Value/" TargetMode="External"/><Relationship Id="rId59"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hyperlink" Target="https://bitbucket.org/kennyrnwilson/aspdotnetcorebasics/src/master/security/04%20Authenticate%20KeyCloak/"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aspdotnetcorebasics/src/master/hostingmodels/1.%20Kestrel%20Standalone/" TargetMode="External"/><Relationship Id="rId23" Type="http://schemas.openxmlformats.org/officeDocument/2006/relationships/hyperlink" Target="https://docs.microsoft.com/en-us/aspnet/core/fundamentals/middleware/?view=aspnetcore-5.0" TargetMode="External"/><Relationship Id="rId28" Type="http://schemas.openxmlformats.org/officeDocument/2006/relationships/hyperlink" Target="https://bitbucket.org/kennyrnwilson/aspdotnetcorebasics/src/master/security/01%20Hello%20HTTPS/" TargetMode="External"/><Relationship Id="rId36" Type="http://schemas.openxmlformats.org/officeDocument/2006/relationships/hyperlink" Target="https://bitbucket.org/kennyrnwilson/aspdotnetcorebasics/src/master/security/02.%20Authenticate%20NTLM/" TargetMode="External"/><Relationship Id="rId49" Type="http://schemas.openxmlformats.org/officeDocument/2006/relationships/image" Target="media/image15.png"/><Relationship Id="rId57" Type="http://schemas.openxmlformats.org/officeDocument/2006/relationships/footer" Target="footer2.xml"/><Relationship Id="rId10" Type="http://schemas.openxmlformats.org/officeDocument/2006/relationships/hyperlink" Target="https://bitbucket.org/kennyrnwilson/dotnetcorebasics/src/master/1.%20CommandLineApp/"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itbucket.org/kennyrnwilson/dotnetcorebasics/src/master/2.%20GenericHo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22833</TotalTime>
  <Pages>43</Pages>
  <Words>5923</Words>
  <Characters>33765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1490</cp:revision>
  <cp:lastPrinted>2021-02-20T20:32:00Z</cp:lastPrinted>
  <dcterms:created xsi:type="dcterms:W3CDTF">2019-05-30T19:33:00Z</dcterms:created>
  <dcterms:modified xsi:type="dcterms:W3CDTF">2021-02-23T18:13:00Z</dcterms:modified>
</cp:coreProperties>
</file>