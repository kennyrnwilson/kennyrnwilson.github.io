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0F655005" w:rsidR="00CE23AA" w:rsidRDefault="00520FCB" w:rsidP="0036239E">
      <w:pPr>
        <w:pStyle w:val="DocumentTitle"/>
        <w:ind w:firstLine="0"/>
      </w:pPr>
      <w:r>
        <w:t>.NET Core</w:t>
      </w:r>
    </w:p>
    <w:p w14:paraId="3D80E79C" w14:textId="77777777" w:rsidR="00BD04E8" w:rsidRDefault="00BD04E8" w:rsidP="00BD04E8"/>
    <w:p w14:paraId="73A040D4" w14:textId="13C24314" w:rsidR="0065136D" w:rsidRDefault="00871BF6" w:rsidP="0065136D">
      <w:pPr>
        <w:pStyle w:val="Heading2"/>
      </w:pPr>
      <w:proofErr w:type="spellStart"/>
      <w:r>
        <w:t>grea</w:t>
      </w:r>
      <w:r w:rsidR="0065136D">
        <w:t>Introduction</w:t>
      </w:r>
      <w:proofErr w:type="spellEnd"/>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02BCD821" w14:textId="38A5D173" w:rsidR="00EC57A3" w:rsidRDefault="000A3A05" w:rsidP="00F87A06">
      <w:r>
        <w:t xml:space="preserve">.NET </w:t>
      </w:r>
      <w:r w:rsidR="003F314B">
        <w:t>Core Framework</w:t>
      </w:r>
      <w:r>
        <w:t xml:space="preserve"> is </w:t>
      </w:r>
      <w:r w:rsidR="00E22B64">
        <w:t>a cross platform subset of the .NET Framework.</w:t>
      </w:r>
      <w:r w:rsidR="00697E35">
        <w:t xml:space="preserve"> It ships with a </w:t>
      </w:r>
      <w:r w:rsidR="00CC15F6">
        <w:t>new runtime known as Core</w:t>
      </w:r>
      <w:r w:rsidR="005A3304">
        <w:t xml:space="preserve"> </w:t>
      </w:r>
      <w:r w:rsidR="00CC15F6">
        <w:t>CLR</w:t>
      </w:r>
      <w:r w:rsidR="00E009C0">
        <w:t xml:space="preserve"> that supports IL compilation and garbage </w:t>
      </w:r>
      <w:r w:rsidR="006D3A04">
        <w:t>collection,</w:t>
      </w:r>
      <w:r w:rsidR="00E009C0">
        <w:t xml:space="preserve"> but which does not support app domain</w:t>
      </w:r>
      <w:r w:rsidR="000D5F80">
        <w:t>s</w:t>
      </w:r>
      <w:r w:rsidR="00E009C0">
        <w:t xml:space="preserve">. </w:t>
      </w:r>
      <w:r w:rsidR="008B52E0">
        <w:t xml:space="preserve">The class libraries are contained in </w:t>
      </w:r>
      <w:r w:rsidR="004D21D6">
        <w:t xml:space="preserve">fine grained packages. </w:t>
      </w:r>
      <w:r w:rsidR="009163F3">
        <w:t>At present</w:t>
      </w:r>
      <w:r w:rsidR="000D5F80">
        <w:t xml:space="preserve"> the</w:t>
      </w:r>
      <w:r w:rsidR="009163F3">
        <w:t xml:space="preserve"> .NET Core </w:t>
      </w:r>
      <w:r w:rsidR="004A6E98">
        <w:t>Framework can only be used for creating ASP.NET and console application</w:t>
      </w:r>
      <w:r w:rsidR="00552D8B">
        <w:t>s</w:t>
      </w:r>
      <w:r w:rsidR="004A6E98">
        <w:t xml:space="preserve">. </w:t>
      </w:r>
      <w:r w:rsidR="00456E47">
        <w:t xml:space="preserve">One major difference </w:t>
      </w:r>
      <w:r w:rsidR="00F87A06">
        <w:t xml:space="preserve">between .NET core and .NET Framework is that .NET Core can </w:t>
      </w:r>
      <w:r w:rsidR="009F2BF8">
        <w:t xml:space="preserve">be deployed side by side </w:t>
      </w:r>
      <w:r w:rsidR="0047337A">
        <w:t xml:space="preserve">with </w:t>
      </w:r>
      <w:r w:rsidR="009F2BF8">
        <w:t xml:space="preserve">an application. </w:t>
      </w:r>
    </w:p>
    <w:p w14:paraId="6B35202D" w14:textId="77777777" w:rsidR="006376E9" w:rsidRDefault="006376E9">
      <w:pPr>
        <w:spacing w:after="160" w:line="259" w:lineRule="auto"/>
        <w:rPr>
          <w:rFonts w:asciiTheme="majorHAnsi" w:eastAsiaTheme="majorEastAsia" w:hAnsiTheme="majorHAnsi" w:cstheme="majorBidi"/>
          <w:color w:val="31378B" w:themeColor="text2"/>
          <w:sz w:val="32"/>
          <w:szCs w:val="28"/>
        </w:rPr>
      </w:pPr>
      <w:r>
        <w:br w:type="page"/>
      </w:r>
    </w:p>
    <w:p w14:paraId="4C0B410F" w14:textId="086D7BDA" w:rsidR="00680D69" w:rsidRDefault="00680D69" w:rsidP="00AB1C41">
      <w:pPr>
        <w:pStyle w:val="Heading2"/>
      </w:pPr>
      <w:r>
        <w:lastRenderedPageBreak/>
        <w:t>CLI</w:t>
      </w:r>
    </w:p>
    <w:p w14:paraId="66CBA7AD" w14:textId="537030B2" w:rsidR="00680D69" w:rsidRDefault="00680D69" w:rsidP="00680D69">
      <w:r>
        <w:t xml:space="preserve">Everything needed to build, test, </w:t>
      </w:r>
      <w:r w:rsidR="006376E9">
        <w:t xml:space="preserve">and </w:t>
      </w:r>
      <w:r>
        <w:t>run .net core applications is provided via the .NET Core Command-line Interface CLI. On windows</w:t>
      </w:r>
      <w:r w:rsidR="006376E9">
        <w:t xml:space="preserve"> this executable</w:t>
      </w:r>
      <w:r>
        <w:t xml:space="preserve"> lives in</w:t>
      </w:r>
      <w:r w:rsidR="006376E9">
        <w:t xml:space="preserve"> the following</w:t>
      </w:r>
      <w:r w:rsidR="00130C48">
        <w:t>.</w:t>
      </w:r>
      <w:r w:rsidR="006376E9">
        <w:t xml:space="preserve"> </w:t>
      </w:r>
    </w:p>
    <w:p w14:paraId="2DEC7FC6" w14:textId="77777777" w:rsidR="00680D69" w:rsidRDefault="00680D69" w:rsidP="00680D69">
      <w:pPr>
        <w:pStyle w:val="Path"/>
      </w:pPr>
      <w:r>
        <w:t xml:space="preserve"> C:\Program Files\dotnet.</w:t>
      </w:r>
    </w:p>
    <w:p w14:paraId="64EEA64B" w14:textId="7B30BE53" w:rsidR="00680D69" w:rsidRDefault="000902B5" w:rsidP="00680D69">
      <w:r>
        <w:t xml:space="preserve">The following table shows </w:t>
      </w:r>
      <w:r w:rsidR="00112320">
        <w:t xml:space="preserve">some useful commands. </w:t>
      </w:r>
    </w:p>
    <w:tbl>
      <w:tblPr>
        <w:tblStyle w:val="RowAndColumnStyle"/>
        <w:tblW w:w="9338" w:type="dxa"/>
        <w:tblLook w:val="04A0" w:firstRow="1" w:lastRow="0" w:firstColumn="1" w:lastColumn="0" w:noHBand="0" w:noVBand="1"/>
      </w:tblPr>
      <w:tblGrid>
        <w:gridCol w:w="4669"/>
        <w:gridCol w:w="4669"/>
      </w:tblGrid>
      <w:tr w:rsidR="00112320" w14:paraId="6EA5875F" w14:textId="77777777" w:rsidTr="008C77AE">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669" w:type="dxa"/>
          </w:tcPr>
          <w:p w14:paraId="77B43D70" w14:textId="2C10F838" w:rsidR="00112320" w:rsidRDefault="00112320" w:rsidP="008C77AE">
            <w:pPr>
              <w:pStyle w:val="TableCellNormal"/>
            </w:pPr>
            <w:r>
              <w:t>Task</w:t>
            </w:r>
          </w:p>
        </w:tc>
        <w:tc>
          <w:tcPr>
            <w:tcW w:w="4669" w:type="dxa"/>
          </w:tcPr>
          <w:p w14:paraId="58A5E095" w14:textId="4A6EFFA4" w:rsidR="00112320" w:rsidRPr="00F806B5" w:rsidRDefault="00112320" w:rsidP="008C77AE">
            <w:pPr>
              <w:pStyle w:val="TableCellNormal"/>
              <w:cnfStyle w:val="100000000000" w:firstRow="1" w:lastRow="0" w:firstColumn="0" w:lastColumn="0" w:oddVBand="0" w:evenVBand="0" w:oddHBand="0" w:evenHBand="0" w:firstRowFirstColumn="0" w:firstRowLastColumn="0" w:lastRowFirstColumn="0" w:lastRowLastColumn="0"/>
            </w:pPr>
            <w:r>
              <w:t>Command</w:t>
            </w:r>
          </w:p>
        </w:tc>
      </w:tr>
      <w:tr w:rsidR="00941584" w14:paraId="5784EF57"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5F474025" w14:textId="1B0B584A" w:rsidR="00941584" w:rsidRPr="00F806B5" w:rsidRDefault="00941584" w:rsidP="00941584">
            <w:pPr>
              <w:pStyle w:val="TableCellNormal"/>
            </w:pPr>
            <w:r>
              <w:t>Show version of driver</w:t>
            </w:r>
          </w:p>
        </w:tc>
        <w:tc>
          <w:tcPr>
            <w:tcW w:w="4669" w:type="dxa"/>
            <w:vAlign w:val="top"/>
          </w:tcPr>
          <w:p w14:paraId="4B74B65D" w14:textId="74494D2F" w:rsidR="00941584" w:rsidRPr="00F806B5"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--version</w:t>
            </w:r>
          </w:p>
        </w:tc>
      </w:tr>
      <w:tr w:rsidR="00941584" w14:paraId="1D4F069D"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1DEC97A" w14:textId="7D2B540D" w:rsidR="00941584" w:rsidRDefault="00941584" w:rsidP="00941584">
            <w:pPr>
              <w:pStyle w:val="TableCellNormal"/>
            </w:pPr>
            <w:r>
              <w:t>List installed SDK versions</w:t>
            </w:r>
          </w:p>
        </w:tc>
        <w:tc>
          <w:tcPr>
            <w:tcW w:w="4669" w:type="dxa"/>
          </w:tcPr>
          <w:p w14:paraId="7AE4243C" w14:textId="4929E80E"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A4D0C">
              <w:t>dotnet --list-sdks</w:t>
            </w:r>
          </w:p>
        </w:tc>
      </w:tr>
      <w:tr w:rsidR="00941584" w14:paraId="5F0E67B5"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7B52265" w14:textId="63C3DC0B" w:rsidR="00941584" w:rsidRDefault="00941584" w:rsidP="00941584">
            <w:pPr>
              <w:pStyle w:val="TableCellNormal"/>
            </w:pPr>
            <w:r>
              <w:t>List Installed Runtime versions</w:t>
            </w:r>
          </w:p>
        </w:tc>
        <w:tc>
          <w:tcPr>
            <w:tcW w:w="4669" w:type="dxa"/>
          </w:tcPr>
          <w:p w14:paraId="6AF5496A" w14:textId="5A734C00" w:rsidR="00941584" w:rsidRPr="00AA4D0C"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C556B">
              <w:t>dotnet --list-runtimes</w:t>
            </w:r>
          </w:p>
        </w:tc>
      </w:tr>
      <w:tr w:rsidR="00941584" w14:paraId="77EC8E91"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04B63E8C" w14:textId="423DD04D" w:rsidR="00941584" w:rsidRDefault="00941584" w:rsidP="00941584">
            <w:pPr>
              <w:pStyle w:val="TableCellNormal"/>
            </w:pPr>
            <w:r>
              <w:t>List templates</w:t>
            </w:r>
          </w:p>
        </w:tc>
        <w:tc>
          <w:tcPr>
            <w:tcW w:w="4669" w:type="dxa"/>
          </w:tcPr>
          <w:p w14:paraId="5E8A3A54" w14:textId="2DF3E3AE" w:rsidR="00941584" w:rsidRPr="00AC556B"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new --list</w:t>
            </w:r>
          </w:p>
        </w:tc>
      </w:tr>
      <w:tr w:rsidR="00941584" w14:paraId="461DDB0E"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6B2BE186" w14:textId="05361BC7" w:rsidR="00941584" w:rsidRDefault="00941584" w:rsidP="00941584">
            <w:pPr>
              <w:pStyle w:val="TableCellNormal"/>
            </w:pPr>
            <w:r>
              <w:t>Build .net project</w:t>
            </w:r>
          </w:p>
        </w:tc>
        <w:tc>
          <w:tcPr>
            <w:tcW w:w="4669" w:type="dxa"/>
          </w:tcPr>
          <w:p w14:paraId="0D77C06D" w14:textId="3324D4C2"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build</w:t>
            </w:r>
          </w:p>
        </w:tc>
      </w:tr>
    </w:tbl>
    <w:p w14:paraId="732B07D5" w14:textId="77777777" w:rsidR="00941584" w:rsidRDefault="00941584" w:rsidP="00680D69"/>
    <w:p w14:paraId="173596E3" w14:textId="77777777" w:rsidR="008C77AE" w:rsidRDefault="008C77AE">
      <w:pPr>
        <w:spacing w:after="160" w:line="259" w:lineRule="auto"/>
        <w:rPr>
          <w:rFonts w:asciiTheme="majorHAnsi" w:eastAsiaTheme="majorEastAsia" w:hAnsiTheme="majorHAnsi" w:cstheme="majorBidi"/>
          <w:color w:val="31378B" w:themeColor="text2"/>
          <w:sz w:val="28"/>
          <w:szCs w:val="26"/>
        </w:rPr>
      </w:pPr>
      <w:r>
        <w:br w:type="page"/>
      </w:r>
    </w:p>
    <w:p w14:paraId="7F9397FE" w14:textId="4BFD5C0A" w:rsidR="00A94C86" w:rsidRDefault="00804F86" w:rsidP="00A94C86">
      <w:pPr>
        <w:pStyle w:val="Heading3"/>
      </w:pPr>
      <w:r>
        <w:lastRenderedPageBreak/>
        <w:t>Building and Running a .NET Core Application</w:t>
      </w:r>
    </w:p>
    <w:p w14:paraId="51C0BA02" w14:textId="51E72C74" w:rsidR="004F632F" w:rsidRPr="004F632F" w:rsidRDefault="004E41E4" w:rsidP="004F632F">
      <w:hyperlink r:id="rId8" w:history="1">
        <w:r w:rsidR="004F632F" w:rsidRPr="004F632F">
          <w:rPr>
            <w:rStyle w:val="Hyperlink"/>
            <w:rFonts w:cstheme="minorBidi"/>
          </w:rPr>
          <w:t>SourceCode</w:t>
        </w:r>
      </w:hyperlink>
    </w:p>
    <w:p w14:paraId="7F3C3B4C" w14:textId="237E2BD8" w:rsidR="005816A8" w:rsidRDefault="003656A0" w:rsidP="005816A8">
      <w:r>
        <w:t xml:space="preserve">Please note the difference between the version of the CLI used to build the application and the version of the runtime targeted by the application. </w:t>
      </w:r>
    </w:p>
    <w:p w14:paraId="1B2BC866" w14:textId="3217A875" w:rsidR="003656A0" w:rsidRPr="005816A8" w:rsidRDefault="003656A0" w:rsidP="003656A0">
      <w:pPr>
        <w:pStyle w:val="Heading4"/>
      </w:pPr>
      <w:r>
        <w:t>CLI Version</w:t>
      </w:r>
    </w:p>
    <w:p w14:paraId="57C51A5A" w14:textId="2055AD16" w:rsidR="00680D69" w:rsidRDefault="00A94C86" w:rsidP="00680D69">
      <w:r>
        <w:t xml:space="preserve">By </w:t>
      </w:r>
      <w:r w:rsidR="00AD6337">
        <w:t>default,</w:t>
      </w:r>
      <w:r>
        <w:t xml:space="preserve"> commands use the latest installed version of the CLI when </w:t>
      </w:r>
      <w:r w:rsidR="00AD6337">
        <w:t xml:space="preserve">building applications. </w:t>
      </w:r>
      <w:r w:rsidR="00680D69">
        <w:t xml:space="preserve">If one does not want to use the latest installed version of the CLI we need to create a </w:t>
      </w:r>
      <w:r w:rsidR="00680D69" w:rsidRPr="0080676D">
        <w:rPr>
          <w:rStyle w:val="SourceCodeChar"/>
        </w:rPr>
        <w:t>global.json</w:t>
      </w:r>
      <w:r w:rsidR="00680D69">
        <w:t xml:space="preserve"> file at the root level of the application, we are building. This file looks as follows. </w:t>
      </w:r>
    </w:p>
    <w:p w14:paraId="6F44E2C1" w14:textId="77777777" w:rsidR="007D5AC5" w:rsidRDefault="007D5AC5" w:rsidP="007D5AC5">
      <w:pPr>
        <w:pStyle w:val="SourceCode"/>
      </w:pPr>
      <w:r>
        <w:t>{</w:t>
      </w:r>
    </w:p>
    <w:p w14:paraId="40BC0411" w14:textId="77777777" w:rsidR="007D5AC5" w:rsidRDefault="007D5AC5" w:rsidP="007D5AC5">
      <w:pPr>
        <w:pStyle w:val="SourceCode"/>
      </w:pPr>
      <w:r>
        <w:t xml:space="preserve">    "sdk": {</w:t>
      </w:r>
    </w:p>
    <w:p w14:paraId="07F4E70E" w14:textId="77777777" w:rsidR="007D5AC5" w:rsidRDefault="007D5AC5" w:rsidP="007D5AC5">
      <w:pPr>
        <w:pStyle w:val="SourceCode"/>
      </w:pPr>
      <w:r>
        <w:t xml:space="preserve">      "version": "5.0"</w:t>
      </w:r>
    </w:p>
    <w:p w14:paraId="5950C69F" w14:textId="77777777" w:rsidR="007D5AC5" w:rsidRDefault="007D5AC5" w:rsidP="007D5AC5">
      <w:pPr>
        <w:pStyle w:val="SourceCode"/>
      </w:pPr>
      <w:r>
        <w:t xml:space="preserve">    }</w:t>
      </w:r>
    </w:p>
    <w:p w14:paraId="2B574846" w14:textId="50A65A3C" w:rsidR="00C53158" w:rsidRDefault="007D5AC5" w:rsidP="007D5AC5">
      <w:pPr>
        <w:pStyle w:val="SourceCode"/>
        <w:ind w:left="0"/>
      </w:pPr>
      <w:r>
        <w:t xml:space="preserve">  }</w:t>
      </w:r>
    </w:p>
    <w:p w14:paraId="18E07F73" w14:textId="77777777" w:rsidR="003656A0" w:rsidRDefault="003656A0" w:rsidP="007D5AC5">
      <w:pPr>
        <w:pStyle w:val="SourceCode"/>
        <w:ind w:left="0"/>
      </w:pPr>
    </w:p>
    <w:p w14:paraId="40936FDE" w14:textId="082D7011" w:rsidR="003656A0" w:rsidRPr="005816A8" w:rsidRDefault="003656A0" w:rsidP="003656A0">
      <w:pPr>
        <w:pStyle w:val="Heading4"/>
      </w:pPr>
      <w:r>
        <w:t>Target Runtime</w:t>
      </w:r>
    </w:p>
    <w:p w14:paraId="41A905C9" w14:textId="7DD08E3F" w:rsidR="00680D69" w:rsidRDefault="00C53158" w:rsidP="00C53158">
      <w:r w:rsidRPr="00C53158">
        <w:t xml:space="preserve">The version of the runtime is specified by the </w:t>
      </w:r>
      <w:r w:rsidRPr="00C53158">
        <w:rPr>
          <w:rStyle w:val="SourceCodeChar"/>
        </w:rPr>
        <w:t>TargetFramework</w:t>
      </w:r>
      <w:r w:rsidRPr="00C53158">
        <w:t xml:space="preserve"> element of the .</w:t>
      </w:r>
      <w:r w:rsidRPr="00C53158">
        <w:rPr>
          <w:rStyle w:val="SourceCodeChar"/>
        </w:rPr>
        <w:t>csproj</w:t>
      </w:r>
      <w:r w:rsidRPr="00C53158">
        <w:t xml:space="preserve"> file.</w:t>
      </w:r>
    </w:p>
    <w:p w14:paraId="04AF4136" w14:textId="77777777" w:rsidR="007D5AC5" w:rsidRPr="007D5AC5" w:rsidRDefault="007D5AC5" w:rsidP="007D5AC5">
      <w:pPr>
        <w:pStyle w:val="SourceCode"/>
        <w:rPr>
          <w:rFonts w:eastAsia="Times New Roman"/>
          <w:color w:val="000000"/>
        </w:rPr>
      </w:pPr>
      <w:r w:rsidRPr="007D5AC5">
        <w:rPr>
          <w:rFonts w:eastAsia="Times New Roman"/>
          <w:color w:val="800000"/>
        </w:rPr>
        <w:t>&lt;Project</w:t>
      </w:r>
      <w:r w:rsidRPr="007D5AC5">
        <w:rPr>
          <w:rFonts w:eastAsia="Times New Roman"/>
          <w:color w:val="000000"/>
        </w:rPr>
        <w:t> </w:t>
      </w:r>
      <w:r w:rsidRPr="007D5AC5">
        <w:rPr>
          <w:rFonts w:eastAsia="Times New Roman"/>
          <w:color w:val="FF0000"/>
        </w:rPr>
        <w:t>Sdk</w:t>
      </w:r>
      <w:r w:rsidRPr="007D5AC5">
        <w:rPr>
          <w:rFonts w:eastAsia="Times New Roman"/>
          <w:color w:val="000000"/>
        </w:rPr>
        <w:t>=</w:t>
      </w:r>
      <w:r w:rsidRPr="007D5AC5">
        <w:rPr>
          <w:rFonts w:eastAsia="Times New Roman"/>
        </w:rPr>
        <w:t>"Microsoft.NET.Sdk"</w:t>
      </w:r>
      <w:r w:rsidRPr="007D5AC5">
        <w:rPr>
          <w:rFonts w:eastAsia="Times New Roman"/>
          <w:color w:val="800000"/>
        </w:rPr>
        <w:t>&gt;</w:t>
      </w:r>
    </w:p>
    <w:p w14:paraId="5265559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491325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&lt;OutputType&gt;</w:t>
      </w:r>
      <w:r w:rsidRPr="007D5AC5">
        <w:rPr>
          <w:rFonts w:eastAsia="Times New Roman"/>
          <w:color w:val="000000"/>
        </w:rPr>
        <w:t>Exe</w:t>
      </w:r>
      <w:r w:rsidRPr="007D5AC5">
        <w:rPr>
          <w:rFonts w:eastAsia="Times New Roman"/>
          <w:color w:val="800000"/>
        </w:rPr>
        <w:t>&lt;/OutputType&gt;</w:t>
      </w:r>
    </w:p>
    <w:p w14:paraId="2144D4BA" w14:textId="77777777" w:rsidR="007D5AC5" w:rsidRPr="008E71A7" w:rsidRDefault="007D5AC5" w:rsidP="007D5AC5">
      <w:pPr>
        <w:pStyle w:val="SourceCode"/>
        <w:rPr>
          <w:rFonts w:eastAsia="Times New Roman"/>
          <w:b/>
          <w:bCs/>
          <w:color w:val="000000"/>
        </w:rPr>
      </w:pPr>
      <w:r w:rsidRPr="007D5AC5">
        <w:rPr>
          <w:rFonts w:eastAsia="Times New Roman"/>
          <w:color w:val="000000"/>
        </w:rPr>
        <w:t>    </w:t>
      </w:r>
      <w:r w:rsidRPr="008E71A7">
        <w:rPr>
          <w:rFonts w:eastAsia="Times New Roman"/>
          <w:b/>
          <w:bCs/>
          <w:color w:val="800000"/>
        </w:rPr>
        <w:t>&lt;TargetFramework&gt;</w:t>
      </w:r>
      <w:r w:rsidRPr="008E71A7">
        <w:rPr>
          <w:rFonts w:eastAsia="Times New Roman"/>
          <w:b/>
          <w:bCs/>
          <w:color w:val="000000"/>
        </w:rPr>
        <w:t>net5.0</w:t>
      </w:r>
      <w:r w:rsidRPr="008E71A7">
        <w:rPr>
          <w:rFonts w:eastAsia="Times New Roman"/>
          <w:b/>
          <w:bCs/>
          <w:color w:val="800000"/>
        </w:rPr>
        <w:t>&lt;/TargetFramework&gt;</w:t>
      </w:r>
    </w:p>
    <w:p w14:paraId="68A1A1FC"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&lt;RootNamespace&gt;</w:t>
      </w:r>
      <w:r w:rsidRPr="007D5AC5">
        <w:rPr>
          <w:rFonts w:eastAsia="Times New Roman"/>
          <w:color w:val="000000"/>
        </w:rPr>
        <w:t>_1._CommandLineApp</w:t>
      </w:r>
      <w:r w:rsidRPr="007D5AC5">
        <w:rPr>
          <w:rFonts w:eastAsia="Times New Roman"/>
          <w:color w:val="800000"/>
        </w:rPr>
        <w:t>&lt;/RootNamespace&gt;</w:t>
      </w:r>
    </w:p>
    <w:p w14:paraId="1BD02627"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B546556" w14:textId="77777777" w:rsidR="007D5AC5" w:rsidRPr="007D5AC5" w:rsidRDefault="007D5AC5" w:rsidP="007D5AC5">
      <w:pPr>
        <w:pStyle w:val="SourceCode"/>
        <w:rPr>
          <w:rFonts w:eastAsia="Times New Roman"/>
          <w:color w:val="000000"/>
        </w:rPr>
      </w:pPr>
      <w:r w:rsidRPr="007D5AC5">
        <w:rPr>
          <w:rFonts w:eastAsia="Times New Roman"/>
          <w:color w:val="800000"/>
        </w:rPr>
        <w:t>&lt;/Project&gt;</w:t>
      </w:r>
    </w:p>
    <w:p w14:paraId="0FC04C71" w14:textId="3F2133F6" w:rsidR="007D5AC5" w:rsidRDefault="007D5AC5" w:rsidP="007D5AC5">
      <w:pPr>
        <w:shd w:val="clear" w:color="auto" w:fill="FFFFFF"/>
        <w:spacing w:after="0" w:line="285" w:lineRule="atLeast"/>
        <w:rPr>
          <w:rFonts w:ascii="Consolas" w:eastAsia="Times New Roman" w:hAnsi="Consolas" w:cs="Times New Roman"/>
          <w:color w:val="000000"/>
          <w:sz w:val="21"/>
          <w:szCs w:val="21"/>
        </w:rPr>
      </w:pPr>
    </w:p>
    <w:p w14:paraId="5D368660" w14:textId="0AB8A4E1" w:rsidR="003656A0" w:rsidRPr="005816A8" w:rsidRDefault="003656A0" w:rsidP="003656A0">
      <w:pPr>
        <w:pStyle w:val="Heading4"/>
      </w:pPr>
      <w:r>
        <w:t>Running The Application</w:t>
      </w:r>
    </w:p>
    <w:p w14:paraId="42EDC56D" w14:textId="77777777" w:rsidR="004F2342" w:rsidRDefault="008C77AE" w:rsidP="008C77AE">
      <w:pPr>
        <w:pStyle w:val="ListNumber"/>
        <w:numPr>
          <w:ilvl w:val="0"/>
          <w:numId w:val="0"/>
        </w:numPr>
      </w:pPr>
      <w:r>
        <w:t>From the directory that contains the .csproj file we can run the application</w:t>
      </w:r>
      <w:r w:rsidR="004F2342">
        <w:t xml:space="preserve">. Here we use the </w:t>
      </w:r>
      <w:r w:rsidR="004F2342" w:rsidRPr="004F2342">
        <w:rPr>
          <w:rStyle w:val="SourceCodeChar"/>
        </w:rPr>
        <w:t>Properties/launchSettings.json</w:t>
      </w:r>
      <w:r>
        <w:t xml:space="preserve"> </w:t>
      </w:r>
      <w:r w:rsidR="004F2342">
        <w:t xml:space="preserve">to specify </w:t>
      </w:r>
      <w:r>
        <w:t>environment variables</w:t>
      </w:r>
      <w:r w:rsidR="004F2342">
        <w:t xml:space="preserve">. </w:t>
      </w:r>
    </w:p>
    <w:p w14:paraId="36BBC8FB" w14:textId="77777777" w:rsidR="004F2342" w:rsidRDefault="004F2342" w:rsidP="004F2342">
      <w:pPr>
        <w:pStyle w:val="SourceCode"/>
        <w:rPr>
          <w:rFonts w:eastAsiaTheme="minorHAnsi"/>
          <w:lang w:eastAsia="en-US"/>
        </w:rPr>
      </w:pPr>
      <w:r>
        <w:rPr>
          <w:rFonts w:eastAsiaTheme="minorHAnsi"/>
          <w:lang w:eastAsia="en-US"/>
        </w:rPr>
        <w:t>{</w:t>
      </w:r>
    </w:p>
    <w:p w14:paraId="5D1A0B9D"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"profiles"</w:t>
      </w:r>
      <w:r>
        <w:rPr>
          <w:rFonts w:eastAsiaTheme="minorHAnsi"/>
          <w:lang w:eastAsia="en-US"/>
        </w:rPr>
        <w:t>: {</w:t>
      </w:r>
    </w:p>
    <w:p w14:paraId="4B3C7C59"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"CommandLineApp"</w:t>
      </w:r>
      <w:r>
        <w:rPr>
          <w:rFonts w:eastAsiaTheme="minorHAnsi"/>
          <w:lang w:eastAsia="en-US"/>
        </w:rPr>
        <w:t>: {</w:t>
      </w:r>
    </w:p>
    <w:p w14:paraId="6A7B34E7"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"commandName"</w:t>
      </w:r>
      <w:r>
        <w:rPr>
          <w:rFonts w:eastAsiaTheme="minorHAnsi"/>
          <w:lang w:eastAsia="en-US"/>
        </w:rPr>
        <w:t xml:space="preserve">: </w:t>
      </w:r>
      <w:r>
        <w:rPr>
          <w:rFonts w:eastAsiaTheme="minorHAnsi"/>
          <w:color w:val="A31515"/>
          <w:lang w:eastAsia="en-US"/>
        </w:rPr>
        <w:t>"Project"</w:t>
      </w:r>
      <w:r>
        <w:rPr>
          <w:rFonts w:eastAsiaTheme="minorHAnsi"/>
          <w:lang w:eastAsia="en-US"/>
        </w:rPr>
        <w:t>,</w:t>
      </w:r>
    </w:p>
    <w:p w14:paraId="13A96234"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"environmentVariables"</w:t>
      </w:r>
      <w:r>
        <w:rPr>
          <w:rFonts w:eastAsiaTheme="minorHAnsi"/>
          <w:lang w:eastAsia="en-US"/>
        </w:rPr>
        <w:t>: {</w:t>
      </w:r>
    </w:p>
    <w:p w14:paraId="64292806"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"EnvVar"</w:t>
      </w:r>
      <w:r>
        <w:rPr>
          <w:rFonts w:eastAsiaTheme="minorHAnsi"/>
          <w:lang w:eastAsia="en-US"/>
        </w:rPr>
        <w:t xml:space="preserve">: </w:t>
      </w:r>
      <w:r>
        <w:rPr>
          <w:rFonts w:eastAsiaTheme="minorHAnsi"/>
          <w:color w:val="A31515"/>
          <w:lang w:eastAsia="en-US"/>
        </w:rPr>
        <w:t>"World"</w:t>
      </w:r>
    </w:p>
    <w:p w14:paraId="19F164CB" w14:textId="77777777" w:rsidR="004F2342" w:rsidRDefault="004F2342" w:rsidP="004F2342">
      <w:pPr>
        <w:pStyle w:val="SourceCode"/>
        <w:rPr>
          <w:rFonts w:eastAsiaTheme="minorHAnsi"/>
          <w:lang w:eastAsia="en-US"/>
        </w:rPr>
      </w:pPr>
      <w:r>
        <w:rPr>
          <w:rFonts w:eastAsiaTheme="minorHAnsi"/>
          <w:lang w:eastAsia="en-US"/>
        </w:rPr>
        <w:t xml:space="preserve">      }</w:t>
      </w:r>
    </w:p>
    <w:p w14:paraId="5CB487D3" w14:textId="77777777" w:rsidR="004F2342" w:rsidRDefault="004F2342" w:rsidP="004F2342">
      <w:pPr>
        <w:pStyle w:val="SourceCode"/>
        <w:rPr>
          <w:rFonts w:eastAsiaTheme="minorHAnsi"/>
          <w:lang w:eastAsia="en-US"/>
        </w:rPr>
      </w:pPr>
      <w:r>
        <w:rPr>
          <w:rFonts w:eastAsiaTheme="minorHAnsi"/>
          <w:lang w:eastAsia="en-US"/>
        </w:rPr>
        <w:t xml:space="preserve">    }</w:t>
      </w:r>
    </w:p>
    <w:p w14:paraId="14CB9FD1" w14:textId="77777777" w:rsidR="004F2342" w:rsidRDefault="004F2342" w:rsidP="004F2342">
      <w:pPr>
        <w:pStyle w:val="SourceCode"/>
        <w:rPr>
          <w:rFonts w:eastAsiaTheme="minorHAnsi"/>
          <w:lang w:eastAsia="en-US"/>
        </w:rPr>
      </w:pPr>
      <w:r>
        <w:rPr>
          <w:rFonts w:eastAsiaTheme="minorHAnsi"/>
          <w:lang w:eastAsia="en-US"/>
        </w:rPr>
        <w:t xml:space="preserve">  }</w:t>
      </w:r>
    </w:p>
    <w:p w14:paraId="62BED98F" w14:textId="77777777" w:rsidR="004F2342" w:rsidRDefault="004F2342" w:rsidP="004F2342">
      <w:pPr>
        <w:pStyle w:val="SourceCode"/>
      </w:pPr>
      <w:r>
        <w:rPr>
          <w:rFonts w:eastAsiaTheme="minorHAnsi"/>
          <w:lang w:eastAsia="en-US"/>
        </w:rPr>
        <w:t>}</w:t>
      </w:r>
    </w:p>
    <w:p w14:paraId="6469A9B4" w14:textId="77777777" w:rsidR="004F2342" w:rsidRDefault="004F2342" w:rsidP="008C77AE">
      <w:pPr>
        <w:pStyle w:val="ListNumber"/>
        <w:numPr>
          <w:ilvl w:val="0"/>
          <w:numId w:val="0"/>
        </w:numPr>
      </w:pPr>
    </w:p>
    <w:p w14:paraId="5EE8E0A2" w14:textId="56F80349" w:rsidR="004F2342" w:rsidRDefault="004F2342" w:rsidP="008C77AE">
      <w:pPr>
        <w:pStyle w:val="ListNumber"/>
        <w:numPr>
          <w:ilvl w:val="0"/>
          <w:numId w:val="0"/>
        </w:numPr>
      </w:pPr>
      <w:r>
        <w:t>We pass in command line arguments directly.</w:t>
      </w:r>
    </w:p>
    <w:p w14:paraId="0B4A8CF9" w14:textId="5757926D" w:rsidR="008C77AE" w:rsidRDefault="003931E7" w:rsidP="008C77AE">
      <w:pPr>
        <w:pStyle w:val="SourceCode"/>
      </w:pPr>
      <w:r w:rsidRPr="003931E7">
        <w:t>dotnet run --launch-profile CommandLineApp HelloWorld</w:t>
      </w:r>
    </w:p>
    <w:p w14:paraId="77D32939" w14:textId="4D0AAFC0" w:rsidR="00E25E81" w:rsidRDefault="00E25E81" w:rsidP="007D5AC5">
      <w:pPr>
        <w:shd w:val="clear" w:color="auto" w:fill="FFFFFF"/>
        <w:spacing w:after="0" w:line="285" w:lineRule="atLeast"/>
        <w:rPr>
          <w:rFonts w:ascii="Consolas" w:eastAsia="Times New Roman" w:hAnsi="Consolas" w:cs="Times New Roman"/>
          <w:color w:val="000000"/>
          <w:sz w:val="21"/>
          <w:szCs w:val="21"/>
        </w:rPr>
      </w:pPr>
    </w:p>
    <w:p w14:paraId="2E0529AD" w14:textId="77777777" w:rsidR="003656A0" w:rsidRPr="007D5AC5" w:rsidRDefault="003656A0" w:rsidP="007D5AC5">
      <w:pPr>
        <w:shd w:val="clear" w:color="auto" w:fill="FFFFFF"/>
        <w:spacing w:after="0" w:line="285" w:lineRule="atLeast"/>
        <w:rPr>
          <w:rFonts w:ascii="Consolas" w:eastAsia="Times New Roman" w:hAnsi="Consolas" w:cs="Times New Roman"/>
          <w:color w:val="000000"/>
          <w:sz w:val="21"/>
          <w:szCs w:val="21"/>
        </w:rPr>
      </w:pPr>
    </w:p>
    <w:p w14:paraId="01C865DB" w14:textId="3CB2A752" w:rsidR="00DC4973" w:rsidRDefault="00DC4973" w:rsidP="00382731">
      <w:pPr>
        <w:pStyle w:val="Heading2"/>
      </w:pPr>
      <w:r>
        <w:t>Command Line Application</w:t>
      </w:r>
      <w:r w:rsidR="00886018">
        <w:t>s</w:t>
      </w:r>
    </w:p>
    <w:p w14:paraId="5EE60D9D" w14:textId="162DAB50" w:rsidR="00E31E33" w:rsidRDefault="00E31E33" w:rsidP="00E31E33">
      <w:pPr>
        <w:pStyle w:val="Heading3"/>
      </w:pPr>
      <w:r>
        <w:t>Simple Hosted Service Command Line</w:t>
      </w:r>
    </w:p>
    <w:p w14:paraId="7111D1DC" w14:textId="23D9926C" w:rsidR="00C868A4" w:rsidRPr="00C868A4" w:rsidRDefault="004E41E4" w:rsidP="00C868A4">
      <w:hyperlink r:id="rId9" w:history="1">
        <w:r w:rsidR="00C868A4" w:rsidRPr="00C868A4">
          <w:rPr>
            <w:rStyle w:val="Hyperlink"/>
            <w:rFonts w:cstheme="minorBidi"/>
          </w:rPr>
          <w:t>SourceCode</w:t>
        </w:r>
      </w:hyperlink>
    </w:p>
    <w:p w14:paraId="397A900C" w14:textId="02D611AA" w:rsidR="001158BD" w:rsidRDefault="001158BD" w:rsidP="001158BD">
      <w:r>
        <w:t xml:space="preserve">In .NET Core </w:t>
      </w:r>
      <w:r w:rsidR="009A4094">
        <w:t xml:space="preserve">we can use an instance </w:t>
      </w:r>
      <w:proofErr w:type="gramStart"/>
      <w:r w:rsidR="009A4094">
        <w:t xml:space="preserve">of  </w:t>
      </w:r>
      <w:r w:rsidR="009A4094" w:rsidRPr="009A4094">
        <w:rPr>
          <w:rStyle w:val="SourceCodeChar"/>
        </w:rPr>
        <w:t>IHost</w:t>
      </w:r>
      <w:proofErr w:type="gramEnd"/>
      <w:r w:rsidR="009A4094">
        <w:t xml:space="preserve"> to</w:t>
      </w:r>
      <w:r>
        <w:t xml:space="preserve"> encapsulates the resources required by a running application such as </w:t>
      </w:r>
    </w:p>
    <w:p w14:paraId="2DF4FD65" w14:textId="77777777" w:rsidR="001158BD" w:rsidRDefault="001158BD" w:rsidP="001210D8">
      <w:pPr>
        <w:pStyle w:val="ListNumber"/>
      </w:pPr>
      <w:r>
        <w:t>Environment</w:t>
      </w:r>
    </w:p>
    <w:p w14:paraId="2AA9C7C9" w14:textId="77777777" w:rsidR="001158BD" w:rsidRDefault="001158BD" w:rsidP="001210D8">
      <w:pPr>
        <w:pStyle w:val="ListNumber"/>
      </w:pPr>
      <w:r>
        <w:t>Configuration</w:t>
      </w:r>
    </w:p>
    <w:p w14:paraId="4E62376B" w14:textId="77777777" w:rsidR="001158BD" w:rsidRDefault="001158BD" w:rsidP="001210D8">
      <w:pPr>
        <w:pStyle w:val="ListNumber"/>
      </w:pPr>
      <w:r>
        <w:t>Logging</w:t>
      </w:r>
    </w:p>
    <w:p w14:paraId="28F4F610" w14:textId="77777777" w:rsidR="001158BD" w:rsidRDefault="001158BD" w:rsidP="001210D8">
      <w:pPr>
        <w:pStyle w:val="ListNumber"/>
      </w:pPr>
      <w:r>
        <w:t>Dependency Injection</w:t>
      </w:r>
    </w:p>
    <w:p w14:paraId="589096C2" w14:textId="77777777" w:rsidR="001158BD" w:rsidRDefault="001158BD" w:rsidP="001210D8">
      <w:pPr>
        <w:pStyle w:val="ListNumber"/>
      </w:pPr>
      <w:r>
        <w:t>Lifecycle management</w:t>
      </w:r>
    </w:p>
    <w:p w14:paraId="166CDDEA" w14:textId="5CDF55AD" w:rsidR="003D1A63" w:rsidRDefault="001F00C6" w:rsidP="00FE07B6">
      <w:r>
        <w:t xml:space="preserve">Typically, the host is </w:t>
      </w:r>
      <w:r w:rsidR="00706AAF">
        <w:t>built</w:t>
      </w:r>
      <w:r>
        <w:t xml:space="preserve">, </w:t>
      </w:r>
      <w:r w:rsidR="00FE07B6">
        <w:t>created,</w:t>
      </w:r>
      <w:r>
        <w:t xml:space="preserve"> and </w:t>
      </w:r>
      <w:r w:rsidR="003D1A63">
        <w:t>run</w:t>
      </w:r>
      <w:r>
        <w:t xml:space="preserve"> from inside </w:t>
      </w:r>
      <w:r w:rsidRPr="00151136">
        <w:rPr>
          <w:rStyle w:val="SourceCodeChar"/>
        </w:rPr>
        <w:t>Program.Main</w:t>
      </w:r>
      <w:r>
        <w:rPr>
          <w:rStyle w:val="SourceCodeChar"/>
        </w:rPr>
        <w:t>.</w:t>
      </w:r>
      <w:r w:rsidR="00FE07B6">
        <w:rPr>
          <w:rStyle w:val="TitleChar"/>
        </w:rPr>
        <w:t xml:space="preserve"> </w:t>
      </w:r>
      <w:r w:rsidR="00FE07B6" w:rsidRPr="00FE07B6">
        <w:t>The</w:t>
      </w:r>
      <w:r w:rsidR="00FE07B6">
        <w:t xml:space="preserve"> </w:t>
      </w:r>
      <w:r w:rsidR="00FE07B6" w:rsidRPr="008C2B07">
        <w:rPr>
          <w:rStyle w:val="SourceCodeChar"/>
        </w:rPr>
        <w:t>Host.CreateDefaultBuilder</w:t>
      </w:r>
      <w:proofErr w:type="gramStart"/>
      <w:r w:rsidR="00FE07B6" w:rsidRPr="008C2B07">
        <w:rPr>
          <w:rStyle w:val="SourceCodeChar"/>
        </w:rPr>
        <w:t>()</w:t>
      </w:r>
      <w:r w:rsidR="003D1A63">
        <w:t>creates</w:t>
      </w:r>
      <w:proofErr w:type="gramEnd"/>
      <w:r w:rsidR="003D1A63">
        <w:t xml:space="preserve"> an instance of </w:t>
      </w:r>
      <w:r w:rsidR="003D1A63">
        <w:rPr>
          <w:rStyle w:val="SourceCodeChar"/>
        </w:rPr>
        <w:t xml:space="preserve">IHostBuilder </w:t>
      </w:r>
      <w:r w:rsidR="003D1A63">
        <w:t xml:space="preserve">configured with a sensible set of defaults that work in many scenarios. </w:t>
      </w:r>
      <w:r w:rsidR="00A80D2E">
        <w:t xml:space="preserve">I have created a project that uses these defaults in </w:t>
      </w:r>
      <w:hyperlink r:id="rId10" w:history="1">
        <w:r w:rsidR="00A92751" w:rsidRPr="00A92751">
          <w:rPr>
            <w:rStyle w:val="Hyperlink"/>
            <w:rFonts w:cstheme="minorBidi"/>
          </w:rPr>
          <w:t>SourceCode</w:t>
        </w:r>
      </w:hyperlink>
      <w:r w:rsidR="00A80D2E">
        <w:t xml:space="preserve">. Below is the </w:t>
      </w:r>
      <w:r w:rsidR="00A80D2E" w:rsidRPr="00FD2581">
        <w:rPr>
          <w:rStyle w:val="SourceCodeChar"/>
        </w:rPr>
        <w:t>Program.cs</w:t>
      </w:r>
      <w:r w:rsidR="00A80D2E">
        <w:t xml:space="preserve"> file that uses </w:t>
      </w:r>
      <w:r w:rsidR="00A80D2E" w:rsidRPr="00A80D2E">
        <w:rPr>
          <w:rStyle w:val="SourceCodeChar"/>
        </w:rPr>
        <w:t>CreateDefaultBuilder()</w:t>
      </w:r>
      <w:r w:rsidR="00A80D2E">
        <w:rPr>
          <w:sz w:val="16"/>
          <w:szCs w:val="16"/>
        </w:rPr>
        <w:t xml:space="preserve"> </w:t>
      </w:r>
      <w:r w:rsidR="008A3002" w:rsidRPr="008A3002">
        <w:t>to</w:t>
      </w:r>
      <w:r w:rsidR="008A3002">
        <w:t xml:space="preserve"> configure a sensible set of defaults.</w:t>
      </w:r>
    </w:p>
    <w:p w14:paraId="5931107B" w14:textId="4FE93141" w:rsidR="004F2588" w:rsidRDefault="004F2588" w:rsidP="004F2588">
      <w:pPr>
        <w:pStyle w:val="Caption"/>
        <w:keepNext/>
      </w:pPr>
      <w:r>
        <w:t xml:space="preserve">Listing </w:t>
      </w:r>
      <w:fldSimple w:instr=" SEQ Listing \* ARABIC ">
        <w:r w:rsidR="00B96565">
          <w:rPr>
            <w:noProof/>
          </w:rPr>
          <w:t>1</w:t>
        </w:r>
      </w:fldSimple>
      <w:r>
        <w:t xml:space="preserve"> Program.cs</w:t>
      </w:r>
    </w:p>
    <w:p w14:paraId="6627F31C" w14:textId="77777777" w:rsidR="001C5D82" w:rsidRPr="001C5D82" w:rsidRDefault="001C5D82" w:rsidP="001C5D82">
      <w:pPr>
        <w:pStyle w:val="SourceCode"/>
        <w:rPr>
          <w:sz w:val="16"/>
          <w:szCs w:val="16"/>
        </w:rPr>
      </w:pPr>
      <w:r w:rsidRPr="001C5D82">
        <w:rPr>
          <w:color w:val="0000FF"/>
          <w:sz w:val="16"/>
          <w:szCs w:val="16"/>
        </w:rPr>
        <w:t>class</w:t>
      </w:r>
      <w:r w:rsidRPr="001C5D82">
        <w:rPr>
          <w:sz w:val="16"/>
          <w:szCs w:val="16"/>
        </w:rPr>
        <w:t xml:space="preserve"> Program</w:t>
      </w:r>
    </w:p>
    <w:p w14:paraId="25A67554" w14:textId="77777777" w:rsidR="001C5D82" w:rsidRPr="001C5D82" w:rsidRDefault="001C5D82" w:rsidP="001C5D82">
      <w:pPr>
        <w:pStyle w:val="SourceCode"/>
        <w:rPr>
          <w:sz w:val="16"/>
          <w:szCs w:val="16"/>
        </w:rPr>
      </w:pPr>
      <w:r w:rsidRPr="001C5D82">
        <w:rPr>
          <w:sz w:val="16"/>
          <w:szCs w:val="16"/>
        </w:rPr>
        <w:t>{</w:t>
      </w:r>
    </w:p>
    <w:p w14:paraId="7DEFF087"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static</w:t>
      </w:r>
      <w:r w:rsidRPr="001C5D82">
        <w:rPr>
          <w:sz w:val="16"/>
          <w:szCs w:val="16"/>
        </w:rPr>
        <w:t xml:space="preserve"> </w:t>
      </w:r>
      <w:r w:rsidRPr="001C5D82">
        <w:rPr>
          <w:color w:val="0000FF"/>
          <w:sz w:val="16"/>
          <w:szCs w:val="16"/>
        </w:rPr>
        <w:t>void</w:t>
      </w:r>
      <w:r w:rsidRPr="001C5D82">
        <w:rPr>
          <w:sz w:val="16"/>
          <w:szCs w:val="16"/>
        </w:rPr>
        <w:t xml:space="preserve"> Main(</w:t>
      </w:r>
      <w:r w:rsidRPr="001C5D82">
        <w:rPr>
          <w:color w:val="0000FF"/>
          <w:sz w:val="16"/>
          <w:szCs w:val="16"/>
        </w:rPr>
        <w:t>string</w:t>
      </w:r>
      <w:r w:rsidRPr="001C5D82">
        <w:rPr>
          <w:sz w:val="16"/>
          <w:szCs w:val="16"/>
        </w:rPr>
        <w:t>[] args)</w:t>
      </w:r>
    </w:p>
    <w:p w14:paraId="78EB6326" w14:textId="77777777" w:rsidR="001C5D82" w:rsidRPr="001C5D82" w:rsidRDefault="001C5D82" w:rsidP="001C5D82">
      <w:pPr>
        <w:pStyle w:val="SourceCode"/>
        <w:rPr>
          <w:sz w:val="16"/>
          <w:szCs w:val="16"/>
        </w:rPr>
      </w:pPr>
      <w:r w:rsidRPr="001C5D82">
        <w:rPr>
          <w:sz w:val="16"/>
          <w:szCs w:val="16"/>
        </w:rPr>
        <w:tab/>
        <w:t>{</w:t>
      </w:r>
    </w:p>
    <w:p w14:paraId="7947AF99" w14:textId="77777777" w:rsidR="001C5D82" w:rsidRPr="001C5D82" w:rsidRDefault="001C5D82" w:rsidP="001C5D82">
      <w:pPr>
        <w:pStyle w:val="SourceCode"/>
        <w:rPr>
          <w:sz w:val="16"/>
          <w:szCs w:val="16"/>
        </w:rPr>
      </w:pPr>
      <w:r w:rsidRPr="001C5D82">
        <w:rPr>
          <w:sz w:val="16"/>
          <w:szCs w:val="16"/>
        </w:rPr>
        <w:tab/>
      </w:r>
      <w:r w:rsidRPr="001C5D82">
        <w:rPr>
          <w:sz w:val="16"/>
          <w:szCs w:val="16"/>
        </w:rPr>
        <w:tab/>
        <w:t>CreateHostBuilder()</w:t>
      </w:r>
    </w:p>
    <w:p w14:paraId="4E287818"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.ConfigureServices(collection =&gt;</w:t>
      </w:r>
    </w:p>
    <w:p w14:paraId="0193FFC6"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r>
      <w:r w:rsidRPr="001C5D82">
        <w:rPr>
          <w:sz w:val="16"/>
          <w:szCs w:val="16"/>
        </w:rPr>
        <w:tab/>
        <w:t>collection.AddHostedService&lt;MyService&gt;())</w:t>
      </w:r>
    </w:p>
    <w:p w14:paraId="25C7F43F"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.Build()</w:t>
      </w:r>
    </w:p>
    <w:p w14:paraId="02F1D9E7"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.Run();</w:t>
      </w:r>
    </w:p>
    <w:p w14:paraId="134116B3" w14:textId="77777777" w:rsidR="001C5D82" w:rsidRPr="001C5D82" w:rsidRDefault="001C5D82" w:rsidP="001C5D82">
      <w:pPr>
        <w:pStyle w:val="SourceCode"/>
        <w:rPr>
          <w:sz w:val="16"/>
          <w:szCs w:val="16"/>
        </w:rPr>
      </w:pPr>
      <w:r w:rsidRPr="001C5D82">
        <w:rPr>
          <w:sz w:val="16"/>
          <w:szCs w:val="16"/>
        </w:rPr>
        <w:tab/>
        <w:t>}</w:t>
      </w:r>
    </w:p>
    <w:p w14:paraId="43108D76" w14:textId="77777777" w:rsidR="001C5D82" w:rsidRPr="001C5D82" w:rsidRDefault="001C5D82" w:rsidP="001C5D82">
      <w:pPr>
        <w:pStyle w:val="SourceCode"/>
        <w:rPr>
          <w:sz w:val="16"/>
          <w:szCs w:val="16"/>
        </w:rPr>
      </w:pPr>
    </w:p>
    <w:p w14:paraId="6495A42B"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w:t>
      </w:r>
      <w:r w:rsidRPr="001C5D82">
        <w:rPr>
          <w:color w:val="0000FF"/>
          <w:sz w:val="16"/>
          <w:szCs w:val="16"/>
        </w:rPr>
        <w:t>static</w:t>
      </w:r>
      <w:r w:rsidRPr="001C5D82">
        <w:rPr>
          <w:sz w:val="16"/>
          <w:szCs w:val="16"/>
        </w:rPr>
        <w:t xml:space="preserve"> IHostBuilder CreateHostBuilder() =&gt; Host.CreateDefaultBuilder();</w:t>
      </w:r>
    </w:p>
    <w:p w14:paraId="5BC7F5DD" w14:textId="77777777" w:rsidR="001C5D82" w:rsidRPr="001C5D82" w:rsidRDefault="001C5D82" w:rsidP="001C5D82">
      <w:pPr>
        <w:pStyle w:val="SourceCode"/>
        <w:rPr>
          <w:sz w:val="16"/>
          <w:szCs w:val="16"/>
        </w:rPr>
      </w:pPr>
      <w:r w:rsidRPr="001C5D82">
        <w:rPr>
          <w:sz w:val="16"/>
          <w:szCs w:val="16"/>
        </w:rPr>
        <w:t>}</w:t>
      </w:r>
    </w:p>
    <w:p w14:paraId="212FFCDF" w14:textId="77777777" w:rsidR="001C5D82" w:rsidRPr="001C5D82" w:rsidRDefault="001C5D82" w:rsidP="001C5D82">
      <w:pPr>
        <w:pStyle w:val="SourceCode"/>
        <w:rPr>
          <w:sz w:val="16"/>
          <w:szCs w:val="16"/>
        </w:rPr>
      </w:pPr>
    </w:p>
    <w:p w14:paraId="4904CBD5" w14:textId="77777777" w:rsidR="001C5D82" w:rsidRPr="001C5D82" w:rsidRDefault="001C5D82" w:rsidP="001C5D82">
      <w:pPr>
        <w:pStyle w:val="SourceCode"/>
        <w:rPr>
          <w:sz w:val="16"/>
          <w:szCs w:val="16"/>
        </w:rPr>
      </w:pPr>
      <w:r w:rsidRPr="001C5D82">
        <w:rPr>
          <w:color w:val="0000FF"/>
          <w:sz w:val="16"/>
          <w:szCs w:val="16"/>
        </w:rPr>
        <w:t>public</w:t>
      </w:r>
      <w:r w:rsidRPr="001C5D82">
        <w:rPr>
          <w:sz w:val="16"/>
          <w:szCs w:val="16"/>
        </w:rPr>
        <w:t xml:space="preserve"> </w:t>
      </w:r>
      <w:r w:rsidRPr="001C5D82">
        <w:rPr>
          <w:color w:val="0000FF"/>
          <w:sz w:val="16"/>
          <w:szCs w:val="16"/>
        </w:rPr>
        <w:t>class</w:t>
      </w:r>
      <w:r w:rsidRPr="001C5D82">
        <w:rPr>
          <w:sz w:val="16"/>
          <w:szCs w:val="16"/>
        </w:rPr>
        <w:t xml:space="preserve"> MyService : IHostedService</w:t>
      </w:r>
    </w:p>
    <w:p w14:paraId="580C7588" w14:textId="77777777" w:rsidR="001C5D82" w:rsidRPr="001C5D82" w:rsidRDefault="001C5D82" w:rsidP="001C5D82">
      <w:pPr>
        <w:pStyle w:val="SourceCode"/>
        <w:rPr>
          <w:sz w:val="16"/>
          <w:szCs w:val="16"/>
        </w:rPr>
      </w:pPr>
      <w:r w:rsidRPr="001C5D82">
        <w:rPr>
          <w:sz w:val="16"/>
          <w:szCs w:val="16"/>
        </w:rPr>
        <w:t>{</w:t>
      </w:r>
    </w:p>
    <w:p w14:paraId="7105C35C"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MyService(IConfiguration configuration) =&gt;</w:t>
      </w:r>
    </w:p>
    <w:p w14:paraId="0524A247" w14:textId="77777777" w:rsidR="001C5D82" w:rsidRPr="001C5D82" w:rsidRDefault="001C5D82" w:rsidP="001C5D82">
      <w:pPr>
        <w:pStyle w:val="SourceCode"/>
        <w:rPr>
          <w:sz w:val="16"/>
          <w:szCs w:val="16"/>
        </w:rPr>
      </w:pPr>
      <w:r w:rsidRPr="001C5D82">
        <w:rPr>
          <w:sz w:val="16"/>
          <w:szCs w:val="16"/>
        </w:rPr>
        <w:tab/>
      </w:r>
      <w:r w:rsidRPr="001C5D82">
        <w:rPr>
          <w:sz w:val="16"/>
          <w:szCs w:val="16"/>
        </w:rPr>
        <w:tab/>
        <w:t>WriteLine(configuration[</w:t>
      </w:r>
      <w:r w:rsidRPr="001C5D82">
        <w:rPr>
          <w:color w:val="B41414"/>
          <w:sz w:val="16"/>
          <w:szCs w:val="16"/>
        </w:rPr>
        <w:t>"SettingOne"</w:t>
      </w:r>
      <w:r w:rsidRPr="001C5D82">
        <w:rPr>
          <w:sz w:val="16"/>
          <w:szCs w:val="16"/>
        </w:rPr>
        <w:t>]);</w:t>
      </w:r>
    </w:p>
    <w:p w14:paraId="6972290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StartAsync(CancellationToken cancellationToken) =&gt; Task.CompletedTask;</w:t>
      </w:r>
    </w:p>
    <w:p w14:paraId="5B9CC3F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StopAsync(CancellationToken cancellationToken) =&gt; Task.CompletedTask;</w:t>
      </w:r>
    </w:p>
    <w:p w14:paraId="6F311E33" w14:textId="2816AD14" w:rsidR="002429D8" w:rsidRDefault="001C5D82" w:rsidP="001C5D82">
      <w:pPr>
        <w:pStyle w:val="SourceCode"/>
      </w:pPr>
      <w:r w:rsidRPr="001C5D82">
        <w:rPr>
          <w:sz w:val="16"/>
          <w:szCs w:val="16"/>
        </w:rPr>
        <w:t>}</w:t>
      </w:r>
      <w:r w:rsidR="002429D8">
        <w:br w:type="page"/>
      </w:r>
    </w:p>
    <w:p w14:paraId="489E649E" w14:textId="17007D58" w:rsidR="00780D3E" w:rsidRDefault="007A6D66" w:rsidP="00AB1C41">
      <w:pPr>
        <w:pStyle w:val="Heading3"/>
      </w:pPr>
      <w:r>
        <w:lastRenderedPageBreak/>
        <w:t xml:space="preserve">Customizing </w:t>
      </w:r>
      <w:r w:rsidR="00D0663D">
        <w:t>host configuration</w:t>
      </w:r>
    </w:p>
    <w:p w14:paraId="08D548C7" w14:textId="7955A96B" w:rsidR="008D05E7" w:rsidRPr="008D05E7" w:rsidRDefault="004E41E4" w:rsidP="008D05E7">
      <w:hyperlink r:id="rId11" w:history="1">
        <w:r w:rsidR="008D05E7" w:rsidRPr="00CC1253">
          <w:rPr>
            <w:rStyle w:val="Hyperlink"/>
            <w:rFonts w:cstheme="minorBidi"/>
          </w:rPr>
          <w:t>SourceCode</w:t>
        </w:r>
      </w:hyperlink>
    </w:p>
    <w:p w14:paraId="3AA657B0" w14:textId="61E749D3" w:rsidR="00F314A8" w:rsidRDefault="00780D3E" w:rsidP="00780D3E">
      <w:r>
        <w:t xml:space="preserve">If we can manually recreate what </w:t>
      </w:r>
      <w:r w:rsidRPr="008C2B07">
        <w:rPr>
          <w:rStyle w:val="SourceCodeChar"/>
        </w:rPr>
        <w:t>CreateDefaultBuilder</w:t>
      </w:r>
      <w:r w:rsidR="00360D25">
        <w:rPr>
          <w:rStyle w:val="SourceCodeChar"/>
        </w:rPr>
        <w:t xml:space="preserve"> </w:t>
      </w:r>
      <w:r w:rsidR="005B3B6E" w:rsidRPr="00360D25">
        <w:t>does,</w:t>
      </w:r>
      <w:r w:rsidR="005B3B6E">
        <w:t xml:space="preserve"> </w:t>
      </w:r>
      <w:r>
        <w:t xml:space="preserve">we will better understand </w:t>
      </w:r>
      <w:r w:rsidR="00A115A2">
        <w:t>the</w:t>
      </w:r>
      <w:r>
        <w:t xml:space="preserve"> .NET </w:t>
      </w:r>
      <w:r w:rsidR="005B3B6E" w:rsidRPr="005B3B6E">
        <w:rPr>
          <w:rStyle w:val="SourceCodeChar"/>
        </w:rPr>
        <w:t>IHostBuilder</w:t>
      </w:r>
      <w:r w:rsidR="00A115A2">
        <w:t xml:space="preserve"> and be able to use it to create customized behaviour over and above </w:t>
      </w:r>
      <w:r w:rsidR="00A115A2" w:rsidRPr="008C2B07">
        <w:rPr>
          <w:rStyle w:val="SourceCodeChar"/>
        </w:rPr>
        <w:t>CreateDefaultBuilder</w:t>
      </w:r>
      <w:r w:rsidR="000249F9">
        <w:rPr>
          <w:rStyle w:val="SourceCodeChar"/>
        </w:rPr>
        <w:t xml:space="preserve">. </w:t>
      </w:r>
      <w:r w:rsidR="00F314A8">
        <w:t xml:space="preserve">Basically, </w:t>
      </w:r>
      <w:r w:rsidR="00F314A8" w:rsidRPr="008C2B07">
        <w:rPr>
          <w:rStyle w:val="SourceCodeChar"/>
        </w:rPr>
        <w:t>CreateDefaultBuilder</w:t>
      </w:r>
      <w:r w:rsidR="00F314A8" w:rsidRPr="00F314A8">
        <w:t xml:space="preserve"> </w:t>
      </w:r>
      <w:r w:rsidR="00F314A8">
        <w:t xml:space="preserve">deals with </w:t>
      </w:r>
      <w:r w:rsidR="00F734F4">
        <w:t>initializing.</w:t>
      </w:r>
      <w:r w:rsidR="00105076">
        <w:t xml:space="preserve"> </w:t>
      </w:r>
    </w:p>
    <w:p w14:paraId="05071B70" w14:textId="2B59B127" w:rsidR="00F314A8" w:rsidRDefault="00F314A8" w:rsidP="00F314A8">
      <w:pPr>
        <w:pStyle w:val="ListBullet"/>
      </w:pPr>
      <w:r>
        <w:t>Host Environment</w:t>
      </w:r>
    </w:p>
    <w:p w14:paraId="2AEDF0EC" w14:textId="6108DEC3" w:rsidR="00F314A8" w:rsidRDefault="00F314A8" w:rsidP="00F314A8">
      <w:pPr>
        <w:pStyle w:val="ListBullet"/>
      </w:pPr>
      <w:r>
        <w:t>Application Configuration</w:t>
      </w:r>
    </w:p>
    <w:p w14:paraId="6633326A" w14:textId="57543ACB" w:rsidR="00F314A8" w:rsidRPr="00780D3E" w:rsidRDefault="00F314A8" w:rsidP="00F314A8">
      <w:pPr>
        <w:pStyle w:val="ListBullet"/>
      </w:pPr>
      <w:r>
        <w:t>Logging</w:t>
      </w:r>
    </w:p>
    <w:p w14:paraId="6368F898" w14:textId="65A57182" w:rsidR="00780D3E" w:rsidRDefault="00F314A8" w:rsidP="00780D3E">
      <w:r>
        <w:t>We will deal with each one in turn.</w:t>
      </w:r>
      <w:r w:rsidR="005D30B1">
        <w:t xml:space="preserve"> </w:t>
      </w:r>
    </w:p>
    <w:p w14:paraId="1C755F0A" w14:textId="3F29AFBD" w:rsidR="001C6D2D" w:rsidRDefault="00520FA0" w:rsidP="00A430E3">
      <w:pPr>
        <w:pStyle w:val="Heading4"/>
      </w:pPr>
      <w:r>
        <w:t>Host Environment</w:t>
      </w:r>
    </w:p>
    <w:p w14:paraId="0F8BB422" w14:textId="63768D75" w:rsidR="00520FA0" w:rsidRDefault="00520FA0" w:rsidP="00520FA0">
      <w:r>
        <w:t xml:space="preserve">The host environment </w:t>
      </w:r>
      <w:r w:rsidR="00803D53">
        <w:t xml:space="preserve">is </w:t>
      </w:r>
      <w:r w:rsidR="009911AB">
        <w:t>encapsulated</w:t>
      </w:r>
      <w:r w:rsidR="00803D53">
        <w:t xml:space="preserve"> by the type </w:t>
      </w:r>
      <w:r w:rsidR="00803D53" w:rsidRPr="00803D53">
        <w:rPr>
          <w:rStyle w:val="SourceCodeChar"/>
        </w:rPr>
        <w:t>IHostEnvironment</w:t>
      </w:r>
      <w:r w:rsidR="00803D53">
        <w:t xml:space="preserve"> which has </w:t>
      </w:r>
      <w:r w:rsidR="00763F36">
        <w:t>3</w:t>
      </w:r>
      <w:r w:rsidR="00803D53">
        <w:t xml:space="preserve"> properties.</w:t>
      </w:r>
    </w:p>
    <w:p w14:paraId="507CB004" w14:textId="4062C209" w:rsidR="00803D53" w:rsidRDefault="00151136" w:rsidP="00763F36">
      <w:pPr>
        <w:pStyle w:val="ListBullet"/>
      </w:pPr>
      <w:r>
        <w:t>ApplicationName</w:t>
      </w:r>
    </w:p>
    <w:p w14:paraId="27BABC9F" w14:textId="1D1D868C" w:rsidR="00151136" w:rsidRDefault="00151136" w:rsidP="00763F36">
      <w:pPr>
        <w:pStyle w:val="ListBullet"/>
      </w:pPr>
      <w:r>
        <w:t>EnvironmentName</w:t>
      </w:r>
    </w:p>
    <w:p w14:paraId="10BF5824" w14:textId="2D8BFA94" w:rsidR="00151136" w:rsidRDefault="00151136" w:rsidP="00763F36">
      <w:pPr>
        <w:pStyle w:val="ListBullet"/>
      </w:pPr>
      <w:r>
        <w:t xml:space="preserve">ContentRootPath </w:t>
      </w:r>
    </w:p>
    <w:p w14:paraId="201A061A" w14:textId="530F68CC" w:rsidR="00803D53" w:rsidRDefault="001A59F4" w:rsidP="007026B7">
      <w:r>
        <w:t xml:space="preserve">The extension method </w:t>
      </w:r>
      <w:r w:rsidRPr="00CF38BB">
        <w:rPr>
          <w:rStyle w:val="SourceCodeChar"/>
        </w:rPr>
        <w:t>ConfigureHostConfiguration</w:t>
      </w:r>
      <w:r>
        <w:t xml:space="preserve"> allows </w:t>
      </w:r>
      <w:r w:rsidR="00CF38BB">
        <w:t xml:space="preserve">us </w:t>
      </w:r>
      <w:r w:rsidR="00CA10A8">
        <w:t>to define where the application will look for host environment settings. What is more</w:t>
      </w:r>
      <w:r w:rsidR="009E2121">
        <w:t>,</w:t>
      </w:r>
      <w:r w:rsidR="00CA10A8">
        <w:t xml:space="preserve"> the order in which </w:t>
      </w:r>
      <w:r w:rsidR="00CF38BB">
        <w:t xml:space="preserve">sources are defined is important. </w:t>
      </w:r>
      <w:r w:rsidR="009E2121">
        <w:t>Values from source</w:t>
      </w:r>
      <w:r w:rsidR="00763F36">
        <w:t>s</w:t>
      </w:r>
      <w:r w:rsidR="009E2121">
        <w:t xml:space="preserve"> defined later can override values for the same key from sources defined earlier. Consider the following </w:t>
      </w:r>
      <w:r w:rsidR="00D0663D">
        <w:t>code.</w:t>
      </w:r>
      <w:r w:rsidR="00935C05">
        <w:t xml:space="preserve"> </w:t>
      </w:r>
      <w:r w:rsidR="007026B7">
        <w:t xml:space="preserve">It </w:t>
      </w:r>
      <w:r w:rsidR="00BE6C5F">
        <w:t xml:space="preserve">looks </w:t>
      </w:r>
      <w:r w:rsidR="000A48E4">
        <w:t xml:space="preserve">for environment variables with the prefix </w:t>
      </w:r>
      <w:r w:rsidR="008051A6" w:rsidRPr="008051A6">
        <w:rPr>
          <w:rStyle w:val="SourceCodeChar"/>
        </w:rPr>
        <w:t>DOTNET_</w:t>
      </w:r>
      <w:r w:rsidR="008051A6">
        <w:t xml:space="preserve"> and finally looks for command line arguments. </w:t>
      </w:r>
    </w:p>
    <w:p w14:paraId="77D9C647" w14:textId="36134AB3" w:rsidR="004A6605" w:rsidRPr="00C20EFE" w:rsidRDefault="004A6605" w:rsidP="004A6605">
      <w:pPr>
        <w:pStyle w:val="SourceCode"/>
        <w:ind w:left="0"/>
        <w:rPr>
          <w:sz w:val="16"/>
          <w:szCs w:val="16"/>
        </w:rPr>
      </w:pPr>
      <w:r w:rsidRPr="00C20EFE">
        <w:rPr>
          <w:color w:val="0000FF"/>
          <w:sz w:val="16"/>
          <w:szCs w:val="16"/>
        </w:rPr>
        <w:t>class</w:t>
      </w:r>
      <w:r w:rsidRPr="00C20EFE">
        <w:rPr>
          <w:sz w:val="16"/>
          <w:szCs w:val="16"/>
        </w:rPr>
        <w:t xml:space="preserve"> </w:t>
      </w:r>
      <w:r w:rsidRPr="00C20EFE">
        <w:rPr>
          <w:color w:val="2B91AF"/>
          <w:sz w:val="16"/>
          <w:szCs w:val="16"/>
        </w:rPr>
        <w:t>Program</w:t>
      </w:r>
    </w:p>
    <w:p w14:paraId="789889C0" w14:textId="1D258B6C" w:rsidR="004A6605" w:rsidRPr="00C20EFE" w:rsidRDefault="004A6605" w:rsidP="004A6605">
      <w:pPr>
        <w:pStyle w:val="SourceCode"/>
        <w:ind w:left="0"/>
        <w:rPr>
          <w:sz w:val="16"/>
          <w:szCs w:val="16"/>
        </w:rPr>
      </w:pPr>
      <w:r w:rsidRPr="00C20EFE">
        <w:rPr>
          <w:sz w:val="16"/>
          <w:szCs w:val="16"/>
        </w:rPr>
        <w:t>{</w:t>
      </w:r>
    </w:p>
    <w:p w14:paraId="0EE9839D" w14:textId="44627245" w:rsidR="004A6605" w:rsidRPr="00C20EFE" w:rsidRDefault="004A6605" w:rsidP="004A6605">
      <w:pPr>
        <w:pStyle w:val="SourceCode"/>
        <w:ind w:left="0" w:firstLine="238"/>
        <w:rPr>
          <w:sz w:val="16"/>
          <w:szCs w:val="16"/>
        </w:rPr>
      </w:pP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Main(</w:t>
      </w:r>
      <w:r w:rsidRPr="00C20EFE">
        <w:rPr>
          <w:color w:val="0000FF"/>
          <w:sz w:val="16"/>
          <w:szCs w:val="16"/>
        </w:rPr>
        <w:t>string</w:t>
      </w:r>
      <w:r w:rsidRPr="00C20EFE">
        <w:rPr>
          <w:sz w:val="16"/>
          <w:szCs w:val="16"/>
        </w:rPr>
        <w:t>[] args)</w:t>
      </w:r>
    </w:p>
    <w:p w14:paraId="2F6AD110" w14:textId="0FC69836" w:rsidR="004A6605" w:rsidRPr="00C20EFE" w:rsidRDefault="004A6605" w:rsidP="004A6605">
      <w:pPr>
        <w:pStyle w:val="SourceCode"/>
        <w:rPr>
          <w:sz w:val="16"/>
          <w:szCs w:val="16"/>
        </w:rPr>
      </w:pPr>
      <w:r w:rsidRPr="00C20EFE">
        <w:rPr>
          <w:sz w:val="16"/>
          <w:szCs w:val="16"/>
        </w:rPr>
        <w:t>{</w:t>
      </w:r>
    </w:p>
    <w:p w14:paraId="2FE3210A" w14:textId="50CA0C9C" w:rsidR="004A6605" w:rsidRPr="00C20EFE" w:rsidRDefault="004A6605" w:rsidP="004A6605">
      <w:pPr>
        <w:pStyle w:val="SourceCode"/>
        <w:ind w:firstLine="482"/>
        <w:rPr>
          <w:sz w:val="16"/>
          <w:szCs w:val="16"/>
        </w:rPr>
      </w:pPr>
      <w:r w:rsidRPr="00C20EFE">
        <w:rPr>
          <w:color w:val="008000"/>
          <w:sz w:val="16"/>
          <w:szCs w:val="16"/>
        </w:rPr>
        <w:t>// Create the host builder</w:t>
      </w:r>
    </w:p>
    <w:p w14:paraId="37774863" w14:textId="725290F7" w:rsidR="004A6605" w:rsidRPr="00C20EFE" w:rsidRDefault="004A6605" w:rsidP="004A6605">
      <w:pPr>
        <w:pStyle w:val="SourceCode"/>
        <w:rPr>
          <w:sz w:val="16"/>
          <w:szCs w:val="16"/>
        </w:rPr>
      </w:pPr>
      <w:r w:rsidRPr="00C20EFE">
        <w:rPr>
          <w:sz w:val="16"/>
          <w:szCs w:val="16"/>
        </w:rPr>
        <w:t xml:space="preserve">    IHostBuilder hostBuilder = CreateHostBuilder(args)</w:t>
      </w:r>
    </w:p>
    <w:p w14:paraId="7620C9F0" w14:textId="554A5527"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 xml:space="preserve">.ConfigureServices(collection =&gt; </w:t>
      </w:r>
    </w:p>
    <w:p w14:paraId="62F0036E" w14:textId="723D9F9B"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collection.AddHostedService&lt;MyHostedService&gt;());</w:t>
      </w:r>
    </w:p>
    <w:p w14:paraId="2CC08DEB" w14:textId="77777777" w:rsidR="004A6605" w:rsidRPr="00C20EFE" w:rsidRDefault="004A6605" w:rsidP="004A6605">
      <w:pPr>
        <w:pStyle w:val="SourceCode"/>
        <w:rPr>
          <w:sz w:val="16"/>
          <w:szCs w:val="16"/>
        </w:rPr>
      </w:pPr>
    </w:p>
    <w:p w14:paraId="72114CFB" w14:textId="4120F6EB" w:rsidR="004A6605" w:rsidRPr="00C20EFE" w:rsidRDefault="004A6605" w:rsidP="004A6605">
      <w:pPr>
        <w:pStyle w:val="SourceCode"/>
        <w:ind w:firstLine="482"/>
        <w:rPr>
          <w:sz w:val="16"/>
          <w:szCs w:val="16"/>
        </w:rPr>
      </w:pPr>
      <w:r w:rsidRPr="00C20EFE">
        <w:rPr>
          <w:color w:val="008000"/>
          <w:sz w:val="16"/>
          <w:szCs w:val="16"/>
        </w:rPr>
        <w:t>// Build the host</w:t>
      </w:r>
    </w:p>
    <w:p w14:paraId="1CC32682" w14:textId="28AD67B8" w:rsidR="004A6605" w:rsidRPr="00C20EFE" w:rsidRDefault="004A6605" w:rsidP="004A6605">
      <w:pPr>
        <w:pStyle w:val="SourceCode"/>
        <w:rPr>
          <w:sz w:val="16"/>
          <w:szCs w:val="16"/>
        </w:rPr>
      </w:pPr>
      <w:r w:rsidRPr="00C20EFE">
        <w:rPr>
          <w:sz w:val="16"/>
          <w:szCs w:val="16"/>
        </w:rPr>
        <w:t xml:space="preserve">    IHost host = hostBuilder.Build();</w:t>
      </w:r>
    </w:p>
    <w:p w14:paraId="05A8FD4E" w14:textId="77777777" w:rsidR="004A6605" w:rsidRPr="00C20EFE" w:rsidRDefault="004A6605" w:rsidP="004A6605">
      <w:pPr>
        <w:pStyle w:val="SourceCode"/>
        <w:rPr>
          <w:sz w:val="16"/>
          <w:szCs w:val="16"/>
        </w:rPr>
      </w:pPr>
    </w:p>
    <w:p w14:paraId="3F0A5607" w14:textId="1F70C939" w:rsidR="004A6605" w:rsidRPr="00C20EFE" w:rsidRDefault="004A6605" w:rsidP="004A6605">
      <w:pPr>
        <w:pStyle w:val="SourceCode"/>
        <w:rPr>
          <w:sz w:val="16"/>
          <w:szCs w:val="16"/>
        </w:rPr>
      </w:pPr>
      <w:r w:rsidRPr="00C20EFE">
        <w:rPr>
          <w:sz w:val="16"/>
          <w:szCs w:val="16"/>
        </w:rPr>
        <w:t xml:space="preserve">    </w:t>
      </w:r>
      <w:r w:rsidRPr="00C20EFE">
        <w:rPr>
          <w:color w:val="008000"/>
          <w:sz w:val="16"/>
          <w:szCs w:val="16"/>
        </w:rPr>
        <w:t>// Run the host</w:t>
      </w:r>
    </w:p>
    <w:p w14:paraId="0A932955" w14:textId="44E45F35" w:rsidR="004A6605" w:rsidRPr="00C20EFE" w:rsidRDefault="004A6605" w:rsidP="004A6605">
      <w:pPr>
        <w:pStyle w:val="SourceCode"/>
        <w:rPr>
          <w:sz w:val="16"/>
          <w:szCs w:val="16"/>
        </w:rPr>
      </w:pPr>
      <w:r w:rsidRPr="00C20EFE">
        <w:rPr>
          <w:sz w:val="16"/>
          <w:szCs w:val="16"/>
        </w:rPr>
        <w:t xml:space="preserve">    host.Run();</w:t>
      </w:r>
    </w:p>
    <w:p w14:paraId="4AA54CBD" w14:textId="00581C56" w:rsidR="004A6605" w:rsidRDefault="004A6605" w:rsidP="004A6605">
      <w:pPr>
        <w:pStyle w:val="SourceCode"/>
        <w:rPr>
          <w:sz w:val="16"/>
          <w:szCs w:val="16"/>
        </w:rPr>
      </w:pPr>
      <w:r w:rsidRPr="00C20EFE">
        <w:rPr>
          <w:sz w:val="16"/>
          <w:szCs w:val="16"/>
        </w:rPr>
        <w:t>}</w:t>
      </w:r>
    </w:p>
    <w:p w14:paraId="4F43D24D" w14:textId="77E7C39D" w:rsidR="005C4A1B" w:rsidRDefault="005C4A1B" w:rsidP="004A6605">
      <w:pPr>
        <w:pStyle w:val="SourceCode"/>
        <w:rPr>
          <w:sz w:val="16"/>
          <w:szCs w:val="16"/>
        </w:rPr>
      </w:pPr>
    </w:p>
    <w:p w14:paraId="2070DA9E" w14:textId="77777777" w:rsidR="005C4A1B" w:rsidRPr="00C20EFE" w:rsidRDefault="005C4A1B" w:rsidP="005C4A1B">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IHostBuilder CreateHostBuilder(</w:t>
      </w:r>
      <w:r w:rsidRPr="00C20EFE">
        <w:rPr>
          <w:color w:val="0000FF"/>
          <w:sz w:val="16"/>
          <w:szCs w:val="16"/>
        </w:rPr>
        <w:t>string</w:t>
      </w:r>
      <w:r w:rsidRPr="00C20EFE">
        <w:rPr>
          <w:sz w:val="16"/>
          <w:szCs w:val="16"/>
        </w:rPr>
        <w:t>[] args)</w:t>
      </w:r>
    </w:p>
    <w:p w14:paraId="247F968C" w14:textId="77777777" w:rsidR="005C4A1B" w:rsidRPr="00C20EFE" w:rsidRDefault="005C4A1B" w:rsidP="005C4A1B">
      <w:pPr>
        <w:pStyle w:val="SourceCode"/>
        <w:rPr>
          <w:sz w:val="16"/>
          <w:szCs w:val="16"/>
        </w:rPr>
      </w:pPr>
      <w:r w:rsidRPr="00C20EFE">
        <w:rPr>
          <w:sz w:val="16"/>
          <w:szCs w:val="16"/>
        </w:rPr>
        <w:t>{</w:t>
      </w:r>
    </w:p>
    <w:p w14:paraId="4DBF46B6" w14:textId="77777777" w:rsidR="005C4A1B" w:rsidRPr="00C20EFE" w:rsidRDefault="005C4A1B" w:rsidP="005C4A1B">
      <w:pPr>
        <w:pStyle w:val="SourceCode"/>
        <w:ind w:firstLine="482"/>
        <w:rPr>
          <w:sz w:val="16"/>
          <w:szCs w:val="16"/>
        </w:rPr>
      </w:pPr>
      <w:r w:rsidRPr="00C20EFE">
        <w:rPr>
          <w:sz w:val="16"/>
          <w:szCs w:val="16"/>
        </w:rPr>
        <w:t xml:space="preserve">IHostBuilder hostBuilder = </w:t>
      </w:r>
      <w:r w:rsidRPr="00C20EFE">
        <w:rPr>
          <w:color w:val="0000FF"/>
          <w:sz w:val="16"/>
          <w:szCs w:val="16"/>
        </w:rPr>
        <w:t>new</w:t>
      </w:r>
      <w:r w:rsidRPr="00C20EFE">
        <w:rPr>
          <w:sz w:val="16"/>
          <w:szCs w:val="16"/>
        </w:rPr>
        <w:t xml:space="preserve"> HostBuilder()</w:t>
      </w:r>
    </w:p>
    <w:p w14:paraId="3E088364" w14:textId="77777777" w:rsidR="005C4A1B" w:rsidRPr="00C20EFE" w:rsidRDefault="005C4A1B" w:rsidP="005C4A1B">
      <w:pPr>
        <w:pStyle w:val="SourceCode"/>
        <w:rPr>
          <w:sz w:val="16"/>
          <w:szCs w:val="16"/>
        </w:rPr>
      </w:pPr>
      <w:r w:rsidRPr="00C20EFE">
        <w:rPr>
          <w:sz w:val="16"/>
          <w:szCs w:val="16"/>
        </w:rPr>
        <w:t xml:space="preserve">    </w:t>
      </w:r>
      <w:r w:rsidRPr="00C20EFE">
        <w:rPr>
          <w:sz w:val="16"/>
          <w:szCs w:val="16"/>
        </w:rPr>
        <w:tab/>
      </w:r>
      <w:r w:rsidRPr="00C20EFE">
        <w:rPr>
          <w:sz w:val="16"/>
          <w:szCs w:val="16"/>
        </w:rPr>
        <w:tab/>
        <w:t>.ConfigureHostConfiguration(builder =&gt;</w:t>
      </w:r>
    </w:p>
    <w:p w14:paraId="67A573E9" w14:textId="77777777" w:rsidR="005C4A1B" w:rsidRPr="00C20EFE" w:rsidRDefault="005C4A1B" w:rsidP="005C4A1B">
      <w:pPr>
        <w:pStyle w:val="SourceCode"/>
        <w:rPr>
          <w:sz w:val="16"/>
          <w:szCs w:val="16"/>
        </w:rPr>
      </w:pPr>
      <w:r w:rsidRPr="00C20EFE">
        <w:rPr>
          <w:sz w:val="16"/>
          <w:szCs w:val="16"/>
        </w:rPr>
        <w:t xml:space="preserve">          </w:t>
      </w:r>
      <w:r w:rsidRPr="00A829D2">
        <w:rPr>
          <w:b/>
          <w:bCs/>
          <w:sz w:val="16"/>
          <w:szCs w:val="16"/>
        </w:rPr>
        <w:t>AddCustomHostConfiguration(builder, args)</w:t>
      </w:r>
      <w:r w:rsidRPr="00C20EFE">
        <w:rPr>
          <w:sz w:val="16"/>
          <w:szCs w:val="16"/>
        </w:rPr>
        <w:t>);</w:t>
      </w:r>
    </w:p>
    <w:p w14:paraId="515C90A7" w14:textId="77777777" w:rsidR="005C4A1B" w:rsidRPr="00C20EFE" w:rsidRDefault="005C4A1B" w:rsidP="005C4A1B">
      <w:pPr>
        <w:pStyle w:val="SourceCode"/>
        <w:rPr>
          <w:sz w:val="16"/>
          <w:szCs w:val="16"/>
        </w:rPr>
      </w:pPr>
    </w:p>
    <w:p w14:paraId="67263CCB" w14:textId="77777777" w:rsidR="005C4A1B" w:rsidRPr="00C20EFE" w:rsidRDefault="005C4A1B" w:rsidP="005C4A1B">
      <w:pPr>
        <w:pStyle w:val="SourceCode"/>
        <w:ind w:firstLine="482"/>
        <w:rPr>
          <w:sz w:val="16"/>
          <w:szCs w:val="16"/>
        </w:rPr>
      </w:pPr>
      <w:r w:rsidRPr="00C20EFE">
        <w:rPr>
          <w:color w:val="0000FF"/>
          <w:sz w:val="16"/>
          <w:szCs w:val="16"/>
        </w:rPr>
        <w:t>return</w:t>
      </w:r>
      <w:r w:rsidRPr="00C20EFE">
        <w:rPr>
          <w:sz w:val="16"/>
          <w:szCs w:val="16"/>
        </w:rPr>
        <w:t xml:space="preserve"> hostBuilder;</w:t>
      </w:r>
    </w:p>
    <w:p w14:paraId="40F727B0" w14:textId="77777777" w:rsidR="005C4A1B" w:rsidRPr="00C20EFE" w:rsidRDefault="005C4A1B" w:rsidP="005C4A1B">
      <w:pPr>
        <w:pStyle w:val="SourceCode"/>
        <w:rPr>
          <w:sz w:val="16"/>
          <w:szCs w:val="16"/>
        </w:rPr>
      </w:pPr>
      <w:r w:rsidRPr="00C20EFE">
        <w:rPr>
          <w:sz w:val="16"/>
          <w:szCs w:val="16"/>
        </w:rPr>
        <w:t>}</w:t>
      </w:r>
    </w:p>
    <w:p w14:paraId="427DC49A" w14:textId="77777777" w:rsidR="004A6605" w:rsidRPr="00C20EFE" w:rsidRDefault="004A6605" w:rsidP="004A6605">
      <w:pPr>
        <w:pStyle w:val="SourceCode"/>
        <w:rPr>
          <w:sz w:val="16"/>
          <w:szCs w:val="16"/>
        </w:rPr>
      </w:pPr>
    </w:p>
    <w:p w14:paraId="6DEC2EE5" w14:textId="2C125DEE" w:rsidR="004A6605" w:rsidRPr="00C20EFE" w:rsidRDefault="004A6605" w:rsidP="00DB4756">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AddCustomHostConfiguration(IConfigurationBuilder </w:t>
      </w:r>
      <w:r w:rsidR="00DB4756" w:rsidRPr="00C20EFE">
        <w:rPr>
          <w:sz w:val="16"/>
          <w:szCs w:val="16"/>
        </w:rPr>
        <w:t xml:space="preserve">   </w:t>
      </w:r>
      <w:r w:rsidRPr="00C20EFE">
        <w:rPr>
          <w:sz w:val="16"/>
          <w:szCs w:val="16"/>
        </w:rPr>
        <w:t xml:space="preserve">configurationBuilder, </w:t>
      </w:r>
      <w:r w:rsidRPr="00C20EFE">
        <w:rPr>
          <w:color w:val="0000FF"/>
          <w:sz w:val="16"/>
          <w:szCs w:val="16"/>
        </w:rPr>
        <w:t>string</w:t>
      </w:r>
      <w:r w:rsidRPr="00C20EFE">
        <w:rPr>
          <w:sz w:val="16"/>
          <w:szCs w:val="16"/>
        </w:rPr>
        <w:t>[] args)</w:t>
      </w:r>
    </w:p>
    <w:p w14:paraId="18CFF710" w14:textId="57AA50D2" w:rsidR="004A6605" w:rsidRPr="00C20EFE" w:rsidRDefault="004A6605" w:rsidP="004A6605">
      <w:pPr>
        <w:pStyle w:val="SourceCode"/>
        <w:rPr>
          <w:sz w:val="16"/>
          <w:szCs w:val="16"/>
        </w:rPr>
      </w:pPr>
      <w:r w:rsidRPr="00C20EFE">
        <w:rPr>
          <w:sz w:val="16"/>
          <w:szCs w:val="16"/>
        </w:rPr>
        <w:t>{</w:t>
      </w:r>
    </w:p>
    <w:p w14:paraId="7C079FE1" w14:textId="67A0B798" w:rsidR="004A6605" w:rsidRPr="00A829D2" w:rsidRDefault="004A6605" w:rsidP="009B5B53">
      <w:pPr>
        <w:pStyle w:val="SourceCode"/>
        <w:ind w:left="0" w:firstLine="720"/>
        <w:rPr>
          <w:b/>
          <w:bCs/>
          <w:sz w:val="16"/>
          <w:szCs w:val="16"/>
        </w:rPr>
      </w:pPr>
      <w:r w:rsidRPr="00A829D2">
        <w:rPr>
          <w:b/>
          <w:bCs/>
          <w:sz w:val="16"/>
          <w:szCs w:val="16"/>
        </w:rPr>
        <w:t>configurationBuilder.AddEnvironmentVariables(</w:t>
      </w:r>
      <w:r w:rsidRPr="00A829D2">
        <w:rPr>
          <w:b/>
          <w:bCs/>
          <w:color w:val="A31515"/>
          <w:sz w:val="16"/>
          <w:szCs w:val="16"/>
        </w:rPr>
        <w:t>"DOTNET_"</w:t>
      </w:r>
      <w:r w:rsidRPr="00A829D2">
        <w:rPr>
          <w:b/>
          <w:bCs/>
          <w:sz w:val="16"/>
          <w:szCs w:val="16"/>
        </w:rPr>
        <w:t>);</w:t>
      </w:r>
    </w:p>
    <w:p w14:paraId="4B8D6643" w14:textId="535FC805" w:rsidR="004A6605" w:rsidRPr="00A829D2" w:rsidRDefault="004A6605" w:rsidP="009B5B53">
      <w:pPr>
        <w:pStyle w:val="SourceCode"/>
        <w:ind w:firstLine="482"/>
        <w:rPr>
          <w:b/>
          <w:bCs/>
          <w:sz w:val="16"/>
          <w:szCs w:val="16"/>
        </w:rPr>
      </w:pPr>
      <w:r w:rsidRPr="00A829D2">
        <w:rPr>
          <w:b/>
          <w:bCs/>
          <w:sz w:val="16"/>
          <w:szCs w:val="16"/>
        </w:rPr>
        <w:lastRenderedPageBreak/>
        <w:t>configurationBuilder.AddCommandLine(args);</w:t>
      </w:r>
    </w:p>
    <w:p w14:paraId="0A98E4FF" w14:textId="5B7AD41C" w:rsidR="004A6605" w:rsidRPr="00C20EFE" w:rsidRDefault="004A6605" w:rsidP="004A6605">
      <w:pPr>
        <w:pStyle w:val="SourceCode"/>
        <w:rPr>
          <w:sz w:val="16"/>
          <w:szCs w:val="16"/>
        </w:rPr>
      </w:pPr>
      <w:r w:rsidRPr="00C20EFE">
        <w:rPr>
          <w:sz w:val="16"/>
          <w:szCs w:val="16"/>
        </w:rPr>
        <w:t>}</w:t>
      </w:r>
    </w:p>
    <w:p w14:paraId="2695B725" w14:textId="77777777" w:rsidR="004A6605" w:rsidRPr="00C20EFE" w:rsidRDefault="004A6605" w:rsidP="004A6605">
      <w:pPr>
        <w:pStyle w:val="SourceCode"/>
        <w:rPr>
          <w:sz w:val="16"/>
          <w:szCs w:val="16"/>
        </w:rPr>
      </w:pPr>
    </w:p>
    <w:p w14:paraId="79631A71" w14:textId="77777777" w:rsidR="003B4299" w:rsidRPr="00C20EFE" w:rsidRDefault="003B4299" w:rsidP="003B4299">
      <w:pPr>
        <w:autoSpaceDE w:val="0"/>
        <w:autoSpaceDN w:val="0"/>
        <w:adjustRightInd w:val="0"/>
        <w:spacing w:after="0" w:line="240" w:lineRule="auto"/>
        <w:rPr>
          <w:rFonts w:ascii="Consolas" w:hAnsi="Consolas" w:cs="Consolas"/>
          <w:color w:val="000000"/>
          <w:sz w:val="16"/>
          <w:szCs w:val="16"/>
        </w:rPr>
      </w:pPr>
    </w:p>
    <w:p w14:paraId="13204FF3" w14:textId="235AEA73" w:rsidR="00864CD9" w:rsidRDefault="00DE05D5" w:rsidP="00520FA0">
      <w:r>
        <w:t xml:space="preserve">By specifying </w:t>
      </w:r>
      <w:r w:rsidR="00E16D8D">
        <w:t xml:space="preserve">this order in our </w:t>
      </w:r>
      <w:r w:rsidR="00E16D8D" w:rsidRPr="00E16D8D">
        <w:rPr>
          <w:rStyle w:val="SourceCodeChar"/>
        </w:rPr>
        <w:t>AddCustomHostConfiguration</w:t>
      </w:r>
      <w:r w:rsidR="00E16D8D">
        <w:rPr>
          <w:sz w:val="16"/>
          <w:szCs w:val="16"/>
        </w:rPr>
        <w:t xml:space="preserve"> </w:t>
      </w:r>
      <w:r w:rsidR="00E16D8D" w:rsidRPr="00E16D8D">
        <w:t>method</w:t>
      </w:r>
      <w:r w:rsidR="00E16D8D">
        <w:t xml:space="preserve"> we </w:t>
      </w:r>
      <w:r w:rsidR="007F05FC">
        <w:t xml:space="preserve">ensure that any keys specified </w:t>
      </w:r>
      <w:r w:rsidR="00E02C55">
        <w:t xml:space="preserve">as </w:t>
      </w:r>
      <w:r w:rsidR="003C0D57">
        <w:t>command line arguments override any keys specified as environment variables</w:t>
      </w:r>
      <w:r w:rsidR="00E02C55">
        <w:t xml:space="preserve">. </w:t>
      </w:r>
      <w:r w:rsidR="00DE67D5">
        <w:t>So,</w:t>
      </w:r>
      <w:r w:rsidR="00743208">
        <w:t xml:space="preserve"> see how it all comes together consider the following setup. </w:t>
      </w:r>
    </w:p>
    <w:p w14:paraId="5CA55349" w14:textId="77777777" w:rsidR="00C368BF" w:rsidRDefault="00C368BF" w:rsidP="004D1D94">
      <w:pPr>
        <w:pStyle w:val="SourceCode"/>
      </w:pPr>
    </w:p>
    <w:p w14:paraId="11943F6F" w14:textId="47CC56BB" w:rsidR="000C4662" w:rsidRDefault="000C4662" w:rsidP="000C4662">
      <w:pPr>
        <w:pStyle w:val="Caption"/>
        <w:keepNext/>
      </w:pPr>
      <w:r>
        <w:t xml:space="preserve">Listing </w:t>
      </w:r>
      <w:fldSimple w:instr=" SEQ Listing \* ARABIC ">
        <w:r w:rsidR="00B96565">
          <w:rPr>
            <w:noProof/>
          </w:rPr>
          <w:t>2</w:t>
        </w:r>
      </w:fldSimple>
      <w:r>
        <w:t xml:space="preserve"> Properties/launchsettings.json</w:t>
      </w:r>
    </w:p>
    <w:p w14:paraId="13489FE5" w14:textId="77777777" w:rsidR="008C0375" w:rsidRDefault="008C0375" w:rsidP="008C0375">
      <w:pPr>
        <w:pStyle w:val="SourceCode"/>
      </w:pPr>
      <w:r>
        <w:t>{</w:t>
      </w:r>
    </w:p>
    <w:p w14:paraId="642ACD5C" w14:textId="77777777" w:rsidR="008C0375" w:rsidRDefault="008C0375" w:rsidP="008C0375">
      <w:pPr>
        <w:pStyle w:val="SourceCode"/>
      </w:pPr>
      <w:r>
        <w:t xml:space="preserve">  </w:t>
      </w:r>
      <w:r>
        <w:rPr>
          <w:color w:val="2E75B6"/>
        </w:rPr>
        <w:t>"profiles"</w:t>
      </w:r>
      <w:r>
        <w:t>: {</w:t>
      </w:r>
    </w:p>
    <w:p w14:paraId="591532F7" w14:textId="77777777" w:rsidR="008C0375" w:rsidRDefault="008C0375" w:rsidP="008C0375">
      <w:pPr>
        <w:pStyle w:val="SourceCode"/>
      </w:pPr>
      <w:r>
        <w:t xml:space="preserve">    </w:t>
      </w:r>
      <w:r>
        <w:rPr>
          <w:color w:val="2E75B6"/>
        </w:rPr>
        <w:t>"3. ConfigureCustomHostBuilding"</w:t>
      </w:r>
      <w:r>
        <w:t>: {</w:t>
      </w:r>
    </w:p>
    <w:p w14:paraId="1D5100D4" w14:textId="77777777" w:rsidR="008C0375" w:rsidRDefault="008C0375" w:rsidP="008C0375">
      <w:pPr>
        <w:pStyle w:val="SourceCode"/>
      </w:pPr>
      <w:r>
        <w:t xml:space="preserve">      </w:t>
      </w:r>
      <w:r>
        <w:rPr>
          <w:color w:val="2E75B6"/>
        </w:rPr>
        <w:t>"commandName"</w:t>
      </w:r>
      <w:r>
        <w:t xml:space="preserve">: </w:t>
      </w:r>
      <w:r>
        <w:rPr>
          <w:color w:val="A31515"/>
        </w:rPr>
        <w:t>"Project"</w:t>
      </w:r>
      <w:r>
        <w:t>,</w:t>
      </w:r>
    </w:p>
    <w:p w14:paraId="4799895A" w14:textId="77777777" w:rsidR="008C0375" w:rsidRDefault="008C0375" w:rsidP="008C0375">
      <w:pPr>
        <w:pStyle w:val="SourceCode"/>
      </w:pPr>
      <w:r>
        <w:t xml:space="preserve">      </w:t>
      </w:r>
      <w:r>
        <w:rPr>
          <w:color w:val="2E75B6"/>
        </w:rPr>
        <w:t>"commandLineArgs"</w:t>
      </w:r>
      <w:r>
        <w:t xml:space="preserve">: </w:t>
      </w:r>
      <w:r>
        <w:rPr>
          <w:color w:val="A31515"/>
        </w:rPr>
        <w:t>"ApplicationName=KennysApp"</w:t>
      </w:r>
      <w:r>
        <w:t>,</w:t>
      </w:r>
    </w:p>
    <w:p w14:paraId="68370E58" w14:textId="77777777" w:rsidR="008C0375" w:rsidRDefault="008C0375" w:rsidP="008C0375">
      <w:pPr>
        <w:pStyle w:val="SourceCode"/>
      </w:pPr>
      <w:r>
        <w:t xml:space="preserve">      </w:t>
      </w:r>
      <w:r>
        <w:rPr>
          <w:color w:val="2E75B6"/>
        </w:rPr>
        <w:t>"environmentVariables"</w:t>
      </w:r>
      <w:r>
        <w:t>: {</w:t>
      </w:r>
    </w:p>
    <w:p w14:paraId="232E3F34" w14:textId="77777777" w:rsidR="008C0375" w:rsidRDefault="008C0375" w:rsidP="008C0375">
      <w:pPr>
        <w:pStyle w:val="SourceCode"/>
      </w:pPr>
      <w:r>
        <w:t xml:space="preserve">        </w:t>
      </w:r>
      <w:r>
        <w:rPr>
          <w:color w:val="2E75B6"/>
        </w:rPr>
        <w:t>"DOTNET_ENVIRONMENT"</w:t>
      </w:r>
      <w:r>
        <w:t xml:space="preserve">: </w:t>
      </w:r>
      <w:r>
        <w:rPr>
          <w:color w:val="A31515"/>
        </w:rPr>
        <w:t>"Development"</w:t>
      </w:r>
    </w:p>
    <w:p w14:paraId="403B83AF" w14:textId="77777777" w:rsidR="008C0375" w:rsidRDefault="008C0375" w:rsidP="008C0375">
      <w:pPr>
        <w:pStyle w:val="SourceCode"/>
      </w:pPr>
      <w:r>
        <w:t xml:space="preserve">      }</w:t>
      </w:r>
    </w:p>
    <w:p w14:paraId="4637A997" w14:textId="77777777" w:rsidR="008C0375" w:rsidRDefault="008C0375" w:rsidP="008C0375">
      <w:pPr>
        <w:pStyle w:val="SourceCode"/>
      </w:pPr>
      <w:r>
        <w:t xml:space="preserve">    }</w:t>
      </w:r>
    </w:p>
    <w:p w14:paraId="6071D79A" w14:textId="77777777" w:rsidR="008C0375" w:rsidRDefault="008C0375" w:rsidP="008C0375">
      <w:pPr>
        <w:pStyle w:val="SourceCode"/>
      </w:pPr>
      <w:r>
        <w:t xml:space="preserve">  }</w:t>
      </w:r>
    </w:p>
    <w:p w14:paraId="5A926760" w14:textId="0A690F4F" w:rsidR="00A430E3" w:rsidRDefault="008C0375" w:rsidP="008C0375">
      <w:pPr>
        <w:pStyle w:val="SourceCode"/>
      </w:pPr>
      <w:r>
        <w:t>}</w:t>
      </w:r>
    </w:p>
    <w:p w14:paraId="441329C2" w14:textId="77777777" w:rsidR="007E4F16" w:rsidRDefault="007E4F16" w:rsidP="00A430E3"/>
    <w:p w14:paraId="2A3FE7D8" w14:textId="4E6CEED4" w:rsidR="006160E9" w:rsidRDefault="007E4F16" w:rsidP="00A430E3">
      <w:r>
        <w:t>T</w:t>
      </w:r>
      <w:r w:rsidR="006160E9">
        <w:t xml:space="preserve">he resulting host environment is </w:t>
      </w:r>
      <w:r w:rsidR="00CE7085">
        <w:t xml:space="preserve">as follows. </w:t>
      </w:r>
      <w:r w:rsidR="00B467BC">
        <w:t>The application name comes from the command line and the environment comes from the environment variable</w:t>
      </w:r>
      <w:r w:rsidR="004953E8">
        <w:t xml:space="preserve">. </w:t>
      </w:r>
      <w:r w:rsidR="001F13A0">
        <w:t xml:space="preserve">At </w:t>
      </w:r>
      <w:r w:rsidR="00873A79">
        <w:t>runtime,</w:t>
      </w:r>
      <w:r w:rsidR="001F13A0">
        <w:t xml:space="preserve"> the </w:t>
      </w:r>
      <w:r w:rsidR="001F13A0" w:rsidRPr="00873A79">
        <w:rPr>
          <w:rStyle w:val="SourceCodeChar"/>
        </w:rPr>
        <w:t>Environment</w:t>
      </w:r>
      <w:r w:rsidR="001F13A0">
        <w:t xml:space="preserve"> is Development and the </w:t>
      </w:r>
      <w:r w:rsidR="001F13A0" w:rsidRPr="00873A79">
        <w:rPr>
          <w:rStyle w:val="SourceCodeChar"/>
        </w:rPr>
        <w:t>ApplicationName</w:t>
      </w:r>
      <w:r w:rsidR="001F13A0">
        <w:t xml:space="preserve"> is KennysApp.</w:t>
      </w:r>
    </w:p>
    <w:p w14:paraId="3A39EC2E" w14:textId="202F50DB" w:rsidR="00E161B1" w:rsidRDefault="00E161B1" w:rsidP="00A430E3">
      <w:pPr>
        <w:pStyle w:val="Heading4"/>
      </w:pPr>
      <w:r>
        <w:t>Application Configuration</w:t>
      </w:r>
    </w:p>
    <w:p w14:paraId="523DB208" w14:textId="7AFF44D8" w:rsidR="00E161B1" w:rsidRDefault="0089553F" w:rsidP="00E161B1">
      <w:r>
        <w:t xml:space="preserve">Once the </w:t>
      </w:r>
      <w:r w:rsidRPr="007E4F16">
        <w:rPr>
          <w:rStyle w:val="KeywordChar"/>
        </w:rPr>
        <w:t>host environment</w:t>
      </w:r>
      <w:r>
        <w:t xml:space="preserve"> is configured the next thing to build is the </w:t>
      </w:r>
      <w:r w:rsidRPr="007E4F16">
        <w:rPr>
          <w:rStyle w:val="KeywordChar"/>
        </w:rPr>
        <w:t>application configuration</w:t>
      </w:r>
      <w:r>
        <w:t xml:space="preserve">. The order is intentional. We often want the </w:t>
      </w:r>
      <w:r w:rsidR="000718F6">
        <w:t xml:space="preserve">hosting environment to </w:t>
      </w:r>
      <w:r w:rsidR="00B97DE4">
        <w:t xml:space="preserve">influence how we load the application configuration. </w:t>
      </w:r>
      <w:r w:rsidR="003D0327">
        <w:t xml:space="preserve">Depending on the value of the </w:t>
      </w:r>
      <w:r w:rsidR="00AD70D2">
        <w:t xml:space="preserve">environment name or content root we can load different application </w:t>
      </w:r>
      <w:r w:rsidR="006D3E98">
        <w:t>configuration.</w:t>
      </w:r>
      <w:r w:rsidR="00A2318F">
        <w:t xml:space="preserve"> </w:t>
      </w:r>
      <w:r w:rsidR="00B97DE4">
        <w:t xml:space="preserve">The following code </w:t>
      </w:r>
      <w:r w:rsidR="00451DB2">
        <w:t>is added to the previous section to set up the application configuration in the same wa</w:t>
      </w:r>
      <w:r w:rsidR="0085249A">
        <w:t xml:space="preserve">y as </w:t>
      </w:r>
      <w:r w:rsidR="0085249A" w:rsidRPr="008C2B07">
        <w:rPr>
          <w:rStyle w:val="SourceCodeChar"/>
        </w:rPr>
        <w:t>CreateDefaultBuilder</w:t>
      </w:r>
      <w:r w:rsidR="0085249A">
        <w:rPr>
          <w:rStyle w:val="SourceCodeChar"/>
        </w:rPr>
        <w:t xml:space="preserve"> </w:t>
      </w:r>
      <w:r w:rsidR="0085249A" w:rsidRPr="0085249A">
        <w:t>would.</w:t>
      </w:r>
    </w:p>
    <w:p w14:paraId="7133AF3E" w14:textId="77777777" w:rsidR="00833812" w:rsidRPr="004619B8" w:rsidRDefault="00833812" w:rsidP="00F5456D">
      <w:pPr>
        <w:pStyle w:val="SourceCode"/>
        <w:rPr>
          <w:sz w:val="16"/>
          <w:szCs w:val="16"/>
        </w:rPr>
      </w:pPr>
      <w:r w:rsidRPr="004619B8">
        <w:rPr>
          <w:color w:val="0000FF"/>
          <w:sz w:val="16"/>
          <w:szCs w:val="16"/>
        </w:rPr>
        <w:t>private</w:t>
      </w:r>
      <w:r w:rsidRPr="004619B8">
        <w:rPr>
          <w:sz w:val="16"/>
          <w:szCs w:val="16"/>
        </w:rPr>
        <w:t xml:space="preserve"> </w:t>
      </w:r>
      <w:r w:rsidRPr="004619B8">
        <w:rPr>
          <w:color w:val="0000FF"/>
          <w:sz w:val="16"/>
          <w:szCs w:val="16"/>
        </w:rPr>
        <w:t>static</w:t>
      </w:r>
      <w:r w:rsidRPr="004619B8">
        <w:rPr>
          <w:sz w:val="16"/>
          <w:szCs w:val="16"/>
        </w:rPr>
        <w:t xml:space="preserve"> </w:t>
      </w:r>
      <w:r w:rsidRPr="004619B8">
        <w:rPr>
          <w:color w:val="0000FF"/>
          <w:sz w:val="16"/>
          <w:szCs w:val="16"/>
        </w:rPr>
        <w:t>void</w:t>
      </w:r>
      <w:r w:rsidRPr="004619B8">
        <w:rPr>
          <w:sz w:val="16"/>
          <w:szCs w:val="16"/>
        </w:rPr>
        <w:t xml:space="preserve"> AddCustomApplicationConfiguration(HostBuilderContext context, IConfigurationBuilder builder, </w:t>
      </w:r>
      <w:r w:rsidRPr="004619B8">
        <w:rPr>
          <w:color w:val="0000FF"/>
          <w:sz w:val="16"/>
          <w:szCs w:val="16"/>
        </w:rPr>
        <w:t>string</w:t>
      </w:r>
      <w:r w:rsidRPr="004619B8">
        <w:rPr>
          <w:sz w:val="16"/>
          <w:szCs w:val="16"/>
        </w:rPr>
        <w:t>[] args)</w:t>
      </w:r>
    </w:p>
    <w:p w14:paraId="66D6D1E3" w14:textId="77777777" w:rsidR="00833812" w:rsidRPr="004619B8" w:rsidRDefault="00833812" w:rsidP="00F5456D">
      <w:pPr>
        <w:pStyle w:val="SourceCode"/>
        <w:rPr>
          <w:sz w:val="16"/>
          <w:szCs w:val="16"/>
        </w:rPr>
      </w:pPr>
      <w:r w:rsidRPr="004619B8">
        <w:rPr>
          <w:sz w:val="16"/>
          <w:szCs w:val="16"/>
        </w:rPr>
        <w:t>{</w:t>
      </w:r>
    </w:p>
    <w:p w14:paraId="5A3ECEC0"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var</w:t>
      </w:r>
      <w:r w:rsidRPr="004619B8">
        <w:rPr>
          <w:sz w:val="16"/>
          <w:szCs w:val="16"/>
        </w:rPr>
        <w:t xml:space="preserve"> hostingEnvironment = context.HostingEnvironment;</w:t>
      </w:r>
    </w:p>
    <w:p w14:paraId="368E7B0F" w14:textId="77777777"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"appsettings.json"</w:t>
      </w:r>
      <w:r w:rsidRPr="004619B8">
        <w:rPr>
          <w:sz w:val="16"/>
          <w:szCs w:val="16"/>
        </w:rPr>
        <w:t xml:space="preserve">, optional: </w:t>
      </w:r>
      <w:r w:rsidRPr="004619B8">
        <w:rPr>
          <w:color w:val="0000FF"/>
          <w:sz w:val="16"/>
          <w:szCs w:val="16"/>
        </w:rPr>
        <w:t>true</w:t>
      </w:r>
      <w:r w:rsidRPr="004619B8">
        <w:rPr>
          <w:sz w:val="16"/>
          <w:szCs w:val="16"/>
        </w:rPr>
        <w:t>);</w:t>
      </w:r>
    </w:p>
    <w:p w14:paraId="1313CA17" w14:textId="634050ED"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w:t>
      </w:r>
      <w:r w:rsidRPr="004619B8">
        <w:rPr>
          <w:sz w:val="16"/>
          <w:szCs w:val="16"/>
        </w:rPr>
        <w:t>{hostingEnvironment.EnvironmentName}</w:t>
      </w:r>
      <w:r w:rsidRPr="004619B8">
        <w:rPr>
          <w:color w:val="B41414"/>
          <w:sz w:val="16"/>
          <w:szCs w:val="16"/>
        </w:rPr>
        <w:t>.json"</w:t>
      </w:r>
      <w:r w:rsidRPr="004619B8">
        <w:rPr>
          <w:sz w:val="16"/>
          <w:szCs w:val="16"/>
        </w:rPr>
        <w:t>);</w:t>
      </w:r>
    </w:p>
    <w:p w14:paraId="793C8D73" w14:textId="77777777" w:rsidR="00833812" w:rsidRPr="004619B8" w:rsidRDefault="00833812" w:rsidP="00F5456D">
      <w:pPr>
        <w:pStyle w:val="SourceCode"/>
        <w:rPr>
          <w:sz w:val="16"/>
          <w:szCs w:val="16"/>
        </w:rPr>
      </w:pPr>
    </w:p>
    <w:p w14:paraId="230B5E5A"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if</w:t>
      </w:r>
      <w:r w:rsidRPr="004619B8">
        <w:rPr>
          <w:sz w:val="16"/>
          <w:szCs w:val="16"/>
        </w:rPr>
        <w:t xml:space="preserve"> (context.HostingEnvironment.IsDevelopment())</w:t>
      </w:r>
    </w:p>
    <w:p w14:paraId="062F79FE" w14:textId="77777777" w:rsidR="00833812" w:rsidRPr="004619B8" w:rsidRDefault="00833812" w:rsidP="00F5456D">
      <w:pPr>
        <w:pStyle w:val="SourceCode"/>
        <w:rPr>
          <w:sz w:val="16"/>
          <w:szCs w:val="16"/>
        </w:rPr>
      </w:pPr>
      <w:r w:rsidRPr="004619B8">
        <w:rPr>
          <w:sz w:val="16"/>
          <w:szCs w:val="16"/>
        </w:rPr>
        <w:tab/>
        <w:t>{</w:t>
      </w:r>
    </w:p>
    <w:p w14:paraId="6667A9D6" w14:textId="77777777" w:rsidR="00833812" w:rsidRPr="004619B8" w:rsidRDefault="00833812" w:rsidP="00F5456D">
      <w:pPr>
        <w:pStyle w:val="SourceCode"/>
        <w:rPr>
          <w:sz w:val="16"/>
          <w:szCs w:val="16"/>
        </w:rPr>
      </w:pPr>
      <w:r w:rsidRPr="004619B8">
        <w:rPr>
          <w:sz w:val="16"/>
          <w:szCs w:val="16"/>
        </w:rPr>
        <w:tab/>
      </w:r>
      <w:r w:rsidRPr="004619B8">
        <w:rPr>
          <w:sz w:val="16"/>
          <w:szCs w:val="16"/>
        </w:rPr>
        <w:tab/>
        <w:t>builder.AddUserSecrets&lt;Program&gt;();</w:t>
      </w:r>
    </w:p>
    <w:p w14:paraId="31EB6929" w14:textId="77777777" w:rsidR="00833812" w:rsidRPr="004619B8" w:rsidRDefault="00833812" w:rsidP="00F5456D">
      <w:pPr>
        <w:pStyle w:val="SourceCode"/>
        <w:rPr>
          <w:sz w:val="16"/>
          <w:szCs w:val="16"/>
        </w:rPr>
      </w:pPr>
      <w:r w:rsidRPr="004619B8">
        <w:rPr>
          <w:sz w:val="16"/>
          <w:szCs w:val="16"/>
        </w:rPr>
        <w:tab/>
        <w:t>}</w:t>
      </w:r>
    </w:p>
    <w:p w14:paraId="2F2E0B62" w14:textId="77777777" w:rsidR="00833812" w:rsidRPr="004619B8" w:rsidRDefault="00833812" w:rsidP="00F5456D">
      <w:pPr>
        <w:pStyle w:val="SourceCode"/>
        <w:rPr>
          <w:sz w:val="16"/>
          <w:szCs w:val="16"/>
        </w:rPr>
      </w:pPr>
    </w:p>
    <w:p w14:paraId="14777F01" w14:textId="77777777" w:rsidR="00833812" w:rsidRPr="004619B8" w:rsidRDefault="00833812" w:rsidP="00F5456D">
      <w:pPr>
        <w:pStyle w:val="SourceCode"/>
        <w:rPr>
          <w:sz w:val="16"/>
          <w:szCs w:val="16"/>
        </w:rPr>
      </w:pPr>
      <w:r w:rsidRPr="004619B8">
        <w:rPr>
          <w:sz w:val="16"/>
          <w:szCs w:val="16"/>
        </w:rPr>
        <w:tab/>
        <w:t>builder.AddEnvironmentVariables(</w:t>
      </w:r>
      <w:r w:rsidRPr="004619B8">
        <w:rPr>
          <w:color w:val="B41414"/>
          <w:sz w:val="16"/>
          <w:szCs w:val="16"/>
        </w:rPr>
        <w:t>"DOTNET_"</w:t>
      </w:r>
      <w:r w:rsidRPr="004619B8">
        <w:rPr>
          <w:sz w:val="16"/>
          <w:szCs w:val="16"/>
        </w:rPr>
        <w:t>);</w:t>
      </w:r>
    </w:p>
    <w:p w14:paraId="474FF904" w14:textId="77777777" w:rsidR="00833812" w:rsidRPr="004619B8" w:rsidRDefault="00833812" w:rsidP="00F5456D">
      <w:pPr>
        <w:pStyle w:val="SourceCode"/>
        <w:rPr>
          <w:sz w:val="16"/>
          <w:szCs w:val="16"/>
        </w:rPr>
      </w:pPr>
      <w:r w:rsidRPr="004619B8">
        <w:rPr>
          <w:sz w:val="16"/>
          <w:szCs w:val="16"/>
        </w:rPr>
        <w:tab/>
        <w:t>builder.AddCommandLine(args);</w:t>
      </w:r>
    </w:p>
    <w:p w14:paraId="480BBCE9" w14:textId="6210FC5F" w:rsidR="006D3E98" w:rsidRPr="004619B8" w:rsidRDefault="00833812" w:rsidP="00F5456D">
      <w:pPr>
        <w:pStyle w:val="SourceCode"/>
        <w:rPr>
          <w:sz w:val="16"/>
          <w:szCs w:val="16"/>
        </w:rPr>
      </w:pPr>
      <w:r w:rsidRPr="004619B8">
        <w:rPr>
          <w:sz w:val="16"/>
          <w:szCs w:val="16"/>
        </w:rPr>
        <w:t>}</w:t>
      </w:r>
    </w:p>
    <w:p w14:paraId="241E59D9" w14:textId="06B5570C" w:rsidR="00A229EF" w:rsidRDefault="00A229EF" w:rsidP="00F5456D">
      <w:pPr>
        <w:pStyle w:val="SourceCode"/>
        <w:rPr>
          <w:color w:val="0000FF"/>
        </w:rPr>
      </w:pPr>
    </w:p>
    <w:p w14:paraId="1BA2AFD9" w14:textId="414137A5" w:rsidR="00783A49" w:rsidRDefault="00783A49" w:rsidP="00783A49">
      <w:r>
        <w:t>The host will look for configuration in the following places in the following order</w:t>
      </w:r>
      <w:r w:rsidR="007E04B6">
        <w:t>.</w:t>
      </w:r>
    </w:p>
    <w:p w14:paraId="705375E2" w14:textId="77777777" w:rsidR="007E4F16" w:rsidRDefault="007E4F16">
      <w:pPr>
        <w:spacing w:after="160" w:line="259" w:lineRule="auto"/>
      </w:pPr>
      <w:r>
        <w:br w:type="page"/>
      </w:r>
    </w:p>
    <w:p w14:paraId="7E007B4C" w14:textId="14B1493D" w:rsidR="007E04B6" w:rsidRDefault="00D4413C" w:rsidP="009E4D0E">
      <w:pPr>
        <w:pStyle w:val="ListNumber"/>
        <w:numPr>
          <w:ilvl w:val="0"/>
          <w:numId w:val="16"/>
        </w:numPr>
      </w:pPr>
      <w:r>
        <w:lastRenderedPageBreak/>
        <w:t xml:space="preserve">A file called </w:t>
      </w:r>
      <w:r w:rsidRPr="004D045D">
        <w:rPr>
          <w:rStyle w:val="SourceCodeChar"/>
        </w:rPr>
        <w:t>appsettings.json</w:t>
      </w:r>
    </w:p>
    <w:p w14:paraId="1E6237DE" w14:textId="003BB968" w:rsidR="00D4413C" w:rsidRDefault="00D4413C" w:rsidP="004D045D">
      <w:pPr>
        <w:pStyle w:val="ListNumber"/>
      </w:pPr>
      <w:r>
        <w:t xml:space="preserve">A file called </w:t>
      </w:r>
      <w:r w:rsidRPr="004D045D">
        <w:rPr>
          <w:rStyle w:val="SourceCodeChar"/>
        </w:rPr>
        <w:t>appsettings.{EnvironmentName}.json</w:t>
      </w:r>
    </w:p>
    <w:p w14:paraId="0E446EC0" w14:textId="7CFFFDA0" w:rsidR="004D045D" w:rsidRDefault="004D045D" w:rsidP="004D045D">
      <w:pPr>
        <w:pStyle w:val="ListNumber"/>
      </w:pPr>
      <w:r>
        <w:t>If in development</w:t>
      </w:r>
      <w:r w:rsidR="001459DC">
        <w:t xml:space="preserve"> environment</w:t>
      </w:r>
      <w:r>
        <w:t xml:space="preserve"> the user secrets file</w:t>
      </w:r>
    </w:p>
    <w:p w14:paraId="7C754DA0" w14:textId="1711EAD9" w:rsidR="004D045D" w:rsidRDefault="004D045D" w:rsidP="004D045D">
      <w:pPr>
        <w:pStyle w:val="ListNumber"/>
      </w:pPr>
      <w:r>
        <w:t xml:space="preserve">Any environment variables prefixed with </w:t>
      </w:r>
      <w:r w:rsidRPr="004D045D">
        <w:rPr>
          <w:rStyle w:val="SourceCodeChar"/>
        </w:rPr>
        <w:t>DOTNET_</w:t>
      </w:r>
    </w:p>
    <w:p w14:paraId="256B324B" w14:textId="514661D5" w:rsidR="004D045D" w:rsidRDefault="004D045D" w:rsidP="004D045D">
      <w:pPr>
        <w:pStyle w:val="ListNumber"/>
      </w:pPr>
      <w:r>
        <w:t>Any command line arguments</w:t>
      </w:r>
    </w:p>
    <w:p w14:paraId="37BB5AE8" w14:textId="6304F60A" w:rsidR="00C825B9" w:rsidRDefault="00260405" w:rsidP="00783A49">
      <w:r>
        <w:t xml:space="preserve">In the following example </w:t>
      </w:r>
      <w:r w:rsidR="00244160">
        <w:t xml:space="preserve">the environment is development. </w:t>
      </w:r>
      <w:r w:rsidR="00D511D9">
        <w:t xml:space="preserve">In this case at runtime the value of the setting Location is </w:t>
      </w:r>
      <w:r w:rsidR="00A84875">
        <w:t>“Remote”</w:t>
      </w:r>
      <w:r w:rsidR="00D82605">
        <w:t>.</w:t>
      </w:r>
    </w:p>
    <w:p w14:paraId="1E648270" w14:textId="6EFF6D26" w:rsidR="00B370FA" w:rsidRDefault="00B370FA" w:rsidP="00B370FA">
      <w:pPr>
        <w:pStyle w:val="Caption"/>
        <w:keepNext/>
      </w:pPr>
      <w:r>
        <w:t xml:space="preserve">Listing </w:t>
      </w:r>
      <w:fldSimple w:instr=" SEQ Listing \* ARABIC ">
        <w:r w:rsidR="00B96565">
          <w:rPr>
            <w:noProof/>
          </w:rPr>
          <w:t>3</w:t>
        </w:r>
      </w:fldSimple>
      <w:r>
        <w:t xml:space="preserve"> </w:t>
      </w:r>
      <w:proofErr w:type="gramStart"/>
      <w:r>
        <w:t>launchsettings.json</w:t>
      </w:r>
      <w:proofErr w:type="gramEnd"/>
    </w:p>
    <w:p w14:paraId="12CD3500" w14:textId="77777777" w:rsidR="00C825B9" w:rsidRDefault="00C825B9" w:rsidP="00B370FA">
      <w:pPr>
        <w:pStyle w:val="SourceCode"/>
      </w:pPr>
      <w:r>
        <w:t>{</w:t>
      </w:r>
    </w:p>
    <w:p w14:paraId="1EA7C857" w14:textId="77777777" w:rsidR="00C825B9" w:rsidRDefault="00C825B9" w:rsidP="00B370FA">
      <w:pPr>
        <w:pStyle w:val="SourceCode"/>
      </w:pPr>
      <w:bookmarkStart w:id="0" w:name="OLE_LINK1"/>
      <w:bookmarkStart w:id="1" w:name="OLE_LINK2"/>
      <w:bookmarkStart w:id="2" w:name="OLE_LINK3"/>
      <w:r>
        <w:t xml:space="preserve">  </w:t>
      </w:r>
      <w:r>
        <w:rPr>
          <w:color w:val="2E75B6"/>
        </w:rPr>
        <w:t>"Location"</w:t>
      </w:r>
      <w:r>
        <w:t xml:space="preserve"> :  </w:t>
      </w:r>
      <w:r>
        <w:rPr>
          <w:color w:val="A31515"/>
        </w:rPr>
        <w:t>"Remote"</w:t>
      </w:r>
      <w:r>
        <w:t xml:space="preserve"> </w:t>
      </w:r>
    </w:p>
    <w:bookmarkEnd w:id="0"/>
    <w:bookmarkEnd w:id="1"/>
    <w:bookmarkEnd w:id="2"/>
    <w:p w14:paraId="7FFCDBBF" w14:textId="66F87F63" w:rsidR="00C825B9" w:rsidRDefault="00C825B9" w:rsidP="00B370FA">
      <w:pPr>
        <w:pStyle w:val="SourceCode"/>
      </w:pPr>
      <w:r>
        <w:t>}</w:t>
      </w:r>
    </w:p>
    <w:p w14:paraId="663BF39F" w14:textId="77777777" w:rsidR="00B370FA" w:rsidRDefault="00B370FA" w:rsidP="00B370FA">
      <w:pPr>
        <w:pStyle w:val="SourceCode"/>
      </w:pPr>
    </w:p>
    <w:p w14:paraId="242C127E" w14:textId="48842B19" w:rsidR="00B370FA" w:rsidRDefault="00B370FA" w:rsidP="00B370FA">
      <w:pPr>
        <w:pStyle w:val="Caption"/>
        <w:keepNext/>
      </w:pPr>
      <w:r>
        <w:t xml:space="preserve">Listing </w:t>
      </w:r>
      <w:fldSimple w:instr=" SEQ Listing \* ARABIC ">
        <w:r w:rsidR="00B96565">
          <w:rPr>
            <w:noProof/>
          </w:rPr>
          <w:t>4</w:t>
        </w:r>
      </w:fldSimple>
      <w:r>
        <w:t xml:space="preserve"> </w:t>
      </w:r>
      <w:proofErr w:type="gramStart"/>
      <w:r>
        <w:t>launchsettings.development</w:t>
      </w:r>
      <w:proofErr w:type="gramEnd"/>
      <w:r>
        <w:t>.json</w:t>
      </w:r>
    </w:p>
    <w:p w14:paraId="79F2E9FA" w14:textId="77777777" w:rsidR="00B370FA" w:rsidRDefault="00B370FA" w:rsidP="00B370FA">
      <w:pPr>
        <w:pStyle w:val="SourceCode"/>
      </w:pPr>
      <w:bookmarkStart w:id="3" w:name="OLE_LINK4"/>
      <w:bookmarkStart w:id="4" w:name="OLE_LINK5"/>
      <w:r>
        <w:t>{</w:t>
      </w:r>
    </w:p>
    <w:p w14:paraId="77071F77" w14:textId="77777777" w:rsidR="00B370FA" w:rsidRDefault="00B370FA" w:rsidP="00B370FA">
      <w:pPr>
        <w:pStyle w:val="SourceCode"/>
      </w:pPr>
      <w:r>
        <w:t xml:space="preserve">  </w:t>
      </w:r>
      <w:r>
        <w:rPr>
          <w:color w:val="2E75B6"/>
        </w:rPr>
        <w:t>"Location"</w:t>
      </w:r>
      <w:r>
        <w:t xml:space="preserve">: </w:t>
      </w:r>
      <w:r>
        <w:rPr>
          <w:color w:val="A31515"/>
        </w:rPr>
        <w:t>"Local"</w:t>
      </w:r>
    </w:p>
    <w:p w14:paraId="65E67BD3" w14:textId="0AB4B385" w:rsidR="00B370FA" w:rsidRDefault="00B370FA" w:rsidP="00B370FA">
      <w:pPr>
        <w:pStyle w:val="SourceCode"/>
      </w:pPr>
      <w:r>
        <w:t>}</w:t>
      </w:r>
    </w:p>
    <w:bookmarkEnd w:id="3"/>
    <w:bookmarkEnd w:id="4"/>
    <w:p w14:paraId="53FEB668" w14:textId="2018B5E7" w:rsidR="004D7BE7" w:rsidRDefault="004D7BE7" w:rsidP="004D7BE7">
      <w:pPr>
        <w:pStyle w:val="Heading4"/>
      </w:pPr>
      <w:r>
        <w:t>Logging</w:t>
      </w:r>
    </w:p>
    <w:p w14:paraId="6F0734DC" w14:textId="66A5609C" w:rsidR="004D7BE7" w:rsidRDefault="00B15956" w:rsidP="004D7BE7">
      <w:r>
        <w:t xml:space="preserve">The final important task the </w:t>
      </w:r>
      <w:r w:rsidRPr="008C2B07">
        <w:rPr>
          <w:rStyle w:val="SourceCodeChar"/>
        </w:rPr>
        <w:t>CreateDefaultBuilder</w:t>
      </w:r>
      <w:r>
        <w:rPr>
          <w:rStyle w:val="SourceCodeChar"/>
        </w:rPr>
        <w:t xml:space="preserve"> </w:t>
      </w:r>
      <w:r>
        <w:t xml:space="preserve">carries out is to initialize logging. </w:t>
      </w:r>
      <w:r w:rsidR="005E4113">
        <w:t>We add a method as follows.</w:t>
      </w:r>
    </w:p>
    <w:p w14:paraId="63003C79" w14:textId="77777777" w:rsidR="001762C2" w:rsidRDefault="001762C2" w:rsidP="001762C2">
      <w:pPr>
        <w:pStyle w:val="SourceCode"/>
      </w:pPr>
      <w:r>
        <w:rPr>
          <w:color w:val="0000FF"/>
        </w:rPr>
        <w:t>private</w:t>
      </w:r>
      <w:r>
        <w:t xml:space="preserve"> </w:t>
      </w:r>
      <w:r>
        <w:rPr>
          <w:color w:val="0000FF"/>
        </w:rPr>
        <w:t>static</w:t>
      </w:r>
      <w:r>
        <w:t xml:space="preserve"> </w:t>
      </w:r>
      <w:r>
        <w:rPr>
          <w:color w:val="0000FF"/>
        </w:rPr>
        <w:t>void</w:t>
      </w:r>
      <w:r>
        <w:t xml:space="preserve"> AddCustomHostConfiguration(</w:t>
      </w:r>
    </w:p>
    <w:p w14:paraId="015A0F9B" w14:textId="07F1D189" w:rsidR="001762C2" w:rsidRDefault="001762C2" w:rsidP="001762C2">
      <w:pPr>
        <w:pStyle w:val="SourceCode"/>
        <w:ind w:firstLine="482"/>
      </w:pPr>
      <w:r>
        <w:t>IConfigurationBuilder configurationBuilder,</w:t>
      </w:r>
    </w:p>
    <w:p w14:paraId="771560A2" w14:textId="77777777" w:rsidR="001762C2" w:rsidRDefault="001762C2" w:rsidP="001762C2">
      <w:pPr>
        <w:pStyle w:val="SourceCode"/>
      </w:pPr>
      <w:r>
        <w:tab/>
      </w:r>
      <w:r>
        <w:rPr>
          <w:color w:val="0000FF"/>
        </w:rPr>
        <w:t>string</w:t>
      </w:r>
      <w:r>
        <w:t>[] args)</w:t>
      </w:r>
    </w:p>
    <w:p w14:paraId="0A2910F4" w14:textId="77777777" w:rsidR="001762C2" w:rsidRDefault="001762C2" w:rsidP="001762C2">
      <w:pPr>
        <w:pStyle w:val="SourceCode"/>
      </w:pPr>
      <w:r>
        <w:t>{</w:t>
      </w:r>
    </w:p>
    <w:p w14:paraId="647C2772" w14:textId="77777777" w:rsidR="001762C2" w:rsidRDefault="001762C2" w:rsidP="001762C2">
      <w:pPr>
        <w:pStyle w:val="SourceCode"/>
      </w:pPr>
      <w:r>
        <w:tab/>
        <w:t>configurationBuilder.AddEnvironmentVariables(</w:t>
      </w:r>
      <w:r>
        <w:rPr>
          <w:color w:val="B41414"/>
        </w:rPr>
        <w:t>"DOTNET_"</w:t>
      </w:r>
      <w:r>
        <w:t>);</w:t>
      </w:r>
    </w:p>
    <w:p w14:paraId="0A023335" w14:textId="77777777" w:rsidR="001762C2" w:rsidRDefault="001762C2" w:rsidP="001762C2">
      <w:pPr>
        <w:pStyle w:val="SourceCode"/>
      </w:pPr>
      <w:r>
        <w:tab/>
        <w:t>configurationBuilder.AddCommandLine(args);</w:t>
      </w:r>
    </w:p>
    <w:p w14:paraId="11733639" w14:textId="77777777" w:rsidR="001762C2" w:rsidRDefault="001762C2" w:rsidP="001762C2">
      <w:pPr>
        <w:pStyle w:val="SourceCode"/>
      </w:pPr>
      <w:r>
        <w:t>}</w:t>
      </w:r>
    </w:p>
    <w:p w14:paraId="6AC72341" w14:textId="649CBDED" w:rsidR="00B15956" w:rsidRDefault="00BB6429" w:rsidP="004D7BE7">
      <w:r>
        <w:t xml:space="preserve">The </w:t>
      </w:r>
      <w:r w:rsidRPr="008C2B07">
        <w:rPr>
          <w:rStyle w:val="SourceCodeChar"/>
        </w:rPr>
        <w:t>CreateDefaultBuilder</w:t>
      </w:r>
      <w:r>
        <w:rPr>
          <w:rStyle w:val="SourceCodeChar"/>
        </w:rPr>
        <w:t xml:space="preserve"> </w:t>
      </w:r>
      <w:r>
        <w:t>also adds EventLog logging on windows but we do not show that here.</w:t>
      </w:r>
    </w:p>
    <w:p w14:paraId="09FB0516" w14:textId="77777777" w:rsidR="007E4F16" w:rsidRDefault="007E4F16">
      <w:pPr>
        <w:spacing w:after="160" w:line="259" w:lineRule="auto"/>
        <w:rPr>
          <w:rFonts w:asciiTheme="majorHAnsi" w:eastAsiaTheme="majorEastAsia" w:hAnsiTheme="majorHAnsi" w:cstheme="majorBidi"/>
          <w:color w:val="31378B" w:themeColor="text2"/>
          <w:sz w:val="32"/>
          <w:szCs w:val="28"/>
        </w:rPr>
      </w:pPr>
      <w:r>
        <w:br w:type="page"/>
      </w:r>
    </w:p>
    <w:p w14:paraId="42AA6AC2" w14:textId="5A891CC1" w:rsidR="00A50BB9" w:rsidRDefault="00A50BB9" w:rsidP="00A50BB9">
      <w:pPr>
        <w:pStyle w:val="Heading2"/>
      </w:pPr>
      <w:r>
        <w:lastRenderedPageBreak/>
        <w:t>Dependency Injection (DI)</w:t>
      </w:r>
    </w:p>
    <w:p w14:paraId="59211086" w14:textId="3778D2F7" w:rsidR="00EE706C" w:rsidRPr="00EE706C" w:rsidRDefault="004E41E4" w:rsidP="00EE706C">
      <w:hyperlink r:id="rId12" w:history="1">
        <w:r w:rsidR="00EE706C" w:rsidRPr="00EE706C">
          <w:rPr>
            <w:rStyle w:val="Hyperlink"/>
            <w:rFonts w:cstheme="minorBidi"/>
          </w:rPr>
          <w:t>SourceCode</w:t>
        </w:r>
      </w:hyperlink>
    </w:p>
    <w:p w14:paraId="43C5CD40" w14:textId="6D14B1B5" w:rsidR="00A50BB9" w:rsidRDefault="001026FE" w:rsidP="00A50BB9">
      <w:r>
        <w:t xml:space="preserve">Dependency Injection is an invaluable tool that helps us build loosely coupled software. </w:t>
      </w:r>
      <w:r w:rsidR="002E3DA6">
        <w:t>Typically,</w:t>
      </w:r>
      <w:r w:rsidR="00593DC4">
        <w:t xml:space="preserve"> in order to instantiate a specific object </w:t>
      </w:r>
      <w:proofErr w:type="gramStart"/>
      <w:r w:rsidR="00593DC4">
        <w:t>which</w:t>
      </w:r>
      <w:proofErr w:type="gramEnd"/>
      <w:r w:rsidR="00593DC4">
        <w:t xml:space="preserve"> we refer to as the root we will have to </w:t>
      </w:r>
      <w:r w:rsidR="00D92F79">
        <w:t>provide it with a dependency graph of other objects</w:t>
      </w:r>
      <w:r w:rsidR="003A295A">
        <w:t xml:space="preserve">. The DI container </w:t>
      </w:r>
      <w:r w:rsidR="00BE03DF">
        <w:t xml:space="preserve">creates instances of objects by first creating or locating instances of all </w:t>
      </w:r>
      <w:r w:rsidR="00D27F2B">
        <w:t xml:space="preserve">its dependencies and passing them into the </w:t>
      </w:r>
      <w:r w:rsidR="00EE706C">
        <w:t>object’s</w:t>
      </w:r>
      <w:r w:rsidR="00D27F2B">
        <w:t xml:space="preserve"> constructor. This is turn requires creates the dependencies of the dependencies and so on hence the term dependency graph. </w:t>
      </w:r>
    </w:p>
    <w:p w14:paraId="72944AA7" w14:textId="28DCFC4C" w:rsidR="009E441C" w:rsidRDefault="009E441C" w:rsidP="00A50BB9">
      <w:r>
        <w:t xml:space="preserve">DI containers usually call the objects they create services </w:t>
      </w:r>
      <w:r w:rsidR="004976B3">
        <w:t xml:space="preserve">which is a bit misleading as they create any objects. .NET Core only supports constructor injection out of the box. </w:t>
      </w:r>
      <w:r w:rsidR="001D248E">
        <w:t xml:space="preserve">Setting up a DI container is known as </w:t>
      </w:r>
      <w:r w:rsidR="00013AB3" w:rsidRPr="00124323">
        <w:rPr>
          <w:rStyle w:val="KeywordChar"/>
        </w:rPr>
        <w:t>registration</w:t>
      </w:r>
      <w:r w:rsidR="00013AB3">
        <w:t xml:space="preserve">. </w:t>
      </w:r>
      <w:r w:rsidR="001B5EE3">
        <w:t xml:space="preserve">We register services in </w:t>
      </w:r>
      <w:r w:rsidR="005177BB">
        <w:t xml:space="preserve">the </w:t>
      </w:r>
      <w:r w:rsidR="005177BB" w:rsidRPr="00E669F4">
        <w:rPr>
          <w:rStyle w:val="SourceCodeChar"/>
        </w:rPr>
        <w:t>ConfigureServices</w:t>
      </w:r>
      <w:r w:rsidR="005177BB">
        <w:t xml:space="preserve"> extension method of </w:t>
      </w:r>
      <w:r w:rsidR="00E669F4" w:rsidRPr="00E669F4">
        <w:rPr>
          <w:rStyle w:val="SourceCodeChar"/>
        </w:rPr>
        <w:t>IHostBuilder</w:t>
      </w:r>
      <w:r w:rsidR="00E669F4">
        <w:t xml:space="preserve">. </w:t>
      </w:r>
    </w:p>
    <w:p w14:paraId="259A72D8" w14:textId="77777777" w:rsidR="000762CE" w:rsidRDefault="000762CE" w:rsidP="000762CE">
      <w:pPr>
        <w:pStyle w:val="SourceCode"/>
      </w:pPr>
      <w:r>
        <w:t>CreateHostBuilder()</w:t>
      </w:r>
    </w:p>
    <w:p w14:paraId="31347E45" w14:textId="77777777" w:rsidR="000762CE" w:rsidRDefault="000762CE" w:rsidP="000762CE">
      <w:pPr>
        <w:pStyle w:val="SourceCode"/>
      </w:pPr>
      <w:r>
        <w:tab/>
        <w:t>.ConfigureServices(collection =&gt;</w:t>
      </w:r>
    </w:p>
    <w:p w14:paraId="45DCE094" w14:textId="77777777" w:rsidR="000762CE" w:rsidRDefault="000762CE" w:rsidP="000762CE">
      <w:pPr>
        <w:pStyle w:val="SourceCode"/>
      </w:pPr>
      <w:r>
        <w:tab/>
        <w:t>{</w:t>
      </w:r>
    </w:p>
    <w:p w14:paraId="45A05A7E" w14:textId="77777777" w:rsidR="000762CE" w:rsidRDefault="000762CE" w:rsidP="000762CE">
      <w:pPr>
        <w:pStyle w:val="SourceCodeStrong"/>
      </w:pPr>
      <w:r>
        <w:tab/>
      </w:r>
      <w:r>
        <w:tab/>
        <w:t>collection.AddSingleton&lt;IHello, Hello&gt;();</w:t>
      </w:r>
    </w:p>
    <w:p w14:paraId="33BC6D9D" w14:textId="77777777" w:rsidR="000762CE" w:rsidRDefault="000762CE" w:rsidP="000762CE">
      <w:pPr>
        <w:pStyle w:val="SourceCode"/>
      </w:pPr>
      <w:r>
        <w:tab/>
      </w:r>
      <w:r>
        <w:tab/>
        <w:t>collection.AddHostedService&lt;MyService&gt;();</w:t>
      </w:r>
    </w:p>
    <w:p w14:paraId="5EC5F1B5" w14:textId="77777777" w:rsidR="000762CE" w:rsidRDefault="000762CE" w:rsidP="000762CE">
      <w:pPr>
        <w:pStyle w:val="SourceCode"/>
      </w:pPr>
      <w:r>
        <w:tab/>
        <w:t>})</w:t>
      </w:r>
    </w:p>
    <w:p w14:paraId="6AD68624" w14:textId="77777777" w:rsidR="000762CE" w:rsidRDefault="000762CE" w:rsidP="000762CE">
      <w:pPr>
        <w:pStyle w:val="SourceCode"/>
      </w:pPr>
      <w:r>
        <w:tab/>
        <w:t>.Build()</w:t>
      </w:r>
    </w:p>
    <w:p w14:paraId="42E507AB" w14:textId="312E8ED2" w:rsidR="000762CE" w:rsidRDefault="000762CE" w:rsidP="000762CE">
      <w:pPr>
        <w:pStyle w:val="SourceCode"/>
      </w:pPr>
      <w:r>
        <w:tab/>
        <w:t>.Run();</w:t>
      </w:r>
    </w:p>
    <w:p w14:paraId="6229CFD9" w14:textId="7917B58F" w:rsidR="002E3DA6" w:rsidRDefault="002E3DA6" w:rsidP="000762CE">
      <w:pPr>
        <w:pStyle w:val="SourceCode"/>
      </w:pPr>
    </w:p>
    <w:p w14:paraId="0F1DE05B" w14:textId="2449C2F4" w:rsidR="000762CE" w:rsidRDefault="008E31AC" w:rsidP="008E31AC">
      <w:pPr>
        <w:pStyle w:val="Heading3"/>
      </w:pPr>
      <w:r>
        <w:t>Lifetime</w:t>
      </w:r>
    </w:p>
    <w:p w14:paraId="4BE5644E" w14:textId="5CAD047E" w:rsidR="008E31AC" w:rsidRPr="008E31AC" w:rsidRDefault="008E31AC" w:rsidP="008E31AC">
      <w:r>
        <w:t xml:space="preserve">The </w:t>
      </w:r>
      <w:r w:rsidR="000534A0">
        <w:t>lifetime</w:t>
      </w:r>
      <w:r>
        <w:t xml:space="preserve"> of an object can be singleton, transient or scoped. </w:t>
      </w:r>
      <w:r w:rsidR="006A45B1">
        <w:t xml:space="preserve">A captured dependency occurs when </w:t>
      </w:r>
      <w:r w:rsidR="00B63FAF">
        <w:t xml:space="preserve">you inject a scoped object into a </w:t>
      </w:r>
      <w:r w:rsidR="00DD087A">
        <w:t>singleton</w:t>
      </w:r>
      <w:r w:rsidR="00B63FAF">
        <w:t xml:space="preserve"> object. </w:t>
      </w:r>
      <w:r w:rsidR="00DD087A">
        <w:t xml:space="preserve">Although it is only supposed to live for the lifetime of the request in ASP.NET it will end up hanging around because of the singleton. </w:t>
      </w:r>
    </w:p>
    <w:p w14:paraId="6B377347" w14:textId="77777777" w:rsidR="0077576E" w:rsidRDefault="0077576E">
      <w:pPr>
        <w:rPr>
          <w:rFonts w:asciiTheme="majorHAnsi" w:eastAsiaTheme="majorEastAsia" w:hAnsiTheme="majorHAnsi" w:cstheme="majorBidi"/>
          <w:color w:val="31378B" w:themeColor="text2"/>
          <w:sz w:val="32"/>
          <w:szCs w:val="28"/>
        </w:rPr>
      </w:pPr>
      <w:r>
        <w:br w:type="page"/>
      </w:r>
    </w:p>
    <w:p w14:paraId="38CB1820" w14:textId="7ABA4D14" w:rsidR="000534A0" w:rsidRDefault="000534A0" w:rsidP="000534A0">
      <w:pPr>
        <w:pStyle w:val="Heading2"/>
      </w:pPr>
      <w:r>
        <w:lastRenderedPageBreak/>
        <w:t>Logging</w:t>
      </w:r>
    </w:p>
    <w:p w14:paraId="582C04AE" w14:textId="3D49639D" w:rsidR="0071623D" w:rsidRPr="0071623D" w:rsidRDefault="004E41E4" w:rsidP="0071623D">
      <w:hyperlink r:id="rId13" w:history="1">
        <w:r w:rsidR="0071623D" w:rsidRPr="0071623D">
          <w:rPr>
            <w:rStyle w:val="Hyperlink"/>
            <w:rFonts w:cstheme="minorBidi"/>
          </w:rPr>
          <w:t>SourceCode</w:t>
        </w:r>
      </w:hyperlink>
    </w:p>
    <w:p w14:paraId="71A13E48" w14:textId="2FE50755" w:rsidR="000534A0" w:rsidRDefault="00E6129A" w:rsidP="000534A0">
      <w:r>
        <w:t xml:space="preserve">The basic .NET logging in initialized out of the box if we choose </w:t>
      </w:r>
      <w:r w:rsidR="003F3BD6" w:rsidRPr="003F3BD6">
        <w:rPr>
          <w:rStyle w:val="SourceCodeChar"/>
        </w:rPr>
        <w:t>Host.CreateDefaultBuilder(</w:t>
      </w:r>
      <w:proofErr w:type="gramStart"/>
      <w:r w:rsidR="003F3BD6" w:rsidRPr="003F3BD6">
        <w:rPr>
          <w:rStyle w:val="SourceCodeChar"/>
        </w:rPr>
        <w:t>)</w:t>
      </w:r>
      <w:r w:rsidR="003F3BD6">
        <w:rPr>
          <w:rStyle w:val="SourceCodeChar"/>
        </w:rPr>
        <w:t>.</w:t>
      </w:r>
      <w:r w:rsidR="00D74D59">
        <w:t>We</w:t>
      </w:r>
      <w:proofErr w:type="gramEnd"/>
      <w:r w:rsidR="00D74D59">
        <w:t xml:space="preserve"> just add a dependency to our constructor and if our object is created by </w:t>
      </w:r>
      <w:r w:rsidR="00D855C2">
        <w:t>DI,</w:t>
      </w:r>
      <w:r w:rsidR="00D74D59">
        <w:t xml:space="preserve"> we will obtain a relevant logger.</w:t>
      </w:r>
    </w:p>
    <w:p w14:paraId="1351A77F" w14:textId="45B8D9A1" w:rsidR="008B06F5" w:rsidRPr="008B06F5" w:rsidRDefault="008B06F5" w:rsidP="008B06F5">
      <w:pPr>
        <w:pStyle w:val="SourceCode"/>
        <w:rPr>
          <w:sz w:val="16"/>
          <w:szCs w:val="16"/>
        </w:rPr>
      </w:pPr>
      <w:r w:rsidRPr="008B06F5">
        <w:rPr>
          <w:color w:val="0000FF"/>
          <w:sz w:val="16"/>
          <w:szCs w:val="16"/>
        </w:rPr>
        <w:t>public</w:t>
      </w:r>
      <w:r w:rsidRPr="008B06F5">
        <w:rPr>
          <w:sz w:val="16"/>
          <w:szCs w:val="16"/>
        </w:rPr>
        <w:t xml:space="preserve"> </w:t>
      </w:r>
      <w:r w:rsidRPr="008B06F5">
        <w:rPr>
          <w:color w:val="0000FF"/>
          <w:sz w:val="16"/>
          <w:szCs w:val="16"/>
        </w:rPr>
        <w:t>class</w:t>
      </w:r>
      <w:r w:rsidRPr="008B06F5">
        <w:rPr>
          <w:sz w:val="16"/>
          <w:szCs w:val="16"/>
        </w:rPr>
        <w:t xml:space="preserve"> </w:t>
      </w:r>
      <w:r w:rsidRPr="008B06F5">
        <w:rPr>
          <w:color w:val="2B91AF"/>
          <w:sz w:val="16"/>
          <w:szCs w:val="16"/>
        </w:rPr>
        <w:t>MyService</w:t>
      </w:r>
      <w:r w:rsidRPr="008B06F5">
        <w:rPr>
          <w:sz w:val="16"/>
          <w:szCs w:val="16"/>
        </w:rPr>
        <w:t xml:space="preserve"> : IHostedService</w:t>
      </w:r>
    </w:p>
    <w:p w14:paraId="3E9379CB" w14:textId="5F81C01E" w:rsidR="008B06F5" w:rsidRPr="008B06F5" w:rsidRDefault="008B06F5" w:rsidP="008B06F5">
      <w:pPr>
        <w:pStyle w:val="SourceCode"/>
        <w:rPr>
          <w:sz w:val="16"/>
          <w:szCs w:val="16"/>
        </w:rPr>
      </w:pPr>
      <w:r w:rsidRPr="008B06F5">
        <w:rPr>
          <w:sz w:val="16"/>
          <w:szCs w:val="16"/>
        </w:rPr>
        <w:t>{</w:t>
      </w:r>
    </w:p>
    <w:p w14:paraId="3AB4459A" w14:textId="0FB41572" w:rsidR="008B06F5" w:rsidRPr="008B06F5" w:rsidRDefault="008B06F5" w:rsidP="008B06F5">
      <w:pPr>
        <w:pStyle w:val="SourceCode"/>
        <w:ind w:firstLine="482"/>
        <w:rPr>
          <w:sz w:val="16"/>
          <w:szCs w:val="16"/>
        </w:rPr>
      </w:pPr>
      <w:r w:rsidRPr="008B06F5">
        <w:rPr>
          <w:color w:val="0000FF"/>
          <w:sz w:val="16"/>
          <w:szCs w:val="16"/>
        </w:rPr>
        <w:t>public</w:t>
      </w:r>
      <w:r w:rsidRPr="008B06F5">
        <w:rPr>
          <w:sz w:val="16"/>
          <w:szCs w:val="16"/>
        </w:rPr>
        <w:t xml:space="preserve"> </w:t>
      </w:r>
      <w:r w:rsidRPr="008B06F5">
        <w:rPr>
          <w:color w:val="2B91AF"/>
          <w:sz w:val="16"/>
          <w:szCs w:val="16"/>
        </w:rPr>
        <w:t>MyService</w:t>
      </w:r>
      <w:r w:rsidRPr="008B06F5">
        <w:rPr>
          <w:sz w:val="16"/>
          <w:szCs w:val="16"/>
        </w:rPr>
        <w:t>(IConfiguration configuration, ILogger&lt;MyService&gt; logger) =&gt;</w:t>
      </w:r>
    </w:p>
    <w:p w14:paraId="27C9BAAA" w14:textId="06AE9660" w:rsidR="00D74D59" w:rsidRPr="008B06F5" w:rsidRDefault="008B06F5" w:rsidP="008B06F5">
      <w:pPr>
        <w:pStyle w:val="SourceCode"/>
        <w:rPr>
          <w:sz w:val="16"/>
          <w:szCs w:val="16"/>
        </w:rPr>
      </w:pPr>
      <w:r w:rsidRPr="008B06F5">
        <w:rPr>
          <w:sz w:val="16"/>
          <w:szCs w:val="16"/>
        </w:rPr>
        <w:t xml:space="preserve">     </w:t>
      </w:r>
      <w:r>
        <w:rPr>
          <w:sz w:val="16"/>
          <w:szCs w:val="16"/>
        </w:rPr>
        <w:tab/>
      </w:r>
      <w:r>
        <w:rPr>
          <w:sz w:val="16"/>
          <w:szCs w:val="16"/>
        </w:rPr>
        <w:tab/>
      </w:r>
      <w:r w:rsidRPr="008B06F5">
        <w:rPr>
          <w:sz w:val="16"/>
          <w:szCs w:val="16"/>
        </w:rPr>
        <w:t>logger.LogInformation(</w:t>
      </w:r>
      <w:r w:rsidRPr="008B06F5">
        <w:rPr>
          <w:color w:val="A31515"/>
          <w:sz w:val="16"/>
          <w:szCs w:val="16"/>
        </w:rPr>
        <w:t>"Constructed"</w:t>
      </w:r>
      <w:r w:rsidRPr="008B06F5">
        <w:rPr>
          <w:sz w:val="16"/>
          <w:szCs w:val="16"/>
        </w:rPr>
        <w:t>);</w:t>
      </w:r>
    </w:p>
    <w:p w14:paraId="7F4A8B5B" w14:textId="77777777" w:rsidR="00096D2E" w:rsidRDefault="00096D2E" w:rsidP="00D855C2"/>
    <w:p w14:paraId="4228254B" w14:textId="77777777" w:rsidR="00005335" w:rsidRDefault="00005335">
      <w:pPr>
        <w:spacing w:after="160" w:line="259" w:lineRule="auto"/>
        <w:rPr>
          <w:rFonts w:asciiTheme="majorHAnsi" w:eastAsiaTheme="majorEastAsia" w:hAnsiTheme="majorHAnsi" w:cstheme="majorBidi"/>
          <w:color w:val="31378B" w:themeColor="text2"/>
          <w:sz w:val="32"/>
          <w:szCs w:val="28"/>
        </w:rPr>
      </w:pPr>
      <w:r>
        <w:br w:type="page"/>
      </w:r>
    </w:p>
    <w:p w14:paraId="0630099A" w14:textId="517D5AE7" w:rsidR="000762CE" w:rsidRDefault="0077576E" w:rsidP="00005335">
      <w:pPr>
        <w:pStyle w:val="Heading2"/>
      </w:pPr>
      <w:r>
        <w:lastRenderedPageBreak/>
        <w:t>Serilog</w:t>
      </w:r>
    </w:p>
    <w:p w14:paraId="51154242" w14:textId="189D8675" w:rsidR="00DD3B94" w:rsidRPr="00DD3B94" w:rsidRDefault="004E41E4" w:rsidP="00DD3B94">
      <w:hyperlink r:id="rId14" w:history="1">
        <w:r w:rsidR="00DD3B94" w:rsidRPr="00DD3B94">
          <w:rPr>
            <w:rStyle w:val="Hyperlink"/>
            <w:rFonts w:cstheme="minorBidi"/>
          </w:rPr>
          <w:t>SourceCode</w:t>
        </w:r>
      </w:hyperlink>
    </w:p>
    <w:p w14:paraId="192B9799" w14:textId="5E761437" w:rsidR="00005335" w:rsidRDefault="005355D9" w:rsidP="00005335">
      <w:r>
        <w:rPr>
          <w:lang w:val="en-US"/>
        </w:rPr>
        <w:t xml:space="preserve">Serilog is a powerful </w:t>
      </w:r>
      <w:r w:rsidR="00DA1F8F">
        <w:rPr>
          <w:lang w:val="en-US"/>
        </w:rPr>
        <w:t>third-party</w:t>
      </w:r>
      <w:r>
        <w:rPr>
          <w:lang w:val="en-US"/>
        </w:rPr>
        <w:t xml:space="preserve"> logging application that supports </w:t>
      </w:r>
      <w:r w:rsidR="00DA1F8F">
        <w:rPr>
          <w:lang w:val="en-US"/>
        </w:rPr>
        <w:t xml:space="preserve">structured logging. To enable it we add a dependency on </w:t>
      </w:r>
      <w:r w:rsidR="006E55AB" w:rsidRPr="00CC2309">
        <w:rPr>
          <w:rStyle w:val="SourceCodeChar"/>
        </w:rPr>
        <w:t>Serilog.AspNetCore</w:t>
      </w:r>
      <w:r w:rsidR="00E04D71">
        <w:rPr>
          <w:lang w:val="en-US"/>
        </w:rPr>
        <w:t xml:space="preserve">. Then we add custom configuration of the host as follows. </w:t>
      </w:r>
    </w:p>
    <w:p w14:paraId="06C088AA" w14:textId="77777777" w:rsidR="00C93D72" w:rsidRPr="00C93D72" w:rsidRDefault="00C93D72" w:rsidP="00C93D72">
      <w:pPr>
        <w:pStyle w:val="SourceCode"/>
        <w:rPr>
          <w:sz w:val="16"/>
          <w:szCs w:val="16"/>
        </w:rPr>
      </w:pPr>
      <w:r w:rsidRPr="00C93D72">
        <w:rPr>
          <w:color w:val="0000FF"/>
          <w:sz w:val="16"/>
          <w:szCs w:val="16"/>
        </w:rPr>
        <w:t>class</w:t>
      </w:r>
      <w:r w:rsidRPr="00C93D72">
        <w:rPr>
          <w:sz w:val="16"/>
          <w:szCs w:val="16"/>
        </w:rPr>
        <w:t xml:space="preserve"> Program</w:t>
      </w:r>
    </w:p>
    <w:p w14:paraId="23479A55" w14:textId="77777777" w:rsidR="00C93D72" w:rsidRPr="00C93D72" w:rsidRDefault="00C93D72" w:rsidP="00C93D72">
      <w:pPr>
        <w:pStyle w:val="SourceCode"/>
        <w:rPr>
          <w:sz w:val="16"/>
          <w:szCs w:val="16"/>
        </w:rPr>
      </w:pPr>
      <w:r w:rsidRPr="00C93D72">
        <w:rPr>
          <w:sz w:val="16"/>
          <w:szCs w:val="16"/>
        </w:rPr>
        <w:t>{</w:t>
      </w:r>
    </w:p>
    <w:p w14:paraId="0CF867AE"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static</w:t>
      </w:r>
      <w:r w:rsidRPr="00C93D72">
        <w:rPr>
          <w:sz w:val="16"/>
          <w:szCs w:val="16"/>
        </w:rPr>
        <w:t xml:space="preserve"> </w:t>
      </w:r>
      <w:r w:rsidRPr="00C93D72">
        <w:rPr>
          <w:color w:val="0000FF"/>
          <w:sz w:val="16"/>
          <w:szCs w:val="16"/>
        </w:rPr>
        <w:t>void</w:t>
      </w:r>
      <w:r w:rsidRPr="00C93D72">
        <w:rPr>
          <w:sz w:val="16"/>
          <w:szCs w:val="16"/>
        </w:rPr>
        <w:t xml:space="preserve"> Main(</w:t>
      </w:r>
      <w:r w:rsidRPr="00C93D72">
        <w:rPr>
          <w:color w:val="0000FF"/>
          <w:sz w:val="16"/>
          <w:szCs w:val="16"/>
        </w:rPr>
        <w:t>string</w:t>
      </w:r>
      <w:r w:rsidRPr="00C93D72">
        <w:rPr>
          <w:sz w:val="16"/>
          <w:szCs w:val="16"/>
        </w:rPr>
        <w:t>[] args)</w:t>
      </w:r>
    </w:p>
    <w:p w14:paraId="30AE258D" w14:textId="77777777" w:rsidR="00C93D72" w:rsidRPr="00C93D72" w:rsidRDefault="00C93D72" w:rsidP="00C93D72">
      <w:pPr>
        <w:pStyle w:val="SourceCode"/>
        <w:rPr>
          <w:sz w:val="16"/>
          <w:szCs w:val="16"/>
        </w:rPr>
      </w:pPr>
      <w:r w:rsidRPr="00C93D72">
        <w:rPr>
          <w:sz w:val="16"/>
          <w:szCs w:val="16"/>
        </w:rPr>
        <w:tab/>
        <w:t>{</w:t>
      </w:r>
    </w:p>
    <w:p w14:paraId="23E35390" w14:textId="77777777" w:rsidR="00C93D72" w:rsidRPr="00C93D72" w:rsidRDefault="00C93D72" w:rsidP="00C93D72">
      <w:pPr>
        <w:pStyle w:val="SourceCode"/>
        <w:rPr>
          <w:sz w:val="16"/>
          <w:szCs w:val="16"/>
        </w:rPr>
      </w:pPr>
      <w:r w:rsidRPr="00C93D72">
        <w:rPr>
          <w:sz w:val="16"/>
          <w:szCs w:val="16"/>
        </w:rPr>
        <w:tab/>
      </w:r>
      <w:r w:rsidRPr="00C93D72">
        <w:rPr>
          <w:sz w:val="16"/>
          <w:szCs w:val="16"/>
        </w:rPr>
        <w:tab/>
        <w:t>CreateHostBuilder()</w:t>
      </w:r>
    </w:p>
    <w:p w14:paraId="63097D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.ConfigureServices(collection =&gt;</w:t>
      </w:r>
    </w:p>
    <w:p w14:paraId="7E2AF330"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50C0659B"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r>
      <w:r w:rsidRPr="00C93D72">
        <w:rPr>
          <w:sz w:val="16"/>
          <w:szCs w:val="16"/>
        </w:rPr>
        <w:tab/>
        <w:t>collection.AddHostedService&lt;MyService&gt;();</w:t>
      </w:r>
    </w:p>
    <w:p w14:paraId="0006DE2E"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2286294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.ConfigureLogging((context, builder) =&gt;</w:t>
      </w:r>
    </w:p>
    <w:p w14:paraId="0FEA8D32"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43776B4"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 xml:space="preserve">Log.Logger = </w:t>
      </w:r>
      <w:r w:rsidRPr="00D53FFF">
        <w:rPr>
          <w:b/>
          <w:bCs/>
          <w:color w:val="0000FF"/>
          <w:sz w:val="16"/>
          <w:szCs w:val="16"/>
        </w:rPr>
        <w:t>new</w:t>
      </w:r>
      <w:r w:rsidRPr="00D53FFF">
        <w:rPr>
          <w:b/>
          <w:bCs/>
          <w:sz w:val="16"/>
          <w:szCs w:val="16"/>
        </w:rPr>
        <w:t xml:space="preserve"> LoggerConfiguration().</w:t>
      </w:r>
    </w:p>
    <w:p w14:paraId="4ED1B26E"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ReadFrom.Configuration(context.Configuration)</w:t>
      </w:r>
    </w:p>
    <w:p w14:paraId="5DB6F40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.CreateLogger();</w:t>
      </w:r>
    </w:p>
    <w:p w14:paraId="4EBCE173"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F21CCFF"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.UseSerilog()</w:t>
      </w:r>
    </w:p>
    <w:p w14:paraId="0EC232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.Build()</w:t>
      </w:r>
    </w:p>
    <w:p w14:paraId="4B228B21"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.Run();</w:t>
      </w:r>
    </w:p>
    <w:p w14:paraId="0740497B" w14:textId="77777777" w:rsidR="00C93D72" w:rsidRPr="00C93D72" w:rsidRDefault="00C93D72" w:rsidP="00C93D72">
      <w:pPr>
        <w:pStyle w:val="SourceCode"/>
        <w:rPr>
          <w:sz w:val="16"/>
          <w:szCs w:val="16"/>
        </w:rPr>
      </w:pPr>
      <w:r w:rsidRPr="00C93D72">
        <w:rPr>
          <w:sz w:val="16"/>
          <w:szCs w:val="16"/>
        </w:rPr>
        <w:tab/>
        <w:t>}</w:t>
      </w:r>
    </w:p>
    <w:p w14:paraId="484FBB04" w14:textId="77777777" w:rsidR="00C93D72" w:rsidRPr="00C93D72" w:rsidRDefault="00C93D72" w:rsidP="00C93D72">
      <w:pPr>
        <w:pStyle w:val="SourceCode"/>
        <w:rPr>
          <w:sz w:val="16"/>
          <w:szCs w:val="16"/>
        </w:rPr>
      </w:pPr>
    </w:p>
    <w:p w14:paraId="35C65F4C"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public</w:t>
      </w:r>
      <w:r w:rsidRPr="00C93D72">
        <w:rPr>
          <w:sz w:val="16"/>
          <w:szCs w:val="16"/>
        </w:rPr>
        <w:t xml:space="preserve"> </w:t>
      </w:r>
      <w:r w:rsidRPr="00C93D72">
        <w:rPr>
          <w:color w:val="0000FF"/>
          <w:sz w:val="16"/>
          <w:szCs w:val="16"/>
        </w:rPr>
        <w:t>static</w:t>
      </w:r>
      <w:r w:rsidRPr="00C93D72">
        <w:rPr>
          <w:sz w:val="16"/>
          <w:szCs w:val="16"/>
        </w:rPr>
        <w:t xml:space="preserve"> IHostBuilder CreateHostBuilder() =&gt; Host.CreateDefaultBuilder();</w:t>
      </w:r>
    </w:p>
    <w:p w14:paraId="4C22303C" w14:textId="1642AE18" w:rsidR="00E04D71" w:rsidRPr="00C93D72" w:rsidRDefault="00C93D72" w:rsidP="00C93D72">
      <w:pPr>
        <w:pStyle w:val="SourceCode"/>
        <w:rPr>
          <w:sz w:val="16"/>
          <w:szCs w:val="16"/>
          <w:lang w:val="en-US"/>
        </w:rPr>
      </w:pPr>
      <w:r w:rsidRPr="00C93D72">
        <w:rPr>
          <w:sz w:val="16"/>
          <w:szCs w:val="16"/>
        </w:rPr>
        <w:t>}</w:t>
      </w:r>
    </w:p>
    <w:p w14:paraId="323572FE" w14:textId="77777777" w:rsidR="00DB6F46" w:rsidRDefault="00DB6F46" w:rsidP="00DB6F46"/>
    <w:p w14:paraId="7D6944C9" w14:textId="68622446" w:rsidR="00DB6F46" w:rsidRDefault="00DB6F46" w:rsidP="00DB6F46">
      <w:pPr>
        <w:rPr>
          <w:lang w:val="en-US"/>
        </w:rPr>
      </w:pPr>
      <w:r>
        <w:rPr>
          <w:lang w:val="en-US"/>
        </w:rPr>
        <w:t xml:space="preserve">Finally, we need to add the configuration to </w:t>
      </w:r>
      <w:r w:rsidRPr="00DB6F46">
        <w:rPr>
          <w:rStyle w:val="SourceCodeChar"/>
        </w:rPr>
        <w:t>appsettings.json</w:t>
      </w:r>
    </w:p>
    <w:p w14:paraId="5D6FA557" w14:textId="77777777" w:rsidR="00CF4983" w:rsidRDefault="00CF4983" w:rsidP="00CF4983">
      <w:pPr>
        <w:pStyle w:val="SourceCode"/>
      </w:pPr>
      <w:r>
        <w:t>{</w:t>
      </w:r>
    </w:p>
    <w:p w14:paraId="1F26D98B" w14:textId="77777777" w:rsidR="00CF4983" w:rsidRDefault="00CF4983" w:rsidP="00CF4983">
      <w:pPr>
        <w:pStyle w:val="SourceCode"/>
      </w:pPr>
      <w:r>
        <w:t xml:space="preserve">  </w:t>
      </w:r>
      <w:r>
        <w:rPr>
          <w:color w:val="2E75B6"/>
        </w:rPr>
        <w:t>"Serilog"</w:t>
      </w:r>
      <w:r>
        <w:t>: {</w:t>
      </w:r>
    </w:p>
    <w:p w14:paraId="3074624B" w14:textId="77777777" w:rsidR="00CF4983" w:rsidRDefault="00CF4983" w:rsidP="00CF4983">
      <w:pPr>
        <w:pStyle w:val="SourceCode"/>
      </w:pPr>
    </w:p>
    <w:p w14:paraId="7BEBA4F2" w14:textId="77777777" w:rsidR="00CF4983" w:rsidRDefault="00CF4983" w:rsidP="00CF4983">
      <w:pPr>
        <w:pStyle w:val="SourceCode"/>
      </w:pPr>
      <w:r>
        <w:t xml:space="preserve">    </w:t>
      </w:r>
      <w:r>
        <w:rPr>
          <w:color w:val="2E75B6"/>
        </w:rPr>
        <w:t>"MinimumLevel"</w:t>
      </w:r>
      <w:r>
        <w:t>: {</w:t>
      </w:r>
    </w:p>
    <w:p w14:paraId="1A23BF9E" w14:textId="77777777" w:rsidR="00CF4983" w:rsidRDefault="00CF4983" w:rsidP="00CF4983">
      <w:pPr>
        <w:pStyle w:val="SourceCode"/>
      </w:pPr>
      <w:r>
        <w:t xml:space="preserve">      </w:t>
      </w:r>
      <w:r>
        <w:rPr>
          <w:color w:val="2E75B6"/>
        </w:rPr>
        <w:t>"Default"</w:t>
      </w:r>
      <w:r>
        <w:t xml:space="preserve">: </w:t>
      </w:r>
      <w:r>
        <w:rPr>
          <w:color w:val="A31515"/>
        </w:rPr>
        <w:t>"Information"</w:t>
      </w:r>
      <w:r>
        <w:t>,</w:t>
      </w:r>
    </w:p>
    <w:p w14:paraId="687AD2DC" w14:textId="77777777" w:rsidR="00CF4983" w:rsidRDefault="00CF4983" w:rsidP="00CF4983">
      <w:pPr>
        <w:pStyle w:val="SourceCode"/>
      </w:pPr>
      <w:r>
        <w:t xml:space="preserve">      </w:t>
      </w:r>
      <w:r>
        <w:rPr>
          <w:color w:val="2E75B6"/>
        </w:rPr>
        <w:t>"Override"</w:t>
      </w:r>
      <w:r>
        <w:t xml:space="preserve"> : {</w:t>
      </w:r>
    </w:p>
    <w:p w14:paraId="4AF8202E" w14:textId="77777777" w:rsidR="00CF4983" w:rsidRDefault="00CF4983" w:rsidP="00CF4983">
      <w:pPr>
        <w:pStyle w:val="SourceCode"/>
      </w:pPr>
      <w:r>
        <w:t xml:space="preserve">        </w:t>
      </w:r>
      <w:r>
        <w:rPr>
          <w:color w:val="2E75B6"/>
        </w:rPr>
        <w:t>"Microsoft"</w:t>
      </w:r>
      <w:r>
        <w:t xml:space="preserve">: </w:t>
      </w:r>
      <w:r>
        <w:rPr>
          <w:color w:val="A31515"/>
        </w:rPr>
        <w:t>"Information"</w:t>
      </w:r>
      <w:r>
        <w:t>,</w:t>
      </w:r>
    </w:p>
    <w:p w14:paraId="2BF771E2" w14:textId="77777777" w:rsidR="00CF4983" w:rsidRDefault="00CF4983" w:rsidP="00CF4983">
      <w:pPr>
        <w:pStyle w:val="SourceCode"/>
      </w:pPr>
      <w:r>
        <w:t xml:space="preserve">        </w:t>
      </w:r>
      <w:r>
        <w:rPr>
          <w:color w:val="2E75B6"/>
        </w:rPr>
        <w:t>"System"</w:t>
      </w:r>
      <w:r>
        <w:t xml:space="preserve"> :  </w:t>
      </w:r>
      <w:r>
        <w:rPr>
          <w:color w:val="A31515"/>
        </w:rPr>
        <w:t>"Warning"</w:t>
      </w:r>
      <w:r>
        <w:t xml:space="preserve"> </w:t>
      </w:r>
    </w:p>
    <w:p w14:paraId="4ED8B787" w14:textId="77777777" w:rsidR="00CF4983" w:rsidRDefault="00CF4983" w:rsidP="00CF4983">
      <w:pPr>
        <w:pStyle w:val="SourceCode"/>
      </w:pPr>
      <w:r>
        <w:t xml:space="preserve">      } </w:t>
      </w:r>
    </w:p>
    <w:p w14:paraId="6B059A5F" w14:textId="77777777" w:rsidR="00CF4983" w:rsidRDefault="00CF4983" w:rsidP="00CF4983">
      <w:pPr>
        <w:pStyle w:val="SourceCode"/>
      </w:pPr>
      <w:r>
        <w:t xml:space="preserve">     },</w:t>
      </w:r>
    </w:p>
    <w:p w14:paraId="510010AB" w14:textId="77777777" w:rsidR="00CF4983" w:rsidRDefault="00CF4983" w:rsidP="00CF4983">
      <w:pPr>
        <w:pStyle w:val="SourceCode"/>
      </w:pPr>
    </w:p>
    <w:p w14:paraId="0A8C482A" w14:textId="77777777" w:rsidR="00CF4983" w:rsidRDefault="00CF4983" w:rsidP="00CF4983">
      <w:pPr>
        <w:pStyle w:val="SourceCode"/>
      </w:pPr>
      <w:r>
        <w:t xml:space="preserve">    </w:t>
      </w:r>
      <w:r>
        <w:rPr>
          <w:color w:val="2E75B6"/>
        </w:rPr>
        <w:t>"WriteTo"</w:t>
      </w:r>
      <w:r>
        <w:t>: [</w:t>
      </w:r>
    </w:p>
    <w:p w14:paraId="42B93725" w14:textId="77777777" w:rsidR="00CF4983" w:rsidRDefault="00CF4983" w:rsidP="00CF4983">
      <w:pPr>
        <w:pStyle w:val="SourceCode"/>
      </w:pPr>
      <w:r>
        <w:t xml:space="preserve">      { </w:t>
      </w:r>
      <w:r>
        <w:rPr>
          <w:color w:val="2E75B6"/>
        </w:rPr>
        <w:t>"Name"</w:t>
      </w:r>
      <w:r>
        <w:t xml:space="preserve">: </w:t>
      </w:r>
      <w:r>
        <w:rPr>
          <w:color w:val="A31515"/>
        </w:rPr>
        <w:t>"Console"</w:t>
      </w:r>
      <w:r>
        <w:t xml:space="preserve"> },</w:t>
      </w:r>
    </w:p>
    <w:p w14:paraId="56854FA5" w14:textId="77777777" w:rsidR="00CF4983" w:rsidRDefault="00CF4983" w:rsidP="00CF4983">
      <w:pPr>
        <w:pStyle w:val="SourceCode"/>
      </w:pPr>
      <w:r>
        <w:t xml:space="preserve">      {</w:t>
      </w:r>
    </w:p>
    <w:p w14:paraId="534D588A" w14:textId="77777777" w:rsidR="00CF4983" w:rsidRDefault="00CF4983" w:rsidP="00CF4983">
      <w:pPr>
        <w:pStyle w:val="SourceCode"/>
      </w:pPr>
      <w:r>
        <w:t xml:space="preserve">        </w:t>
      </w:r>
      <w:r>
        <w:rPr>
          <w:color w:val="2E75B6"/>
        </w:rPr>
        <w:t>"Name"</w:t>
      </w:r>
      <w:r>
        <w:t xml:space="preserve">: </w:t>
      </w:r>
      <w:r>
        <w:rPr>
          <w:color w:val="A31515"/>
        </w:rPr>
        <w:t>"File"</w:t>
      </w:r>
      <w:r>
        <w:t>,</w:t>
      </w:r>
    </w:p>
    <w:p w14:paraId="594A79AD" w14:textId="77777777" w:rsidR="00CF4983" w:rsidRDefault="00CF4983" w:rsidP="00CF4983">
      <w:pPr>
        <w:pStyle w:val="SourceCode"/>
      </w:pPr>
      <w:r>
        <w:t xml:space="preserve">        </w:t>
      </w:r>
      <w:r>
        <w:rPr>
          <w:color w:val="2E75B6"/>
        </w:rPr>
        <w:t>"Args"</w:t>
      </w:r>
      <w:r>
        <w:t xml:space="preserve">: { </w:t>
      </w:r>
      <w:r>
        <w:rPr>
          <w:color w:val="2E75B6"/>
        </w:rPr>
        <w:t>"path"</w:t>
      </w:r>
      <w:r>
        <w:t xml:space="preserve">: </w:t>
      </w:r>
      <w:r>
        <w:rPr>
          <w:color w:val="A31515"/>
        </w:rPr>
        <w:t>"Logs/log.txt"</w:t>
      </w:r>
      <w:r>
        <w:t xml:space="preserve"> }</w:t>
      </w:r>
    </w:p>
    <w:p w14:paraId="192ACFFF" w14:textId="77777777" w:rsidR="00CF4983" w:rsidRDefault="00CF4983" w:rsidP="00CF4983">
      <w:pPr>
        <w:pStyle w:val="SourceCode"/>
      </w:pPr>
      <w:r>
        <w:t xml:space="preserve">      }</w:t>
      </w:r>
    </w:p>
    <w:p w14:paraId="1A7A1D91" w14:textId="77777777" w:rsidR="00CF4983" w:rsidRDefault="00CF4983" w:rsidP="00CF4983">
      <w:pPr>
        <w:pStyle w:val="SourceCode"/>
      </w:pPr>
      <w:r>
        <w:t xml:space="preserve">    ],</w:t>
      </w:r>
    </w:p>
    <w:p w14:paraId="59CCF26E" w14:textId="77777777" w:rsidR="00CF4983" w:rsidRDefault="00CF4983" w:rsidP="00CF4983">
      <w:pPr>
        <w:pStyle w:val="SourceCode"/>
      </w:pPr>
      <w:r>
        <w:t xml:space="preserve">    </w:t>
      </w:r>
      <w:r>
        <w:rPr>
          <w:color w:val="2E75B6"/>
        </w:rPr>
        <w:t>"Enrich"</w:t>
      </w:r>
      <w:r>
        <w:t xml:space="preserve">: [ </w:t>
      </w:r>
      <w:r>
        <w:rPr>
          <w:color w:val="A31515"/>
        </w:rPr>
        <w:t>"FromLogContext"</w:t>
      </w:r>
      <w:r>
        <w:t xml:space="preserve">, </w:t>
      </w:r>
      <w:r>
        <w:rPr>
          <w:color w:val="A31515"/>
        </w:rPr>
        <w:t>"WithMachineName"</w:t>
      </w:r>
      <w:r>
        <w:t xml:space="preserve">, </w:t>
      </w:r>
      <w:r>
        <w:rPr>
          <w:color w:val="A31515"/>
        </w:rPr>
        <w:t>"WithThreadId"</w:t>
      </w:r>
      <w:r>
        <w:t xml:space="preserve"> ]</w:t>
      </w:r>
    </w:p>
    <w:p w14:paraId="267D4CFD" w14:textId="77777777" w:rsidR="00CF4983" w:rsidRDefault="00CF4983" w:rsidP="00CF4983">
      <w:pPr>
        <w:pStyle w:val="SourceCode"/>
      </w:pPr>
      <w:r>
        <w:t xml:space="preserve">  }</w:t>
      </w:r>
    </w:p>
    <w:p w14:paraId="794C27F5" w14:textId="2FFF5662" w:rsidR="00DB6F46" w:rsidRDefault="00CF4983" w:rsidP="00CF4983">
      <w:pPr>
        <w:pStyle w:val="SourceCode"/>
        <w:rPr>
          <w:lang w:val="en-US"/>
        </w:rPr>
      </w:pPr>
      <w:r>
        <w:t>}</w:t>
      </w:r>
    </w:p>
    <w:p w14:paraId="49A47394" w14:textId="3E7F20F5" w:rsidR="00DB6F46" w:rsidRPr="00DB6F46" w:rsidRDefault="00DB6F46" w:rsidP="00A50BB9">
      <w:pPr>
        <w:rPr>
          <w:lang w:val="en-US"/>
        </w:rPr>
      </w:pPr>
    </w:p>
    <w:p w14:paraId="1EB887A3" w14:textId="0835F000" w:rsidR="00AC1B27" w:rsidRDefault="00AC1B27" w:rsidP="00AC1B27">
      <w:pPr>
        <w:pStyle w:val="Heading2"/>
      </w:pPr>
      <w:r>
        <w:lastRenderedPageBreak/>
        <w:t>ASP.NET Core</w:t>
      </w:r>
    </w:p>
    <w:p w14:paraId="26CEC5DF" w14:textId="783D3037" w:rsidR="0081172F" w:rsidRDefault="0081172F" w:rsidP="0081172F">
      <w:pPr>
        <w:pStyle w:val="Heading3"/>
      </w:pPr>
      <w:r>
        <w:t>Application and Host Configuration</w:t>
      </w:r>
    </w:p>
    <w:p w14:paraId="4DD5A4A1" w14:textId="74CFFE70" w:rsidR="0081172F" w:rsidRDefault="0081172F" w:rsidP="0081172F">
      <w:pPr>
        <w:shd w:val="clear" w:color="auto" w:fill="FFFFFF"/>
        <w:spacing w:after="0" w:line="285" w:lineRule="atLeast"/>
      </w:pPr>
      <w:r>
        <w:t xml:space="preserve">If we want to use environment variables to override host configuration in ASP.NET Core we use the prefix </w:t>
      </w:r>
      <w:r w:rsidRPr="002A07D6">
        <w:rPr>
          <w:rStyle w:val="SourceCodeChar"/>
        </w:rPr>
        <w:t>ASPNETCORE</w:t>
      </w:r>
      <w:r>
        <w:rPr>
          <w:rFonts w:ascii="Consolas" w:eastAsia="Times New Roman" w:hAnsi="Consolas" w:cs="Times New Roman"/>
          <w:color w:val="800000"/>
          <w:sz w:val="21"/>
          <w:szCs w:val="21"/>
        </w:rPr>
        <w:t xml:space="preserve">. </w:t>
      </w:r>
      <w:r w:rsidR="002A07D6">
        <w:t xml:space="preserve">So, if we want to set the host configuration option </w:t>
      </w:r>
      <w:r w:rsidR="002A07D6" w:rsidRPr="002A07D6">
        <w:rPr>
          <w:rStyle w:val="SourceCodeChar"/>
        </w:rPr>
        <w:t>“Kestrel</w:t>
      </w:r>
      <w:r w:rsidR="002A07D6">
        <w:rPr>
          <w:rStyle w:val="SourceCodeChar"/>
        </w:rPr>
        <w:t>:</w:t>
      </w:r>
      <w:r w:rsidR="002A07D6" w:rsidRPr="002A07D6">
        <w:rPr>
          <w:rStyle w:val="SourceCodeChar"/>
        </w:rPr>
        <w:t>Certificates</w:t>
      </w:r>
      <w:r w:rsidR="002A07D6">
        <w:rPr>
          <w:rStyle w:val="SourceCodeChar"/>
        </w:rPr>
        <w:t>:</w:t>
      </w:r>
      <w:r w:rsidR="002A07D6" w:rsidRPr="002A07D6">
        <w:rPr>
          <w:rStyle w:val="SourceCodeChar"/>
        </w:rPr>
        <w:t>Default</w:t>
      </w:r>
      <w:r w:rsidR="002A07D6">
        <w:rPr>
          <w:rStyle w:val="SourceCodeChar"/>
        </w:rPr>
        <w:t>:</w:t>
      </w:r>
      <w:r w:rsidR="002A07D6" w:rsidRPr="002A07D6">
        <w:rPr>
          <w:rStyle w:val="SourceCodeChar"/>
        </w:rPr>
        <w:t>Password”</w:t>
      </w:r>
      <w:r w:rsidR="002A07D6">
        <w:rPr>
          <w:rStyle w:val="SourceCodeChar"/>
        </w:rPr>
        <w:t xml:space="preserve"> </w:t>
      </w:r>
      <w:r w:rsidR="002A07D6">
        <w:t xml:space="preserve">we set the environment variable </w:t>
      </w:r>
      <w:r w:rsidR="002A07D6" w:rsidRPr="002A07D6">
        <w:rPr>
          <w:rStyle w:val="SourceCodeChar"/>
        </w:rPr>
        <w:t>ASPNETCORE_Kestrel__Certificates__Default__Password</w:t>
      </w:r>
      <w:r w:rsidR="002A07D6">
        <w:rPr>
          <w:rStyle w:val="SourceCodeChar"/>
        </w:rPr>
        <w:t xml:space="preserve">. </w:t>
      </w:r>
      <w:r w:rsidR="00A51862">
        <w:t xml:space="preserve">Note we do not prefix environment variables that are used to override application configuration. </w:t>
      </w:r>
      <w:proofErr w:type="gramStart"/>
      <w:r w:rsidR="00A51862">
        <w:t>So</w:t>
      </w:r>
      <w:proofErr w:type="gramEnd"/>
      <w:r w:rsidR="00A51862">
        <w:t xml:space="preserve"> to set “</w:t>
      </w:r>
      <w:proofErr w:type="spellStart"/>
      <w:r w:rsidR="00A51862" w:rsidRPr="00A51862">
        <w:rPr>
          <w:rStyle w:val="SourceCodeChar"/>
        </w:rPr>
        <w:t>Logging:LogLevel:Microsoft</w:t>
      </w:r>
      <w:proofErr w:type="spellEnd"/>
      <w:r w:rsidR="00A51862">
        <w:t xml:space="preserve">” we set the environment variable </w:t>
      </w:r>
      <w:r w:rsidR="00A51862" w:rsidRPr="00A51862">
        <w:rPr>
          <w:rStyle w:val="SourceCodeChar"/>
        </w:rPr>
        <w:t>Logging__LogLevel__Microsoft</w:t>
      </w:r>
      <w:r w:rsidR="00A51862">
        <w:rPr>
          <w:rStyle w:val="SourceCodeChar"/>
        </w:rPr>
        <w:t xml:space="preserve">. </w:t>
      </w:r>
      <w:r w:rsidR="00A51862">
        <w:t xml:space="preserve">Also note that we use __ rather </w:t>
      </w:r>
      <w:proofErr w:type="gramStart"/>
      <w:r w:rsidR="00A51862">
        <w:t>than :</w:t>
      </w:r>
      <w:proofErr w:type="gramEnd"/>
      <w:r w:rsidR="00A51862">
        <w:t xml:space="preserve"> when specified path separators as : is not supported by all platforms. </w:t>
      </w:r>
    </w:p>
    <w:p w14:paraId="6A60F902" w14:textId="77777777" w:rsidR="005B23FD" w:rsidRPr="00A51862" w:rsidRDefault="005B23FD" w:rsidP="0081172F">
      <w:pPr>
        <w:shd w:val="clear" w:color="auto" w:fill="FFFFFF"/>
        <w:spacing w:after="0" w:line="285" w:lineRule="atLeast"/>
        <w:rPr>
          <w:rStyle w:val="SourceCodeChar"/>
        </w:rPr>
      </w:pPr>
    </w:p>
    <w:p w14:paraId="00F40145" w14:textId="31254F15" w:rsidR="00046943" w:rsidRPr="00046943" w:rsidRDefault="006D138F" w:rsidP="00046943">
      <w:pPr>
        <w:pStyle w:val="Heading3"/>
      </w:pPr>
      <w:r>
        <w:t>Hosting Models</w:t>
      </w:r>
    </w:p>
    <w:p w14:paraId="7F006D59" w14:textId="73904750" w:rsidR="002E6A80" w:rsidRDefault="00671B10" w:rsidP="00671B10">
      <w:r>
        <w:t xml:space="preserve">An ASP.NET Core application </w:t>
      </w:r>
      <w:r w:rsidR="009A415F">
        <w:t xml:space="preserve">contains an in-process HTTP Server which listens for HTTP </w:t>
      </w:r>
      <w:r w:rsidR="0032532B">
        <w:t xml:space="preserve">requests and passes them to the application code </w:t>
      </w:r>
      <w:r w:rsidR="00B3609E">
        <w:t xml:space="preserve">as </w:t>
      </w:r>
      <w:r w:rsidR="0032532B">
        <w:t xml:space="preserve">a </w:t>
      </w:r>
      <w:r w:rsidR="0032532B" w:rsidRPr="00157DAF">
        <w:rPr>
          <w:rStyle w:val="KeywordChar"/>
        </w:rPr>
        <w:t>HTT</w:t>
      </w:r>
      <w:r w:rsidR="00157DAF" w:rsidRPr="00157DAF">
        <w:rPr>
          <w:rStyle w:val="KeywordChar"/>
        </w:rPr>
        <w:t>P</w:t>
      </w:r>
      <w:r w:rsidR="0032532B" w:rsidRPr="00157DAF">
        <w:rPr>
          <w:rStyle w:val="KeywordChar"/>
        </w:rPr>
        <w:t>Context</w:t>
      </w:r>
      <w:r w:rsidR="0032532B">
        <w:t xml:space="preserve"> object.</w:t>
      </w:r>
      <w:r w:rsidR="00385163">
        <w:t xml:space="preserve"> </w:t>
      </w:r>
      <w:r w:rsidR="001B2B5F">
        <w:t xml:space="preserve">All platforms (Linux, MacOS and Windows) ship with </w:t>
      </w:r>
      <w:r w:rsidR="001C2A9A">
        <w:t>Kestrel,</w:t>
      </w:r>
      <w:r w:rsidR="001B2B5F">
        <w:t xml:space="preserve"> </w:t>
      </w:r>
      <w:r w:rsidR="00712320">
        <w:t>which is a high performance</w:t>
      </w:r>
      <w:r w:rsidR="001C2A9A">
        <w:t>,</w:t>
      </w:r>
      <w:r w:rsidR="00712320">
        <w:t xml:space="preserve"> cross </w:t>
      </w:r>
      <w:r w:rsidR="00CB20A9">
        <w:t>platform HTTP Server</w:t>
      </w:r>
      <w:r w:rsidR="001C2A9A">
        <w:t>.</w:t>
      </w:r>
      <w:r w:rsidR="00CB20A9">
        <w:t xml:space="preserve"> </w:t>
      </w:r>
      <w:r w:rsidR="001E2184">
        <w:t xml:space="preserve">If Kestrel is used as the HTTP Server it can either directly server clients or it can sit behind a reverse proxy such as IIS, </w:t>
      </w:r>
      <w:proofErr w:type="gramStart"/>
      <w:r w:rsidR="001E2184">
        <w:t>NGINX</w:t>
      </w:r>
      <w:proofErr w:type="gramEnd"/>
      <w:r w:rsidR="001E2184">
        <w:t xml:space="preserve"> or Apache. </w:t>
      </w:r>
    </w:p>
    <w:p w14:paraId="5F547A42" w14:textId="4E6FDF80" w:rsidR="00712320" w:rsidRDefault="001C2A9A" w:rsidP="00671B10">
      <w:r>
        <w:t xml:space="preserve">In addition to Kestrel, </w:t>
      </w:r>
      <w:r w:rsidR="00712320">
        <w:t>Windows also ships with two other in-process HTTP servers</w:t>
      </w:r>
      <w:r>
        <w:t>.</w:t>
      </w:r>
    </w:p>
    <w:p w14:paraId="4EA2BA08" w14:textId="309729AD" w:rsidR="006B5FB3" w:rsidRDefault="006B5FB3" w:rsidP="006B5FB3">
      <w:pPr>
        <w:pStyle w:val="ListBullet"/>
      </w:pPr>
      <w:r>
        <w:t>IIS Server</w:t>
      </w:r>
      <w:r w:rsidR="00C63220">
        <w:t xml:space="preserve"> </w:t>
      </w:r>
      <w:r w:rsidR="00BF07B0">
        <w:t>–</w:t>
      </w:r>
      <w:r w:rsidR="00C63220">
        <w:t xml:space="preserve"> </w:t>
      </w:r>
      <w:r w:rsidR="00BF07B0">
        <w:t>in-process server for IIS</w:t>
      </w:r>
    </w:p>
    <w:p w14:paraId="4F12CA4C" w14:textId="303AF32A" w:rsidR="006B5FB3" w:rsidRDefault="006B5FB3" w:rsidP="006B5FB3">
      <w:pPr>
        <w:pStyle w:val="ListBullet"/>
      </w:pPr>
      <w:r>
        <w:t>HTTP.sys server</w:t>
      </w:r>
      <w:r w:rsidR="003B028E">
        <w:t xml:space="preserve"> is based on HTTP.sys kernel driver and HTTP Server API</w:t>
      </w:r>
    </w:p>
    <w:p w14:paraId="1F95A50F" w14:textId="41FC25C5" w:rsidR="007D046A" w:rsidRDefault="007D046A" w:rsidP="007D046A">
      <w:pPr>
        <w:pStyle w:val="ListBullet"/>
        <w:numPr>
          <w:ilvl w:val="0"/>
          <w:numId w:val="0"/>
        </w:numPr>
        <w:ind w:left="927" w:hanging="360"/>
      </w:pPr>
    </w:p>
    <w:p w14:paraId="0141C026" w14:textId="2548B9BD" w:rsidR="00711C22" w:rsidRDefault="00711C22" w:rsidP="00711C22">
      <w:pPr>
        <w:pStyle w:val="ListBullet"/>
        <w:numPr>
          <w:ilvl w:val="0"/>
          <w:numId w:val="0"/>
        </w:numPr>
      </w:pPr>
      <w:r>
        <w:t xml:space="preserve">Neither of these tow servers work in reverse proxy configuration. </w:t>
      </w:r>
      <w:r w:rsidR="003B4AA4">
        <w:t>For the rest of this article, we will focus on Windows. In addition, we will use</w:t>
      </w:r>
      <w:r w:rsidR="00C642EC">
        <w:t xml:space="preserve"> a </w:t>
      </w:r>
      <w:r w:rsidR="003B4AA4">
        <w:t xml:space="preserve">Visual Studio </w:t>
      </w:r>
      <w:r w:rsidR="00C642EC">
        <w:t xml:space="preserve">development environment to run each of the different configurations possible on Windows. </w:t>
      </w:r>
    </w:p>
    <w:p w14:paraId="3785F8DF" w14:textId="77777777" w:rsidR="00B33526" w:rsidRDefault="00B33526">
      <w:pPr>
        <w:rPr>
          <w:rFonts w:asciiTheme="majorHAnsi" w:eastAsiaTheme="majorEastAsia" w:hAnsiTheme="majorHAnsi" w:cstheme="majorBidi"/>
          <w:color w:val="31378B" w:themeColor="text2"/>
          <w:sz w:val="28"/>
          <w:szCs w:val="26"/>
        </w:rPr>
      </w:pPr>
      <w:r>
        <w:br w:type="page"/>
      </w:r>
    </w:p>
    <w:p w14:paraId="329591A2" w14:textId="2D13141F" w:rsidR="005E35D0" w:rsidRDefault="005E35D0" w:rsidP="008210A9">
      <w:pPr>
        <w:pStyle w:val="Heading4"/>
      </w:pPr>
      <w:r>
        <w:lastRenderedPageBreak/>
        <w:t>Kestrel by itself</w:t>
      </w:r>
    </w:p>
    <w:p w14:paraId="4FF7B996" w14:textId="5175A27A" w:rsidR="00564184" w:rsidRPr="00564184" w:rsidRDefault="004E41E4" w:rsidP="00564184">
      <w:hyperlink r:id="rId15" w:history="1">
        <w:r w:rsidR="00564184" w:rsidRPr="00564184">
          <w:rPr>
            <w:rStyle w:val="Hyperlink"/>
            <w:rFonts w:cstheme="minorBidi"/>
          </w:rPr>
          <w:t>SourceCode</w:t>
        </w:r>
      </w:hyperlink>
    </w:p>
    <w:p w14:paraId="08D45153" w14:textId="335B2327" w:rsidR="007B0497" w:rsidRDefault="00F146DF" w:rsidP="006A14B3">
      <w:r w:rsidRPr="00F146DF">
        <w:rPr>
          <w:noProof/>
        </w:rPr>
        <w:drawing>
          <wp:inline distT="0" distB="0" distL="0" distR="0" wp14:anchorId="5DE491DE" wp14:editId="3EBE66A9">
            <wp:extent cx="4373217" cy="8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6319" cy="835868"/>
                    </a:xfrm>
                    <a:prstGeom prst="rect">
                      <a:avLst/>
                    </a:prstGeom>
                  </pic:spPr>
                </pic:pic>
              </a:graphicData>
            </a:graphic>
          </wp:inline>
        </w:drawing>
      </w:r>
    </w:p>
    <w:p w14:paraId="236EA351" w14:textId="30B47458" w:rsidR="003B028E" w:rsidRDefault="008C7973" w:rsidP="00AA758F">
      <w:pPr>
        <w:pStyle w:val="ListBullet"/>
        <w:numPr>
          <w:ilvl w:val="0"/>
          <w:numId w:val="0"/>
        </w:numPr>
      </w:pPr>
      <w:r>
        <w:t>We can set this up using the following code.</w:t>
      </w:r>
      <w:r w:rsidR="006632E4">
        <w:t xml:space="preserve"> </w:t>
      </w:r>
    </w:p>
    <w:p w14:paraId="15E0129D" w14:textId="48EB62FF" w:rsidR="006632E4" w:rsidRDefault="006632E4" w:rsidP="006632E4">
      <w:pPr>
        <w:pStyle w:val="QuoteCallOutHeader"/>
      </w:pPr>
      <w:r>
        <w:t>HTTPS</w:t>
      </w:r>
    </w:p>
    <w:p w14:paraId="0941AA2E" w14:textId="340242EE" w:rsidR="006632E4" w:rsidRDefault="006632E4" w:rsidP="006632E4">
      <w:pPr>
        <w:pStyle w:val="QuoteCallOut"/>
      </w:pPr>
      <w:r>
        <w:t>In this example we expose HTTP and HTTPS endpoints with the default being HTTPS.</w:t>
      </w:r>
    </w:p>
    <w:p w14:paraId="33BC239E" w14:textId="4CBE4B6A" w:rsidR="007C2D34" w:rsidRDefault="00205FEA" w:rsidP="006632E4">
      <w:r>
        <w:t xml:space="preserve">First, we set the HTTP server to be Kestrel </w:t>
      </w:r>
      <w:r w:rsidR="00EF5F2C">
        <w:t xml:space="preserve">using the </w:t>
      </w:r>
      <w:r w:rsidR="00EF5F2C" w:rsidRPr="001A279C">
        <w:rPr>
          <w:rStyle w:val="SourceCodeChar"/>
        </w:rPr>
        <w:t>UseKestrel</w:t>
      </w:r>
      <w:r w:rsidR="00EF5F2C">
        <w:t xml:space="preserve"> method in the Program.cs</w:t>
      </w:r>
      <w:r>
        <w:t>.</w:t>
      </w:r>
    </w:p>
    <w:p w14:paraId="34EC5579" w14:textId="35123A91" w:rsidR="001D717D" w:rsidRDefault="001D717D" w:rsidP="001D717D">
      <w:pPr>
        <w:pStyle w:val="Caption"/>
        <w:keepNext/>
      </w:pPr>
      <w:r>
        <w:t xml:space="preserve">Listing </w:t>
      </w:r>
      <w:fldSimple w:instr=" SEQ Listing \* ARABIC ">
        <w:r w:rsidR="00B96565">
          <w:rPr>
            <w:noProof/>
          </w:rPr>
          <w:t>5</w:t>
        </w:r>
      </w:fldSimple>
      <w:r>
        <w:t xml:space="preserve"> Program.cs</w:t>
      </w:r>
    </w:p>
    <w:p w14:paraId="5B183742" w14:textId="77777777" w:rsidR="006600EE" w:rsidRDefault="006600EE" w:rsidP="006600EE">
      <w:pPr>
        <w:pStyle w:val="SourceCode"/>
        <w:rPr>
          <w:color w:val="000000"/>
        </w:rPr>
      </w:pPr>
      <w:r>
        <w:t>public</w:t>
      </w:r>
      <w:r>
        <w:rPr>
          <w:color w:val="000000"/>
        </w:rPr>
        <w:t xml:space="preserve"> </w:t>
      </w:r>
      <w:r>
        <w:t>class</w:t>
      </w:r>
      <w:r>
        <w:rPr>
          <w:color w:val="000000"/>
        </w:rPr>
        <w:t xml:space="preserve"> Program</w:t>
      </w:r>
    </w:p>
    <w:p w14:paraId="4B0CD54A" w14:textId="77777777" w:rsidR="006600EE" w:rsidRDefault="006600EE" w:rsidP="006600EE">
      <w:pPr>
        <w:pStyle w:val="SourceCode"/>
        <w:rPr>
          <w:color w:val="000000"/>
        </w:rPr>
      </w:pPr>
      <w:r>
        <w:rPr>
          <w:color w:val="000000"/>
        </w:rPr>
        <w:t>{</w:t>
      </w:r>
    </w:p>
    <w:p w14:paraId="465F4A74" w14:textId="77777777" w:rsidR="006600EE" w:rsidRDefault="006600EE" w:rsidP="006600EE">
      <w:pPr>
        <w:pStyle w:val="SourceCode"/>
        <w:rPr>
          <w:color w:val="000000"/>
        </w:rPr>
      </w:pPr>
      <w:r>
        <w:rPr>
          <w:color w:val="000000"/>
        </w:rPr>
        <w:tab/>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14:paraId="50B8246C" w14:textId="77777777" w:rsidR="006600EE" w:rsidRDefault="006600EE" w:rsidP="006600EE">
      <w:pPr>
        <w:pStyle w:val="SourceCode"/>
        <w:rPr>
          <w:color w:val="000000"/>
        </w:rPr>
      </w:pPr>
      <w:r>
        <w:rPr>
          <w:color w:val="000000"/>
        </w:rPr>
        <w:tab/>
        <w:t>{</w:t>
      </w:r>
    </w:p>
    <w:p w14:paraId="435A2CBC" w14:textId="77777777" w:rsidR="006600EE" w:rsidRDefault="006600EE" w:rsidP="006600EE">
      <w:pPr>
        <w:pStyle w:val="SourceCode"/>
        <w:rPr>
          <w:color w:val="000000"/>
        </w:rPr>
      </w:pPr>
      <w:r>
        <w:rPr>
          <w:color w:val="000000"/>
        </w:rPr>
        <w:tab/>
      </w:r>
      <w:r>
        <w:rPr>
          <w:color w:val="000000"/>
        </w:rPr>
        <w:tab/>
      </w:r>
      <w:r>
        <w:t>var</w:t>
      </w:r>
      <w:r>
        <w:rPr>
          <w:color w:val="000000"/>
        </w:rPr>
        <w:t xml:space="preserve"> host = </w:t>
      </w:r>
      <w:r>
        <w:t>new</w:t>
      </w:r>
      <w:r>
        <w:rPr>
          <w:color w:val="000000"/>
        </w:rPr>
        <w:t xml:space="preserve"> WebHostBuilder()</w:t>
      </w:r>
    </w:p>
    <w:p w14:paraId="7572F88B" w14:textId="77777777" w:rsidR="006600EE" w:rsidRDefault="006600EE" w:rsidP="002C2911">
      <w:pPr>
        <w:pStyle w:val="SourceCodeStrong"/>
      </w:pPr>
      <w:r>
        <w:tab/>
      </w:r>
      <w:r>
        <w:tab/>
      </w:r>
      <w:r>
        <w:tab/>
        <w:t>.UseKestrel()</w:t>
      </w:r>
    </w:p>
    <w:p w14:paraId="56B5DAF0" w14:textId="77777777" w:rsidR="006600EE" w:rsidRDefault="006600EE" w:rsidP="006600EE">
      <w:pPr>
        <w:pStyle w:val="SourceCode"/>
        <w:rPr>
          <w:color w:val="000000"/>
        </w:rPr>
      </w:pPr>
      <w:r>
        <w:rPr>
          <w:color w:val="000000"/>
        </w:rPr>
        <w:tab/>
      </w:r>
      <w:r>
        <w:rPr>
          <w:color w:val="000000"/>
        </w:rPr>
        <w:tab/>
      </w:r>
      <w:r>
        <w:rPr>
          <w:color w:val="000000"/>
        </w:rPr>
        <w:tab/>
        <w:t>.Configure(appBuilder =&gt; appBuilder.Run(</w:t>
      </w:r>
      <w:r>
        <w:t>async</w:t>
      </w:r>
      <w:r>
        <w:rPr>
          <w:color w:val="000000"/>
        </w:rPr>
        <w:t xml:space="preserve"> ctx =&gt;</w:t>
      </w:r>
    </w:p>
    <w:p w14:paraId="199D1F80" w14:textId="77777777" w:rsidR="006600EE" w:rsidRDefault="006600EE" w:rsidP="006600EE">
      <w:pPr>
        <w:pStyle w:val="SourceCode"/>
        <w:rPr>
          <w:color w:val="000000"/>
        </w:rPr>
      </w:pPr>
      <w:r>
        <w:rPr>
          <w:color w:val="000000"/>
        </w:rPr>
        <w:tab/>
      </w:r>
      <w:r>
        <w:rPr>
          <w:color w:val="000000"/>
        </w:rPr>
        <w:tab/>
      </w:r>
      <w:r>
        <w:rPr>
          <w:color w:val="000000"/>
        </w:rPr>
        <w:tab/>
      </w:r>
      <w:r>
        <w:rPr>
          <w:color w:val="000000"/>
        </w:rPr>
        <w:tab/>
      </w:r>
      <w:r>
        <w:t>await</w:t>
      </w:r>
      <w:r>
        <w:rPr>
          <w:color w:val="000000"/>
        </w:rPr>
        <w:t xml:space="preserve"> ctx.Response.WriteAsync(</w:t>
      </w:r>
      <w:r>
        <w:rPr>
          <w:color w:val="B41414"/>
        </w:rPr>
        <w:t>"Hello World"</w:t>
      </w:r>
      <w:r>
        <w:rPr>
          <w:color w:val="000000"/>
        </w:rPr>
        <w:t>)))</w:t>
      </w:r>
    </w:p>
    <w:p w14:paraId="3BCE4412" w14:textId="77777777" w:rsidR="006600EE" w:rsidRDefault="006600EE" w:rsidP="006600EE">
      <w:pPr>
        <w:pStyle w:val="SourceCode"/>
        <w:rPr>
          <w:color w:val="000000"/>
        </w:rPr>
      </w:pPr>
      <w:r>
        <w:rPr>
          <w:color w:val="000000"/>
        </w:rPr>
        <w:tab/>
      </w:r>
      <w:r>
        <w:rPr>
          <w:color w:val="000000"/>
        </w:rPr>
        <w:tab/>
      </w:r>
      <w:r>
        <w:rPr>
          <w:color w:val="000000"/>
        </w:rPr>
        <w:tab/>
        <w:t>.Build();</w:t>
      </w:r>
    </w:p>
    <w:p w14:paraId="731646D2" w14:textId="77777777" w:rsidR="006600EE" w:rsidRDefault="006600EE" w:rsidP="006600EE">
      <w:pPr>
        <w:pStyle w:val="SourceCode"/>
        <w:rPr>
          <w:color w:val="000000"/>
        </w:rPr>
      </w:pPr>
    </w:p>
    <w:p w14:paraId="38A7CFCA" w14:textId="77777777" w:rsidR="006600EE" w:rsidRDefault="006600EE" w:rsidP="006600EE">
      <w:pPr>
        <w:pStyle w:val="SourceCode"/>
        <w:rPr>
          <w:color w:val="000000"/>
        </w:rPr>
      </w:pPr>
      <w:r>
        <w:rPr>
          <w:color w:val="000000"/>
        </w:rPr>
        <w:tab/>
      </w:r>
      <w:r>
        <w:rPr>
          <w:color w:val="000000"/>
        </w:rPr>
        <w:tab/>
        <w:t>host.Run();</w:t>
      </w:r>
    </w:p>
    <w:p w14:paraId="18DB48A2" w14:textId="77777777" w:rsidR="006600EE" w:rsidRDefault="006600EE" w:rsidP="006600EE">
      <w:pPr>
        <w:pStyle w:val="SourceCode"/>
        <w:rPr>
          <w:color w:val="000000"/>
        </w:rPr>
      </w:pPr>
      <w:r>
        <w:rPr>
          <w:color w:val="000000"/>
        </w:rPr>
        <w:tab/>
        <w:t>}</w:t>
      </w:r>
    </w:p>
    <w:p w14:paraId="1C5DB684" w14:textId="2F7E36EF" w:rsidR="00BA594C" w:rsidRDefault="006600EE" w:rsidP="006600EE">
      <w:pPr>
        <w:pStyle w:val="SourceCode"/>
      </w:pPr>
      <w:r>
        <w:rPr>
          <w:color w:val="000000"/>
        </w:rPr>
        <w:t>}</w:t>
      </w:r>
    </w:p>
    <w:p w14:paraId="4DC9C890" w14:textId="77777777" w:rsidR="006600EE" w:rsidRDefault="006600EE" w:rsidP="008C7973">
      <w:pPr>
        <w:pStyle w:val="SourceCode"/>
        <w:rPr>
          <w:color w:val="000000"/>
        </w:rPr>
      </w:pPr>
    </w:p>
    <w:p w14:paraId="601AF588" w14:textId="08352B7E" w:rsidR="00205FEA" w:rsidRDefault="00F52C13" w:rsidP="00205FEA">
      <w:r>
        <w:t>Secondly,</w:t>
      </w:r>
      <w:r w:rsidR="004B2ECB">
        <w:t xml:space="preserve"> we set the value of the </w:t>
      </w:r>
      <w:r w:rsidR="004B2ECB" w:rsidRPr="00F52C13">
        <w:rPr>
          <w:rStyle w:val="SourceCodeChar"/>
        </w:rPr>
        <w:t>commandName</w:t>
      </w:r>
      <w:r w:rsidR="004B2ECB">
        <w:t xml:space="preserve"> property </w:t>
      </w:r>
      <w:r>
        <w:t xml:space="preserve">in our </w:t>
      </w:r>
      <w:r w:rsidRPr="00F52C13">
        <w:rPr>
          <w:rStyle w:val="SourceCodeChar"/>
        </w:rPr>
        <w:t>launchSettings.json</w:t>
      </w:r>
      <w:r>
        <w:t xml:space="preserve"> file to be Project which causes dotnet to run this projects executable as a standalone process. </w:t>
      </w:r>
    </w:p>
    <w:p w14:paraId="66D6BC01" w14:textId="06202E1A" w:rsidR="001A0BB4" w:rsidRDefault="001A0BB4" w:rsidP="001A0BB4">
      <w:pPr>
        <w:pStyle w:val="Caption"/>
        <w:keepNext/>
      </w:pPr>
      <w:r>
        <w:t xml:space="preserve">Listing </w:t>
      </w:r>
      <w:fldSimple w:instr=" SEQ Listing \* ARABIC ">
        <w:r w:rsidR="00B96565">
          <w:rPr>
            <w:noProof/>
          </w:rPr>
          <w:t>6</w:t>
        </w:r>
      </w:fldSimple>
      <w:r>
        <w:t xml:space="preserve"> Properties/launchsettings.json</w:t>
      </w:r>
    </w:p>
    <w:p w14:paraId="0291D609" w14:textId="77777777" w:rsidR="00BA594C" w:rsidRDefault="00BA594C" w:rsidP="009643FA">
      <w:pPr>
        <w:pStyle w:val="SourceCode"/>
      </w:pPr>
      <w:r>
        <w:t>{</w:t>
      </w:r>
    </w:p>
    <w:p w14:paraId="2FCCD5D6" w14:textId="77777777" w:rsidR="00BA594C" w:rsidRDefault="00BA594C" w:rsidP="009643FA">
      <w:pPr>
        <w:pStyle w:val="SourceCode"/>
      </w:pPr>
      <w:r>
        <w:t xml:space="preserve">  </w:t>
      </w:r>
      <w:r>
        <w:rPr>
          <w:color w:val="2E75B6"/>
        </w:rPr>
        <w:t>"$schema"</w:t>
      </w:r>
      <w:r>
        <w:t xml:space="preserve">: </w:t>
      </w:r>
      <w:r>
        <w:rPr>
          <w:color w:val="A31515"/>
        </w:rPr>
        <w:t>"http://json.schemastore.org/launchsettings.json"</w:t>
      </w:r>
      <w:r>
        <w:t>,</w:t>
      </w:r>
    </w:p>
    <w:p w14:paraId="60343FEB" w14:textId="77777777" w:rsidR="00BA594C" w:rsidRDefault="00BA594C" w:rsidP="009643FA">
      <w:pPr>
        <w:pStyle w:val="SourceCode"/>
      </w:pPr>
      <w:r>
        <w:t xml:space="preserve">  </w:t>
      </w:r>
      <w:r>
        <w:rPr>
          <w:color w:val="2E75B6"/>
        </w:rPr>
        <w:t>"profiles"</w:t>
      </w:r>
      <w:r>
        <w:t>: {</w:t>
      </w:r>
    </w:p>
    <w:p w14:paraId="4F850EA9" w14:textId="77777777" w:rsidR="00BA594C" w:rsidRDefault="00BA594C" w:rsidP="009643FA">
      <w:pPr>
        <w:pStyle w:val="SourceCode"/>
      </w:pPr>
      <w:r>
        <w:t xml:space="preserve">    </w:t>
      </w:r>
      <w:r>
        <w:rPr>
          <w:color w:val="2E75B6"/>
        </w:rPr>
        <w:t>"KestrelStandalone"</w:t>
      </w:r>
      <w:r>
        <w:t>: {</w:t>
      </w:r>
    </w:p>
    <w:p w14:paraId="3E903FA3" w14:textId="77777777" w:rsidR="00BA594C" w:rsidRDefault="00BA594C" w:rsidP="009643FA">
      <w:pPr>
        <w:pStyle w:val="SourceCodeStrong"/>
      </w:pPr>
      <w:r>
        <w:t xml:space="preserve">      "commandName": </w:t>
      </w:r>
      <w:r>
        <w:rPr>
          <w:color w:val="A31515"/>
        </w:rPr>
        <w:t>"Project"</w:t>
      </w:r>
      <w:r>
        <w:t>,</w:t>
      </w:r>
    </w:p>
    <w:p w14:paraId="3EE62CAD" w14:textId="77777777" w:rsidR="00BA594C" w:rsidRDefault="00BA594C" w:rsidP="009643FA">
      <w:pPr>
        <w:pStyle w:val="SourceCode"/>
      </w:pPr>
      <w:r>
        <w:t xml:space="preserve">      </w:t>
      </w:r>
      <w:r>
        <w:rPr>
          <w:color w:val="2E75B6"/>
        </w:rPr>
        <w:t>"launchBrowser"</w:t>
      </w:r>
      <w:r>
        <w:t xml:space="preserve">: </w:t>
      </w:r>
      <w:r>
        <w:rPr>
          <w:color w:val="0000FF"/>
        </w:rPr>
        <w:t>true</w:t>
      </w:r>
      <w:r>
        <w:t>,</w:t>
      </w:r>
    </w:p>
    <w:p w14:paraId="1F4CC83C" w14:textId="77777777" w:rsidR="00BA594C" w:rsidRDefault="00BA594C" w:rsidP="009643FA">
      <w:pPr>
        <w:pStyle w:val="SourceCode"/>
      </w:pPr>
      <w:r>
        <w:t xml:space="preserve">      </w:t>
      </w:r>
      <w:r>
        <w:rPr>
          <w:color w:val="2E75B6"/>
        </w:rPr>
        <w:t>"environmentVariables"</w:t>
      </w:r>
      <w:r>
        <w:t>: {</w:t>
      </w:r>
    </w:p>
    <w:p w14:paraId="5FAA620A" w14:textId="77777777" w:rsidR="00BA594C" w:rsidRDefault="00BA594C" w:rsidP="009643FA">
      <w:pPr>
        <w:pStyle w:val="SourceCode"/>
      </w:pPr>
      <w:r>
        <w:t xml:space="preserve">        </w:t>
      </w:r>
      <w:r>
        <w:rPr>
          <w:color w:val="2E75B6"/>
        </w:rPr>
        <w:t>"ASPNETCORE_ENVIRONMENT"</w:t>
      </w:r>
      <w:r>
        <w:t xml:space="preserve">: </w:t>
      </w:r>
      <w:r>
        <w:rPr>
          <w:color w:val="A31515"/>
        </w:rPr>
        <w:t>"Development"</w:t>
      </w:r>
    </w:p>
    <w:p w14:paraId="267FF4F9" w14:textId="77777777" w:rsidR="00BA594C" w:rsidRDefault="00BA594C" w:rsidP="009643FA">
      <w:pPr>
        <w:pStyle w:val="SourceCode"/>
      </w:pPr>
      <w:r>
        <w:t xml:space="preserve">      },</w:t>
      </w:r>
    </w:p>
    <w:p w14:paraId="15E5B80C" w14:textId="1345E731" w:rsidR="00BA594C" w:rsidRDefault="00BA594C" w:rsidP="009643FA">
      <w:pPr>
        <w:pStyle w:val="SourceCode"/>
      </w:pPr>
      <w:r>
        <w:t xml:space="preserve">      </w:t>
      </w:r>
      <w:r>
        <w:rPr>
          <w:color w:val="2E75B6"/>
        </w:rPr>
        <w:t>"applicationUrl"</w:t>
      </w:r>
      <w:r>
        <w:t xml:space="preserve">: </w:t>
      </w:r>
      <w:r>
        <w:rPr>
          <w:color w:val="A31515"/>
        </w:rPr>
        <w:t>"</w:t>
      </w:r>
      <w:r w:rsidR="00611C37">
        <w:rPr>
          <w:rFonts w:ascii="Consolas" w:hAnsi="Consolas"/>
          <w:color w:val="A31515"/>
          <w:sz w:val="19"/>
        </w:rPr>
        <w:t>https://localhost:5000;http://localhost:5001</w:t>
      </w:r>
      <w:r>
        <w:rPr>
          <w:color w:val="A31515"/>
        </w:rPr>
        <w:t>"</w:t>
      </w:r>
    </w:p>
    <w:p w14:paraId="28D251B1" w14:textId="77777777" w:rsidR="00BA594C" w:rsidRDefault="00BA594C" w:rsidP="009643FA">
      <w:pPr>
        <w:pStyle w:val="SourceCode"/>
      </w:pPr>
      <w:r>
        <w:t xml:space="preserve">    }</w:t>
      </w:r>
    </w:p>
    <w:p w14:paraId="2794C905" w14:textId="77777777" w:rsidR="00BA594C" w:rsidRDefault="00BA594C" w:rsidP="009643FA">
      <w:pPr>
        <w:pStyle w:val="SourceCode"/>
      </w:pPr>
      <w:r>
        <w:t xml:space="preserve">  }</w:t>
      </w:r>
    </w:p>
    <w:p w14:paraId="11F096DE" w14:textId="77777777" w:rsidR="00BA594C" w:rsidRDefault="00BA594C" w:rsidP="009643FA">
      <w:pPr>
        <w:pStyle w:val="SourceCode"/>
      </w:pPr>
      <w:r>
        <w:t>}</w:t>
      </w:r>
    </w:p>
    <w:p w14:paraId="41E0E601" w14:textId="6BE49D69" w:rsidR="00BA594C" w:rsidRDefault="00BA594C" w:rsidP="008C7973">
      <w:pPr>
        <w:pStyle w:val="SourceCode"/>
        <w:rPr>
          <w:color w:val="000000"/>
        </w:rPr>
      </w:pPr>
    </w:p>
    <w:p w14:paraId="27D58D54" w14:textId="77777777" w:rsidR="005E552B" w:rsidRDefault="00D357DD">
      <w:pPr>
        <w:rPr>
          <w:rStyle w:val="CommandChar"/>
        </w:rPr>
      </w:pPr>
      <w:r>
        <w:t xml:space="preserve">At runtime we have only one process </w:t>
      </w:r>
      <w:r w:rsidR="000667BC" w:rsidRPr="000667BC">
        <w:rPr>
          <w:rStyle w:val="CommandChar"/>
        </w:rPr>
        <w:t>1.KestrelStandalone.exe</w:t>
      </w:r>
    </w:p>
    <w:p w14:paraId="45C4FA8F" w14:textId="58018B30" w:rsidR="0093462E" w:rsidRDefault="00C1339C" w:rsidP="008210A9">
      <w:pPr>
        <w:pStyle w:val="Heading4"/>
      </w:pPr>
      <w:r>
        <w:lastRenderedPageBreak/>
        <w:t>HTTP.Sys</w:t>
      </w:r>
      <w:r w:rsidR="0093462E">
        <w:t xml:space="preserve"> by itself</w:t>
      </w:r>
    </w:p>
    <w:p w14:paraId="4E45A5A0" w14:textId="1342100B" w:rsidR="00E26927" w:rsidRPr="00E26927" w:rsidRDefault="004E41E4" w:rsidP="00E26927">
      <w:hyperlink r:id="rId17" w:history="1">
        <w:r w:rsidR="00E26927" w:rsidRPr="00E26927">
          <w:rPr>
            <w:rStyle w:val="Hyperlink"/>
            <w:rFonts w:cstheme="minorBidi"/>
          </w:rPr>
          <w:t>SourceCode</w:t>
        </w:r>
      </w:hyperlink>
    </w:p>
    <w:p w14:paraId="4B68F202" w14:textId="2F7AA33D" w:rsidR="000B6935" w:rsidRDefault="00D9391F" w:rsidP="000B6935">
      <w:r w:rsidRPr="00D9391F">
        <w:rPr>
          <w:noProof/>
        </w:rPr>
        <w:drawing>
          <wp:inline distT="0" distB="0" distL="0" distR="0" wp14:anchorId="0ED519CE" wp14:editId="0B9385FD">
            <wp:extent cx="4385144" cy="83757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324" cy="845445"/>
                    </a:xfrm>
                    <a:prstGeom prst="rect">
                      <a:avLst/>
                    </a:prstGeom>
                  </pic:spPr>
                </pic:pic>
              </a:graphicData>
            </a:graphic>
          </wp:inline>
        </w:drawing>
      </w:r>
    </w:p>
    <w:p w14:paraId="1620676C" w14:textId="77777777" w:rsidR="00CA3CA7" w:rsidRDefault="00CA3CA7" w:rsidP="00CA3CA7">
      <w:pPr>
        <w:pStyle w:val="QuoteCallOutHeader"/>
      </w:pPr>
      <w:r>
        <w:t>HTTPS</w:t>
      </w:r>
    </w:p>
    <w:p w14:paraId="742C69E1" w14:textId="6422C2D5" w:rsidR="00CA3CA7" w:rsidRDefault="00CA3CA7" w:rsidP="00CA3CA7">
      <w:pPr>
        <w:pStyle w:val="QuoteCallOut"/>
      </w:pPr>
      <w:r>
        <w:t xml:space="preserve">In this example we only expose HTTP as I </w:t>
      </w:r>
      <w:r w:rsidR="000052C3">
        <w:t>do not</w:t>
      </w:r>
      <w:r>
        <w:t xml:space="preserve"> want to go through the pain of setting up HTTPS in my development environment.  </w:t>
      </w:r>
    </w:p>
    <w:p w14:paraId="5F7E0A18" w14:textId="77777777" w:rsidR="00B32C72" w:rsidRDefault="00B32C72" w:rsidP="004B1600"/>
    <w:p w14:paraId="08A504D7" w14:textId="5CDE8415" w:rsidR="004B1600" w:rsidRDefault="004B1600" w:rsidP="004B1600">
      <w:r>
        <w:t xml:space="preserve">First, we set the HTTP server to be Kestrel using the </w:t>
      </w:r>
      <w:r w:rsidRPr="001A279C">
        <w:rPr>
          <w:rStyle w:val="SourceCodeChar"/>
        </w:rPr>
        <w:t>UseKestrel</w:t>
      </w:r>
      <w:r>
        <w:t xml:space="preserve"> method in the Program.cs.</w:t>
      </w:r>
    </w:p>
    <w:p w14:paraId="7D71CF14" w14:textId="6505DAD6" w:rsidR="000F03F6" w:rsidRDefault="000F03F6" w:rsidP="000F03F6">
      <w:pPr>
        <w:pStyle w:val="Caption"/>
        <w:keepNext/>
      </w:pPr>
      <w:r>
        <w:t xml:space="preserve">Listing </w:t>
      </w:r>
      <w:fldSimple w:instr=" SEQ Listing \* ARABIC ">
        <w:r w:rsidR="00B96565">
          <w:rPr>
            <w:noProof/>
          </w:rPr>
          <w:t>7</w:t>
        </w:r>
      </w:fldSimple>
      <w:r>
        <w:t xml:space="preserve"> Program.cs</w:t>
      </w:r>
    </w:p>
    <w:p w14:paraId="335CB79A" w14:textId="77777777" w:rsidR="002346B6" w:rsidRPr="002346B6" w:rsidRDefault="002346B6" w:rsidP="002346B6">
      <w:pPr>
        <w:pStyle w:val="SourceCode"/>
        <w:rPr>
          <w:color w:val="000000"/>
          <w:sz w:val="16"/>
          <w:szCs w:val="16"/>
        </w:rPr>
      </w:pPr>
      <w:r w:rsidRPr="002346B6">
        <w:rPr>
          <w:sz w:val="16"/>
          <w:szCs w:val="16"/>
        </w:rPr>
        <w:t>public</w:t>
      </w:r>
      <w:r w:rsidRPr="002346B6">
        <w:rPr>
          <w:color w:val="000000"/>
          <w:sz w:val="16"/>
          <w:szCs w:val="16"/>
        </w:rPr>
        <w:t xml:space="preserve"> </w:t>
      </w:r>
      <w:r w:rsidRPr="002346B6">
        <w:rPr>
          <w:sz w:val="16"/>
          <w:szCs w:val="16"/>
        </w:rPr>
        <w:t>class</w:t>
      </w:r>
      <w:r w:rsidRPr="002346B6">
        <w:rPr>
          <w:color w:val="000000"/>
          <w:sz w:val="16"/>
          <w:szCs w:val="16"/>
        </w:rPr>
        <w:t xml:space="preserve"> Program</w:t>
      </w:r>
    </w:p>
    <w:p w14:paraId="06FC5768" w14:textId="77777777" w:rsidR="002346B6" w:rsidRPr="002346B6" w:rsidRDefault="002346B6" w:rsidP="002346B6">
      <w:pPr>
        <w:pStyle w:val="SourceCode"/>
        <w:rPr>
          <w:color w:val="000000"/>
          <w:sz w:val="16"/>
          <w:szCs w:val="16"/>
        </w:rPr>
      </w:pPr>
      <w:r w:rsidRPr="002346B6">
        <w:rPr>
          <w:color w:val="000000"/>
          <w:sz w:val="16"/>
          <w:szCs w:val="16"/>
        </w:rPr>
        <w:t>{</w:t>
      </w:r>
    </w:p>
    <w:p w14:paraId="19B1D6B3" w14:textId="77777777" w:rsidR="002346B6" w:rsidRPr="002346B6" w:rsidRDefault="002346B6" w:rsidP="002346B6">
      <w:pPr>
        <w:pStyle w:val="SourceCode"/>
        <w:rPr>
          <w:color w:val="000000"/>
          <w:sz w:val="16"/>
          <w:szCs w:val="16"/>
        </w:rPr>
      </w:pPr>
      <w:r w:rsidRPr="002346B6">
        <w:rPr>
          <w:color w:val="000000"/>
          <w:sz w:val="16"/>
          <w:szCs w:val="16"/>
        </w:rPr>
        <w:tab/>
      </w:r>
      <w:r w:rsidRPr="002346B6">
        <w:rPr>
          <w:sz w:val="16"/>
          <w:szCs w:val="16"/>
        </w:rPr>
        <w:t>public</w:t>
      </w:r>
      <w:r w:rsidRPr="002346B6">
        <w:rPr>
          <w:color w:val="000000"/>
          <w:sz w:val="16"/>
          <w:szCs w:val="16"/>
        </w:rPr>
        <w:t xml:space="preserve"> </w:t>
      </w:r>
      <w:r w:rsidRPr="002346B6">
        <w:rPr>
          <w:sz w:val="16"/>
          <w:szCs w:val="16"/>
        </w:rPr>
        <w:t>static</w:t>
      </w:r>
      <w:r w:rsidRPr="002346B6">
        <w:rPr>
          <w:color w:val="000000"/>
          <w:sz w:val="16"/>
          <w:szCs w:val="16"/>
        </w:rPr>
        <w:t xml:space="preserve"> </w:t>
      </w:r>
      <w:r w:rsidRPr="002346B6">
        <w:rPr>
          <w:sz w:val="16"/>
          <w:szCs w:val="16"/>
        </w:rPr>
        <w:t>void</w:t>
      </w:r>
      <w:r w:rsidRPr="002346B6">
        <w:rPr>
          <w:color w:val="000000"/>
          <w:sz w:val="16"/>
          <w:szCs w:val="16"/>
        </w:rPr>
        <w:t xml:space="preserve"> Main(</w:t>
      </w:r>
      <w:r w:rsidRPr="002346B6">
        <w:rPr>
          <w:sz w:val="16"/>
          <w:szCs w:val="16"/>
        </w:rPr>
        <w:t>string</w:t>
      </w:r>
      <w:r w:rsidRPr="002346B6">
        <w:rPr>
          <w:color w:val="000000"/>
          <w:sz w:val="16"/>
          <w:szCs w:val="16"/>
        </w:rPr>
        <w:t>[] args)</w:t>
      </w:r>
    </w:p>
    <w:p w14:paraId="5686410E" w14:textId="77777777" w:rsidR="002346B6" w:rsidRPr="002346B6" w:rsidRDefault="002346B6" w:rsidP="002346B6">
      <w:pPr>
        <w:pStyle w:val="SourceCode"/>
        <w:rPr>
          <w:color w:val="000000"/>
          <w:sz w:val="16"/>
          <w:szCs w:val="16"/>
        </w:rPr>
      </w:pPr>
      <w:r w:rsidRPr="002346B6">
        <w:rPr>
          <w:color w:val="000000"/>
          <w:sz w:val="16"/>
          <w:szCs w:val="16"/>
        </w:rPr>
        <w:tab/>
        <w:t>{</w:t>
      </w:r>
    </w:p>
    <w:p w14:paraId="777AA07B"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sz w:val="16"/>
          <w:szCs w:val="16"/>
        </w:rPr>
        <w:t>var</w:t>
      </w:r>
      <w:r w:rsidRPr="002346B6">
        <w:rPr>
          <w:color w:val="000000"/>
          <w:sz w:val="16"/>
          <w:szCs w:val="16"/>
        </w:rPr>
        <w:t xml:space="preserve"> host = </w:t>
      </w:r>
      <w:r w:rsidRPr="002346B6">
        <w:rPr>
          <w:sz w:val="16"/>
          <w:szCs w:val="16"/>
        </w:rPr>
        <w:t>new</w:t>
      </w:r>
      <w:r w:rsidRPr="002346B6">
        <w:rPr>
          <w:color w:val="000000"/>
          <w:sz w:val="16"/>
          <w:szCs w:val="16"/>
        </w:rPr>
        <w:t xml:space="preserve"> WebHostBuilder()</w:t>
      </w:r>
    </w:p>
    <w:p w14:paraId="366B8C30" w14:textId="77777777" w:rsidR="002346B6" w:rsidRPr="004B1600" w:rsidRDefault="002346B6" w:rsidP="002346B6">
      <w:pPr>
        <w:pStyle w:val="SourceCode"/>
        <w:rPr>
          <w:b/>
          <w:bCs/>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4B1600">
        <w:rPr>
          <w:b/>
          <w:bCs/>
          <w:color w:val="000000"/>
          <w:sz w:val="16"/>
          <w:szCs w:val="16"/>
        </w:rPr>
        <w:t>.UseHttpSys()</w:t>
      </w:r>
    </w:p>
    <w:p w14:paraId="56EDF0DE"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.Configure(appBuilder =&gt; appBuilder.Run(</w:t>
      </w:r>
    </w:p>
    <w:p w14:paraId="013E4FEA"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async</w:t>
      </w:r>
      <w:r w:rsidRPr="002346B6">
        <w:rPr>
          <w:color w:val="000000"/>
          <w:sz w:val="16"/>
          <w:szCs w:val="16"/>
        </w:rPr>
        <w:t xml:space="preserve"> ctx =&gt;</w:t>
      </w:r>
    </w:p>
    <w:p w14:paraId="4E8C80A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await</w:t>
      </w:r>
      <w:r w:rsidRPr="002346B6">
        <w:rPr>
          <w:color w:val="000000"/>
          <w:sz w:val="16"/>
          <w:szCs w:val="16"/>
        </w:rPr>
        <w:t xml:space="preserve"> ctx.Response.WriteAsync(</w:t>
      </w:r>
      <w:r w:rsidRPr="002346B6">
        <w:rPr>
          <w:color w:val="B41414"/>
          <w:sz w:val="16"/>
          <w:szCs w:val="16"/>
        </w:rPr>
        <w:t>"Hello World"</w:t>
      </w:r>
      <w:r w:rsidRPr="002346B6">
        <w:rPr>
          <w:color w:val="000000"/>
          <w:sz w:val="16"/>
          <w:szCs w:val="16"/>
        </w:rPr>
        <w:t>)))</w:t>
      </w:r>
    </w:p>
    <w:p w14:paraId="7F2F51F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.Build();</w:t>
      </w:r>
    </w:p>
    <w:p w14:paraId="55676B5B" w14:textId="77777777" w:rsidR="002346B6" w:rsidRPr="002346B6" w:rsidRDefault="002346B6" w:rsidP="002346B6">
      <w:pPr>
        <w:pStyle w:val="SourceCode"/>
        <w:rPr>
          <w:color w:val="000000"/>
          <w:sz w:val="16"/>
          <w:szCs w:val="16"/>
        </w:rPr>
      </w:pPr>
    </w:p>
    <w:p w14:paraId="7B8E75F8"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t>host.Run();</w:t>
      </w:r>
    </w:p>
    <w:p w14:paraId="2350AB39" w14:textId="77777777" w:rsidR="002346B6" w:rsidRPr="002346B6" w:rsidRDefault="002346B6" w:rsidP="002346B6">
      <w:pPr>
        <w:pStyle w:val="SourceCode"/>
        <w:rPr>
          <w:color w:val="000000"/>
          <w:sz w:val="16"/>
          <w:szCs w:val="16"/>
        </w:rPr>
      </w:pPr>
      <w:r w:rsidRPr="002346B6">
        <w:rPr>
          <w:color w:val="000000"/>
          <w:sz w:val="16"/>
          <w:szCs w:val="16"/>
        </w:rPr>
        <w:tab/>
        <w:t>}</w:t>
      </w:r>
    </w:p>
    <w:p w14:paraId="30573C76" w14:textId="199384DC" w:rsidR="000F03F6" w:rsidRPr="002346B6" w:rsidRDefault="002346B6" w:rsidP="002346B6">
      <w:pPr>
        <w:pStyle w:val="SourceCode"/>
        <w:rPr>
          <w:color w:val="000000"/>
          <w:sz w:val="16"/>
          <w:szCs w:val="16"/>
        </w:rPr>
      </w:pPr>
      <w:r w:rsidRPr="002346B6">
        <w:rPr>
          <w:color w:val="000000"/>
          <w:sz w:val="16"/>
          <w:szCs w:val="16"/>
        </w:rPr>
        <w:t>}</w:t>
      </w:r>
    </w:p>
    <w:p w14:paraId="66B298BB" w14:textId="6C9A2EC6" w:rsidR="004B1600" w:rsidRDefault="004B1600" w:rsidP="004B1600">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Project</w:t>
      </w:r>
      <w:r>
        <w:t xml:space="preserve"> which causes dotnet to run this projects executable as a standalone process. </w:t>
      </w:r>
    </w:p>
    <w:p w14:paraId="64C589AE" w14:textId="5D464A4B" w:rsidR="000F1FE1" w:rsidRDefault="000F1FE1" w:rsidP="000F1FE1">
      <w:pPr>
        <w:pStyle w:val="Caption"/>
        <w:keepNext/>
      </w:pPr>
      <w:r>
        <w:t xml:space="preserve">Listing </w:t>
      </w:r>
      <w:fldSimple w:instr=" SEQ Listing \* ARABIC ">
        <w:r w:rsidR="00B96565">
          <w:rPr>
            <w:noProof/>
          </w:rPr>
          <w:t>8</w:t>
        </w:r>
      </w:fldSimple>
      <w:r>
        <w:t xml:space="preserve"> Program/launchSettings.json</w:t>
      </w:r>
    </w:p>
    <w:p w14:paraId="501A8E86" w14:textId="77777777" w:rsidR="000F1FE1" w:rsidRDefault="000F1FE1" w:rsidP="000F1FE1">
      <w:pPr>
        <w:pStyle w:val="SourceCode"/>
      </w:pPr>
      <w:r>
        <w:t>{</w:t>
      </w:r>
    </w:p>
    <w:p w14:paraId="25DA78D5" w14:textId="77777777" w:rsidR="000F1FE1" w:rsidRDefault="000F1FE1" w:rsidP="000F1FE1">
      <w:pPr>
        <w:pStyle w:val="SourceCode"/>
      </w:pPr>
      <w:r>
        <w:t xml:space="preserve">  </w:t>
      </w:r>
      <w:r>
        <w:rPr>
          <w:color w:val="2E75B6"/>
        </w:rPr>
        <w:t>"$schema"</w:t>
      </w:r>
      <w:r>
        <w:t xml:space="preserve">: </w:t>
      </w:r>
      <w:r>
        <w:rPr>
          <w:color w:val="A31515"/>
        </w:rPr>
        <w:t>"http://json.schemastore.org/launchsettings.json"</w:t>
      </w:r>
      <w:r>
        <w:t>,</w:t>
      </w:r>
    </w:p>
    <w:p w14:paraId="495A482A" w14:textId="77777777" w:rsidR="000F1FE1" w:rsidRDefault="000F1FE1" w:rsidP="000F1FE1">
      <w:pPr>
        <w:pStyle w:val="SourceCode"/>
      </w:pPr>
      <w:r>
        <w:t xml:space="preserve">  </w:t>
      </w:r>
      <w:r>
        <w:rPr>
          <w:color w:val="2E75B6"/>
        </w:rPr>
        <w:t>"profiles"</w:t>
      </w:r>
      <w:r>
        <w:t>: {</w:t>
      </w:r>
    </w:p>
    <w:p w14:paraId="278F435C" w14:textId="77777777" w:rsidR="000F1FE1" w:rsidRDefault="000F1FE1" w:rsidP="000F1FE1">
      <w:pPr>
        <w:pStyle w:val="SourceCode"/>
      </w:pPr>
      <w:r>
        <w:t xml:space="preserve">    </w:t>
      </w:r>
      <w:r>
        <w:rPr>
          <w:color w:val="2E75B6"/>
        </w:rPr>
        <w:t>"HttpSysStandalone"</w:t>
      </w:r>
      <w:r>
        <w:t>: {</w:t>
      </w:r>
    </w:p>
    <w:p w14:paraId="3E17DA91" w14:textId="77777777" w:rsidR="000F1FE1" w:rsidRDefault="000F1FE1" w:rsidP="00254180">
      <w:pPr>
        <w:pStyle w:val="SourceCodeStrong"/>
      </w:pPr>
      <w:r>
        <w:t xml:space="preserve">      "commandName": </w:t>
      </w:r>
      <w:r>
        <w:rPr>
          <w:color w:val="A31515"/>
        </w:rPr>
        <w:t>"Project"</w:t>
      </w:r>
      <w:r>
        <w:t>,</w:t>
      </w:r>
    </w:p>
    <w:p w14:paraId="3428C4B8" w14:textId="77777777" w:rsidR="000F1FE1" w:rsidRDefault="000F1FE1" w:rsidP="000F1FE1">
      <w:pPr>
        <w:pStyle w:val="SourceCode"/>
      </w:pPr>
      <w:r>
        <w:t xml:space="preserve">      </w:t>
      </w:r>
      <w:r>
        <w:rPr>
          <w:color w:val="2E75B6"/>
        </w:rPr>
        <w:t>"launchBrowser"</w:t>
      </w:r>
      <w:r>
        <w:t xml:space="preserve">: </w:t>
      </w:r>
      <w:r>
        <w:rPr>
          <w:color w:val="0000FF"/>
        </w:rPr>
        <w:t>true</w:t>
      </w:r>
      <w:r>
        <w:t>,</w:t>
      </w:r>
    </w:p>
    <w:p w14:paraId="1B0F8ABB" w14:textId="77777777" w:rsidR="000F1FE1" w:rsidRDefault="000F1FE1" w:rsidP="000F1FE1">
      <w:pPr>
        <w:pStyle w:val="SourceCode"/>
      </w:pPr>
      <w:r>
        <w:t xml:space="preserve">      </w:t>
      </w:r>
      <w:r>
        <w:rPr>
          <w:color w:val="2E75B6"/>
        </w:rPr>
        <w:t>"environmentVariables"</w:t>
      </w:r>
      <w:r>
        <w:t>: {</w:t>
      </w:r>
    </w:p>
    <w:p w14:paraId="3E49F124" w14:textId="77777777" w:rsidR="000F1FE1" w:rsidRDefault="000F1FE1" w:rsidP="000F1FE1">
      <w:pPr>
        <w:pStyle w:val="SourceCode"/>
      </w:pPr>
      <w:r>
        <w:t xml:space="preserve">        </w:t>
      </w:r>
      <w:r>
        <w:rPr>
          <w:color w:val="2E75B6"/>
        </w:rPr>
        <w:t>"ASPNETCORE_ENVIRONMENT"</w:t>
      </w:r>
      <w:r>
        <w:t xml:space="preserve">: </w:t>
      </w:r>
      <w:r>
        <w:rPr>
          <w:color w:val="A31515"/>
        </w:rPr>
        <w:t>"Development"</w:t>
      </w:r>
    </w:p>
    <w:p w14:paraId="35B4B750" w14:textId="77777777" w:rsidR="000F1FE1" w:rsidRDefault="000F1FE1" w:rsidP="000F1FE1">
      <w:pPr>
        <w:pStyle w:val="SourceCode"/>
      </w:pPr>
      <w:r>
        <w:t xml:space="preserve">      },</w:t>
      </w:r>
    </w:p>
    <w:p w14:paraId="70E94B9B" w14:textId="77777777" w:rsidR="000F1FE1" w:rsidRDefault="000F1FE1" w:rsidP="000F1FE1">
      <w:pPr>
        <w:pStyle w:val="SourceCode"/>
      </w:pPr>
      <w:r>
        <w:t xml:space="preserve">      </w:t>
      </w:r>
      <w:r>
        <w:rPr>
          <w:color w:val="2E75B6"/>
        </w:rPr>
        <w:t>"applicationUrl"</w:t>
      </w:r>
      <w:r>
        <w:t xml:space="preserve">: </w:t>
      </w:r>
      <w:r>
        <w:rPr>
          <w:color w:val="A31515"/>
        </w:rPr>
        <w:t>"http://localhost:5000"</w:t>
      </w:r>
    </w:p>
    <w:p w14:paraId="41066774" w14:textId="77777777" w:rsidR="000F1FE1" w:rsidRDefault="000F1FE1" w:rsidP="000F1FE1">
      <w:pPr>
        <w:pStyle w:val="SourceCode"/>
      </w:pPr>
      <w:r>
        <w:t xml:space="preserve">    }</w:t>
      </w:r>
    </w:p>
    <w:p w14:paraId="2DBBA795" w14:textId="77777777" w:rsidR="000F1FE1" w:rsidRDefault="000F1FE1" w:rsidP="000F1FE1">
      <w:pPr>
        <w:pStyle w:val="SourceCode"/>
      </w:pPr>
      <w:r>
        <w:t xml:space="preserve">  }</w:t>
      </w:r>
    </w:p>
    <w:p w14:paraId="1A36DCE5" w14:textId="1318BBD3" w:rsidR="0093462E" w:rsidRDefault="000F1FE1" w:rsidP="000F1FE1">
      <w:pPr>
        <w:pStyle w:val="SourceCode"/>
      </w:pPr>
      <w:r>
        <w:t>}</w:t>
      </w:r>
    </w:p>
    <w:p w14:paraId="2D213EA7" w14:textId="5900F30F" w:rsidR="00C1339C" w:rsidRDefault="00C1339C" w:rsidP="00DB3CB2"/>
    <w:p w14:paraId="14797665" w14:textId="444255AE" w:rsidR="0034709F" w:rsidRDefault="0034709F" w:rsidP="00DB3CB2">
      <w:pPr>
        <w:rPr>
          <w:rStyle w:val="CommandChar"/>
        </w:rPr>
      </w:pPr>
      <w:r>
        <w:t xml:space="preserve">At runtime we have only one process </w:t>
      </w:r>
      <w:r w:rsidR="002F63C4">
        <w:rPr>
          <w:rStyle w:val="CommandChar"/>
        </w:rPr>
        <w:t>2</w:t>
      </w:r>
      <w:r w:rsidRPr="000667BC">
        <w:rPr>
          <w:rStyle w:val="CommandChar"/>
        </w:rPr>
        <w:t>.</w:t>
      </w:r>
      <w:r w:rsidR="001767DD">
        <w:rPr>
          <w:rStyle w:val="CommandChar"/>
        </w:rPr>
        <w:t xml:space="preserve"> HTTPSys Standalone</w:t>
      </w:r>
      <w:r w:rsidRPr="000667BC">
        <w:rPr>
          <w:rStyle w:val="CommandChar"/>
        </w:rPr>
        <w:t>.exe</w:t>
      </w:r>
    </w:p>
    <w:p w14:paraId="7FDEA04F" w14:textId="1503D68F" w:rsidR="00D357DD" w:rsidRDefault="00D357DD" w:rsidP="008210A9">
      <w:pPr>
        <w:pStyle w:val="Heading4"/>
      </w:pPr>
      <w:r>
        <w:lastRenderedPageBreak/>
        <w:t>IIS In process</w:t>
      </w:r>
    </w:p>
    <w:p w14:paraId="4F4AF394" w14:textId="01A6A0BD" w:rsidR="00A94F4D" w:rsidRPr="00A94F4D" w:rsidRDefault="004E41E4" w:rsidP="00A94F4D">
      <w:hyperlink r:id="rId19" w:history="1">
        <w:r w:rsidR="00A94F4D" w:rsidRPr="00A94F4D">
          <w:rPr>
            <w:rStyle w:val="Hyperlink"/>
            <w:rFonts w:cstheme="minorBidi"/>
          </w:rPr>
          <w:t>SourceCode</w:t>
        </w:r>
      </w:hyperlink>
    </w:p>
    <w:p w14:paraId="1CAEC251" w14:textId="136820BF" w:rsidR="00310729" w:rsidRPr="00310729" w:rsidRDefault="00310729" w:rsidP="00310729">
      <w:r w:rsidRPr="00310729">
        <w:rPr>
          <w:noProof/>
        </w:rPr>
        <w:drawing>
          <wp:inline distT="0" distB="0" distL="0" distR="0" wp14:anchorId="1CBCFD81" wp14:editId="52164021">
            <wp:extent cx="3843248" cy="7315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6030" cy="735856"/>
                    </a:xfrm>
                    <a:prstGeom prst="rect">
                      <a:avLst/>
                    </a:prstGeom>
                  </pic:spPr>
                </pic:pic>
              </a:graphicData>
            </a:graphic>
          </wp:inline>
        </w:drawing>
      </w:r>
    </w:p>
    <w:p w14:paraId="3CD26A72" w14:textId="77777777" w:rsidR="00F82DEB" w:rsidRDefault="00F82DEB" w:rsidP="00F82DEB">
      <w:pPr>
        <w:pStyle w:val="QuoteCallOutHeader"/>
      </w:pPr>
      <w:r>
        <w:t>HTTPS</w:t>
      </w:r>
    </w:p>
    <w:p w14:paraId="6F4A5FA4" w14:textId="1D4E9E28" w:rsidR="00F82DEB" w:rsidRDefault="00F82DEB" w:rsidP="00F82DEB">
      <w:pPr>
        <w:pStyle w:val="QuoteCallOut"/>
      </w:pPr>
      <w:r>
        <w:t xml:space="preserve">In this example we </w:t>
      </w:r>
      <w:r w:rsidR="000D3375">
        <w:t>expose both http and http endpoints</w:t>
      </w:r>
    </w:p>
    <w:p w14:paraId="6A7F9DB7" w14:textId="720B2D12" w:rsidR="00F82DEB" w:rsidRDefault="00F82DEB" w:rsidP="00F82DEB"/>
    <w:p w14:paraId="31CD024D" w14:textId="2912D597" w:rsidR="00917208" w:rsidRPr="00F82DEB" w:rsidRDefault="001A3C54" w:rsidP="00F82DEB">
      <w:r>
        <w:t>First,</w:t>
      </w:r>
      <w:r w:rsidR="00917208">
        <w:t xml:space="preserve"> we set our </w:t>
      </w:r>
      <w:r w:rsidR="00917208" w:rsidRPr="00917208">
        <w:rPr>
          <w:rStyle w:val="SourceCodeChar"/>
        </w:rPr>
        <w:t>Program.cs</w:t>
      </w:r>
      <w:r w:rsidR="00917208">
        <w:t xml:space="preserve"> to use IIS.</w:t>
      </w:r>
    </w:p>
    <w:p w14:paraId="16EEEBB4" w14:textId="3880EC3D" w:rsidR="00C24516" w:rsidRDefault="00C24516" w:rsidP="00C24516">
      <w:pPr>
        <w:pStyle w:val="Caption"/>
        <w:keepNext/>
      </w:pPr>
      <w:r>
        <w:t xml:space="preserve">Listing </w:t>
      </w:r>
      <w:fldSimple w:instr=" SEQ Listing \* ARABIC ">
        <w:r w:rsidR="00B96565">
          <w:rPr>
            <w:noProof/>
          </w:rPr>
          <w:t>9</w:t>
        </w:r>
      </w:fldSimple>
      <w:r>
        <w:t xml:space="preserve"> Program.cs</w:t>
      </w:r>
    </w:p>
    <w:p w14:paraId="21115367" w14:textId="77777777" w:rsidR="005B35C6" w:rsidRPr="004F552B" w:rsidRDefault="005B35C6" w:rsidP="005B35C6">
      <w:pPr>
        <w:pStyle w:val="SourceCode"/>
        <w:rPr>
          <w:color w:val="000000"/>
          <w:sz w:val="16"/>
          <w:szCs w:val="16"/>
        </w:rPr>
      </w:pPr>
      <w:r w:rsidRPr="004F552B">
        <w:rPr>
          <w:sz w:val="16"/>
          <w:szCs w:val="16"/>
        </w:rPr>
        <w:t>public</w:t>
      </w:r>
      <w:r w:rsidRPr="004F552B">
        <w:rPr>
          <w:color w:val="000000"/>
          <w:sz w:val="16"/>
          <w:szCs w:val="16"/>
        </w:rPr>
        <w:t xml:space="preserve"> </w:t>
      </w:r>
      <w:r w:rsidRPr="004F552B">
        <w:rPr>
          <w:sz w:val="16"/>
          <w:szCs w:val="16"/>
        </w:rPr>
        <w:t>class</w:t>
      </w:r>
      <w:r w:rsidRPr="004F552B">
        <w:rPr>
          <w:color w:val="000000"/>
          <w:sz w:val="16"/>
          <w:szCs w:val="16"/>
        </w:rPr>
        <w:t xml:space="preserve"> Program</w:t>
      </w:r>
    </w:p>
    <w:p w14:paraId="30B962FF" w14:textId="77777777" w:rsidR="005B35C6" w:rsidRPr="004F552B" w:rsidRDefault="005B35C6" w:rsidP="005B35C6">
      <w:pPr>
        <w:pStyle w:val="SourceCode"/>
        <w:rPr>
          <w:color w:val="000000"/>
          <w:sz w:val="16"/>
          <w:szCs w:val="16"/>
        </w:rPr>
      </w:pPr>
      <w:r w:rsidRPr="004F552B">
        <w:rPr>
          <w:color w:val="000000"/>
          <w:sz w:val="16"/>
          <w:szCs w:val="16"/>
        </w:rPr>
        <w:t>{</w:t>
      </w:r>
    </w:p>
    <w:p w14:paraId="53179C8A" w14:textId="77777777" w:rsidR="005B35C6" w:rsidRPr="004F552B" w:rsidRDefault="005B35C6" w:rsidP="005B35C6">
      <w:pPr>
        <w:pStyle w:val="SourceCode"/>
        <w:rPr>
          <w:color w:val="000000"/>
          <w:sz w:val="16"/>
          <w:szCs w:val="16"/>
        </w:rPr>
      </w:pPr>
      <w:r w:rsidRPr="004F552B">
        <w:rPr>
          <w:color w:val="000000"/>
          <w:sz w:val="16"/>
          <w:szCs w:val="16"/>
        </w:rPr>
        <w:tab/>
      </w:r>
      <w:r w:rsidRPr="004F552B">
        <w:rPr>
          <w:sz w:val="16"/>
          <w:szCs w:val="16"/>
        </w:rPr>
        <w:t>public</w:t>
      </w:r>
      <w:r w:rsidRPr="004F552B">
        <w:rPr>
          <w:color w:val="000000"/>
          <w:sz w:val="16"/>
          <w:szCs w:val="16"/>
        </w:rPr>
        <w:t xml:space="preserve"> </w:t>
      </w:r>
      <w:r w:rsidRPr="004F552B">
        <w:rPr>
          <w:sz w:val="16"/>
          <w:szCs w:val="16"/>
        </w:rPr>
        <w:t>static</w:t>
      </w:r>
      <w:r w:rsidRPr="004F552B">
        <w:rPr>
          <w:color w:val="000000"/>
          <w:sz w:val="16"/>
          <w:szCs w:val="16"/>
        </w:rPr>
        <w:t xml:space="preserve"> </w:t>
      </w:r>
      <w:r w:rsidRPr="004F552B">
        <w:rPr>
          <w:sz w:val="16"/>
          <w:szCs w:val="16"/>
        </w:rPr>
        <w:t>void</w:t>
      </w:r>
      <w:r w:rsidRPr="004F552B">
        <w:rPr>
          <w:color w:val="000000"/>
          <w:sz w:val="16"/>
          <w:szCs w:val="16"/>
        </w:rPr>
        <w:t xml:space="preserve"> Main(</w:t>
      </w:r>
      <w:r w:rsidRPr="004F552B">
        <w:rPr>
          <w:sz w:val="16"/>
          <w:szCs w:val="16"/>
        </w:rPr>
        <w:t>string</w:t>
      </w:r>
      <w:r w:rsidRPr="004F552B">
        <w:rPr>
          <w:color w:val="000000"/>
          <w:sz w:val="16"/>
          <w:szCs w:val="16"/>
        </w:rPr>
        <w:t>[] args)</w:t>
      </w:r>
    </w:p>
    <w:p w14:paraId="4BDD340C" w14:textId="77777777" w:rsidR="005B35C6" w:rsidRPr="004F552B" w:rsidRDefault="005B35C6" w:rsidP="005B35C6">
      <w:pPr>
        <w:pStyle w:val="SourceCode"/>
        <w:rPr>
          <w:color w:val="000000"/>
          <w:sz w:val="16"/>
          <w:szCs w:val="16"/>
        </w:rPr>
      </w:pPr>
      <w:r w:rsidRPr="004F552B">
        <w:rPr>
          <w:color w:val="000000"/>
          <w:sz w:val="16"/>
          <w:szCs w:val="16"/>
        </w:rPr>
        <w:tab/>
        <w:t>{</w:t>
      </w:r>
    </w:p>
    <w:p w14:paraId="00228901"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sz w:val="16"/>
          <w:szCs w:val="16"/>
        </w:rPr>
        <w:t>var</w:t>
      </w:r>
      <w:r w:rsidRPr="004F552B">
        <w:rPr>
          <w:color w:val="000000"/>
          <w:sz w:val="16"/>
          <w:szCs w:val="16"/>
        </w:rPr>
        <w:t xml:space="preserve"> host = </w:t>
      </w:r>
      <w:r w:rsidRPr="004F552B">
        <w:rPr>
          <w:sz w:val="16"/>
          <w:szCs w:val="16"/>
        </w:rPr>
        <w:t>new</w:t>
      </w:r>
      <w:r w:rsidRPr="004F552B">
        <w:rPr>
          <w:color w:val="000000"/>
          <w:sz w:val="16"/>
          <w:szCs w:val="16"/>
        </w:rPr>
        <w:t xml:space="preserve"> WebHostBuilder()</w:t>
      </w:r>
    </w:p>
    <w:p w14:paraId="47EE9A45" w14:textId="77777777" w:rsidR="005B35C6" w:rsidRPr="004F552B" w:rsidRDefault="005B35C6" w:rsidP="005B35C6">
      <w:pPr>
        <w:pStyle w:val="SourceCode"/>
        <w:rPr>
          <w:b/>
          <w:bCs/>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b/>
          <w:bCs/>
          <w:color w:val="000000"/>
          <w:sz w:val="16"/>
          <w:szCs w:val="16"/>
        </w:rPr>
        <w:t>.UseIIS()</w:t>
      </w:r>
    </w:p>
    <w:p w14:paraId="27A117AB"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.Configure(appBuilder =&gt; appBuilder.Run(</w:t>
      </w:r>
      <w:r w:rsidRPr="004F552B">
        <w:rPr>
          <w:sz w:val="16"/>
          <w:szCs w:val="16"/>
        </w:rPr>
        <w:t>async</w:t>
      </w:r>
      <w:r w:rsidRPr="004F552B">
        <w:rPr>
          <w:color w:val="000000"/>
          <w:sz w:val="16"/>
          <w:szCs w:val="16"/>
        </w:rPr>
        <w:t xml:space="preserve"> ctx =&gt;</w:t>
      </w:r>
    </w:p>
    <w:p w14:paraId="6A15D1BC"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color w:val="000000"/>
          <w:sz w:val="16"/>
          <w:szCs w:val="16"/>
        </w:rPr>
        <w:tab/>
      </w:r>
      <w:r w:rsidRPr="004F552B">
        <w:rPr>
          <w:sz w:val="16"/>
          <w:szCs w:val="16"/>
        </w:rPr>
        <w:t>await</w:t>
      </w:r>
      <w:r w:rsidRPr="004F552B">
        <w:rPr>
          <w:color w:val="000000"/>
          <w:sz w:val="16"/>
          <w:szCs w:val="16"/>
        </w:rPr>
        <w:t xml:space="preserve"> ctx.Response.WriteAsync(</w:t>
      </w:r>
      <w:r w:rsidRPr="004F552B">
        <w:rPr>
          <w:color w:val="B41414"/>
          <w:sz w:val="16"/>
          <w:szCs w:val="16"/>
        </w:rPr>
        <w:t>"Hello World"</w:t>
      </w:r>
      <w:r w:rsidRPr="004F552B">
        <w:rPr>
          <w:color w:val="000000"/>
          <w:sz w:val="16"/>
          <w:szCs w:val="16"/>
        </w:rPr>
        <w:t>)))</w:t>
      </w:r>
    </w:p>
    <w:p w14:paraId="621C1899"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.Build();</w:t>
      </w:r>
    </w:p>
    <w:p w14:paraId="6AE896B9" w14:textId="77777777" w:rsidR="005B35C6" w:rsidRPr="004F552B" w:rsidRDefault="005B35C6" w:rsidP="005B35C6">
      <w:pPr>
        <w:pStyle w:val="SourceCode"/>
        <w:rPr>
          <w:color w:val="000000"/>
          <w:sz w:val="16"/>
          <w:szCs w:val="16"/>
        </w:rPr>
      </w:pPr>
    </w:p>
    <w:p w14:paraId="77EB1BAF"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t>host.Run();</w:t>
      </w:r>
    </w:p>
    <w:p w14:paraId="1191F8BF" w14:textId="77777777" w:rsidR="005B35C6" w:rsidRPr="004F552B" w:rsidRDefault="005B35C6" w:rsidP="005B35C6">
      <w:pPr>
        <w:pStyle w:val="SourceCode"/>
        <w:rPr>
          <w:color w:val="000000"/>
          <w:sz w:val="16"/>
          <w:szCs w:val="16"/>
        </w:rPr>
      </w:pPr>
      <w:r w:rsidRPr="004F552B">
        <w:rPr>
          <w:color w:val="000000"/>
          <w:sz w:val="16"/>
          <w:szCs w:val="16"/>
        </w:rPr>
        <w:tab/>
        <w:t>}</w:t>
      </w:r>
    </w:p>
    <w:p w14:paraId="5F6722A0" w14:textId="2E3132C5" w:rsidR="005B35C6" w:rsidRPr="004F552B" w:rsidRDefault="005B35C6" w:rsidP="005B35C6">
      <w:pPr>
        <w:pStyle w:val="SourceCode"/>
        <w:rPr>
          <w:color w:val="000000"/>
          <w:sz w:val="16"/>
          <w:szCs w:val="16"/>
        </w:rPr>
      </w:pPr>
      <w:r w:rsidRPr="004F552B">
        <w:rPr>
          <w:color w:val="000000"/>
          <w:sz w:val="16"/>
          <w:szCs w:val="16"/>
        </w:rPr>
        <w:t>}</w:t>
      </w:r>
    </w:p>
    <w:p w14:paraId="30757540" w14:textId="36EAA9BC" w:rsidR="005B35C6" w:rsidRDefault="005B35C6" w:rsidP="005B35C6">
      <w:pPr>
        <w:pStyle w:val="SourceCode"/>
        <w:rPr>
          <w:color w:val="000000"/>
        </w:rPr>
      </w:pPr>
    </w:p>
    <w:p w14:paraId="2384FDE8" w14:textId="718A9787" w:rsidR="00020711" w:rsidRDefault="00020711" w:rsidP="00020711">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w:t>
      </w:r>
    </w:p>
    <w:p w14:paraId="637E6630" w14:textId="77777777" w:rsidR="00020711" w:rsidRDefault="00020711" w:rsidP="005B35C6">
      <w:pPr>
        <w:pStyle w:val="SourceCode"/>
        <w:rPr>
          <w:color w:val="000000"/>
        </w:rPr>
      </w:pPr>
    </w:p>
    <w:p w14:paraId="3C688B07" w14:textId="0F3F4884" w:rsidR="00FC241E" w:rsidRDefault="00FC241E" w:rsidP="005B35C6">
      <w:pPr>
        <w:pStyle w:val="Caption"/>
        <w:keepNext/>
      </w:pPr>
      <w:r>
        <w:t xml:space="preserve">Listing </w:t>
      </w:r>
      <w:fldSimple w:instr=" SEQ Listing \* ARABIC ">
        <w:r w:rsidR="00B96565">
          <w:rPr>
            <w:noProof/>
          </w:rPr>
          <w:t>10</w:t>
        </w:r>
      </w:fldSimple>
      <w:r>
        <w:t xml:space="preserve"> Properties/launchSettings.json</w:t>
      </w:r>
    </w:p>
    <w:p w14:paraId="72F5F0B1" w14:textId="77777777" w:rsidR="00FC241E" w:rsidRPr="001A3C54" w:rsidRDefault="00FC241E" w:rsidP="001A3C54">
      <w:pPr>
        <w:pStyle w:val="SourceCode"/>
        <w:rPr>
          <w:sz w:val="16"/>
          <w:szCs w:val="16"/>
        </w:rPr>
      </w:pPr>
      <w:r w:rsidRPr="001A3C54">
        <w:rPr>
          <w:sz w:val="16"/>
          <w:szCs w:val="16"/>
        </w:rPr>
        <w:t>{</w:t>
      </w:r>
    </w:p>
    <w:p w14:paraId="601FAFC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"iisSettings"</w:t>
      </w:r>
      <w:r w:rsidRPr="001A3C54">
        <w:rPr>
          <w:sz w:val="16"/>
          <w:szCs w:val="16"/>
        </w:rPr>
        <w:t>: {</w:t>
      </w:r>
    </w:p>
    <w:p w14:paraId="3AA69040"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"windowsAuthentication"</w:t>
      </w:r>
      <w:r w:rsidRPr="001A3C54">
        <w:rPr>
          <w:sz w:val="16"/>
          <w:szCs w:val="16"/>
        </w:rPr>
        <w:t xml:space="preserve">: </w:t>
      </w:r>
      <w:r w:rsidRPr="001A3C54">
        <w:rPr>
          <w:color w:val="0000FF"/>
          <w:sz w:val="16"/>
          <w:szCs w:val="16"/>
        </w:rPr>
        <w:t>false</w:t>
      </w:r>
      <w:r w:rsidRPr="001A3C54">
        <w:rPr>
          <w:sz w:val="16"/>
          <w:szCs w:val="16"/>
        </w:rPr>
        <w:t xml:space="preserve">, </w:t>
      </w:r>
    </w:p>
    <w:p w14:paraId="22F8BADF"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"anonymousAuthentication"</w:t>
      </w:r>
      <w:r w:rsidRPr="001A3C54">
        <w:rPr>
          <w:sz w:val="16"/>
          <w:szCs w:val="16"/>
        </w:rPr>
        <w:t xml:space="preserve">: </w:t>
      </w:r>
      <w:r w:rsidRPr="001A3C54">
        <w:rPr>
          <w:color w:val="0000FF"/>
          <w:sz w:val="16"/>
          <w:szCs w:val="16"/>
        </w:rPr>
        <w:t>true</w:t>
      </w:r>
      <w:r w:rsidRPr="001A3C54">
        <w:rPr>
          <w:sz w:val="16"/>
          <w:szCs w:val="16"/>
        </w:rPr>
        <w:t xml:space="preserve">, </w:t>
      </w:r>
    </w:p>
    <w:p w14:paraId="3B25CBC3"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"iisExpress"</w:t>
      </w:r>
      <w:r w:rsidRPr="001A3C54">
        <w:rPr>
          <w:sz w:val="16"/>
          <w:szCs w:val="16"/>
        </w:rPr>
        <w:t>: {</w:t>
      </w:r>
    </w:p>
    <w:p w14:paraId="3406CE0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"applicationUrl"</w:t>
      </w:r>
      <w:r w:rsidRPr="001A3C54">
        <w:rPr>
          <w:sz w:val="16"/>
          <w:szCs w:val="16"/>
        </w:rPr>
        <w:t xml:space="preserve">: </w:t>
      </w:r>
      <w:r w:rsidRPr="001A3C54">
        <w:rPr>
          <w:color w:val="A31515"/>
          <w:sz w:val="16"/>
          <w:szCs w:val="16"/>
        </w:rPr>
        <w:t>"http://localhost:57647"</w:t>
      </w:r>
      <w:r w:rsidRPr="001A3C54">
        <w:rPr>
          <w:sz w:val="16"/>
          <w:szCs w:val="16"/>
        </w:rPr>
        <w:t>,</w:t>
      </w:r>
    </w:p>
    <w:p w14:paraId="0419F839"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"sslPort"</w:t>
      </w:r>
      <w:r w:rsidRPr="001A3C54">
        <w:rPr>
          <w:sz w:val="16"/>
          <w:szCs w:val="16"/>
        </w:rPr>
        <w:t>: 44360</w:t>
      </w:r>
    </w:p>
    <w:p w14:paraId="73545FD9" w14:textId="77777777" w:rsidR="00FC241E" w:rsidRPr="001A3C54" w:rsidRDefault="00FC241E" w:rsidP="001A3C54">
      <w:pPr>
        <w:pStyle w:val="SourceCode"/>
        <w:rPr>
          <w:sz w:val="16"/>
          <w:szCs w:val="16"/>
        </w:rPr>
      </w:pPr>
      <w:r w:rsidRPr="001A3C54">
        <w:rPr>
          <w:sz w:val="16"/>
          <w:szCs w:val="16"/>
        </w:rPr>
        <w:t xml:space="preserve">    }</w:t>
      </w:r>
    </w:p>
    <w:p w14:paraId="06EDEA11" w14:textId="77777777" w:rsidR="00FC241E" w:rsidRPr="001A3C54" w:rsidRDefault="00FC241E" w:rsidP="001A3C54">
      <w:pPr>
        <w:pStyle w:val="SourceCode"/>
        <w:rPr>
          <w:sz w:val="16"/>
          <w:szCs w:val="16"/>
        </w:rPr>
      </w:pPr>
      <w:r w:rsidRPr="001A3C54">
        <w:rPr>
          <w:sz w:val="16"/>
          <w:szCs w:val="16"/>
        </w:rPr>
        <w:t xml:space="preserve">  },</w:t>
      </w:r>
    </w:p>
    <w:p w14:paraId="703946BE"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"profiles"</w:t>
      </w:r>
      <w:r w:rsidRPr="001A3C54">
        <w:rPr>
          <w:sz w:val="16"/>
          <w:szCs w:val="16"/>
        </w:rPr>
        <w:t>: {</w:t>
      </w:r>
    </w:p>
    <w:p w14:paraId="605BEC8B"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 Express"</w:t>
      </w:r>
      <w:r w:rsidRPr="001A3C54">
        <w:rPr>
          <w:sz w:val="16"/>
          <w:szCs w:val="16"/>
        </w:rPr>
        <w:t>: {</w:t>
      </w:r>
    </w:p>
    <w:p w14:paraId="418E84B6" w14:textId="77777777" w:rsidR="00FC241E" w:rsidRPr="001A3C54" w:rsidRDefault="00FC241E" w:rsidP="001A3C54">
      <w:pPr>
        <w:pStyle w:val="SourceCode"/>
        <w:rPr>
          <w:b/>
          <w:bCs/>
          <w:sz w:val="16"/>
          <w:szCs w:val="16"/>
        </w:rPr>
      </w:pPr>
      <w:r w:rsidRPr="001A3C54">
        <w:rPr>
          <w:sz w:val="16"/>
          <w:szCs w:val="16"/>
        </w:rPr>
        <w:t xml:space="preserve">      </w:t>
      </w:r>
      <w:r w:rsidRPr="001A3C54">
        <w:rPr>
          <w:b/>
          <w:bCs/>
          <w:sz w:val="16"/>
          <w:szCs w:val="16"/>
        </w:rPr>
        <w:t xml:space="preserve">"commandName": </w:t>
      </w:r>
      <w:r w:rsidRPr="001A3C54">
        <w:rPr>
          <w:b/>
          <w:bCs/>
          <w:color w:val="A31515"/>
          <w:sz w:val="16"/>
          <w:szCs w:val="16"/>
        </w:rPr>
        <w:t>"IISExpress"</w:t>
      </w:r>
      <w:r w:rsidRPr="001A3C54">
        <w:rPr>
          <w:b/>
          <w:bCs/>
          <w:sz w:val="16"/>
          <w:szCs w:val="16"/>
        </w:rPr>
        <w:t>,</w:t>
      </w:r>
    </w:p>
    <w:p w14:paraId="13860965"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"launchBrowser"</w:t>
      </w:r>
      <w:r w:rsidRPr="001A3C54">
        <w:rPr>
          <w:sz w:val="16"/>
          <w:szCs w:val="16"/>
        </w:rPr>
        <w:t xml:space="preserve">: </w:t>
      </w:r>
      <w:r w:rsidRPr="001A3C54">
        <w:rPr>
          <w:color w:val="0000FF"/>
          <w:sz w:val="16"/>
          <w:szCs w:val="16"/>
        </w:rPr>
        <w:t>true</w:t>
      </w:r>
      <w:r w:rsidRPr="001A3C54">
        <w:rPr>
          <w:sz w:val="16"/>
          <w:szCs w:val="16"/>
        </w:rPr>
        <w:t>,</w:t>
      </w:r>
    </w:p>
    <w:p w14:paraId="182321EA"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"environmentVariables"</w:t>
      </w:r>
      <w:r w:rsidRPr="001A3C54">
        <w:rPr>
          <w:sz w:val="16"/>
          <w:szCs w:val="16"/>
        </w:rPr>
        <w:t>: {</w:t>
      </w:r>
    </w:p>
    <w:p w14:paraId="16D8C6A8"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"ASPNETCORE_ENVIRONMENT"</w:t>
      </w:r>
      <w:r w:rsidRPr="001A3C54">
        <w:rPr>
          <w:sz w:val="16"/>
          <w:szCs w:val="16"/>
        </w:rPr>
        <w:t xml:space="preserve">: </w:t>
      </w:r>
      <w:r w:rsidRPr="001A3C54">
        <w:rPr>
          <w:color w:val="A31515"/>
          <w:sz w:val="16"/>
          <w:szCs w:val="16"/>
        </w:rPr>
        <w:t>"Development"</w:t>
      </w:r>
    </w:p>
    <w:p w14:paraId="1549DACC" w14:textId="77777777" w:rsidR="00FC241E" w:rsidRPr="001A3C54" w:rsidRDefault="00FC241E" w:rsidP="001A3C54">
      <w:pPr>
        <w:pStyle w:val="SourceCode"/>
        <w:rPr>
          <w:sz w:val="16"/>
          <w:szCs w:val="16"/>
        </w:rPr>
      </w:pPr>
      <w:r w:rsidRPr="001A3C54">
        <w:rPr>
          <w:sz w:val="16"/>
          <w:szCs w:val="16"/>
        </w:rPr>
        <w:t xml:space="preserve">      }</w:t>
      </w:r>
    </w:p>
    <w:p w14:paraId="4D5B8DB0" w14:textId="77777777" w:rsidR="00FC241E" w:rsidRPr="001A3C54" w:rsidRDefault="00FC241E" w:rsidP="001A3C54">
      <w:pPr>
        <w:pStyle w:val="SourceCode"/>
        <w:rPr>
          <w:sz w:val="16"/>
          <w:szCs w:val="16"/>
        </w:rPr>
      </w:pPr>
      <w:r w:rsidRPr="001A3C54">
        <w:rPr>
          <w:sz w:val="16"/>
          <w:szCs w:val="16"/>
        </w:rPr>
        <w:t xml:space="preserve">    }</w:t>
      </w:r>
    </w:p>
    <w:p w14:paraId="4C578103" w14:textId="77777777" w:rsidR="00FC241E" w:rsidRPr="001A3C54" w:rsidRDefault="00FC241E" w:rsidP="001A3C54">
      <w:pPr>
        <w:pStyle w:val="SourceCode"/>
        <w:rPr>
          <w:sz w:val="16"/>
          <w:szCs w:val="16"/>
        </w:rPr>
      </w:pPr>
      <w:r w:rsidRPr="001A3C54">
        <w:rPr>
          <w:sz w:val="16"/>
          <w:szCs w:val="16"/>
        </w:rPr>
        <w:t xml:space="preserve">  }</w:t>
      </w:r>
    </w:p>
    <w:p w14:paraId="53FD3564" w14:textId="5298BF4C" w:rsidR="00FC241E" w:rsidRPr="001A3C54" w:rsidRDefault="00FC241E" w:rsidP="001A3C54">
      <w:pPr>
        <w:pStyle w:val="SourceCode"/>
        <w:rPr>
          <w:sz w:val="16"/>
          <w:szCs w:val="16"/>
        </w:rPr>
      </w:pPr>
      <w:r w:rsidRPr="001A3C54">
        <w:rPr>
          <w:sz w:val="16"/>
          <w:szCs w:val="16"/>
        </w:rPr>
        <w:t>}</w:t>
      </w:r>
    </w:p>
    <w:p w14:paraId="48EF9E5A" w14:textId="77777777" w:rsidR="001A3C54" w:rsidRDefault="001A3C54" w:rsidP="00FC241E">
      <w:pPr>
        <w:pStyle w:val="SourceCode"/>
      </w:pPr>
    </w:p>
    <w:p w14:paraId="558499D1" w14:textId="11982AE0" w:rsidR="00C1339C" w:rsidRDefault="00777A80" w:rsidP="00DB3CB2">
      <w:pPr>
        <w:rPr>
          <w:rStyle w:val="CommandChar"/>
        </w:rPr>
      </w:pPr>
      <w:r>
        <w:t xml:space="preserve">We now no longer have a .NET executable running. We only have the IIS process named </w:t>
      </w:r>
      <w:proofErr w:type="gramStart"/>
      <w:r w:rsidR="00C41FD4">
        <w:rPr>
          <w:rStyle w:val="CommandChar"/>
        </w:rPr>
        <w:t>IISE</w:t>
      </w:r>
      <w:r w:rsidR="00621C02" w:rsidRPr="00621C02">
        <w:rPr>
          <w:rStyle w:val="CommandChar"/>
        </w:rPr>
        <w:t>express.exe</w:t>
      </w:r>
      <w:proofErr w:type="gramEnd"/>
    </w:p>
    <w:p w14:paraId="5C3A5768" w14:textId="0E53ECBB" w:rsidR="002B532E" w:rsidRDefault="002B532E" w:rsidP="008210A9">
      <w:pPr>
        <w:pStyle w:val="Heading4"/>
      </w:pPr>
      <w:r>
        <w:lastRenderedPageBreak/>
        <w:t>IIS out of process</w:t>
      </w:r>
    </w:p>
    <w:p w14:paraId="44AD8BE3" w14:textId="2BAB16FF" w:rsidR="00A50ED7" w:rsidRPr="00A50ED7" w:rsidRDefault="004E41E4" w:rsidP="00A50ED7">
      <w:hyperlink r:id="rId21" w:history="1">
        <w:r w:rsidR="00A50ED7" w:rsidRPr="00A50ED7">
          <w:rPr>
            <w:rStyle w:val="Hyperlink"/>
            <w:rFonts w:cstheme="minorBidi"/>
          </w:rPr>
          <w:t>SourceCode</w:t>
        </w:r>
      </w:hyperlink>
    </w:p>
    <w:p w14:paraId="144DBC36" w14:textId="64D8506A" w:rsidR="004C7FB5" w:rsidRPr="004C7FB5" w:rsidRDefault="004C7FB5" w:rsidP="004C7FB5">
      <w:r w:rsidRPr="004C7FB5">
        <w:rPr>
          <w:noProof/>
        </w:rPr>
        <w:drawing>
          <wp:inline distT="0" distB="0" distL="0" distR="0" wp14:anchorId="5991E17A" wp14:editId="3F67550E">
            <wp:extent cx="4125225" cy="6489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8404" cy="662080"/>
                    </a:xfrm>
                    <a:prstGeom prst="rect">
                      <a:avLst/>
                    </a:prstGeom>
                  </pic:spPr>
                </pic:pic>
              </a:graphicData>
            </a:graphic>
          </wp:inline>
        </w:drawing>
      </w:r>
    </w:p>
    <w:p w14:paraId="74CA92FE" w14:textId="77777777" w:rsidR="00337D73" w:rsidRDefault="00337D73" w:rsidP="00337D73">
      <w:pPr>
        <w:pStyle w:val="QuoteCallOutHeader"/>
      </w:pPr>
      <w:r>
        <w:t>HTTPS</w:t>
      </w:r>
    </w:p>
    <w:p w14:paraId="1A760B0B" w14:textId="54347639" w:rsidR="00337D73" w:rsidRDefault="00337D73" w:rsidP="00337D73">
      <w:pPr>
        <w:pStyle w:val="QuoteCallOut"/>
      </w:pPr>
      <w:r>
        <w:t xml:space="preserve">In this example we expose both http and http endpoints on  </w:t>
      </w:r>
    </w:p>
    <w:p w14:paraId="4FA4CF09" w14:textId="058D0A15" w:rsidR="00A34D11" w:rsidRPr="00F82DEB" w:rsidRDefault="00A34D11" w:rsidP="00A34D11">
      <w:r>
        <w:t xml:space="preserve">First, we set our </w:t>
      </w:r>
      <w:r w:rsidRPr="00917208">
        <w:rPr>
          <w:rStyle w:val="SourceCodeChar"/>
        </w:rPr>
        <w:t>Program.cs</w:t>
      </w:r>
      <w:r>
        <w:t xml:space="preserve"> to use Kestrel.</w:t>
      </w:r>
    </w:p>
    <w:p w14:paraId="0CF6EDEA" w14:textId="39F62F67" w:rsidR="00C5610F" w:rsidRDefault="00C5610F" w:rsidP="00C5610F">
      <w:pPr>
        <w:pStyle w:val="Caption"/>
        <w:keepNext/>
      </w:pPr>
      <w:r>
        <w:t xml:space="preserve">Listing </w:t>
      </w:r>
      <w:fldSimple w:instr=" SEQ Listing \* ARABIC ">
        <w:r w:rsidR="00B96565">
          <w:rPr>
            <w:noProof/>
          </w:rPr>
          <w:t>11</w:t>
        </w:r>
      </w:fldSimple>
      <w:r>
        <w:t xml:space="preserve"> Program.cs</w:t>
      </w:r>
    </w:p>
    <w:p w14:paraId="00CD490F" w14:textId="77777777" w:rsidR="00A34D11" w:rsidRPr="00A34D11" w:rsidRDefault="00A34D11" w:rsidP="00A34D11">
      <w:pPr>
        <w:pStyle w:val="SourceCode"/>
        <w:rPr>
          <w:color w:val="000000"/>
          <w:sz w:val="16"/>
          <w:szCs w:val="16"/>
        </w:rPr>
      </w:pPr>
      <w:r w:rsidRPr="00A34D11">
        <w:rPr>
          <w:sz w:val="16"/>
          <w:szCs w:val="16"/>
        </w:rPr>
        <w:t>public</w:t>
      </w:r>
      <w:r w:rsidRPr="00A34D11">
        <w:rPr>
          <w:color w:val="000000"/>
          <w:sz w:val="16"/>
          <w:szCs w:val="16"/>
        </w:rPr>
        <w:t xml:space="preserve"> </w:t>
      </w:r>
      <w:r w:rsidRPr="00A34D11">
        <w:rPr>
          <w:sz w:val="16"/>
          <w:szCs w:val="16"/>
        </w:rPr>
        <w:t>class</w:t>
      </w:r>
      <w:r w:rsidRPr="00A34D11">
        <w:rPr>
          <w:color w:val="000000"/>
          <w:sz w:val="16"/>
          <w:szCs w:val="16"/>
        </w:rPr>
        <w:t xml:space="preserve"> Program</w:t>
      </w:r>
    </w:p>
    <w:p w14:paraId="5E787A3F" w14:textId="77777777" w:rsidR="00A34D11" w:rsidRPr="00A34D11" w:rsidRDefault="00A34D11" w:rsidP="00A34D11">
      <w:pPr>
        <w:pStyle w:val="SourceCode"/>
        <w:rPr>
          <w:color w:val="000000"/>
          <w:sz w:val="16"/>
          <w:szCs w:val="16"/>
        </w:rPr>
      </w:pPr>
      <w:r w:rsidRPr="00A34D11">
        <w:rPr>
          <w:color w:val="000000"/>
          <w:sz w:val="16"/>
          <w:szCs w:val="16"/>
        </w:rPr>
        <w:t>{</w:t>
      </w:r>
    </w:p>
    <w:p w14:paraId="4EF6ACC3" w14:textId="77777777" w:rsidR="00A34D11" w:rsidRPr="00A34D11" w:rsidRDefault="00A34D11" w:rsidP="00A34D11">
      <w:pPr>
        <w:pStyle w:val="SourceCode"/>
        <w:rPr>
          <w:color w:val="000000"/>
          <w:sz w:val="16"/>
          <w:szCs w:val="16"/>
        </w:rPr>
      </w:pPr>
      <w:r w:rsidRPr="00A34D11">
        <w:rPr>
          <w:color w:val="000000"/>
          <w:sz w:val="16"/>
          <w:szCs w:val="16"/>
        </w:rPr>
        <w:tab/>
      </w:r>
      <w:r w:rsidRPr="00A34D11">
        <w:rPr>
          <w:sz w:val="16"/>
          <w:szCs w:val="16"/>
        </w:rPr>
        <w:t>public</w:t>
      </w:r>
      <w:r w:rsidRPr="00A34D11">
        <w:rPr>
          <w:color w:val="000000"/>
          <w:sz w:val="16"/>
          <w:szCs w:val="16"/>
        </w:rPr>
        <w:t xml:space="preserve"> </w:t>
      </w:r>
      <w:r w:rsidRPr="00A34D11">
        <w:rPr>
          <w:sz w:val="16"/>
          <w:szCs w:val="16"/>
        </w:rPr>
        <w:t>static</w:t>
      </w:r>
      <w:r w:rsidRPr="00A34D11">
        <w:rPr>
          <w:color w:val="000000"/>
          <w:sz w:val="16"/>
          <w:szCs w:val="16"/>
        </w:rPr>
        <w:t xml:space="preserve"> </w:t>
      </w:r>
      <w:r w:rsidRPr="00A34D11">
        <w:rPr>
          <w:sz w:val="16"/>
          <w:szCs w:val="16"/>
        </w:rPr>
        <w:t>void</w:t>
      </w:r>
      <w:r w:rsidRPr="00A34D11">
        <w:rPr>
          <w:color w:val="000000"/>
          <w:sz w:val="16"/>
          <w:szCs w:val="16"/>
        </w:rPr>
        <w:t xml:space="preserve"> Main(</w:t>
      </w:r>
      <w:r w:rsidRPr="00A34D11">
        <w:rPr>
          <w:sz w:val="16"/>
          <w:szCs w:val="16"/>
        </w:rPr>
        <w:t>string</w:t>
      </w:r>
      <w:r w:rsidRPr="00A34D11">
        <w:rPr>
          <w:color w:val="000000"/>
          <w:sz w:val="16"/>
          <w:szCs w:val="16"/>
        </w:rPr>
        <w:t>[] args)</w:t>
      </w:r>
    </w:p>
    <w:p w14:paraId="684E8D07" w14:textId="77777777" w:rsidR="00A34D11" w:rsidRPr="00A34D11" w:rsidRDefault="00A34D11" w:rsidP="00A34D11">
      <w:pPr>
        <w:pStyle w:val="SourceCode"/>
        <w:rPr>
          <w:color w:val="000000"/>
          <w:sz w:val="16"/>
          <w:szCs w:val="16"/>
        </w:rPr>
      </w:pPr>
      <w:r w:rsidRPr="00A34D11">
        <w:rPr>
          <w:color w:val="000000"/>
          <w:sz w:val="16"/>
          <w:szCs w:val="16"/>
        </w:rPr>
        <w:tab/>
        <w:t>{</w:t>
      </w:r>
    </w:p>
    <w:p w14:paraId="28853DBB"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sz w:val="16"/>
          <w:szCs w:val="16"/>
        </w:rPr>
        <w:t>var</w:t>
      </w:r>
      <w:r w:rsidRPr="00A34D11">
        <w:rPr>
          <w:color w:val="000000"/>
          <w:sz w:val="16"/>
          <w:szCs w:val="16"/>
        </w:rPr>
        <w:t xml:space="preserve"> host = </w:t>
      </w:r>
      <w:r w:rsidRPr="00A34D11">
        <w:rPr>
          <w:sz w:val="16"/>
          <w:szCs w:val="16"/>
        </w:rPr>
        <w:t>new</w:t>
      </w:r>
      <w:r w:rsidRPr="00A34D11">
        <w:rPr>
          <w:color w:val="000000"/>
          <w:sz w:val="16"/>
          <w:szCs w:val="16"/>
        </w:rPr>
        <w:t xml:space="preserve"> WebHostBuilder()</w:t>
      </w:r>
    </w:p>
    <w:p w14:paraId="1A9DEFE6" w14:textId="77777777" w:rsidR="00A34D11" w:rsidRPr="00A34D11" w:rsidRDefault="00A34D11" w:rsidP="00A34D11">
      <w:pPr>
        <w:pStyle w:val="SourceCode"/>
        <w:rPr>
          <w:b/>
          <w:bCs/>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b/>
          <w:bCs/>
          <w:color w:val="000000"/>
          <w:sz w:val="16"/>
          <w:szCs w:val="16"/>
        </w:rPr>
        <w:t>.UseKestrel()</w:t>
      </w:r>
    </w:p>
    <w:p w14:paraId="3809108A"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.Configure(appBuilder =&gt; appBuilder.Run(</w:t>
      </w:r>
      <w:r w:rsidRPr="00A34D11">
        <w:rPr>
          <w:sz w:val="16"/>
          <w:szCs w:val="16"/>
        </w:rPr>
        <w:t>async</w:t>
      </w:r>
      <w:r w:rsidRPr="00A34D11">
        <w:rPr>
          <w:color w:val="000000"/>
          <w:sz w:val="16"/>
          <w:szCs w:val="16"/>
        </w:rPr>
        <w:t xml:space="preserve"> ctx =&gt;</w:t>
      </w:r>
    </w:p>
    <w:p w14:paraId="4ECC4AA2"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color w:val="000000"/>
          <w:sz w:val="16"/>
          <w:szCs w:val="16"/>
        </w:rPr>
        <w:tab/>
      </w:r>
      <w:r w:rsidRPr="00A34D11">
        <w:rPr>
          <w:sz w:val="16"/>
          <w:szCs w:val="16"/>
        </w:rPr>
        <w:t>await</w:t>
      </w:r>
      <w:r w:rsidRPr="00A34D11">
        <w:rPr>
          <w:color w:val="000000"/>
          <w:sz w:val="16"/>
          <w:szCs w:val="16"/>
        </w:rPr>
        <w:t xml:space="preserve"> ctx.Response.WriteAsync(</w:t>
      </w:r>
      <w:r w:rsidRPr="00A34D11">
        <w:rPr>
          <w:color w:val="B41414"/>
          <w:sz w:val="16"/>
          <w:szCs w:val="16"/>
        </w:rPr>
        <w:t>"Hello World"</w:t>
      </w:r>
      <w:r w:rsidRPr="00A34D11">
        <w:rPr>
          <w:color w:val="000000"/>
          <w:sz w:val="16"/>
          <w:szCs w:val="16"/>
        </w:rPr>
        <w:t>)))</w:t>
      </w:r>
    </w:p>
    <w:p w14:paraId="0E581427"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.Build();</w:t>
      </w:r>
    </w:p>
    <w:p w14:paraId="6409D3D6" w14:textId="77777777" w:rsidR="00A34D11" w:rsidRPr="00A34D11" w:rsidRDefault="00A34D11" w:rsidP="00A34D11">
      <w:pPr>
        <w:pStyle w:val="SourceCode"/>
        <w:rPr>
          <w:color w:val="000000"/>
          <w:sz w:val="16"/>
          <w:szCs w:val="16"/>
        </w:rPr>
      </w:pPr>
    </w:p>
    <w:p w14:paraId="6810B75E"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t>host.Run();</w:t>
      </w:r>
    </w:p>
    <w:p w14:paraId="6457904D" w14:textId="77777777" w:rsidR="00A34D11" w:rsidRPr="00A34D11" w:rsidRDefault="00A34D11" w:rsidP="00A34D11">
      <w:pPr>
        <w:pStyle w:val="SourceCode"/>
        <w:rPr>
          <w:color w:val="000000"/>
          <w:sz w:val="16"/>
          <w:szCs w:val="16"/>
        </w:rPr>
      </w:pPr>
      <w:r w:rsidRPr="00A34D11">
        <w:rPr>
          <w:color w:val="000000"/>
          <w:sz w:val="16"/>
          <w:szCs w:val="16"/>
        </w:rPr>
        <w:tab/>
        <w:t>}</w:t>
      </w:r>
    </w:p>
    <w:p w14:paraId="1A056997" w14:textId="32C16829" w:rsidR="00A34D11" w:rsidRPr="00A34D11" w:rsidRDefault="00A34D11" w:rsidP="00A34D11">
      <w:pPr>
        <w:pStyle w:val="SourceCode"/>
        <w:rPr>
          <w:color w:val="000000"/>
          <w:sz w:val="16"/>
          <w:szCs w:val="16"/>
        </w:rPr>
      </w:pPr>
      <w:r w:rsidRPr="00A34D11">
        <w:rPr>
          <w:color w:val="000000"/>
          <w:sz w:val="16"/>
          <w:szCs w:val="16"/>
        </w:rPr>
        <w:t>}</w:t>
      </w:r>
    </w:p>
    <w:p w14:paraId="361DA521" w14:textId="544FD959" w:rsidR="00057F8B" w:rsidRDefault="00057F8B" w:rsidP="00057F8B">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Furthermore, we add the </w:t>
      </w:r>
      <w:r w:rsidRPr="00057F8B">
        <w:rPr>
          <w:rStyle w:val="SourceCodeChar"/>
        </w:rPr>
        <w:t>ancmHostingModel</w:t>
      </w:r>
      <w:r>
        <w:t xml:space="preserve"> and set it to </w:t>
      </w:r>
      <w:r w:rsidRPr="00057F8B">
        <w:rPr>
          <w:rStyle w:val="SourceCodeChar"/>
        </w:rPr>
        <w:t>OutOfProcess</w:t>
      </w:r>
      <w:r>
        <w:t>.</w:t>
      </w:r>
    </w:p>
    <w:p w14:paraId="0AED84F9" w14:textId="6BDFAC6D" w:rsidR="00221343" w:rsidRDefault="00221343" w:rsidP="00221343">
      <w:pPr>
        <w:pStyle w:val="Caption"/>
        <w:keepNext/>
      </w:pPr>
      <w:r>
        <w:t xml:space="preserve">Listing </w:t>
      </w:r>
      <w:fldSimple w:instr=" SEQ Listing \* ARABIC ">
        <w:r w:rsidR="00B96565">
          <w:rPr>
            <w:noProof/>
          </w:rPr>
          <w:t>12</w:t>
        </w:r>
      </w:fldSimple>
      <w:r w:rsidR="00057C54">
        <w:t xml:space="preserve"> Properties/lau</w:t>
      </w:r>
      <w:r w:rsidR="00D02C48">
        <w:t>n</w:t>
      </w:r>
      <w:r w:rsidR="00057C54">
        <w:t>chSettings.json</w:t>
      </w:r>
    </w:p>
    <w:p w14:paraId="4F447D33" w14:textId="77777777" w:rsidR="00221343" w:rsidRDefault="00221343" w:rsidP="00221343">
      <w:pPr>
        <w:pStyle w:val="SourceCode"/>
      </w:pPr>
      <w:r>
        <w:t>{</w:t>
      </w:r>
    </w:p>
    <w:p w14:paraId="1183FDB3" w14:textId="77777777" w:rsidR="00221343" w:rsidRDefault="00221343" w:rsidP="00221343">
      <w:pPr>
        <w:pStyle w:val="SourceCode"/>
      </w:pPr>
      <w:r>
        <w:t xml:space="preserve">  </w:t>
      </w:r>
      <w:r>
        <w:rPr>
          <w:color w:val="2E75B6"/>
        </w:rPr>
        <w:t>"iisSettings"</w:t>
      </w:r>
      <w:r>
        <w:t>: {</w:t>
      </w:r>
    </w:p>
    <w:p w14:paraId="0FA86C49" w14:textId="77777777" w:rsidR="00221343" w:rsidRDefault="00221343" w:rsidP="00221343">
      <w:pPr>
        <w:pStyle w:val="SourceCode"/>
      </w:pPr>
      <w:r>
        <w:t xml:space="preserve">    </w:t>
      </w:r>
      <w:r>
        <w:rPr>
          <w:color w:val="2E75B6"/>
        </w:rPr>
        <w:t>"windowsAuthentication"</w:t>
      </w:r>
      <w:r>
        <w:t xml:space="preserve">: </w:t>
      </w:r>
      <w:r>
        <w:rPr>
          <w:color w:val="0000FF"/>
        </w:rPr>
        <w:t>false</w:t>
      </w:r>
      <w:r>
        <w:t>,</w:t>
      </w:r>
    </w:p>
    <w:p w14:paraId="4B4EDF19" w14:textId="77777777" w:rsidR="00221343" w:rsidRDefault="00221343" w:rsidP="00221343">
      <w:pPr>
        <w:pStyle w:val="SourceCode"/>
      </w:pPr>
      <w:r>
        <w:t xml:space="preserve">    </w:t>
      </w:r>
      <w:r>
        <w:rPr>
          <w:color w:val="2E75B6"/>
        </w:rPr>
        <w:t>"anonymousAuthentication"</w:t>
      </w:r>
      <w:r>
        <w:t xml:space="preserve">: </w:t>
      </w:r>
      <w:r>
        <w:rPr>
          <w:color w:val="0000FF"/>
        </w:rPr>
        <w:t>true</w:t>
      </w:r>
      <w:r>
        <w:t>,</w:t>
      </w:r>
    </w:p>
    <w:p w14:paraId="2BD18CDD" w14:textId="77777777" w:rsidR="00221343" w:rsidRDefault="00221343" w:rsidP="00221343">
      <w:pPr>
        <w:pStyle w:val="SourceCode"/>
      </w:pPr>
      <w:r>
        <w:t xml:space="preserve">    </w:t>
      </w:r>
      <w:r>
        <w:rPr>
          <w:color w:val="2E75B6"/>
        </w:rPr>
        <w:t>"iisExpress"</w:t>
      </w:r>
      <w:r>
        <w:t>: {</w:t>
      </w:r>
    </w:p>
    <w:p w14:paraId="2115B867" w14:textId="77777777" w:rsidR="00221343" w:rsidRDefault="00221343" w:rsidP="00221343">
      <w:pPr>
        <w:pStyle w:val="SourceCode"/>
      </w:pPr>
      <w:r>
        <w:t xml:space="preserve">      </w:t>
      </w:r>
      <w:r>
        <w:rPr>
          <w:color w:val="2E75B6"/>
        </w:rPr>
        <w:t>"applicationUrl"</w:t>
      </w:r>
      <w:r>
        <w:t xml:space="preserve">: </w:t>
      </w:r>
      <w:r>
        <w:rPr>
          <w:color w:val="A31515"/>
        </w:rPr>
        <w:t>"http://localhost:57696"</w:t>
      </w:r>
      <w:r>
        <w:t>,</w:t>
      </w:r>
    </w:p>
    <w:p w14:paraId="59501125" w14:textId="77777777" w:rsidR="00221343" w:rsidRDefault="00221343" w:rsidP="00221343">
      <w:pPr>
        <w:pStyle w:val="SourceCode"/>
      </w:pPr>
      <w:r>
        <w:t xml:space="preserve">      </w:t>
      </w:r>
      <w:r>
        <w:rPr>
          <w:color w:val="2E75B6"/>
        </w:rPr>
        <w:t>"sslPort"</w:t>
      </w:r>
      <w:r>
        <w:t>: 44337</w:t>
      </w:r>
    </w:p>
    <w:p w14:paraId="6FAEAE73" w14:textId="77777777" w:rsidR="00221343" w:rsidRDefault="00221343" w:rsidP="00221343">
      <w:pPr>
        <w:pStyle w:val="SourceCode"/>
      </w:pPr>
      <w:r>
        <w:t xml:space="preserve">    }</w:t>
      </w:r>
    </w:p>
    <w:p w14:paraId="1B677534" w14:textId="77777777" w:rsidR="00221343" w:rsidRDefault="00221343" w:rsidP="00221343">
      <w:pPr>
        <w:pStyle w:val="SourceCode"/>
      </w:pPr>
      <w:r>
        <w:t xml:space="preserve">  },</w:t>
      </w:r>
    </w:p>
    <w:p w14:paraId="6B081671" w14:textId="77777777" w:rsidR="00221343" w:rsidRDefault="00221343" w:rsidP="00221343">
      <w:pPr>
        <w:pStyle w:val="SourceCode"/>
      </w:pPr>
      <w:r>
        <w:t xml:space="preserve">  </w:t>
      </w:r>
      <w:r>
        <w:rPr>
          <w:color w:val="2E75B6"/>
        </w:rPr>
        <w:t>"profiles"</w:t>
      </w:r>
      <w:r>
        <w:t>: {</w:t>
      </w:r>
    </w:p>
    <w:p w14:paraId="3051E2FD" w14:textId="77777777" w:rsidR="00221343" w:rsidRDefault="00221343" w:rsidP="00221343">
      <w:pPr>
        <w:pStyle w:val="SourceCode"/>
      </w:pPr>
      <w:r>
        <w:t xml:space="preserve">    </w:t>
      </w:r>
      <w:r>
        <w:rPr>
          <w:color w:val="2E75B6"/>
        </w:rPr>
        <w:t>"IIS Express"</w:t>
      </w:r>
      <w:r>
        <w:t>: {</w:t>
      </w:r>
    </w:p>
    <w:p w14:paraId="507DDA27" w14:textId="77777777" w:rsidR="00221343" w:rsidRDefault="00221343" w:rsidP="00D02C48">
      <w:pPr>
        <w:pStyle w:val="SourceCodeStrong"/>
      </w:pPr>
      <w:r>
        <w:t xml:space="preserve">      "commandName": </w:t>
      </w:r>
      <w:r>
        <w:rPr>
          <w:color w:val="A31515"/>
        </w:rPr>
        <w:t>"IISExpress"</w:t>
      </w:r>
      <w:r>
        <w:t>,</w:t>
      </w:r>
    </w:p>
    <w:p w14:paraId="0726E6A2" w14:textId="77777777" w:rsidR="00221343" w:rsidRDefault="00221343" w:rsidP="00221343">
      <w:pPr>
        <w:pStyle w:val="SourceCode"/>
      </w:pPr>
      <w:r>
        <w:t xml:space="preserve">      </w:t>
      </w:r>
      <w:r>
        <w:rPr>
          <w:color w:val="2E75B6"/>
        </w:rPr>
        <w:t>"launchBrowser"</w:t>
      </w:r>
      <w:r>
        <w:t xml:space="preserve">: </w:t>
      </w:r>
      <w:r>
        <w:rPr>
          <w:color w:val="0000FF"/>
        </w:rPr>
        <w:t>true</w:t>
      </w:r>
      <w:r>
        <w:t>,</w:t>
      </w:r>
    </w:p>
    <w:p w14:paraId="7A6A8DDE" w14:textId="77777777" w:rsidR="00221343" w:rsidRDefault="00221343" w:rsidP="00221343">
      <w:pPr>
        <w:pStyle w:val="SourceCode"/>
      </w:pPr>
      <w:r>
        <w:t xml:space="preserve">      </w:t>
      </w:r>
      <w:r>
        <w:rPr>
          <w:color w:val="2E75B6"/>
        </w:rPr>
        <w:t>"environmentVariables"</w:t>
      </w:r>
      <w:r>
        <w:t>: {</w:t>
      </w:r>
    </w:p>
    <w:p w14:paraId="64D1869E" w14:textId="77777777" w:rsidR="00221343" w:rsidRDefault="00221343" w:rsidP="00221343">
      <w:pPr>
        <w:pStyle w:val="SourceCode"/>
      </w:pPr>
      <w:r>
        <w:t xml:space="preserve">        </w:t>
      </w:r>
      <w:r>
        <w:rPr>
          <w:color w:val="2E75B6"/>
        </w:rPr>
        <w:t>"ASPNETCORE_ENVIRONMENT"</w:t>
      </w:r>
      <w:r>
        <w:t xml:space="preserve">: </w:t>
      </w:r>
      <w:r>
        <w:rPr>
          <w:color w:val="A31515"/>
        </w:rPr>
        <w:t>"Development"</w:t>
      </w:r>
    </w:p>
    <w:p w14:paraId="552636BC" w14:textId="77777777" w:rsidR="00221343" w:rsidRDefault="00221343" w:rsidP="00221343">
      <w:pPr>
        <w:pStyle w:val="SourceCode"/>
      </w:pPr>
      <w:r>
        <w:t xml:space="preserve">      },</w:t>
      </w:r>
    </w:p>
    <w:p w14:paraId="360EB43F" w14:textId="77777777" w:rsidR="00221343" w:rsidRDefault="00221343" w:rsidP="00D02C48">
      <w:pPr>
        <w:pStyle w:val="SourceCodeStrong"/>
      </w:pPr>
      <w:r>
        <w:t xml:space="preserve">      "ancmHostingModel": </w:t>
      </w:r>
      <w:r>
        <w:rPr>
          <w:color w:val="A31515"/>
        </w:rPr>
        <w:t>"OutOfProcess"</w:t>
      </w:r>
    </w:p>
    <w:p w14:paraId="6D25A894" w14:textId="77777777" w:rsidR="00221343" w:rsidRDefault="00221343" w:rsidP="00221343">
      <w:pPr>
        <w:pStyle w:val="SourceCode"/>
      </w:pPr>
      <w:r>
        <w:t xml:space="preserve">    }</w:t>
      </w:r>
    </w:p>
    <w:p w14:paraId="58C131D8" w14:textId="77777777" w:rsidR="00221343" w:rsidRDefault="00221343" w:rsidP="00221343">
      <w:pPr>
        <w:pStyle w:val="SourceCode"/>
      </w:pPr>
      <w:r>
        <w:t xml:space="preserve">  }</w:t>
      </w:r>
    </w:p>
    <w:p w14:paraId="4B0A7079" w14:textId="06A223E2" w:rsidR="002B532E" w:rsidRDefault="00221343" w:rsidP="00221343">
      <w:pPr>
        <w:pStyle w:val="SourceCode"/>
      </w:pPr>
      <w:r>
        <w:t>}</w:t>
      </w:r>
    </w:p>
    <w:p w14:paraId="7E611B9C" w14:textId="547C4556" w:rsidR="00057F8B" w:rsidRDefault="00D02C48" w:rsidP="00DB3CB2">
      <w:r>
        <w:t xml:space="preserve">Now when we run our </w:t>
      </w:r>
      <w:proofErr w:type="gramStart"/>
      <w:r>
        <w:t>app</w:t>
      </w:r>
      <w:proofErr w:type="gramEnd"/>
      <w:r>
        <w:t xml:space="preserve"> we have two processes. Our .NET process called </w:t>
      </w:r>
      <w:r w:rsidR="00826F78" w:rsidRPr="00826F78">
        <w:rPr>
          <w:rStyle w:val="CommandChar"/>
        </w:rPr>
        <w:t xml:space="preserve">4. IIS Out </w:t>
      </w:r>
      <w:proofErr w:type="gramStart"/>
      <w:r w:rsidR="00826F78" w:rsidRPr="00826F78">
        <w:rPr>
          <w:rStyle w:val="CommandChar"/>
        </w:rPr>
        <w:t>Of</w:t>
      </w:r>
      <w:proofErr w:type="gramEnd"/>
      <w:r w:rsidR="00826F78" w:rsidRPr="00826F78">
        <w:rPr>
          <w:rStyle w:val="CommandChar"/>
        </w:rPr>
        <w:t xml:space="preserve"> Process.exe </w:t>
      </w:r>
      <w:r w:rsidR="00826F78">
        <w:t xml:space="preserve">and </w:t>
      </w:r>
      <w:r w:rsidR="00826F78" w:rsidRPr="00826F78">
        <w:rPr>
          <w:rStyle w:val="CommandChar"/>
        </w:rPr>
        <w:t>iisexpress.exe</w:t>
      </w:r>
      <w:r w:rsidR="00826F78">
        <w:t xml:space="preserve"> </w:t>
      </w:r>
    </w:p>
    <w:p w14:paraId="4A266426" w14:textId="199F75A4" w:rsidR="00452595" w:rsidRDefault="006A6F92" w:rsidP="00452595">
      <w:pPr>
        <w:pStyle w:val="Heading3"/>
      </w:pPr>
      <w:r>
        <w:lastRenderedPageBreak/>
        <w:t>Middleware</w:t>
      </w:r>
    </w:p>
    <w:p w14:paraId="7D88769D" w14:textId="5BDDDB22" w:rsidR="00716496" w:rsidRDefault="002B03F4" w:rsidP="00452595">
      <w:r>
        <w:t xml:space="preserve">The order in which middleware handlers should be configured is shown in the following </w:t>
      </w:r>
      <w:hyperlink r:id="rId23" w:history="1">
        <w:r w:rsidRPr="00DA5CAF">
          <w:rPr>
            <w:rStyle w:val="Hyperlink"/>
            <w:rFonts w:cstheme="minorBidi"/>
          </w:rPr>
          <w:t>Microsoft documentation</w:t>
        </w:r>
      </w:hyperlink>
      <w:r>
        <w:t xml:space="preserve">. </w:t>
      </w:r>
      <w:r w:rsidR="007535B2">
        <w:t xml:space="preserve">We will only look at a subset of the middleware components as we generally are building APIs and not MVC type web sites. </w:t>
      </w:r>
    </w:p>
    <w:p w14:paraId="692C8263" w14:textId="048B157C" w:rsidR="005A725E" w:rsidRDefault="005A725E" w:rsidP="005A725E">
      <w:pPr>
        <w:pStyle w:val="Heading4"/>
      </w:pPr>
      <w:r>
        <w:t>Routing</w:t>
      </w:r>
    </w:p>
    <w:p w14:paraId="66C3F369" w14:textId="1C8E55F1" w:rsidR="005A725E" w:rsidRPr="005A725E" w:rsidRDefault="004E41E4" w:rsidP="005A725E">
      <w:hyperlink r:id="rId24" w:history="1">
        <w:r w:rsidR="00CC13EE" w:rsidRPr="00CC13EE">
          <w:rPr>
            <w:rStyle w:val="Hyperlink"/>
            <w:rFonts w:cstheme="minorBidi"/>
          </w:rPr>
          <w:t>SourceCode</w:t>
        </w:r>
      </w:hyperlink>
    </w:p>
    <w:p w14:paraId="360CE8CF" w14:textId="2DC3C4AB" w:rsidR="002F3862" w:rsidRDefault="002F3862" w:rsidP="002F3862">
      <w:pPr>
        <w:pStyle w:val="Heading4"/>
      </w:pPr>
      <w:r>
        <w:t>Cross Origin Resource Sharing (CORS)</w:t>
      </w:r>
    </w:p>
    <w:p w14:paraId="4A5CB035" w14:textId="70B8FDA7" w:rsidR="002F3862" w:rsidRPr="002F3862" w:rsidRDefault="004E41E4" w:rsidP="002F3862">
      <w:hyperlink r:id="rId25" w:history="1">
        <w:r w:rsidR="002F3862" w:rsidRPr="002F3862">
          <w:rPr>
            <w:rStyle w:val="Hyperlink"/>
            <w:rFonts w:cstheme="minorBidi"/>
          </w:rPr>
          <w:t>SourceCode</w:t>
        </w:r>
      </w:hyperlink>
    </w:p>
    <w:p w14:paraId="4FEB87F8" w14:textId="49525945" w:rsidR="00B56CF0" w:rsidRDefault="00B56CF0" w:rsidP="00B56CF0">
      <w:pPr>
        <w:pStyle w:val="Heading4"/>
      </w:pPr>
      <w:r>
        <w:t>Simple Authentication And Authorization</w:t>
      </w:r>
    </w:p>
    <w:p w14:paraId="773777F7" w14:textId="1CF1B7E9" w:rsidR="00B56CF0" w:rsidRPr="00B56CF0" w:rsidRDefault="004E41E4" w:rsidP="00B56CF0">
      <w:hyperlink r:id="rId26" w:history="1">
        <w:r w:rsidR="00B56CF0" w:rsidRPr="00B56CF0">
          <w:rPr>
            <w:rStyle w:val="Hyperlink"/>
            <w:rFonts w:cstheme="minorBidi"/>
          </w:rPr>
          <w:t>SourceCode</w:t>
        </w:r>
      </w:hyperlink>
    </w:p>
    <w:p w14:paraId="1850867E" w14:textId="780B1CCE" w:rsidR="003F4549" w:rsidRDefault="003F4549" w:rsidP="008361DE">
      <w:pPr>
        <w:pStyle w:val="SourceCode"/>
        <w:rPr>
          <w:sz w:val="16"/>
          <w:szCs w:val="16"/>
        </w:rPr>
      </w:pPr>
    </w:p>
    <w:p w14:paraId="5D5D0B7D" w14:textId="558E8F9A" w:rsidR="00877ACD" w:rsidRDefault="00877ACD" w:rsidP="008361DE">
      <w:pPr>
        <w:pStyle w:val="SourceCode"/>
        <w:rPr>
          <w:sz w:val="16"/>
          <w:szCs w:val="16"/>
        </w:rPr>
      </w:pPr>
    </w:p>
    <w:p w14:paraId="5927F4F0" w14:textId="77777777" w:rsidR="00877ACD" w:rsidRDefault="00877ACD" w:rsidP="008361DE">
      <w:pPr>
        <w:pStyle w:val="SourceCode"/>
        <w:rPr>
          <w:sz w:val="16"/>
          <w:szCs w:val="16"/>
        </w:rPr>
      </w:pPr>
    </w:p>
    <w:p w14:paraId="2A3384F9" w14:textId="3E113E14" w:rsidR="00F40AB8" w:rsidRDefault="00F40AB8" w:rsidP="00F40AB8">
      <w:pPr>
        <w:pStyle w:val="QuoteCallOutHeader"/>
      </w:pPr>
      <w:r>
        <w:t>My Code is called twice</w:t>
      </w:r>
    </w:p>
    <w:p w14:paraId="36876087" w14:textId="110C687E" w:rsidR="00F40AB8" w:rsidRDefault="00F40AB8" w:rsidP="00F40AB8">
      <w:pPr>
        <w:pStyle w:val="QuoteCallOut"/>
      </w:pPr>
      <w:r>
        <w:t xml:space="preserve">You might notice your pipeline is called twice from the browser. </w:t>
      </w:r>
      <w:r w:rsidR="00F45E6D">
        <w:t>This is because the browser is asking for the fav icon as well as the main resource. I see this.</w:t>
      </w:r>
    </w:p>
    <w:p w14:paraId="241174EE" w14:textId="77777777" w:rsidR="00F45E6D" w:rsidRPr="00F40AB8" w:rsidRDefault="00F45E6D" w:rsidP="00F40AB8">
      <w:pPr>
        <w:pStyle w:val="QuoteCallOut"/>
      </w:pPr>
    </w:p>
    <w:p w14:paraId="4DA24226" w14:textId="77777777" w:rsidR="00B3490E" w:rsidRDefault="000C0886" w:rsidP="000C0886">
      <w:pPr>
        <w:pStyle w:val="Quote"/>
        <w:rPr>
          <w:sz w:val="16"/>
          <w:szCs w:val="16"/>
        </w:rPr>
      </w:pPr>
      <w:r>
        <w:rPr>
          <w:noProof/>
        </w:rPr>
        <w:drawing>
          <wp:inline distT="0" distB="0" distL="0" distR="0" wp14:anchorId="3623E2EB" wp14:editId="62B53C5E">
            <wp:extent cx="3318510" cy="178426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2428" cy="1786367"/>
                    </a:xfrm>
                    <a:prstGeom prst="rect">
                      <a:avLst/>
                    </a:prstGeom>
                  </pic:spPr>
                </pic:pic>
              </a:graphicData>
            </a:graphic>
          </wp:inline>
        </w:drawing>
      </w:r>
      <w:r w:rsidRPr="008361DE">
        <w:rPr>
          <w:sz w:val="16"/>
          <w:szCs w:val="16"/>
        </w:rPr>
        <w:t xml:space="preserve"> </w:t>
      </w:r>
    </w:p>
    <w:p w14:paraId="4A0CB447" w14:textId="77777777" w:rsidR="00877ACD" w:rsidRDefault="00877ACD">
      <w:pPr>
        <w:spacing w:after="160" w:line="259" w:lineRule="auto"/>
        <w:rPr>
          <w:rFonts w:asciiTheme="majorHAnsi" w:eastAsiaTheme="majorEastAsia" w:hAnsiTheme="majorHAnsi" w:cstheme="majorBidi"/>
          <w:color w:val="31378B" w:themeColor="text2"/>
          <w:sz w:val="28"/>
          <w:szCs w:val="26"/>
        </w:rPr>
      </w:pPr>
      <w:r>
        <w:br w:type="page"/>
      </w:r>
    </w:p>
    <w:p w14:paraId="656AD286" w14:textId="6CEC8DE6" w:rsidR="00666DF9" w:rsidRDefault="00351B6A" w:rsidP="00666DF9">
      <w:pPr>
        <w:pStyle w:val="Heading3"/>
      </w:pPr>
      <w:r>
        <w:lastRenderedPageBreak/>
        <w:t>HTTP</w:t>
      </w:r>
      <w:r w:rsidR="00430192">
        <w:t>S</w:t>
      </w:r>
      <w:r w:rsidR="00534585">
        <w:t xml:space="preserve"> And Certificates</w:t>
      </w:r>
    </w:p>
    <w:p w14:paraId="5885C7DD" w14:textId="2426FF5B" w:rsidR="00846A29" w:rsidRDefault="00846A29" w:rsidP="00846A29">
      <w:pPr>
        <w:pStyle w:val="Heading4"/>
      </w:pPr>
      <w:r>
        <w:t>HTTPS And Development Certificates</w:t>
      </w:r>
    </w:p>
    <w:p w14:paraId="071F1689" w14:textId="3CAE7D43" w:rsidR="007C1FA9" w:rsidRPr="007C1FA9" w:rsidRDefault="004E41E4" w:rsidP="007C1FA9">
      <w:hyperlink r:id="rId28" w:history="1">
        <w:r w:rsidR="007C1FA9" w:rsidRPr="007C1FA9">
          <w:rPr>
            <w:rStyle w:val="Hyperlink"/>
            <w:rFonts w:cstheme="minorBidi"/>
          </w:rPr>
          <w:t>SourceCode</w:t>
        </w:r>
      </w:hyperlink>
    </w:p>
    <w:p w14:paraId="5A6418F5" w14:textId="5ACDCC64" w:rsidR="00055DA6" w:rsidRPr="00AE344F" w:rsidRDefault="00846A29" w:rsidP="007C1FA9">
      <w:r>
        <w:t xml:space="preserve">I have set up a super simple ASP.NET Core project that simply returns “Hello World”. In this project I have deliberately removed all IIS information from </w:t>
      </w:r>
      <w:r w:rsidRPr="000B0A10">
        <w:rPr>
          <w:rStyle w:val="SourceCodeChar"/>
        </w:rPr>
        <w:t>launchsettings.json</w:t>
      </w:r>
      <w:r>
        <w:t>.</w:t>
      </w:r>
      <w:r w:rsidR="00055DA6">
        <w:t xml:space="preserve"> The full </w:t>
      </w:r>
    </w:p>
    <w:p w14:paraId="2E1CF596" w14:textId="77777777" w:rsidR="00846A29" w:rsidRDefault="00846A29" w:rsidP="00846A29">
      <w:r>
        <w:t xml:space="preserve">I have also removed the localhost certificate from the following location so there is no certificate. </w:t>
      </w:r>
    </w:p>
    <w:p w14:paraId="280641A0" w14:textId="77777777" w:rsidR="00846A29" w:rsidRDefault="00846A29" w:rsidP="00846A29">
      <w:r>
        <w:rPr>
          <w:noProof/>
        </w:rPr>
        <w:drawing>
          <wp:inline distT="0" distB="0" distL="0" distR="0" wp14:anchorId="34F37230" wp14:editId="7A70617E">
            <wp:extent cx="3200731" cy="8727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3873" cy="887191"/>
                    </a:xfrm>
                    <a:prstGeom prst="rect">
                      <a:avLst/>
                    </a:prstGeom>
                  </pic:spPr>
                </pic:pic>
              </a:graphicData>
            </a:graphic>
          </wp:inline>
        </w:drawing>
      </w:r>
    </w:p>
    <w:p w14:paraId="13107191" w14:textId="77777777" w:rsidR="00846A29" w:rsidRDefault="00846A29" w:rsidP="00846A29">
      <w:r>
        <w:t xml:space="preserve">Now when I run the application, I see the following error telling me we have no certificate. </w:t>
      </w:r>
    </w:p>
    <w:p w14:paraId="78E1845D" w14:textId="77777777" w:rsidR="00846A29" w:rsidRDefault="00846A29" w:rsidP="00846A29">
      <w:r>
        <w:rPr>
          <w:noProof/>
        </w:rPr>
        <w:drawing>
          <wp:inline distT="0" distB="0" distL="0" distR="0" wp14:anchorId="4459189B" wp14:editId="2911D9A3">
            <wp:extent cx="5731510" cy="1238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38250"/>
                    </a:xfrm>
                    <a:prstGeom prst="rect">
                      <a:avLst/>
                    </a:prstGeom>
                  </pic:spPr>
                </pic:pic>
              </a:graphicData>
            </a:graphic>
          </wp:inline>
        </w:drawing>
      </w:r>
    </w:p>
    <w:p w14:paraId="7E9FE8EE" w14:textId="77777777" w:rsidR="00846A29" w:rsidRDefault="00846A29" w:rsidP="00846A29">
      <w:r>
        <w:t>Let us go ahead and create a developer certificate as instructed.</w:t>
      </w:r>
    </w:p>
    <w:p w14:paraId="57B7EA1F" w14:textId="77777777" w:rsidR="00846A29" w:rsidRDefault="00846A29" w:rsidP="00846A29">
      <w:pPr>
        <w:pStyle w:val="SourceCode"/>
      </w:pPr>
      <w:r>
        <w:t>C:\Users\rps&gt;dotnet dev-certs https</w:t>
      </w:r>
    </w:p>
    <w:p w14:paraId="459D843F" w14:textId="77777777" w:rsidR="00846A29" w:rsidRPr="000B0A10" w:rsidRDefault="00846A29" w:rsidP="00846A29">
      <w:pPr>
        <w:pStyle w:val="SourceCode"/>
      </w:pPr>
      <w:r>
        <w:t>The HTTPS developer certificate was generated successful</w:t>
      </w:r>
    </w:p>
    <w:p w14:paraId="46E74EAF" w14:textId="77777777" w:rsidR="00846A29" w:rsidRDefault="00846A29" w:rsidP="00846A29"/>
    <w:p w14:paraId="32C27BB2" w14:textId="77777777" w:rsidR="00846A29" w:rsidRDefault="00846A29" w:rsidP="00846A29">
      <w:r>
        <w:t xml:space="preserve">Let us go ahead and create a developer certificate as instructed. If we </w:t>
      </w:r>
      <w:r w:rsidRPr="00983D3C">
        <w:rPr>
          <w:b/>
          <w:bCs/>
        </w:rPr>
        <w:t>restart</w:t>
      </w:r>
      <w:r>
        <w:t xml:space="preserve"> the certificate manager, we see. </w:t>
      </w:r>
    </w:p>
    <w:p w14:paraId="6A10399F" w14:textId="77777777" w:rsidR="00846A29" w:rsidRDefault="00846A29" w:rsidP="00846A29">
      <w:r>
        <w:rPr>
          <w:noProof/>
        </w:rPr>
        <w:drawing>
          <wp:inline distT="0" distB="0" distL="0" distR="0" wp14:anchorId="2CD70833" wp14:editId="50625907">
            <wp:extent cx="4271171" cy="917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8775" cy="923479"/>
                    </a:xfrm>
                    <a:prstGeom prst="rect">
                      <a:avLst/>
                    </a:prstGeom>
                  </pic:spPr>
                </pic:pic>
              </a:graphicData>
            </a:graphic>
          </wp:inline>
        </w:drawing>
      </w:r>
    </w:p>
    <w:p w14:paraId="0B7F806D" w14:textId="77777777" w:rsidR="00846A29" w:rsidRDefault="00846A29" w:rsidP="00846A29">
      <w:r>
        <w:t xml:space="preserve">Now when we start out app from Visual </w:t>
      </w:r>
      <w:proofErr w:type="gramStart"/>
      <w:r>
        <w:t>Studio</w:t>
      </w:r>
      <w:proofErr w:type="gramEnd"/>
      <w:r>
        <w:t xml:space="preserve"> we see the following.</w:t>
      </w:r>
    </w:p>
    <w:p w14:paraId="356E8C25" w14:textId="77777777" w:rsidR="00846A29" w:rsidRDefault="00846A29" w:rsidP="00846A29">
      <w:r>
        <w:rPr>
          <w:noProof/>
        </w:rPr>
        <w:lastRenderedPageBreak/>
        <w:drawing>
          <wp:inline distT="0" distB="0" distL="0" distR="0" wp14:anchorId="67FE4CD7" wp14:editId="21D6B225">
            <wp:extent cx="2715370" cy="19313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8779" cy="1940922"/>
                    </a:xfrm>
                    <a:prstGeom prst="rect">
                      <a:avLst/>
                    </a:prstGeom>
                  </pic:spPr>
                </pic:pic>
              </a:graphicData>
            </a:graphic>
          </wp:inline>
        </w:drawing>
      </w:r>
    </w:p>
    <w:p w14:paraId="6D034A45" w14:textId="77777777" w:rsidR="00846A29" w:rsidRDefault="00846A29" w:rsidP="00846A29">
      <w:r>
        <w:t>We need to trust the certificate. We should have used the following form of the command to create the certificate and trust it.</w:t>
      </w:r>
    </w:p>
    <w:p w14:paraId="3245294F" w14:textId="77777777" w:rsidR="00846A29" w:rsidRDefault="00846A29" w:rsidP="00846A29">
      <w:pPr>
        <w:pStyle w:val="SourceCode"/>
      </w:pPr>
      <w:r w:rsidRPr="00A357CA">
        <w:t>dotnet dev-certs https --trust</w:t>
      </w:r>
    </w:p>
    <w:p w14:paraId="224E9970" w14:textId="77777777" w:rsidR="00846A29" w:rsidRDefault="00846A29" w:rsidP="00846A29"/>
    <w:p w14:paraId="3C611A15" w14:textId="77777777" w:rsidR="00846A29" w:rsidRDefault="00846A29" w:rsidP="00846A29">
      <w:r>
        <w:rPr>
          <w:noProof/>
        </w:rPr>
        <w:drawing>
          <wp:inline distT="0" distB="0" distL="0" distR="0" wp14:anchorId="447CE758" wp14:editId="06C3F3C3">
            <wp:extent cx="1988375" cy="18606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8378" cy="1879323"/>
                    </a:xfrm>
                    <a:prstGeom prst="rect">
                      <a:avLst/>
                    </a:prstGeom>
                  </pic:spPr>
                </pic:pic>
              </a:graphicData>
            </a:graphic>
          </wp:inline>
        </w:drawing>
      </w:r>
    </w:p>
    <w:p w14:paraId="74325A89" w14:textId="77777777" w:rsidR="00846A29" w:rsidRDefault="00846A29" w:rsidP="00846A29">
      <w:r>
        <w:t xml:space="preserve">If we select yes .NET will install a certificate and trust it. Now when we run our application, we see the familiar lock in chrome. </w:t>
      </w:r>
    </w:p>
    <w:p w14:paraId="4AC841D7" w14:textId="77777777" w:rsidR="00846A29" w:rsidRDefault="00846A29" w:rsidP="00846A29">
      <w:r>
        <w:rPr>
          <w:noProof/>
        </w:rPr>
        <w:drawing>
          <wp:inline distT="0" distB="0" distL="0" distR="0" wp14:anchorId="266B3CAF" wp14:editId="7B03CBEE">
            <wp:extent cx="2774950" cy="1494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4950" cy="1494790"/>
                    </a:xfrm>
                    <a:prstGeom prst="rect">
                      <a:avLst/>
                    </a:prstGeom>
                    <a:noFill/>
                    <a:ln>
                      <a:noFill/>
                    </a:ln>
                  </pic:spPr>
                </pic:pic>
              </a:graphicData>
            </a:graphic>
          </wp:inline>
        </w:drawing>
      </w:r>
    </w:p>
    <w:p w14:paraId="1DBCEFC3" w14:textId="77777777" w:rsidR="002D1D2B" w:rsidRDefault="002D1D2B">
      <w:pPr>
        <w:rPr>
          <w:rFonts w:asciiTheme="majorHAnsi" w:eastAsiaTheme="majorEastAsia" w:hAnsiTheme="majorHAnsi" w:cstheme="majorBidi"/>
          <w:b/>
          <w:iCs/>
          <w:smallCaps/>
          <w:color w:val="31378B" w:themeColor="text2"/>
          <w:szCs w:val="25"/>
        </w:rPr>
      </w:pPr>
      <w:r>
        <w:br w:type="page"/>
      </w:r>
    </w:p>
    <w:p w14:paraId="7F92A98C" w14:textId="248F04EE" w:rsidR="00846A29" w:rsidRDefault="00846A29" w:rsidP="00846A29">
      <w:pPr>
        <w:pStyle w:val="Heading4"/>
      </w:pPr>
      <w:r>
        <w:lastRenderedPageBreak/>
        <w:t>IIS Development Certificate</w:t>
      </w:r>
    </w:p>
    <w:p w14:paraId="387F54E6" w14:textId="58558610" w:rsidR="00846A29" w:rsidRDefault="00846A29" w:rsidP="00846A29">
      <w:r>
        <w:t xml:space="preserve">Note that the IIS development certificate can be found in the computer level </w:t>
      </w:r>
      <w:r w:rsidR="002D1D2B">
        <w:t>certificates.</w:t>
      </w:r>
    </w:p>
    <w:p w14:paraId="07E8CAE8" w14:textId="77777777" w:rsidR="00846A29" w:rsidRPr="00C02D87" w:rsidRDefault="00846A29" w:rsidP="00846A29">
      <w:r>
        <w:rPr>
          <w:noProof/>
        </w:rPr>
        <w:drawing>
          <wp:inline distT="0" distB="0" distL="0" distR="0" wp14:anchorId="5BB358CE" wp14:editId="0A62ADAE">
            <wp:extent cx="5731510" cy="700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00405"/>
                    </a:xfrm>
                    <a:prstGeom prst="rect">
                      <a:avLst/>
                    </a:prstGeom>
                  </pic:spPr>
                </pic:pic>
              </a:graphicData>
            </a:graphic>
          </wp:inline>
        </w:drawing>
      </w:r>
    </w:p>
    <w:p w14:paraId="1BD5BF34" w14:textId="77777777" w:rsidR="002D1D2B" w:rsidRDefault="002D1D2B">
      <w:pPr>
        <w:rPr>
          <w:rFonts w:asciiTheme="majorHAnsi" w:eastAsiaTheme="majorEastAsia" w:hAnsiTheme="majorHAnsi" w:cstheme="majorBidi"/>
          <w:color w:val="31378B" w:themeColor="text2"/>
          <w:sz w:val="28"/>
          <w:szCs w:val="26"/>
        </w:rPr>
      </w:pPr>
      <w:r>
        <w:br w:type="page"/>
      </w:r>
    </w:p>
    <w:p w14:paraId="6B741172" w14:textId="719C7F8A" w:rsidR="00581106" w:rsidRDefault="00581106" w:rsidP="00581106">
      <w:pPr>
        <w:pStyle w:val="Heading3"/>
      </w:pPr>
      <w:r>
        <w:lastRenderedPageBreak/>
        <w:t>Authentication</w:t>
      </w:r>
    </w:p>
    <w:p w14:paraId="45A8B5E8" w14:textId="1C5DA46C" w:rsidR="00581106" w:rsidRDefault="00581106" w:rsidP="00581106">
      <w:r>
        <w:t xml:space="preserve">In this section we look at three </w:t>
      </w:r>
      <w:r w:rsidR="00F56DA3">
        <w:t xml:space="preserve">ways of authenticating in windows. </w:t>
      </w:r>
      <w:r w:rsidR="005828B2">
        <w:t xml:space="preserve">In all the examples the actual messages have been truncated and replaces with XXX… to protect the credentials. </w:t>
      </w:r>
    </w:p>
    <w:p w14:paraId="7AD2FB0D" w14:textId="3F5110C9" w:rsidR="00C745F8" w:rsidRDefault="00C745F8" w:rsidP="00F56DA3">
      <w:pPr>
        <w:pStyle w:val="Heading4"/>
      </w:pPr>
      <w:r>
        <w:t>NTLM</w:t>
      </w:r>
    </w:p>
    <w:p w14:paraId="23FDCE8E" w14:textId="088A8964" w:rsidR="000F036A" w:rsidRPr="000F036A" w:rsidRDefault="004E41E4" w:rsidP="000F036A">
      <w:hyperlink r:id="rId36" w:history="1">
        <w:r w:rsidR="000F036A" w:rsidRPr="000F036A">
          <w:rPr>
            <w:rStyle w:val="Hyperlink"/>
            <w:rFonts w:cstheme="minorBidi"/>
          </w:rPr>
          <w:t>SourceCode</w:t>
        </w:r>
      </w:hyperlink>
    </w:p>
    <w:p w14:paraId="5084F34F" w14:textId="64C85C24" w:rsidR="00921F70" w:rsidRDefault="008F3D4A" w:rsidP="00C745F8">
      <w:r>
        <w:t>This</w:t>
      </w:r>
      <w:r w:rsidR="0030684E">
        <w:t xml:space="preserve"> simple</w:t>
      </w:r>
      <w:r w:rsidR="004930AD">
        <w:t xml:space="preserve"> </w:t>
      </w:r>
      <w:r w:rsidR="0030684E">
        <w:t xml:space="preserve">project that highlights the NTLM protocol when used between a browser and our HTTP server. </w:t>
      </w:r>
      <w:r>
        <w:t xml:space="preserve">We have </w:t>
      </w:r>
      <w:r w:rsidR="0030684E">
        <w:t>a controller with an authorized action.</w:t>
      </w:r>
      <w:r w:rsidR="00D55D68">
        <w:t xml:space="preserve"> </w:t>
      </w:r>
      <w:r w:rsidR="00921F70">
        <w:t xml:space="preserve">With our </w:t>
      </w:r>
      <w:r w:rsidR="00DE27FD">
        <w:t>project running and listening on the</w:t>
      </w:r>
      <w:r w:rsidR="00B35C3F">
        <w:t xml:space="preserve"> </w:t>
      </w:r>
      <w:hyperlink r:id="rId37" w:history="1">
        <w:r w:rsidR="00B35C3F" w:rsidRPr="00D51751">
          <w:rPr>
            <w:rStyle w:val="Hyperlink"/>
            <w:rFonts w:cstheme="minorBidi"/>
          </w:rPr>
          <w:t>http://localhost:5000/api/hello/message</w:t>
        </w:r>
      </w:hyperlink>
      <w:r w:rsidR="00B35C3F">
        <w:t xml:space="preserve"> we can use the curl command from a command prompt to </w:t>
      </w:r>
      <w:r w:rsidR="002170B7">
        <w:t xml:space="preserve">view the round trips need to authenticate the client to the server. </w:t>
      </w:r>
    </w:p>
    <w:p w14:paraId="4149E3DF" w14:textId="51EB04A4" w:rsidR="00B35C3F" w:rsidRDefault="00F66F75" w:rsidP="00F66F75">
      <w:pPr>
        <w:pStyle w:val="SourceCode"/>
      </w:pPr>
      <w:r w:rsidRPr="00F66F75">
        <w:t>curl -v -u: --ntlm  http://localhost:5000/api/hello/messag</w:t>
      </w:r>
      <w:r>
        <w:t>e</w:t>
      </w:r>
    </w:p>
    <w:p w14:paraId="5993D045" w14:textId="77777777" w:rsidR="008F3D4A" w:rsidRDefault="008F3D4A" w:rsidP="00C745F8"/>
    <w:p w14:paraId="199CCB4C" w14:textId="7583BA6D" w:rsidR="00442AE1" w:rsidRDefault="00442AE1" w:rsidP="00C745F8">
      <w:r>
        <w:t xml:space="preserve">The results will highlight for us the </w:t>
      </w:r>
      <w:r w:rsidR="003C7392">
        <w:t>authentication handshake</w:t>
      </w:r>
      <w:r w:rsidR="001C5A25">
        <w:t xml:space="preserve"> which is carried out using HTTP headers encoded in Base64.</w:t>
      </w:r>
      <w:r w:rsidR="00DA4B4B">
        <w:t xml:space="preserve"> </w:t>
      </w:r>
    </w:p>
    <w:p w14:paraId="0984C248" w14:textId="5119DE9F" w:rsidR="00C91BDC" w:rsidRDefault="00027DF8" w:rsidP="00027DF8">
      <w:pPr>
        <w:pStyle w:val="QuoteCallOutHeader"/>
      </w:pPr>
      <w:r>
        <w:t>HTTP.Sys and Negotiate</w:t>
      </w:r>
    </w:p>
    <w:p w14:paraId="687E4A4F" w14:textId="43CE551E" w:rsidR="00027DF8" w:rsidRDefault="00027DF8" w:rsidP="00027DF8">
      <w:pPr>
        <w:pStyle w:val="QuoteCallOut"/>
      </w:pPr>
      <w:r>
        <w:t>It seems when we use the HTTP.sys end server in ASP.NET core that only the final message is seen in the pipeline. I am guessing the HTTP.sys layer is taking care of the NTML handshake.</w:t>
      </w:r>
    </w:p>
    <w:p w14:paraId="5DA442A7" w14:textId="77777777" w:rsidR="00027DF8" w:rsidRPr="00027DF8" w:rsidRDefault="00027DF8" w:rsidP="00027DF8"/>
    <w:p w14:paraId="58ABB4E5" w14:textId="77777777" w:rsidR="002873FA" w:rsidRDefault="002873FA">
      <w:pPr>
        <w:rPr>
          <w:rFonts w:asciiTheme="majorHAnsi" w:eastAsiaTheme="majorEastAsia" w:hAnsiTheme="majorHAnsi" w:cstheme="majorBidi"/>
          <w:b/>
          <w:iCs/>
          <w:color w:val="7076CC" w:themeColor="text2" w:themeTint="99"/>
          <w:sz w:val="20"/>
          <w:szCs w:val="24"/>
        </w:rPr>
      </w:pPr>
      <w:r>
        <w:br w:type="page"/>
      </w:r>
    </w:p>
    <w:p w14:paraId="43E619F8" w14:textId="1F569C02" w:rsidR="001C5A25" w:rsidRDefault="00344D8C" w:rsidP="00344D8C">
      <w:pPr>
        <w:pStyle w:val="Heading5"/>
      </w:pPr>
      <w:r>
        <w:lastRenderedPageBreak/>
        <w:t>1. Client sends negotiation message to server.</w:t>
      </w:r>
    </w:p>
    <w:p w14:paraId="3569CCE9" w14:textId="6BBE1006" w:rsidR="00344D8C" w:rsidRDefault="00344D8C" w:rsidP="00344D8C">
      <w:r>
        <w:t xml:space="preserve">The encoded message contains the </w:t>
      </w:r>
      <w:r w:rsidR="00991B09">
        <w:t>host and domain</w:t>
      </w:r>
      <w:r w:rsidR="00FD23EC">
        <w:t xml:space="preserve">. Notice in bold the encode message in the Authorization header. </w:t>
      </w:r>
    </w:p>
    <w:p w14:paraId="25E30FE7" w14:textId="7E9CCEEE" w:rsidR="005E56F1" w:rsidRDefault="005E56F1" w:rsidP="005E56F1">
      <w:pPr>
        <w:pStyle w:val="SourceCode"/>
        <w:ind w:left="0"/>
      </w:pPr>
      <w:r>
        <w:t>GET /api/hello/message HTTP/1.1</w:t>
      </w:r>
    </w:p>
    <w:p w14:paraId="12E5D747" w14:textId="1152AD64" w:rsidR="005E56F1" w:rsidRDefault="005E56F1" w:rsidP="005E56F1">
      <w:pPr>
        <w:pStyle w:val="SourceCode"/>
        <w:ind w:left="0"/>
      </w:pPr>
      <w:r>
        <w:t>Host: localhost:5000</w:t>
      </w:r>
    </w:p>
    <w:p w14:paraId="168087C7" w14:textId="66D1B5C5" w:rsidR="005E56F1" w:rsidRDefault="005E56F1" w:rsidP="00FD23EC">
      <w:pPr>
        <w:pStyle w:val="SourceCodeStrong"/>
        <w:ind w:left="0"/>
      </w:pPr>
      <w:r>
        <w:t>Authorization: NTLM TlRMTVN</w:t>
      </w:r>
      <w:r w:rsidR="003970A1">
        <w:t>XXXX….</w:t>
      </w:r>
    </w:p>
    <w:p w14:paraId="5BE58D9F" w14:textId="28F34845" w:rsidR="005E56F1" w:rsidRDefault="005E56F1" w:rsidP="005E56F1">
      <w:pPr>
        <w:pStyle w:val="SourceCode"/>
        <w:ind w:left="0"/>
      </w:pPr>
      <w:r>
        <w:t>User-Agent: curl/7.55.1</w:t>
      </w:r>
    </w:p>
    <w:p w14:paraId="550ECE6F" w14:textId="5E0FF7A7" w:rsidR="00991B09" w:rsidRPr="00344D8C" w:rsidRDefault="005E56F1" w:rsidP="005E56F1">
      <w:pPr>
        <w:pStyle w:val="SourceCode"/>
        <w:ind w:left="0"/>
      </w:pPr>
      <w:r>
        <w:t>Accept: */*</w:t>
      </w:r>
    </w:p>
    <w:p w14:paraId="34C04495" w14:textId="77777777" w:rsidR="00FD23EC" w:rsidRDefault="00FD23EC" w:rsidP="00CD07DF"/>
    <w:p w14:paraId="78F8AAA3" w14:textId="4497F7E5" w:rsidR="00FD23EC" w:rsidRDefault="00FD23EC" w:rsidP="00FD23EC">
      <w:pPr>
        <w:pStyle w:val="Heading5"/>
      </w:pPr>
      <w:r>
        <w:t>2. Server responds</w:t>
      </w:r>
      <w:r w:rsidR="00414391">
        <w:t xml:space="preserve"> with challenge</w:t>
      </w:r>
      <w:r w:rsidR="00CD5612">
        <w:t>.</w:t>
      </w:r>
    </w:p>
    <w:p w14:paraId="57F3FF71" w14:textId="7D738FBB" w:rsidR="005B1979" w:rsidRDefault="0025716F" w:rsidP="00FD23EC">
      <w:r>
        <w:t xml:space="preserve">The server responds with the challenge which is a random </w:t>
      </w:r>
      <w:r w:rsidR="00EE7813">
        <w:t>8-byte</w:t>
      </w:r>
      <w:r>
        <w:t xml:space="preserve"> number</w:t>
      </w:r>
      <w:r w:rsidR="005B1979">
        <w:t xml:space="preserve"> again encoded in Base64.</w:t>
      </w:r>
    </w:p>
    <w:p w14:paraId="47B5712C" w14:textId="7DDE1CC1" w:rsidR="00743FC5" w:rsidRDefault="00743FC5" w:rsidP="00743FC5">
      <w:pPr>
        <w:pStyle w:val="SourceCode"/>
        <w:ind w:left="0"/>
      </w:pPr>
      <w:r>
        <w:t>HTTP/1.1 401 Unauthorized</w:t>
      </w:r>
    </w:p>
    <w:p w14:paraId="16C3704A" w14:textId="6340BA9F" w:rsidR="00743FC5" w:rsidRDefault="00743FC5" w:rsidP="00743FC5">
      <w:pPr>
        <w:pStyle w:val="SourceCode"/>
        <w:ind w:left="0"/>
      </w:pPr>
      <w:r>
        <w:t>Content-Type: text/html; charset=us-ascii</w:t>
      </w:r>
    </w:p>
    <w:p w14:paraId="62B78F69" w14:textId="6ED68B12" w:rsidR="00743FC5" w:rsidRDefault="00743FC5" w:rsidP="00743FC5">
      <w:pPr>
        <w:pStyle w:val="SourceCode"/>
        <w:ind w:left="0"/>
      </w:pPr>
      <w:r>
        <w:t>Server: Microsoft-HTTPAPI/2.0</w:t>
      </w:r>
    </w:p>
    <w:p w14:paraId="3705A8C1" w14:textId="72079911" w:rsidR="00743FC5" w:rsidRDefault="00743FC5" w:rsidP="00743FC5">
      <w:pPr>
        <w:pStyle w:val="SourceCodeStrong"/>
        <w:ind w:left="0"/>
      </w:pPr>
      <w:r>
        <w:t>WWW-Authenticate: NTLM TlRM</w:t>
      </w:r>
      <w:r w:rsidR="003970A1">
        <w:t>XXXXXXX…</w:t>
      </w:r>
    </w:p>
    <w:p w14:paraId="6F27C662" w14:textId="794046DD" w:rsidR="00743FC5" w:rsidRDefault="00743FC5" w:rsidP="00743FC5">
      <w:pPr>
        <w:pStyle w:val="SourceCode"/>
        <w:ind w:left="0"/>
      </w:pPr>
      <w:r>
        <w:t>Date: Fri, 12 Feb 2021 08:14:11 GMT</w:t>
      </w:r>
    </w:p>
    <w:p w14:paraId="329C159B" w14:textId="3151AD93" w:rsidR="005B1979" w:rsidRPr="00FD23EC" w:rsidRDefault="00743FC5" w:rsidP="00743FC5">
      <w:pPr>
        <w:pStyle w:val="SourceCode"/>
        <w:ind w:left="0"/>
      </w:pPr>
      <w:r>
        <w:t>Content-Length: 341</w:t>
      </w:r>
    </w:p>
    <w:p w14:paraId="60C894AB" w14:textId="42F3977F" w:rsidR="00414391" w:rsidRDefault="00414391" w:rsidP="00414391">
      <w:pPr>
        <w:pStyle w:val="Heading5"/>
      </w:pPr>
      <w:r>
        <w:t xml:space="preserve">3. </w:t>
      </w:r>
      <w:r w:rsidR="00217845">
        <w:t>Client encrypts.</w:t>
      </w:r>
    </w:p>
    <w:p w14:paraId="15C19F8F" w14:textId="405981E3" w:rsidR="004D3762" w:rsidRDefault="00217845" w:rsidP="00217845">
      <w:r>
        <w:t xml:space="preserve">The </w:t>
      </w:r>
      <w:r w:rsidR="00B124E1">
        <w:t xml:space="preserve">client must now encrypt the challenge using the </w:t>
      </w:r>
      <w:r w:rsidR="00A63200">
        <w:t>user’s</w:t>
      </w:r>
      <w:r w:rsidR="00B124E1">
        <w:t xml:space="preserve"> credentials to prove it has then. It sends the </w:t>
      </w:r>
      <w:r w:rsidR="004D3762">
        <w:t>encrypted value back.</w:t>
      </w:r>
    </w:p>
    <w:p w14:paraId="5499D8E1" w14:textId="26AE57D4" w:rsidR="00CD7680" w:rsidRDefault="00CD7680" w:rsidP="00CD7680">
      <w:pPr>
        <w:pStyle w:val="SourceCode"/>
        <w:ind w:left="0"/>
      </w:pPr>
      <w:r>
        <w:t>GET /api/hello/message HTTP/1.1</w:t>
      </w:r>
    </w:p>
    <w:p w14:paraId="2D22192A" w14:textId="14766074" w:rsidR="00CD7680" w:rsidRDefault="00CD7680" w:rsidP="00CD7680">
      <w:pPr>
        <w:pStyle w:val="SourceCode"/>
        <w:ind w:left="0"/>
      </w:pPr>
      <w:r>
        <w:t>Host: localhost:5000</w:t>
      </w:r>
    </w:p>
    <w:p w14:paraId="102C298A" w14:textId="5AC37923" w:rsidR="00CD7680" w:rsidRDefault="00CD7680" w:rsidP="00CD7680">
      <w:pPr>
        <w:pStyle w:val="SourceCodeStrong"/>
        <w:ind w:left="0"/>
      </w:pPr>
      <w:r>
        <w:t>Authorization: NTLM TlRMTVNT</w:t>
      </w:r>
      <w:r w:rsidR="003970A1">
        <w:t>S</w:t>
      </w:r>
      <w:r>
        <w:t>A</w:t>
      </w:r>
      <w:r w:rsidR="003970A1">
        <w:t>B</w:t>
      </w:r>
      <w:r>
        <w:t>DAAAAAAAA</w:t>
      </w:r>
      <w:r w:rsidR="003970A1">
        <w:t>…</w:t>
      </w:r>
    </w:p>
    <w:p w14:paraId="09425F57" w14:textId="0AA910DA" w:rsidR="00CD7680" w:rsidRDefault="00CD7680" w:rsidP="00CD7680">
      <w:pPr>
        <w:pStyle w:val="SourceCodeStrong"/>
        <w:ind w:left="0"/>
      </w:pPr>
      <w:r>
        <w:t>User-Agent: curl/7.55.1</w:t>
      </w:r>
    </w:p>
    <w:p w14:paraId="44D8C9D7" w14:textId="27ED8D14" w:rsidR="00A63200" w:rsidRDefault="00CD7680" w:rsidP="00CD7680">
      <w:pPr>
        <w:pStyle w:val="SourceCode"/>
        <w:ind w:left="0"/>
      </w:pPr>
      <w:r>
        <w:t>Accept: */*</w:t>
      </w:r>
    </w:p>
    <w:p w14:paraId="5F49F45B" w14:textId="33303AD3" w:rsidR="00CD7680" w:rsidRDefault="00CD7680" w:rsidP="00CD7680">
      <w:pPr>
        <w:pStyle w:val="SourceCode"/>
        <w:ind w:left="0"/>
      </w:pPr>
    </w:p>
    <w:p w14:paraId="5CFECA24" w14:textId="3EE49318" w:rsidR="00CD7680" w:rsidRDefault="00CD7680" w:rsidP="00CD7680">
      <w:pPr>
        <w:pStyle w:val="Heading5"/>
      </w:pPr>
      <w:r>
        <w:t>4. Server Checks</w:t>
      </w:r>
    </w:p>
    <w:p w14:paraId="61EBC746" w14:textId="45B46A2A" w:rsidR="00CD7680" w:rsidRDefault="00340CFA" w:rsidP="00CD7680">
      <w:r>
        <w:t xml:space="preserve">The server checks the result against the one it obtained using the </w:t>
      </w:r>
      <w:proofErr w:type="gramStart"/>
      <w:r>
        <w:t>users</w:t>
      </w:r>
      <w:proofErr w:type="gramEnd"/>
      <w:r>
        <w:t xml:space="preserve"> credentials and returns the document if the values match.</w:t>
      </w:r>
    </w:p>
    <w:p w14:paraId="2507AECD" w14:textId="4350A4BE" w:rsidR="001C7175" w:rsidRDefault="001C7175" w:rsidP="001C7175">
      <w:pPr>
        <w:pStyle w:val="SourceCode"/>
        <w:ind w:left="0"/>
      </w:pPr>
      <w:r>
        <w:t>HTTP/1.1 200 OK</w:t>
      </w:r>
    </w:p>
    <w:p w14:paraId="32C9BBCD" w14:textId="59546E61" w:rsidR="001C7175" w:rsidRDefault="001C7175" w:rsidP="001C7175">
      <w:pPr>
        <w:pStyle w:val="SourceCode"/>
        <w:ind w:left="0"/>
      </w:pPr>
      <w:r>
        <w:t>Transfer-Encoding: chunked</w:t>
      </w:r>
    </w:p>
    <w:p w14:paraId="00366C56" w14:textId="12D59C2B" w:rsidR="001C7175" w:rsidRDefault="001C7175" w:rsidP="001C7175">
      <w:pPr>
        <w:pStyle w:val="SourceCode"/>
        <w:ind w:left="0"/>
      </w:pPr>
      <w:r>
        <w:t>Content-Type: text/plain; charset=utf-8</w:t>
      </w:r>
    </w:p>
    <w:p w14:paraId="42E6CFF2" w14:textId="2C12CA7C" w:rsidR="001C7175" w:rsidRDefault="001C7175" w:rsidP="001C7175">
      <w:pPr>
        <w:pStyle w:val="SourceCode"/>
        <w:ind w:left="0"/>
      </w:pPr>
      <w:r>
        <w:t>Server: Microsoft-HTTPAPI/2.0</w:t>
      </w:r>
    </w:p>
    <w:p w14:paraId="2BC4534E" w14:textId="4FB6874D" w:rsidR="001C7175" w:rsidRDefault="001C7175" w:rsidP="001C7175">
      <w:pPr>
        <w:pStyle w:val="SourceCode"/>
        <w:ind w:left="0"/>
      </w:pPr>
      <w:r>
        <w:t>Date: Fri, 12 Feb 2021 08:14:11 GMT</w:t>
      </w:r>
    </w:p>
    <w:p w14:paraId="72121D05" w14:textId="77777777" w:rsidR="001C7175" w:rsidRDefault="001C7175" w:rsidP="001C7175">
      <w:pPr>
        <w:pStyle w:val="SourceCode"/>
        <w:ind w:left="0"/>
      </w:pPr>
    </w:p>
    <w:p w14:paraId="3559B09D" w14:textId="088BB101" w:rsidR="00340CFA" w:rsidRPr="00CD7680" w:rsidRDefault="001C7175" w:rsidP="001C7175">
      <w:pPr>
        <w:pStyle w:val="SourceCode"/>
        <w:ind w:left="0"/>
      </w:pPr>
      <w:r>
        <w:t>Hello Kenny*</w:t>
      </w:r>
    </w:p>
    <w:p w14:paraId="5C4D7C7A" w14:textId="77777777" w:rsidR="00CD7680" w:rsidRDefault="00CD7680" w:rsidP="00CD7680">
      <w:pPr>
        <w:pStyle w:val="SourceCode"/>
        <w:ind w:left="0"/>
      </w:pPr>
    </w:p>
    <w:p w14:paraId="6FBEBF58" w14:textId="70CAFE9D" w:rsidR="00C007B4" w:rsidRDefault="00B124E1" w:rsidP="00C745F8">
      <w:r>
        <w:t xml:space="preserve"> </w:t>
      </w:r>
      <w:r w:rsidR="00310854">
        <w:t>So,</w:t>
      </w:r>
      <w:r w:rsidR="00C007B4">
        <w:t xml:space="preserve"> we can see there are two round trips between the client and the service.</w:t>
      </w:r>
      <w:r w:rsidR="00310854">
        <w:t xml:space="preserve"> This is expected with NTLM.</w:t>
      </w:r>
      <w:r w:rsidR="00EB399E">
        <w:t xml:space="preserve"> For details see </w:t>
      </w:r>
    </w:p>
    <w:p w14:paraId="20FC450A" w14:textId="19E41261" w:rsidR="00EB399E" w:rsidRDefault="004E41E4" w:rsidP="00C745F8">
      <w:hyperlink r:id="rId38" w:anchor=":~:text=Windows%20Challenge%2FResponse%20(NTLM),and%20on%20stand%2Dalone%20systems.&amp;text=NTLM%20uses%20an%20encrypted%20challenge,user's%20password%20over%20the%20wire" w:history="1">
        <w:r w:rsidR="00EB399E" w:rsidRPr="00537243">
          <w:rPr>
            <w:rStyle w:val="Hyperlink"/>
            <w:rFonts w:cstheme="minorBidi"/>
          </w:rPr>
          <w:t>https://docs.microsoft.com/en-us/windows/win32/secauthn/microsoft-ntlm#:~:text=Windows%20Challenge%2FResponse%20(NTLM),and%20on%20stand%2Dalone%20systems.&amp;text=NTLM%20uses%20an%20encrypted%20challenge,user's%20password%20over%20the%20wire</w:t>
        </w:r>
      </w:hyperlink>
      <w:r w:rsidR="00EB399E" w:rsidRPr="00EB399E">
        <w:t>.</w:t>
      </w:r>
    </w:p>
    <w:p w14:paraId="6EC6055B" w14:textId="0DAFE409" w:rsidR="00F701D2" w:rsidRDefault="00F701D2" w:rsidP="003F76C9">
      <w:pPr>
        <w:pStyle w:val="Heading4"/>
      </w:pPr>
      <w:r>
        <w:lastRenderedPageBreak/>
        <w:t>Negotiate</w:t>
      </w:r>
    </w:p>
    <w:p w14:paraId="2FCBF4D4" w14:textId="2A9288C0" w:rsidR="008F3D4A" w:rsidRPr="008F3D4A" w:rsidRDefault="004E41E4" w:rsidP="008F3D4A">
      <w:hyperlink r:id="rId39" w:history="1">
        <w:r w:rsidR="008B4653" w:rsidRPr="008B4653">
          <w:rPr>
            <w:rStyle w:val="Hyperlink"/>
            <w:rFonts w:cstheme="minorBidi"/>
          </w:rPr>
          <w:t>SourceCode</w:t>
        </w:r>
      </w:hyperlink>
    </w:p>
    <w:p w14:paraId="3EF42EF2" w14:textId="4BF9D437" w:rsidR="00F701D2" w:rsidRDefault="00F701D2" w:rsidP="00F701D2">
      <w:r>
        <w:t>We should not explicitly specify NTLM or Kerberos. If specify negotiate the protocol will try and use Kerberos and fall back onto NTML. The following code is an example.</w:t>
      </w:r>
      <w:r w:rsidR="00AC0DE3">
        <w:t xml:space="preserve"> Note in this example we are using the Kestrel HTTP server and not HTTP.sys as we did in the previous example.</w:t>
      </w:r>
    </w:p>
    <w:p w14:paraId="72C54873" w14:textId="59397F87" w:rsidR="00F26F41" w:rsidRDefault="00F26F41" w:rsidP="00F701D2">
      <w:r>
        <w:t xml:space="preserve">We use the curl </w:t>
      </w:r>
      <w:r w:rsidR="0027495D">
        <w:t>command.</w:t>
      </w:r>
    </w:p>
    <w:p w14:paraId="160BF0DE" w14:textId="1D68543B" w:rsidR="00F26F41" w:rsidRDefault="00F26F41" w:rsidP="00F26F41">
      <w:pPr>
        <w:pStyle w:val="SourceCode"/>
      </w:pPr>
      <w:r w:rsidRPr="00F26F41">
        <w:t xml:space="preserve">curl -v -u: --negotiate  </w:t>
      </w:r>
      <w:hyperlink r:id="rId40" w:history="1">
        <w:r w:rsidRPr="00D51751">
          <w:rPr>
            <w:rStyle w:val="Hyperlink"/>
            <w:rFonts w:cs="Consolas"/>
          </w:rPr>
          <w:t>http://localhost:5000/api/hello/message</w:t>
        </w:r>
      </w:hyperlink>
    </w:p>
    <w:p w14:paraId="6CD33082" w14:textId="77777777" w:rsidR="00F26F41" w:rsidRDefault="00F26F41" w:rsidP="00F26F41">
      <w:pPr>
        <w:pStyle w:val="SourceCode"/>
      </w:pPr>
    </w:p>
    <w:p w14:paraId="7A96F7E4" w14:textId="4AE63D90" w:rsidR="00F701D2" w:rsidRDefault="00F701D2" w:rsidP="00F701D2">
      <w:r>
        <w:t xml:space="preserve">The output is then as follows. </w:t>
      </w:r>
    </w:p>
    <w:p w14:paraId="20FE8BAE" w14:textId="77777777" w:rsidR="0027495D" w:rsidRDefault="0027495D">
      <w:pPr>
        <w:rPr>
          <w:rFonts w:asciiTheme="majorHAnsi" w:eastAsiaTheme="majorEastAsia" w:hAnsiTheme="majorHAnsi" w:cstheme="majorBidi"/>
          <w:b/>
          <w:iCs/>
          <w:color w:val="7076CC" w:themeColor="text2" w:themeTint="99"/>
          <w:sz w:val="20"/>
          <w:szCs w:val="24"/>
        </w:rPr>
      </w:pPr>
      <w:r>
        <w:br w:type="page"/>
      </w:r>
    </w:p>
    <w:p w14:paraId="60BB6F10" w14:textId="0DDE375C" w:rsidR="00671121" w:rsidRDefault="00671121" w:rsidP="00671121">
      <w:pPr>
        <w:pStyle w:val="Heading5"/>
      </w:pPr>
      <w:r>
        <w:lastRenderedPageBreak/>
        <w:t>1. Client sends message to server.</w:t>
      </w:r>
    </w:p>
    <w:p w14:paraId="65E9DA2D" w14:textId="34816E34" w:rsidR="00671121" w:rsidRDefault="00671121" w:rsidP="00671121">
      <w:pPr>
        <w:pStyle w:val="SourceCode"/>
      </w:pPr>
      <w:r>
        <w:t>GET /api/hello/message HTTP/1.1</w:t>
      </w:r>
    </w:p>
    <w:p w14:paraId="5763E8FB" w14:textId="54DB32E3" w:rsidR="00671121" w:rsidRDefault="00671121" w:rsidP="00671121">
      <w:pPr>
        <w:pStyle w:val="SourceCode"/>
      </w:pPr>
      <w:r>
        <w:t>Host: localhost:5000</w:t>
      </w:r>
    </w:p>
    <w:p w14:paraId="2EEDCFF5" w14:textId="1C5FB04F" w:rsidR="00671121" w:rsidRDefault="00671121" w:rsidP="00671121">
      <w:pPr>
        <w:pStyle w:val="SourceCode"/>
      </w:pPr>
      <w:r>
        <w:t>User-Agent: curl/7.55.1</w:t>
      </w:r>
    </w:p>
    <w:p w14:paraId="7DD4A1CA" w14:textId="215F749F" w:rsidR="009D10DB" w:rsidRDefault="00671121" w:rsidP="00671121">
      <w:pPr>
        <w:pStyle w:val="SourceCode"/>
      </w:pPr>
      <w:r>
        <w:t>Accept: */*</w:t>
      </w:r>
    </w:p>
    <w:p w14:paraId="7A57212F" w14:textId="77777777" w:rsidR="001A1BEC" w:rsidRDefault="001A1BEC" w:rsidP="00CD07DF"/>
    <w:p w14:paraId="08C0E8FB" w14:textId="168791F7" w:rsidR="001A1BEC" w:rsidRDefault="001A1BEC" w:rsidP="001A1BEC">
      <w:pPr>
        <w:pStyle w:val="Heading5"/>
      </w:pPr>
      <w:r>
        <w:t>2. Server responds telling server to use Negotiate</w:t>
      </w:r>
      <w:r w:rsidR="00EB6C8C">
        <w:t>.</w:t>
      </w:r>
    </w:p>
    <w:p w14:paraId="704E9B65" w14:textId="193C0E6D" w:rsidR="001A1BEC" w:rsidRDefault="001A1BEC" w:rsidP="001A1BEC">
      <w:pPr>
        <w:pStyle w:val="SourceCode"/>
      </w:pPr>
      <w:r>
        <w:t>HTTP/1.1 401 Unauthorized</w:t>
      </w:r>
    </w:p>
    <w:p w14:paraId="12AC774B" w14:textId="5D7A418C" w:rsidR="001A1BEC" w:rsidRDefault="001A1BEC" w:rsidP="001A1BEC">
      <w:pPr>
        <w:pStyle w:val="SourceCode"/>
      </w:pPr>
      <w:r>
        <w:t>Date: Fri, 12 Feb 2021 08:43:23 GMT</w:t>
      </w:r>
    </w:p>
    <w:p w14:paraId="7D6926A0" w14:textId="21E0D1D5" w:rsidR="001A1BEC" w:rsidRDefault="001A1BEC" w:rsidP="001A1BEC">
      <w:pPr>
        <w:pStyle w:val="SourceCode"/>
      </w:pPr>
      <w:r>
        <w:t>Server: Kestrel</w:t>
      </w:r>
    </w:p>
    <w:p w14:paraId="45FBB2AC" w14:textId="1D34FBE5" w:rsidR="001A1BEC" w:rsidRDefault="001A1BEC" w:rsidP="001A1BEC">
      <w:pPr>
        <w:pStyle w:val="SourceCode"/>
      </w:pPr>
      <w:r>
        <w:t>Content-Length: 0</w:t>
      </w:r>
    </w:p>
    <w:p w14:paraId="618515D8" w14:textId="7DF2C8B6" w:rsidR="001A1BEC" w:rsidRDefault="001A1BEC" w:rsidP="00AF163D">
      <w:pPr>
        <w:pStyle w:val="SourceCodeStrong"/>
      </w:pPr>
      <w:r>
        <w:t>WWW-Authenticate: Negotiate</w:t>
      </w:r>
    </w:p>
    <w:p w14:paraId="660AF0DD" w14:textId="77777777" w:rsidR="00EB6C8C" w:rsidRPr="001A1BEC" w:rsidRDefault="00EB6C8C" w:rsidP="001A1BEC">
      <w:pPr>
        <w:pStyle w:val="SourceCode"/>
      </w:pPr>
    </w:p>
    <w:p w14:paraId="0E19B88F" w14:textId="1EE124DA" w:rsidR="00EB6C8C" w:rsidRDefault="00EB6C8C" w:rsidP="00EB6C8C">
      <w:pPr>
        <w:pStyle w:val="Heading5"/>
      </w:pPr>
      <w:r>
        <w:t xml:space="preserve">3. Client </w:t>
      </w:r>
      <w:proofErr w:type="gramStart"/>
      <w:r>
        <w:t>Sends ???</w:t>
      </w:r>
      <w:proofErr w:type="gramEnd"/>
    </w:p>
    <w:p w14:paraId="589D6A45" w14:textId="326D5B1B" w:rsidR="00AF163D" w:rsidRDefault="00AF163D" w:rsidP="00AF163D">
      <w:pPr>
        <w:pStyle w:val="SourceCode"/>
        <w:ind w:left="0"/>
      </w:pPr>
      <w:r>
        <w:t>GET /api/hello/message HTTP/1.1</w:t>
      </w:r>
    </w:p>
    <w:p w14:paraId="2A02C112" w14:textId="284CDE2C" w:rsidR="00AF163D" w:rsidRDefault="00AF163D" w:rsidP="00AF163D">
      <w:pPr>
        <w:pStyle w:val="SourceCode"/>
        <w:ind w:left="0"/>
      </w:pPr>
      <w:r>
        <w:t>Host: localhost:5000</w:t>
      </w:r>
    </w:p>
    <w:p w14:paraId="46B58783" w14:textId="539899D2" w:rsidR="00AF163D" w:rsidRDefault="00AF163D" w:rsidP="00AF163D">
      <w:pPr>
        <w:pStyle w:val="SourceCodeStrong"/>
        <w:ind w:left="0"/>
      </w:pPr>
      <w:r>
        <w:t>Authorization: Negotiate YIG</w:t>
      </w:r>
      <w:r w:rsidR="00001AC3">
        <w:t>XXXX</w:t>
      </w:r>
      <w:r w:rsidR="001B3BF7">
        <w:t>…</w:t>
      </w:r>
    </w:p>
    <w:p w14:paraId="3D1C7A5E" w14:textId="4E33B603" w:rsidR="00AF163D" w:rsidRDefault="00AF163D" w:rsidP="00AF163D">
      <w:pPr>
        <w:pStyle w:val="SourceCodeStrong"/>
      </w:pPr>
      <w:r>
        <w:t>User-Agent: curl/7.55.1</w:t>
      </w:r>
    </w:p>
    <w:p w14:paraId="3E4F7093" w14:textId="4741F2C1" w:rsidR="00EB6C8C" w:rsidRPr="00EB6C8C" w:rsidRDefault="00AF163D" w:rsidP="00AF163D">
      <w:pPr>
        <w:pStyle w:val="SourceCode"/>
        <w:ind w:left="0"/>
      </w:pPr>
      <w:r>
        <w:t>Accept: */*</w:t>
      </w:r>
    </w:p>
    <w:p w14:paraId="0752718C" w14:textId="77777777" w:rsidR="00AF163D" w:rsidRDefault="00AF163D" w:rsidP="00CD07DF"/>
    <w:p w14:paraId="4FB56579" w14:textId="6099CCCB" w:rsidR="00AF163D" w:rsidRDefault="00AF163D" w:rsidP="00AF163D">
      <w:pPr>
        <w:pStyle w:val="Heading5"/>
      </w:pPr>
      <w:r>
        <w:t xml:space="preserve">4. Server </w:t>
      </w:r>
      <w:proofErr w:type="gramStart"/>
      <w:r>
        <w:t>sends</w:t>
      </w:r>
      <w:proofErr w:type="gramEnd"/>
    </w:p>
    <w:p w14:paraId="761DC75F" w14:textId="66BDF730" w:rsidR="00AD25E8" w:rsidRDefault="00AD25E8" w:rsidP="003970A1">
      <w:pPr>
        <w:pStyle w:val="SourceCode"/>
        <w:ind w:left="0"/>
      </w:pPr>
      <w:r>
        <w:t>HTTP/1.1 401 Unauthorized</w:t>
      </w:r>
    </w:p>
    <w:p w14:paraId="6F766EAF" w14:textId="20C0CE5F" w:rsidR="00AD25E8" w:rsidRDefault="00AD25E8" w:rsidP="003970A1">
      <w:pPr>
        <w:pStyle w:val="SourceCode"/>
        <w:ind w:left="0"/>
      </w:pPr>
      <w:r>
        <w:t>Date: Fri, 12 Feb 2021 08:45:36 GMT</w:t>
      </w:r>
    </w:p>
    <w:p w14:paraId="2D81346C" w14:textId="1FB9D580" w:rsidR="00AD25E8" w:rsidRDefault="00AD25E8" w:rsidP="003970A1">
      <w:pPr>
        <w:pStyle w:val="SourceCode"/>
        <w:ind w:left="0"/>
      </w:pPr>
      <w:r>
        <w:t>Server: Kestrel</w:t>
      </w:r>
    </w:p>
    <w:p w14:paraId="50C4EF05" w14:textId="374051D0" w:rsidR="00AD25E8" w:rsidRDefault="00AD25E8" w:rsidP="003970A1">
      <w:pPr>
        <w:pStyle w:val="SourceCode"/>
        <w:ind w:left="0"/>
      </w:pPr>
      <w:r>
        <w:t>Content-Length: 0</w:t>
      </w:r>
    </w:p>
    <w:p w14:paraId="2E128037" w14:textId="06F8EEFE" w:rsidR="00AD25E8" w:rsidRDefault="00AD25E8" w:rsidP="003970A1">
      <w:pPr>
        <w:pStyle w:val="SourceCodeStrong"/>
        <w:ind w:left="0"/>
      </w:pPr>
      <w:r>
        <w:t>WWW-Authenticate: Negotiate oYIBCz</w:t>
      </w:r>
      <w:r w:rsidR="00001AC3">
        <w:t>XXX</w:t>
      </w:r>
      <w:r w:rsidR="00D94DD5">
        <w:t>…</w:t>
      </w:r>
    </w:p>
    <w:p w14:paraId="56C6DC3C" w14:textId="77777777" w:rsidR="0027495D" w:rsidRDefault="0027495D" w:rsidP="00540613">
      <w:pPr>
        <w:pStyle w:val="NormalWeb"/>
      </w:pPr>
    </w:p>
    <w:p w14:paraId="4E84B4E0" w14:textId="47EFD4E3" w:rsidR="001754C6" w:rsidRDefault="001754C6" w:rsidP="001754C6">
      <w:pPr>
        <w:pStyle w:val="Heading5"/>
      </w:pPr>
      <w:r>
        <w:t xml:space="preserve">5. Client </w:t>
      </w:r>
      <w:proofErr w:type="gramStart"/>
      <w:r>
        <w:t>Sends</w:t>
      </w:r>
      <w:proofErr w:type="gramEnd"/>
    </w:p>
    <w:p w14:paraId="5FFF596A" w14:textId="4C99AA8D" w:rsidR="001754C6" w:rsidRDefault="001754C6" w:rsidP="001754C6">
      <w:pPr>
        <w:pStyle w:val="SourceCode"/>
      </w:pPr>
      <w:r>
        <w:t>GET /api/hello/message HTTP/1.1</w:t>
      </w:r>
    </w:p>
    <w:p w14:paraId="62163144" w14:textId="3E30B69E" w:rsidR="001754C6" w:rsidRDefault="001754C6" w:rsidP="001754C6">
      <w:pPr>
        <w:pStyle w:val="SourceCode"/>
      </w:pPr>
      <w:r>
        <w:t>Host: localhost:5000</w:t>
      </w:r>
    </w:p>
    <w:p w14:paraId="086CDDEA" w14:textId="4400C5E7" w:rsidR="001754C6" w:rsidRDefault="001754C6" w:rsidP="001754C6">
      <w:pPr>
        <w:pStyle w:val="SourceCode"/>
      </w:pPr>
      <w:r w:rsidRPr="001754C6">
        <w:rPr>
          <w:rStyle w:val="SourceCodeStrongChar"/>
        </w:rPr>
        <w:t>Authorization: Negotiate oXcw</w:t>
      </w:r>
      <w:r w:rsidR="000B7E6C">
        <w:rPr>
          <w:rStyle w:val="SourceCodeStrongChar"/>
        </w:rPr>
        <w:t>XXX</w:t>
      </w:r>
      <w:r w:rsidR="00D94DD5">
        <w:rPr>
          <w:rStyle w:val="SourceCodeStrongChar"/>
        </w:rPr>
        <w:t>…</w:t>
      </w:r>
    </w:p>
    <w:p w14:paraId="538A162D" w14:textId="78F63BD6" w:rsidR="001754C6" w:rsidRDefault="001754C6" w:rsidP="001754C6">
      <w:pPr>
        <w:pStyle w:val="SourceCode"/>
      </w:pPr>
      <w:r>
        <w:t>User-Agent: curl/7.55.1</w:t>
      </w:r>
    </w:p>
    <w:p w14:paraId="3CFBCE10" w14:textId="77777777" w:rsidR="00253618" w:rsidRDefault="001754C6" w:rsidP="001754C6">
      <w:pPr>
        <w:pStyle w:val="SourceCode"/>
      </w:pPr>
      <w:r>
        <w:t>Accept: */*</w:t>
      </w:r>
    </w:p>
    <w:p w14:paraId="2FC2E319" w14:textId="77777777" w:rsidR="00253618" w:rsidRDefault="00253618" w:rsidP="001754C6">
      <w:pPr>
        <w:pStyle w:val="SourceCode"/>
      </w:pPr>
    </w:p>
    <w:p w14:paraId="1D59A2D8" w14:textId="117E25C2" w:rsidR="00253618" w:rsidRDefault="00253618" w:rsidP="00253618">
      <w:pPr>
        <w:pStyle w:val="Heading5"/>
      </w:pPr>
      <w:r>
        <w:t xml:space="preserve">5. </w:t>
      </w:r>
      <w:r w:rsidR="009943BC">
        <w:t>Server</w:t>
      </w:r>
      <w:r>
        <w:t xml:space="preserve"> </w:t>
      </w:r>
      <w:proofErr w:type="gramStart"/>
      <w:r>
        <w:t>Sends</w:t>
      </w:r>
      <w:proofErr w:type="gramEnd"/>
    </w:p>
    <w:p w14:paraId="229402BD" w14:textId="77777777" w:rsidR="00253618" w:rsidRDefault="00253618" w:rsidP="001754C6">
      <w:pPr>
        <w:pStyle w:val="SourceCode"/>
      </w:pPr>
    </w:p>
    <w:p w14:paraId="2CB46F07" w14:textId="3BE4E373" w:rsidR="00253618" w:rsidRDefault="00253618" w:rsidP="00253618">
      <w:pPr>
        <w:pStyle w:val="SourceCode"/>
      </w:pPr>
      <w:r>
        <w:t>HTTP/1.1 200 OK</w:t>
      </w:r>
    </w:p>
    <w:p w14:paraId="21141BF0" w14:textId="56F67FBA" w:rsidR="00253618" w:rsidRDefault="00253618" w:rsidP="00253618">
      <w:pPr>
        <w:pStyle w:val="SourceCode"/>
      </w:pPr>
      <w:r>
        <w:t>Date: Fri, 12 Feb 2021 08:47:25 GMT</w:t>
      </w:r>
    </w:p>
    <w:p w14:paraId="1B80891A" w14:textId="498EF150" w:rsidR="00253618" w:rsidRDefault="00253618" w:rsidP="00253618">
      <w:pPr>
        <w:pStyle w:val="SourceCode"/>
      </w:pPr>
      <w:r>
        <w:t>Content-Type: text/plain; charset=utf-8</w:t>
      </w:r>
    </w:p>
    <w:p w14:paraId="2D1865CA" w14:textId="0BCC75BD" w:rsidR="00253618" w:rsidRDefault="00253618" w:rsidP="00253618">
      <w:pPr>
        <w:pStyle w:val="SourceCode"/>
      </w:pPr>
      <w:r>
        <w:t>Server: Kestrel</w:t>
      </w:r>
    </w:p>
    <w:p w14:paraId="1C05CAD4" w14:textId="3DCD87D0" w:rsidR="00253618" w:rsidRDefault="00253618" w:rsidP="00253618">
      <w:pPr>
        <w:pStyle w:val="SourceCode"/>
      </w:pPr>
      <w:r>
        <w:t>Transfer-Encoding: chunked</w:t>
      </w:r>
    </w:p>
    <w:p w14:paraId="2542F5B1" w14:textId="10DFFA3A" w:rsidR="00253618" w:rsidRDefault="00253618" w:rsidP="00253618">
      <w:pPr>
        <w:pStyle w:val="SourceCode"/>
      </w:pPr>
      <w:r>
        <w:t>WWW-Authenticate: Negotiate oRswGaADCgEAoxIEEAEAAADswe4CxIMi+gAAAAA=</w:t>
      </w:r>
    </w:p>
    <w:p w14:paraId="14D85681" w14:textId="7B8F375E" w:rsidR="00253618" w:rsidRDefault="00253618" w:rsidP="00253618">
      <w:pPr>
        <w:pStyle w:val="SourceCode"/>
      </w:pPr>
    </w:p>
    <w:p w14:paraId="022DB61B" w14:textId="77777777" w:rsidR="003F76C9" w:rsidRDefault="00253618" w:rsidP="00253618">
      <w:pPr>
        <w:pStyle w:val="SourceCode"/>
      </w:pPr>
      <w:r>
        <w:t>Hello Kenny* Closing connection 0</w:t>
      </w:r>
    </w:p>
    <w:p w14:paraId="1C11BE1A" w14:textId="77777777" w:rsidR="003F76C9" w:rsidRDefault="003F76C9">
      <w:pPr>
        <w:rPr>
          <w:rFonts w:asciiTheme="majorHAnsi" w:eastAsiaTheme="majorEastAsia" w:hAnsiTheme="majorHAnsi" w:cstheme="majorBidi"/>
          <w:b/>
          <w:iCs/>
          <w:smallCaps/>
          <w:color w:val="31378B" w:themeColor="text2"/>
          <w:szCs w:val="25"/>
        </w:rPr>
      </w:pPr>
      <w:r>
        <w:br w:type="page"/>
      </w:r>
    </w:p>
    <w:p w14:paraId="2EAFE574" w14:textId="62ABA3E5" w:rsidR="003F76C9" w:rsidRDefault="003F76C9" w:rsidP="003F76C9">
      <w:pPr>
        <w:pStyle w:val="Heading4"/>
      </w:pPr>
      <w:r>
        <w:lastRenderedPageBreak/>
        <w:t>KeyCloak / JWT</w:t>
      </w:r>
    </w:p>
    <w:p w14:paraId="6DBB7D9A" w14:textId="517AC658" w:rsidR="00FE7E84" w:rsidRPr="00FE7E84" w:rsidRDefault="004E41E4" w:rsidP="00FE7E84">
      <w:hyperlink r:id="rId41" w:history="1">
        <w:r w:rsidR="00FE7E84" w:rsidRPr="00FE7E84">
          <w:rPr>
            <w:rStyle w:val="Hyperlink"/>
            <w:rFonts w:cstheme="minorBidi"/>
          </w:rPr>
          <w:t>SourceCode</w:t>
        </w:r>
      </w:hyperlink>
    </w:p>
    <w:p w14:paraId="01C1E5C6" w14:textId="5AF72CBD" w:rsidR="00910A0E" w:rsidRDefault="003F76C9" w:rsidP="003F76C9">
      <w:r>
        <w:t xml:space="preserve">This code assumes we have setup a KeyCloak client as specified in my </w:t>
      </w:r>
      <w:hyperlink r:id="rId42" w:history="1">
        <w:r w:rsidRPr="006D32FD">
          <w:rPr>
            <w:rStyle w:val="Hyperlink"/>
            <w:rFonts w:cstheme="minorBidi"/>
          </w:rPr>
          <w:t xml:space="preserve">KeyCloak </w:t>
        </w:r>
        <w:r w:rsidR="006D32FD" w:rsidRPr="006D32FD">
          <w:rPr>
            <w:rStyle w:val="Hyperlink"/>
            <w:rFonts w:cstheme="minorBidi"/>
          </w:rPr>
          <w:t>notes</w:t>
        </w:r>
      </w:hyperlink>
      <w:r>
        <w:t>.</w:t>
      </w:r>
      <w:r w:rsidR="00307202">
        <w:t xml:space="preserve"> </w:t>
      </w:r>
    </w:p>
    <w:p w14:paraId="6502BACC" w14:textId="76D6B5CA" w:rsidR="00307202" w:rsidRDefault="00307202" w:rsidP="003F76C9">
      <w:r>
        <w:t xml:space="preserve">Now we execute the protected endpoint using </w:t>
      </w:r>
      <w:r w:rsidR="00E862AA">
        <w:t xml:space="preserve">PostMan. </w:t>
      </w:r>
      <w:r w:rsidR="0016210F">
        <w:t>First,</w:t>
      </w:r>
      <w:r w:rsidR="00E862AA">
        <w:t xml:space="preserve"> we need to get the KeyCloak bearer </w:t>
      </w:r>
      <w:proofErr w:type="gramStart"/>
      <w:r w:rsidR="00E862AA">
        <w:t>token</w:t>
      </w:r>
      <w:proofErr w:type="gramEnd"/>
    </w:p>
    <w:p w14:paraId="2FA2A3AB" w14:textId="2668B06B" w:rsidR="00E862AA" w:rsidRDefault="00582387" w:rsidP="003F76C9">
      <w:r>
        <w:rPr>
          <w:noProof/>
        </w:rPr>
        <w:drawing>
          <wp:inline distT="0" distB="0" distL="0" distR="0" wp14:anchorId="1944B950" wp14:editId="197167E2">
            <wp:extent cx="57315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21255"/>
                    </a:xfrm>
                    <a:prstGeom prst="rect">
                      <a:avLst/>
                    </a:prstGeom>
                  </pic:spPr>
                </pic:pic>
              </a:graphicData>
            </a:graphic>
          </wp:inline>
        </w:drawing>
      </w:r>
    </w:p>
    <w:p w14:paraId="40784B0B" w14:textId="129204EA" w:rsidR="003F76C9" w:rsidRDefault="00582387" w:rsidP="003F76C9">
      <w:r>
        <w:t>We then cut and paste the access token into the bearer section in our request</w:t>
      </w:r>
      <w:r w:rsidR="000D5CBB">
        <w:t>.</w:t>
      </w:r>
    </w:p>
    <w:p w14:paraId="2FD41C69" w14:textId="3FDC32F0" w:rsidR="00582387" w:rsidRPr="003F76C9" w:rsidRDefault="000D5CBB" w:rsidP="003F76C9">
      <w:r>
        <w:rPr>
          <w:noProof/>
        </w:rPr>
        <w:drawing>
          <wp:inline distT="0" distB="0" distL="0" distR="0" wp14:anchorId="7D9AE811" wp14:editId="3DAD2C5F">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74495"/>
                    </a:xfrm>
                    <a:prstGeom prst="rect">
                      <a:avLst/>
                    </a:prstGeom>
                  </pic:spPr>
                </pic:pic>
              </a:graphicData>
            </a:graphic>
          </wp:inline>
        </w:drawing>
      </w:r>
    </w:p>
    <w:p w14:paraId="707C90D8" w14:textId="5232CEA0" w:rsidR="00013B32" w:rsidRDefault="00013B32" w:rsidP="00253618">
      <w:pPr>
        <w:pStyle w:val="SourceCode"/>
      </w:pPr>
      <w:r>
        <w:br w:type="page"/>
      </w:r>
    </w:p>
    <w:p w14:paraId="038CC166" w14:textId="2ECACA88" w:rsidR="004279A9" w:rsidRDefault="00013B32" w:rsidP="004279A9">
      <w:pPr>
        <w:pStyle w:val="Heading3"/>
      </w:pPr>
      <w:r>
        <w:lastRenderedPageBreak/>
        <w:t>Authorization</w:t>
      </w:r>
      <w:r w:rsidR="00FD4167">
        <w:t xml:space="preserve"> and Policies</w:t>
      </w:r>
    </w:p>
    <w:p w14:paraId="21ACA425" w14:textId="5D6BD170" w:rsidR="001912E4" w:rsidRDefault="001912E4" w:rsidP="001912E4">
      <w:r>
        <w:t xml:space="preserve">We control authorization using policies which we setup in the ConfigureServices method of Startup.cs. The key parts of authentication in ASP.NET Core are </w:t>
      </w:r>
    </w:p>
    <w:p w14:paraId="0C4E996C" w14:textId="6C174AA0" w:rsidR="001912E4" w:rsidRDefault="00C905D7" w:rsidP="00C905D7">
      <w:pPr>
        <w:pStyle w:val="ListBullet"/>
      </w:pPr>
      <w:r>
        <w:t>Policies</w:t>
      </w:r>
    </w:p>
    <w:p w14:paraId="5496C8C5" w14:textId="63275B9E" w:rsidR="00C905D7" w:rsidRDefault="00C905D7" w:rsidP="00C905D7">
      <w:pPr>
        <w:pStyle w:val="ListBullet"/>
      </w:pPr>
      <w:r>
        <w:t>Restrictions</w:t>
      </w:r>
    </w:p>
    <w:p w14:paraId="77F2B2B5" w14:textId="4AA25445" w:rsidR="00C905D7" w:rsidRPr="001912E4" w:rsidRDefault="00C905D7" w:rsidP="00C905D7">
      <w:pPr>
        <w:pStyle w:val="ListBullet"/>
      </w:pPr>
      <w:r>
        <w:t>Handlers</w:t>
      </w:r>
    </w:p>
    <w:p w14:paraId="590EAA7A" w14:textId="30673146" w:rsidR="001A2472" w:rsidRDefault="001A2472" w:rsidP="001A2472">
      <w:pPr>
        <w:pStyle w:val="Heading4"/>
      </w:pPr>
      <w:r>
        <w:t>Default Pol</w:t>
      </w:r>
      <w:r w:rsidR="00685F2C">
        <w:t>i</w:t>
      </w:r>
      <w:r>
        <w:t>cy</w:t>
      </w:r>
    </w:p>
    <w:p w14:paraId="7C0F9EFA" w14:textId="45F55BD8" w:rsidR="00EF52AD" w:rsidRDefault="00820E22" w:rsidP="00EF52AD">
      <w:r>
        <w:t xml:space="preserve">If decorate our endpoint action with the Authorize attribute but give it no </w:t>
      </w:r>
      <w:r w:rsidR="00B277E3">
        <w:t xml:space="preserve">string argument it will use the default policy. </w:t>
      </w:r>
      <w:r w:rsidR="002423EC">
        <w:t>The snippets in the following section are taken from a fully working project which is listed here.</w:t>
      </w:r>
    </w:p>
    <w:p w14:paraId="7421D570" w14:textId="00C828CF" w:rsidR="00194B18" w:rsidRDefault="00194B18" w:rsidP="00194B18">
      <w:r>
        <w:t>Note how we do not</w:t>
      </w:r>
      <w:r w:rsidR="00E111A5">
        <w:t xml:space="preserve"> specify </w:t>
      </w:r>
      <w:r w:rsidR="00117D81">
        <w:t>a policy name argument to the Authorize attribute on the action</w:t>
      </w:r>
      <w:r>
        <w:t>.</w:t>
      </w:r>
    </w:p>
    <w:p w14:paraId="5F720A8A" w14:textId="06395FEB" w:rsidR="000666F6" w:rsidRDefault="000666F6" w:rsidP="000666F6">
      <w:pPr>
        <w:pStyle w:val="Caption"/>
        <w:keepNext/>
        <w:ind w:left="0"/>
      </w:pPr>
      <w:r>
        <w:t xml:space="preserve">Figure </w:t>
      </w:r>
      <w:fldSimple w:instr=" SEQ Figure \* ARABIC ">
        <w:r w:rsidR="00B96565">
          <w:rPr>
            <w:noProof/>
          </w:rPr>
          <w:t>1</w:t>
        </w:r>
      </w:fldSimple>
      <w:r>
        <w:t xml:space="preserve"> WeatherForecastController.cs</w:t>
      </w:r>
    </w:p>
    <w:p w14:paraId="24F47474" w14:textId="260C8DA5" w:rsidR="00194B18" w:rsidRPr="00194B18" w:rsidRDefault="00194B18" w:rsidP="00194B18">
      <w:pPr>
        <w:pStyle w:val="SourceCode"/>
        <w:ind w:left="0"/>
        <w:rPr>
          <w:sz w:val="16"/>
          <w:szCs w:val="16"/>
        </w:rPr>
      </w:pPr>
      <w:r w:rsidRPr="00194B18">
        <w:rPr>
          <w:sz w:val="16"/>
          <w:szCs w:val="16"/>
        </w:rPr>
        <w:t>[HttpGet]</w:t>
      </w:r>
    </w:p>
    <w:p w14:paraId="51245484" w14:textId="77777777" w:rsidR="00194B18" w:rsidRPr="00194B18" w:rsidRDefault="00194B18" w:rsidP="00194B18">
      <w:pPr>
        <w:pStyle w:val="SourceCodeStrong"/>
        <w:ind w:left="0"/>
        <w:rPr>
          <w:sz w:val="16"/>
          <w:szCs w:val="16"/>
        </w:rPr>
      </w:pPr>
      <w:r w:rsidRPr="00194B18">
        <w:rPr>
          <w:sz w:val="16"/>
          <w:szCs w:val="16"/>
        </w:rPr>
        <w:t>[Authorize]</w:t>
      </w:r>
    </w:p>
    <w:p w14:paraId="79CB25A4" w14:textId="77777777" w:rsidR="00194B18" w:rsidRPr="00194B18" w:rsidRDefault="00194B18" w:rsidP="00194B18">
      <w:pPr>
        <w:pStyle w:val="SourceCode"/>
        <w:ind w:left="0"/>
        <w:rPr>
          <w:sz w:val="16"/>
          <w:szCs w:val="16"/>
        </w:rPr>
      </w:pPr>
      <w:r w:rsidRPr="00194B18">
        <w:rPr>
          <w:color w:val="0000FF"/>
          <w:sz w:val="16"/>
          <w:szCs w:val="16"/>
        </w:rPr>
        <w:t>public</w:t>
      </w:r>
      <w:r w:rsidRPr="00194B18">
        <w:rPr>
          <w:sz w:val="16"/>
          <w:szCs w:val="16"/>
        </w:rPr>
        <w:t xml:space="preserve"> IEnumerable&lt;WeatherForecast&gt; Get()</w:t>
      </w:r>
    </w:p>
    <w:p w14:paraId="016FEEAE" w14:textId="77777777" w:rsidR="00194B18" w:rsidRPr="00194B18" w:rsidRDefault="00194B18" w:rsidP="00194B18">
      <w:pPr>
        <w:pStyle w:val="SourceCode"/>
        <w:ind w:left="0"/>
        <w:rPr>
          <w:sz w:val="16"/>
          <w:szCs w:val="16"/>
        </w:rPr>
      </w:pPr>
      <w:r w:rsidRPr="00194B18">
        <w:rPr>
          <w:sz w:val="16"/>
          <w:szCs w:val="16"/>
        </w:rPr>
        <w:t>{</w:t>
      </w:r>
    </w:p>
    <w:p w14:paraId="3E24447B" w14:textId="77777777" w:rsidR="00194B18" w:rsidRPr="00194B18" w:rsidRDefault="00194B18" w:rsidP="00194B18">
      <w:pPr>
        <w:pStyle w:val="SourceCode"/>
        <w:rPr>
          <w:sz w:val="16"/>
          <w:szCs w:val="16"/>
        </w:rPr>
      </w:pPr>
      <w:r w:rsidRPr="00194B18">
        <w:rPr>
          <w:color w:val="0000FF"/>
          <w:sz w:val="16"/>
          <w:szCs w:val="16"/>
        </w:rPr>
        <w:t>var</w:t>
      </w:r>
      <w:r w:rsidRPr="00194B18">
        <w:rPr>
          <w:sz w:val="16"/>
          <w:szCs w:val="16"/>
        </w:rPr>
        <w:t xml:space="preserve"> rng = </w:t>
      </w:r>
      <w:r w:rsidRPr="00194B18">
        <w:rPr>
          <w:color w:val="0000FF"/>
          <w:sz w:val="16"/>
          <w:szCs w:val="16"/>
        </w:rPr>
        <w:t>new</w:t>
      </w:r>
      <w:r w:rsidRPr="00194B18">
        <w:rPr>
          <w:sz w:val="16"/>
          <w:szCs w:val="16"/>
        </w:rPr>
        <w:t xml:space="preserve"> Random();</w:t>
      </w:r>
    </w:p>
    <w:p w14:paraId="1063F02A" w14:textId="77777777" w:rsidR="00194B18" w:rsidRPr="00194B18" w:rsidRDefault="00194B18" w:rsidP="00194B18">
      <w:pPr>
        <w:pStyle w:val="SourceCode"/>
        <w:rPr>
          <w:sz w:val="16"/>
          <w:szCs w:val="16"/>
        </w:rPr>
      </w:pPr>
      <w:r w:rsidRPr="00194B18">
        <w:rPr>
          <w:color w:val="0000FF"/>
          <w:sz w:val="16"/>
          <w:szCs w:val="16"/>
        </w:rPr>
        <w:t>return</w:t>
      </w:r>
      <w:r w:rsidRPr="00194B18">
        <w:rPr>
          <w:sz w:val="16"/>
          <w:szCs w:val="16"/>
        </w:rPr>
        <w:t xml:space="preserve"> Enumerable.Range(</w:t>
      </w:r>
      <w:r w:rsidRPr="00194B18">
        <w:rPr>
          <w:color w:val="C81EFA"/>
          <w:sz w:val="16"/>
          <w:szCs w:val="16"/>
        </w:rPr>
        <w:t>1</w:t>
      </w:r>
      <w:r w:rsidRPr="00194B18">
        <w:rPr>
          <w:sz w:val="16"/>
          <w:szCs w:val="16"/>
        </w:rPr>
        <w:t xml:space="preserve">, </w:t>
      </w:r>
      <w:r w:rsidRPr="00194B18">
        <w:rPr>
          <w:color w:val="C81EFA"/>
          <w:sz w:val="16"/>
          <w:szCs w:val="16"/>
        </w:rPr>
        <w:t>5</w:t>
      </w:r>
      <w:r w:rsidRPr="00194B18">
        <w:rPr>
          <w:sz w:val="16"/>
          <w:szCs w:val="16"/>
        </w:rPr>
        <w:t xml:space="preserve">).Select(index =&gt; </w:t>
      </w:r>
      <w:r w:rsidRPr="00194B18">
        <w:rPr>
          <w:color w:val="0000FF"/>
          <w:sz w:val="16"/>
          <w:szCs w:val="16"/>
        </w:rPr>
        <w:t>new</w:t>
      </w:r>
      <w:r w:rsidRPr="00194B18">
        <w:rPr>
          <w:sz w:val="16"/>
          <w:szCs w:val="16"/>
        </w:rPr>
        <w:t xml:space="preserve"> WeatherForecast</w:t>
      </w:r>
    </w:p>
    <w:p w14:paraId="65013327" w14:textId="77777777" w:rsidR="00194B18" w:rsidRPr="00194B18" w:rsidRDefault="00194B18" w:rsidP="00194B18">
      <w:pPr>
        <w:pStyle w:val="SourceCode"/>
        <w:rPr>
          <w:sz w:val="16"/>
          <w:szCs w:val="16"/>
        </w:rPr>
      </w:pPr>
      <w:r w:rsidRPr="00194B18">
        <w:rPr>
          <w:sz w:val="16"/>
          <w:szCs w:val="16"/>
        </w:rPr>
        <w:t>{</w:t>
      </w:r>
    </w:p>
    <w:p w14:paraId="7A144C56" w14:textId="77777777" w:rsidR="00194B18" w:rsidRPr="00194B18" w:rsidRDefault="00194B18" w:rsidP="00194B18">
      <w:pPr>
        <w:pStyle w:val="SourceCode"/>
        <w:rPr>
          <w:sz w:val="16"/>
          <w:szCs w:val="16"/>
        </w:rPr>
      </w:pPr>
      <w:r w:rsidRPr="00194B18">
        <w:rPr>
          <w:sz w:val="16"/>
          <w:szCs w:val="16"/>
        </w:rPr>
        <w:tab/>
        <w:t>Date = DateTime.Now.AddDays(index),</w:t>
      </w:r>
    </w:p>
    <w:p w14:paraId="77C17207" w14:textId="77777777" w:rsidR="00194B18" w:rsidRPr="00194B18" w:rsidRDefault="00194B18" w:rsidP="00194B18">
      <w:pPr>
        <w:pStyle w:val="SourceCode"/>
        <w:rPr>
          <w:sz w:val="16"/>
          <w:szCs w:val="16"/>
        </w:rPr>
      </w:pPr>
      <w:r w:rsidRPr="00194B18">
        <w:rPr>
          <w:sz w:val="16"/>
          <w:szCs w:val="16"/>
        </w:rPr>
        <w:tab/>
        <w:t>TemperatureC = rng.Next(-</w:t>
      </w:r>
      <w:r w:rsidRPr="00194B18">
        <w:rPr>
          <w:color w:val="C81EFA"/>
          <w:sz w:val="16"/>
          <w:szCs w:val="16"/>
        </w:rPr>
        <w:t>20</w:t>
      </w:r>
      <w:r w:rsidRPr="00194B18">
        <w:rPr>
          <w:sz w:val="16"/>
          <w:szCs w:val="16"/>
        </w:rPr>
        <w:t xml:space="preserve">, </w:t>
      </w:r>
      <w:r w:rsidRPr="00194B18">
        <w:rPr>
          <w:color w:val="C81EFA"/>
          <w:sz w:val="16"/>
          <w:szCs w:val="16"/>
        </w:rPr>
        <w:t>55</w:t>
      </w:r>
      <w:r w:rsidRPr="00194B18">
        <w:rPr>
          <w:sz w:val="16"/>
          <w:szCs w:val="16"/>
        </w:rPr>
        <w:t>),</w:t>
      </w:r>
    </w:p>
    <w:p w14:paraId="5340813C" w14:textId="77777777" w:rsidR="00194B18" w:rsidRPr="00194B18" w:rsidRDefault="00194B18" w:rsidP="00194B18">
      <w:pPr>
        <w:pStyle w:val="SourceCode"/>
        <w:rPr>
          <w:sz w:val="16"/>
          <w:szCs w:val="16"/>
        </w:rPr>
      </w:pPr>
      <w:r w:rsidRPr="00194B18">
        <w:rPr>
          <w:sz w:val="16"/>
          <w:szCs w:val="16"/>
        </w:rPr>
        <w:tab/>
        <w:t>Summary = Summaries[rng.Next(Summaries.Length)]</w:t>
      </w:r>
    </w:p>
    <w:p w14:paraId="6CAABD07" w14:textId="77777777" w:rsidR="00194B18" w:rsidRPr="00194B18" w:rsidRDefault="00194B18" w:rsidP="00194B18">
      <w:pPr>
        <w:pStyle w:val="SourceCode"/>
        <w:rPr>
          <w:sz w:val="16"/>
          <w:szCs w:val="16"/>
        </w:rPr>
      </w:pPr>
      <w:r w:rsidRPr="00194B18">
        <w:rPr>
          <w:sz w:val="16"/>
          <w:szCs w:val="16"/>
        </w:rPr>
        <w:t>})</w:t>
      </w:r>
    </w:p>
    <w:p w14:paraId="6D229466" w14:textId="77777777" w:rsidR="00194B18" w:rsidRPr="00194B18" w:rsidRDefault="00194B18" w:rsidP="00194B18">
      <w:pPr>
        <w:pStyle w:val="SourceCode"/>
        <w:rPr>
          <w:sz w:val="16"/>
          <w:szCs w:val="16"/>
        </w:rPr>
      </w:pPr>
      <w:r w:rsidRPr="00194B18">
        <w:rPr>
          <w:sz w:val="16"/>
          <w:szCs w:val="16"/>
        </w:rPr>
        <w:t>.ToArray();</w:t>
      </w:r>
    </w:p>
    <w:p w14:paraId="62A40BC2" w14:textId="77777777" w:rsidR="00194B18" w:rsidRPr="00194B18" w:rsidRDefault="00194B18" w:rsidP="00194B18">
      <w:pPr>
        <w:pStyle w:val="SourceCode"/>
        <w:ind w:left="0"/>
        <w:rPr>
          <w:sz w:val="16"/>
          <w:szCs w:val="16"/>
        </w:rPr>
      </w:pPr>
      <w:r w:rsidRPr="00194B18">
        <w:rPr>
          <w:sz w:val="16"/>
          <w:szCs w:val="16"/>
        </w:rPr>
        <w:t>}</w:t>
      </w:r>
    </w:p>
    <w:p w14:paraId="7C99DB2B" w14:textId="77777777" w:rsidR="000D2498" w:rsidRDefault="000D2498" w:rsidP="000D2498">
      <w:pPr>
        <w:autoSpaceDE w:val="0"/>
        <w:autoSpaceDN w:val="0"/>
        <w:adjustRightInd w:val="0"/>
        <w:spacing w:after="0" w:line="240" w:lineRule="auto"/>
        <w:rPr>
          <w:rFonts w:ascii="Consolas" w:hAnsi="Consolas" w:cs="Consolas"/>
          <w:color w:val="0000FF"/>
          <w:sz w:val="20"/>
          <w:szCs w:val="20"/>
        </w:rPr>
      </w:pPr>
    </w:p>
    <w:p w14:paraId="03222171" w14:textId="2DA3B66A" w:rsidR="000D2498" w:rsidRPr="000D2498" w:rsidRDefault="000D2498" w:rsidP="000D2498">
      <w:pPr>
        <w:pStyle w:val="SourceCode"/>
        <w:rPr>
          <w:sz w:val="16"/>
          <w:szCs w:val="16"/>
        </w:rPr>
      </w:pPr>
      <w:r w:rsidRPr="000D2498">
        <w:rPr>
          <w:color w:val="0000FF"/>
          <w:sz w:val="16"/>
          <w:szCs w:val="16"/>
        </w:rPr>
        <w:t>public</w:t>
      </w:r>
      <w:r w:rsidRPr="000D2498">
        <w:rPr>
          <w:sz w:val="16"/>
          <w:szCs w:val="16"/>
        </w:rPr>
        <w:t xml:space="preserve"> </w:t>
      </w:r>
      <w:r w:rsidRPr="000D2498">
        <w:rPr>
          <w:color w:val="0000FF"/>
          <w:sz w:val="16"/>
          <w:szCs w:val="16"/>
        </w:rPr>
        <w:t>void</w:t>
      </w:r>
      <w:r w:rsidRPr="000D2498">
        <w:rPr>
          <w:sz w:val="16"/>
          <w:szCs w:val="16"/>
        </w:rPr>
        <w:t xml:space="preserve"> ConfigureServices(IServiceCollection services)</w:t>
      </w:r>
    </w:p>
    <w:p w14:paraId="4F6990D7" w14:textId="77777777" w:rsidR="000D2498" w:rsidRPr="000D2498" w:rsidRDefault="000D2498" w:rsidP="000D2498">
      <w:pPr>
        <w:pStyle w:val="SourceCode"/>
        <w:rPr>
          <w:sz w:val="16"/>
          <w:szCs w:val="16"/>
        </w:rPr>
      </w:pPr>
      <w:r w:rsidRPr="000D2498">
        <w:rPr>
          <w:sz w:val="16"/>
          <w:szCs w:val="16"/>
        </w:rPr>
        <w:t>{</w:t>
      </w:r>
    </w:p>
    <w:p w14:paraId="1FE66911" w14:textId="77777777" w:rsidR="000D2498" w:rsidRPr="000D2498" w:rsidRDefault="000D2498" w:rsidP="000D2498">
      <w:pPr>
        <w:pStyle w:val="SourceCode"/>
        <w:rPr>
          <w:sz w:val="16"/>
          <w:szCs w:val="16"/>
        </w:rPr>
      </w:pPr>
      <w:r w:rsidRPr="000D2498">
        <w:rPr>
          <w:sz w:val="16"/>
          <w:szCs w:val="16"/>
        </w:rPr>
        <w:tab/>
        <w:t>services.AddCors();</w:t>
      </w:r>
    </w:p>
    <w:p w14:paraId="65597D4D" w14:textId="77777777" w:rsidR="000D2498" w:rsidRPr="000D2498" w:rsidRDefault="000D2498" w:rsidP="000D2498">
      <w:pPr>
        <w:pStyle w:val="SourceCode"/>
        <w:rPr>
          <w:sz w:val="16"/>
          <w:szCs w:val="16"/>
        </w:rPr>
      </w:pPr>
    </w:p>
    <w:p w14:paraId="3528E1CB" w14:textId="77777777" w:rsidR="000D2498" w:rsidRPr="000D2498" w:rsidRDefault="000D2498" w:rsidP="000D2498">
      <w:pPr>
        <w:pStyle w:val="SourceCode"/>
        <w:rPr>
          <w:sz w:val="16"/>
          <w:szCs w:val="16"/>
        </w:rPr>
      </w:pPr>
      <w:r w:rsidRPr="000D2498">
        <w:rPr>
          <w:sz w:val="16"/>
          <w:szCs w:val="16"/>
        </w:rPr>
        <w:tab/>
        <w:t>services.AddControllers();</w:t>
      </w:r>
    </w:p>
    <w:p w14:paraId="7C6AF505" w14:textId="77777777" w:rsidR="000D2498" w:rsidRPr="000D2498" w:rsidRDefault="000D2498" w:rsidP="000D2498">
      <w:pPr>
        <w:pStyle w:val="SourceCode"/>
        <w:rPr>
          <w:sz w:val="16"/>
          <w:szCs w:val="16"/>
        </w:rPr>
      </w:pPr>
    </w:p>
    <w:p w14:paraId="2E46BD93" w14:textId="77777777" w:rsidR="000D2498" w:rsidRPr="000D2498" w:rsidRDefault="000D2498" w:rsidP="000D2498">
      <w:pPr>
        <w:pStyle w:val="SourceCode"/>
        <w:rPr>
          <w:sz w:val="16"/>
          <w:szCs w:val="16"/>
        </w:rPr>
      </w:pPr>
      <w:r w:rsidRPr="000D2498">
        <w:rPr>
          <w:sz w:val="16"/>
          <w:szCs w:val="16"/>
        </w:rPr>
        <w:tab/>
      </w:r>
      <w:r w:rsidRPr="000D2498">
        <w:rPr>
          <w:color w:val="0000FF"/>
          <w:sz w:val="16"/>
          <w:szCs w:val="16"/>
        </w:rPr>
        <w:t>var</w:t>
      </w:r>
      <w:r w:rsidRPr="000D2498">
        <w:rPr>
          <w:sz w:val="16"/>
          <w:szCs w:val="16"/>
        </w:rPr>
        <w:t xml:space="preserve"> auth = services.AddAuthentication();</w:t>
      </w:r>
    </w:p>
    <w:p w14:paraId="6AE37483" w14:textId="77777777" w:rsidR="000D2498" w:rsidRPr="000D2498" w:rsidRDefault="000D2498" w:rsidP="000D2498">
      <w:pPr>
        <w:pStyle w:val="SourceCode"/>
        <w:rPr>
          <w:sz w:val="16"/>
          <w:szCs w:val="16"/>
        </w:rPr>
      </w:pPr>
    </w:p>
    <w:p w14:paraId="32F9A3B3" w14:textId="77777777" w:rsidR="000D2498" w:rsidRPr="000D2498" w:rsidRDefault="000D2498" w:rsidP="000D2498">
      <w:pPr>
        <w:pStyle w:val="SourceCode"/>
        <w:rPr>
          <w:sz w:val="16"/>
          <w:szCs w:val="16"/>
        </w:rPr>
      </w:pPr>
      <w:r w:rsidRPr="000D2498">
        <w:rPr>
          <w:sz w:val="16"/>
          <w:szCs w:val="16"/>
        </w:rPr>
        <w:tab/>
        <w:t>auth.AddJwtBearer(</w:t>
      </w:r>
      <w:r w:rsidRPr="000D2498">
        <w:rPr>
          <w:color w:val="B41414"/>
          <w:sz w:val="16"/>
          <w:szCs w:val="16"/>
        </w:rPr>
        <w:t>"my_authentication_scheme"</w:t>
      </w:r>
      <w:r w:rsidRPr="000D2498">
        <w:rPr>
          <w:sz w:val="16"/>
          <w:szCs w:val="16"/>
        </w:rPr>
        <w:t>, options =&gt;</w:t>
      </w:r>
    </w:p>
    <w:p w14:paraId="2E09E943" w14:textId="77777777" w:rsidR="000D2498" w:rsidRPr="000D2498" w:rsidRDefault="000D2498" w:rsidP="000D2498">
      <w:pPr>
        <w:pStyle w:val="SourceCode"/>
        <w:rPr>
          <w:sz w:val="16"/>
          <w:szCs w:val="16"/>
        </w:rPr>
      </w:pPr>
      <w:r w:rsidRPr="000D2498">
        <w:rPr>
          <w:sz w:val="16"/>
          <w:szCs w:val="16"/>
        </w:rPr>
        <w:tab/>
        <w:t>{</w:t>
      </w:r>
    </w:p>
    <w:p w14:paraId="4D468402"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options.Authority = </w:t>
      </w:r>
      <w:r w:rsidRPr="000D2498">
        <w:rPr>
          <w:color w:val="B41414"/>
          <w:sz w:val="16"/>
          <w:szCs w:val="16"/>
        </w:rPr>
        <w:t>"http://localhost:8080/auth/realms/master"</w:t>
      </w:r>
      <w:r w:rsidRPr="000D2498">
        <w:rPr>
          <w:sz w:val="16"/>
          <w:szCs w:val="16"/>
        </w:rPr>
        <w:t>;</w:t>
      </w:r>
    </w:p>
    <w:p w14:paraId="2543244F"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options.Audience = </w:t>
      </w:r>
      <w:r w:rsidRPr="000D2498">
        <w:rPr>
          <w:color w:val="B41414"/>
          <w:sz w:val="16"/>
          <w:szCs w:val="16"/>
        </w:rPr>
        <w:t>"testclient"</w:t>
      </w:r>
      <w:r w:rsidRPr="000D2498">
        <w:rPr>
          <w:sz w:val="16"/>
          <w:szCs w:val="16"/>
        </w:rPr>
        <w:t>;</w:t>
      </w:r>
    </w:p>
    <w:p w14:paraId="1BD4AD8A"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options.RequireHttpsMetadata = </w:t>
      </w:r>
      <w:r w:rsidRPr="000D2498">
        <w:rPr>
          <w:color w:val="0000FF"/>
          <w:sz w:val="16"/>
          <w:szCs w:val="16"/>
        </w:rPr>
        <w:t>false</w:t>
      </w:r>
      <w:r w:rsidRPr="000D2498">
        <w:rPr>
          <w:sz w:val="16"/>
          <w:szCs w:val="16"/>
        </w:rPr>
        <w:t>;</w:t>
      </w:r>
    </w:p>
    <w:p w14:paraId="49123B82" w14:textId="77777777" w:rsidR="000D2498" w:rsidRPr="000D2498" w:rsidRDefault="000D2498" w:rsidP="000D2498">
      <w:pPr>
        <w:pStyle w:val="SourceCode"/>
        <w:rPr>
          <w:sz w:val="16"/>
          <w:szCs w:val="16"/>
        </w:rPr>
      </w:pPr>
      <w:r w:rsidRPr="000D2498">
        <w:rPr>
          <w:sz w:val="16"/>
          <w:szCs w:val="16"/>
        </w:rPr>
        <w:tab/>
        <w:t>});</w:t>
      </w:r>
    </w:p>
    <w:p w14:paraId="5B81C2CA" w14:textId="77777777" w:rsidR="000D2498" w:rsidRPr="000D2498" w:rsidRDefault="000D2498" w:rsidP="000D2498">
      <w:pPr>
        <w:pStyle w:val="SourceCode"/>
        <w:rPr>
          <w:sz w:val="16"/>
          <w:szCs w:val="16"/>
        </w:rPr>
      </w:pPr>
    </w:p>
    <w:p w14:paraId="1C1AB40C" w14:textId="77777777" w:rsidR="000D2498" w:rsidRPr="000D2498" w:rsidRDefault="000D2498" w:rsidP="000D2498">
      <w:pPr>
        <w:pStyle w:val="SourceCode"/>
        <w:rPr>
          <w:sz w:val="16"/>
          <w:szCs w:val="16"/>
        </w:rPr>
      </w:pPr>
      <w:r w:rsidRPr="000D2498">
        <w:rPr>
          <w:sz w:val="16"/>
          <w:szCs w:val="16"/>
        </w:rPr>
        <w:tab/>
        <w:t>services.AddAuthorization(options =&gt;</w:t>
      </w:r>
    </w:p>
    <w:p w14:paraId="477A0315" w14:textId="77777777" w:rsidR="000D2498" w:rsidRPr="000D2498" w:rsidRDefault="000D2498" w:rsidP="000D2498">
      <w:pPr>
        <w:pStyle w:val="SourceCode"/>
        <w:rPr>
          <w:sz w:val="16"/>
          <w:szCs w:val="16"/>
        </w:rPr>
      </w:pPr>
      <w:r w:rsidRPr="000D2498">
        <w:rPr>
          <w:sz w:val="16"/>
          <w:szCs w:val="16"/>
        </w:rPr>
        <w:tab/>
        <w:t>{</w:t>
      </w:r>
    </w:p>
    <w:p w14:paraId="2ED5047D"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520503">
        <w:rPr>
          <w:b/>
          <w:bCs/>
          <w:sz w:val="16"/>
          <w:szCs w:val="16"/>
        </w:rPr>
        <w:t>options.DefaultPolicy</w:t>
      </w:r>
      <w:r w:rsidRPr="000D2498">
        <w:rPr>
          <w:sz w:val="16"/>
          <w:szCs w:val="16"/>
        </w:rPr>
        <w:t xml:space="preserve"> = </w:t>
      </w:r>
      <w:r w:rsidRPr="000D2498">
        <w:rPr>
          <w:color w:val="0000FF"/>
          <w:sz w:val="16"/>
          <w:szCs w:val="16"/>
        </w:rPr>
        <w:t>new</w:t>
      </w:r>
      <w:r w:rsidRPr="000D2498">
        <w:rPr>
          <w:sz w:val="16"/>
          <w:szCs w:val="16"/>
        </w:rPr>
        <w:t xml:space="preserve"> AuthorizationPolicyBuilder()</w:t>
      </w:r>
    </w:p>
    <w:p w14:paraId="3D19EA4E"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.AddAuthenticationSchemes(</w:t>
      </w:r>
      <w:r w:rsidRPr="000D2498">
        <w:rPr>
          <w:color w:val="0000FF"/>
          <w:sz w:val="16"/>
          <w:szCs w:val="16"/>
        </w:rPr>
        <w:t>new</w:t>
      </w:r>
      <w:r w:rsidRPr="000D2498">
        <w:rPr>
          <w:sz w:val="16"/>
          <w:szCs w:val="16"/>
        </w:rPr>
        <w:t xml:space="preserve">[] { </w:t>
      </w:r>
      <w:r w:rsidRPr="000D2498">
        <w:rPr>
          <w:color w:val="B41414"/>
          <w:sz w:val="16"/>
          <w:szCs w:val="16"/>
        </w:rPr>
        <w:t>"my_authentication_scheme"</w:t>
      </w:r>
      <w:r w:rsidRPr="000D2498">
        <w:rPr>
          <w:sz w:val="16"/>
          <w:szCs w:val="16"/>
        </w:rPr>
        <w:t>, })</w:t>
      </w:r>
    </w:p>
    <w:p w14:paraId="263E8356" w14:textId="77777777" w:rsidR="000D2498" w:rsidRPr="00101796" w:rsidRDefault="000D2498" w:rsidP="000D2498">
      <w:pPr>
        <w:pStyle w:val="SourceCode"/>
        <w:rPr>
          <w:b/>
          <w:bCs/>
          <w:sz w:val="16"/>
          <w:szCs w:val="16"/>
        </w:rPr>
      </w:pPr>
      <w:r w:rsidRPr="000D2498">
        <w:rPr>
          <w:sz w:val="16"/>
          <w:szCs w:val="16"/>
        </w:rPr>
        <w:tab/>
      </w:r>
      <w:r w:rsidRPr="000D2498">
        <w:rPr>
          <w:sz w:val="16"/>
          <w:szCs w:val="16"/>
        </w:rPr>
        <w:tab/>
      </w:r>
      <w:r w:rsidRPr="000D2498">
        <w:rPr>
          <w:sz w:val="16"/>
          <w:szCs w:val="16"/>
        </w:rPr>
        <w:tab/>
      </w:r>
      <w:r w:rsidRPr="00101796">
        <w:rPr>
          <w:b/>
          <w:bCs/>
          <w:sz w:val="16"/>
          <w:szCs w:val="16"/>
        </w:rPr>
        <w:t>.RequireAuthenticatedUser()</w:t>
      </w:r>
    </w:p>
    <w:p w14:paraId="47413B48"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.Build();</w:t>
      </w:r>
    </w:p>
    <w:p w14:paraId="2C8C061C" w14:textId="77777777" w:rsidR="000D2498" w:rsidRPr="000D2498" w:rsidRDefault="000D2498" w:rsidP="000D2498">
      <w:pPr>
        <w:pStyle w:val="SourceCode"/>
        <w:rPr>
          <w:sz w:val="16"/>
          <w:szCs w:val="16"/>
        </w:rPr>
      </w:pPr>
      <w:r w:rsidRPr="000D2498">
        <w:rPr>
          <w:sz w:val="16"/>
          <w:szCs w:val="16"/>
        </w:rPr>
        <w:tab/>
        <w:t>});</w:t>
      </w:r>
    </w:p>
    <w:p w14:paraId="0F2A2EBF" w14:textId="12D3288E" w:rsidR="008276E7" w:rsidRPr="000D2498" w:rsidRDefault="000D2498" w:rsidP="000D2498">
      <w:pPr>
        <w:pStyle w:val="SourceCode"/>
        <w:rPr>
          <w:sz w:val="16"/>
          <w:szCs w:val="16"/>
        </w:rPr>
      </w:pPr>
      <w:r w:rsidRPr="000D2498">
        <w:rPr>
          <w:sz w:val="16"/>
          <w:szCs w:val="16"/>
        </w:rPr>
        <w:t>}</w:t>
      </w:r>
    </w:p>
    <w:p w14:paraId="78F53D84" w14:textId="12271142" w:rsidR="008276E7" w:rsidRDefault="008276E7" w:rsidP="00CF1020">
      <w:r>
        <w:t xml:space="preserve">This means we will pick up the default policy configured in </w:t>
      </w:r>
      <w:r w:rsidRPr="008276E7">
        <w:rPr>
          <w:rStyle w:val="SourceCodeChar"/>
        </w:rPr>
        <w:t>Startup.cs</w:t>
      </w:r>
      <w:r w:rsidR="00CF1020">
        <w:rPr>
          <w:rStyle w:val="SourceCodeChar"/>
        </w:rPr>
        <w:t xml:space="preserve"> </w:t>
      </w:r>
      <w:r w:rsidR="00CF1020" w:rsidRPr="00CF1020">
        <w:t>The ot</w:t>
      </w:r>
      <w:r w:rsidR="00CF1020">
        <w:t xml:space="preserve">her point to note is the authorization </w:t>
      </w:r>
      <w:r w:rsidR="00101796">
        <w:t xml:space="preserve">requirement we have is that the user is authenticated. </w:t>
      </w:r>
    </w:p>
    <w:p w14:paraId="0DF3EF68" w14:textId="1CFFE536" w:rsidR="00C905D7" w:rsidRDefault="00C905D7" w:rsidP="00C905D7">
      <w:pPr>
        <w:pStyle w:val="Heading4"/>
      </w:pPr>
      <w:r>
        <w:lastRenderedPageBreak/>
        <w:t>Custom Policy</w:t>
      </w:r>
    </w:p>
    <w:p w14:paraId="20091C50" w14:textId="18887DC4" w:rsidR="006464EC" w:rsidRDefault="006464EC" w:rsidP="006464EC">
      <w:r>
        <w:t xml:space="preserve">In this example we show how to apply a custom policy and how </w:t>
      </w:r>
      <w:r w:rsidR="00E30DC0">
        <w:t xml:space="preserve">some slightly more restrictive authorization than just requiring an authenticated use.  The source code is </w:t>
      </w:r>
      <w:proofErr w:type="gramStart"/>
      <w:r w:rsidR="00E30DC0">
        <w:t>here</w:t>
      </w:r>
      <w:proofErr w:type="gramEnd"/>
      <w:r w:rsidR="00EE2C5F">
        <w:t xml:space="preserve"> </w:t>
      </w:r>
    </w:p>
    <w:p w14:paraId="36E41390" w14:textId="413EFD83" w:rsidR="00E30DC0" w:rsidRDefault="0054102D" w:rsidP="006464EC">
      <w:r>
        <w:t>XXX</w:t>
      </w:r>
    </w:p>
    <w:p w14:paraId="07FD50EF" w14:textId="1D4E9BAD" w:rsidR="00645723" w:rsidRDefault="00645723" w:rsidP="00645723">
      <w:pPr>
        <w:pStyle w:val="Heading3"/>
      </w:pPr>
      <w:r>
        <w:t>Development Workarounds</w:t>
      </w:r>
    </w:p>
    <w:p w14:paraId="6BB6EC8C" w14:textId="475E6EA5" w:rsidR="00FF01D3" w:rsidRPr="00FF01D3" w:rsidRDefault="00F70408" w:rsidP="00F70408">
      <w:pPr>
        <w:pStyle w:val="Heading4"/>
      </w:pPr>
      <w:r>
        <w:t xml:space="preserve">Turn On/Off </w:t>
      </w:r>
      <w:r w:rsidR="00436167">
        <w:t>Authorization</w:t>
      </w:r>
    </w:p>
    <w:p w14:paraId="3E1329ED" w14:textId="7449A2C0" w:rsidR="00645723" w:rsidRDefault="00FF01D3" w:rsidP="00645723">
      <w:r>
        <w:t>Sometimes</w:t>
      </w:r>
      <w:r w:rsidR="00436167">
        <w:t xml:space="preserve"> it is not practical to authenticate/authorize in dev env so we can add a special handler. This stops us having to change the code when we want to do it. </w:t>
      </w:r>
      <w:r w:rsidR="007120A0">
        <w:t xml:space="preserve"> We adjust the Startup.cs as follows.</w:t>
      </w:r>
    </w:p>
    <w:p w14:paraId="27237E78" w14:textId="77777777" w:rsidR="007120A0" w:rsidRDefault="007120A0" w:rsidP="007120A0">
      <w:r>
        <w:t>XXX</w:t>
      </w:r>
    </w:p>
    <w:p w14:paraId="4362249D" w14:textId="77777777" w:rsidR="007120A0" w:rsidRDefault="007120A0" w:rsidP="00645723"/>
    <w:p w14:paraId="06D57BE5"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ConfigureServices(IServiceCollection services)</w:t>
      </w:r>
    </w:p>
    <w:p w14:paraId="46FEBC5C" w14:textId="77777777" w:rsidR="007120A0" w:rsidRDefault="007120A0" w:rsidP="007120A0">
      <w:pPr>
        <w:pStyle w:val="SourceCode"/>
        <w:rPr>
          <w:rFonts w:eastAsiaTheme="minorHAnsi"/>
          <w:lang w:eastAsia="en-US"/>
        </w:rPr>
      </w:pPr>
      <w:r>
        <w:rPr>
          <w:rFonts w:eastAsiaTheme="minorHAnsi"/>
          <w:lang w:eastAsia="en-US"/>
        </w:rPr>
        <w:t xml:space="preserve">        {</w:t>
      </w:r>
    </w:p>
    <w:p w14:paraId="358CE9CB"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8000"/>
          <w:lang w:eastAsia="en-US"/>
        </w:rPr>
        <w:t>// Bypass Auth for dev</w:t>
      </w:r>
    </w:p>
    <w:p w14:paraId="79F1D873" w14:textId="77777777" w:rsidR="007120A0" w:rsidRDefault="007120A0" w:rsidP="007120A0">
      <w:pPr>
        <w:pStyle w:val="SourceCode"/>
        <w:rPr>
          <w:rFonts w:eastAsiaTheme="minorHAnsi"/>
          <w:lang w:eastAsia="en-US"/>
        </w:rPr>
      </w:pPr>
      <w:r>
        <w:rPr>
          <w:rFonts w:eastAsiaTheme="minorHAnsi"/>
          <w:lang w:eastAsia="en-US"/>
        </w:rPr>
        <w:t xml:space="preserve">            </w:t>
      </w:r>
      <w:r>
        <w:rPr>
          <w:rFonts w:eastAsiaTheme="minorHAnsi"/>
          <w:color w:val="0000FF"/>
          <w:lang w:eastAsia="en-US"/>
        </w:rPr>
        <w:t>if</w:t>
      </w:r>
      <w:r>
        <w:rPr>
          <w:rFonts w:eastAsiaTheme="minorHAnsi"/>
          <w:lang w:eastAsia="en-US"/>
        </w:rPr>
        <w:t xml:space="preserve"> (HostEnvironment.IsDevelopment())</w:t>
      </w:r>
    </w:p>
    <w:p w14:paraId="4E09AD76" w14:textId="77777777" w:rsidR="007120A0" w:rsidRDefault="007120A0" w:rsidP="007120A0">
      <w:pPr>
        <w:pStyle w:val="SourceCode"/>
        <w:rPr>
          <w:rFonts w:eastAsiaTheme="minorHAnsi"/>
          <w:lang w:eastAsia="en-US"/>
        </w:rPr>
      </w:pPr>
      <w:r>
        <w:rPr>
          <w:rFonts w:eastAsiaTheme="minorHAnsi"/>
          <w:lang w:eastAsia="en-US"/>
        </w:rPr>
        <w:t xml:space="preserve">            {</w:t>
      </w:r>
    </w:p>
    <w:p w14:paraId="6450611B" w14:textId="77777777" w:rsidR="007120A0" w:rsidRDefault="007120A0" w:rsidP="007120A0">
      <w:pPr>
        <w:pStyle w:val="SourceCode"/>
        <w:rPr>
          <w:rFonts w:eastAsiaTheme="minorHAnsi"/>
          <w:lang w:eastAsia="en-US"/>
        </w:rPr>
      </w:pPr>
      <w:r>
        <w:rPr>
          <w:rFonts w:eastAsiaTheme="minorHAnsi"/>
          <w:lang w:eastAsia="en-US"/>
        </w:rPr>
        <w:t xml:space="preserve">                services.AddSingleton&lt;IAuthorizationHandler, NoAuthenticationRequiredHandler&gt;();</w:t>
      </w:r>
    </w:p>
    <w:p w14:paraId="7AAA2F75" w14:textId="77777777" w:rsidR="007120A0" w:rsidRPr="00013B32" w:rsidRDefault="007120A0" w:rsidP="007120A0">
      <w:pPr>
        <w:pStyle w:val="SourceCode"/>
      </w:pPr>
      <w:r>
        <w:rPr>
          <w:rFonts w:eastAsiaTheme="minorHAnsi"/>
          <w:lang w:eastAsia="en-US"/>
        </w:rPr>
        <w:t xml:space="preserve">            }</w:t>
      </w:r>
    </w:p>
    <w:p w14:paraId="6732117B" w14:textId="52307F9B" w:rsidR="007120A0" w:rsidRDefault="007120A0" w:rsidP="00645723">
      <w:r>
        <w:t xml:space="preserve">And add the </w:t>
      </w:r>
      <w:proofErr w:type="gramStart"/>
      <w:r>
        <w:t>class</w:t>
      </w:r>
      <w:proofErr w:type="gramEnd"/>
    </w:p>
    <w:p w14:paraId="4AD80E52"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w:t>
      </w:r>
      <w:r>
        <w:rPr>
          <w:rFonts w:eastAsiaTheme="minorHAnsi"/>
          <w:color w:val="2B91AF"/>
          <w:lang w:eastAsia="en-US"/>
        </w:rPr>
        <w:t>NoAuthenticationRequiredHandler</w:t>
      </w:r>
      <w:r>
        <w:rPr>
          <w:rFonts w:eastAsiaTheme="minorHAnsi"/>
          <w:lang w:eastAsia="en-US"/>
        </w:rPr>
        <w:t xml:space="preserve"> : IAuthorizationHandler</w:t>
      </w:r>
    </w:p>
    <w:p w14:paraId="5DAA373B" w14:textId="77777777" w:rsidR="009E782B" w:rsidRDefault="009E782B" w:rsidP="009E782B">
      <w:pPr>
        <w:pStyle w:val="SourceCode"/>
        <w:rPr>
          <w:rFonts w:eastAsiaTheme="minorHAnsi"/>
          <w:lang w:eastAsia="en-US"/>
        </w:rPr>
      </w:pPr>
      <w:r>
        <w:rPr>
          <w:rFonts w:eastAsiaTheme="minorHAnsi"/>
          <w:lang w:eastAsia="en-US"/>
        </w:rPr>
        <w:t xml:space="preserve">    {</w:t>
      </w:r>
    </w:p>
    <w:p w14:paraId="6615AB4C"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public</w:t>
      </w:r>
      <w:r>
        <w:rPr>
          <w:rFonts w:eastAsiaTheme="minorHAnsi"/>
          <w:lang w:eastAsia="en-US"/>
        </w:rPr>
        <w:t xml:space="preserve"> Task HandleAsync(AuthorizationHandlerContext context)</w:t>
      </w:r>
    </w:p>
    <w:p w14:paraId="68596CC8" w14:textId="77777777" w:rsidR="009E782B" w:rsidRDefault="009E782B" w:rsidP="009E782B">
      <w:pPr>
        <w:pStyle w:val="SourceCode"/>
        <w:rPr>
          <w:rFonts w:eastAsiaTheme="minorHAnsi"/>
          <w:lang w:eastAsia="en-US"/>
        </w:rPr>
      </w:pPr>
      <w:r>
        <w:rPr>
          <w:rFonts w:eastAsiaTheme="minorHAnsi"/>
          <w:lang w:eastAsia="en-US"/>
        </w:rPr>
        <w:t xml:space="preserve">        {</w:t>
      </w:r>
    </w:p>
    <w:p w14:paraId="49AF1D42"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foreach</w:t>
      </w:r>
      <w:r>
        <w:rPr>
          <w:rFonts w:eastAsiaTheme="minorHAnsi"/>
          <w:lang w:eastAsia="en-US"/>
        </w:rPr>
        <w:t xml:space="preserve"> (var req </w:t>
      </w:r>
      <w:r>
        <w:rPr>
          <w:rFonts w:eastAsiaTheme="minorHAnsi"/>
          <w:color w:val="0000FF"/>
          <w:lang w:eastAsia="en-US"/>
        </w:rPr>
        <w:t>in</w:t>
      </w:r>
      <w:r>
        <w:rPr>
          <w:rFonts w:eastAsiaTheme="minorHAnsi"/>
          <w:lang w:eastAsia="en-US"/>
        </w:rPr>
        <w:t xml:space="preserve"> context.PendingRequirements)</w:t>
      </w:r>
    </w:p>
    <w:p w14:paraId="5E023654" w14:textId="77777777" w:rsidR="009E782B" w:rsidRDefault="009E782B" w:rsidP="009E782B">
      <w:pPr>
        <w:pStyle w:val="SourceCode"/>
        <w:rPr>
          <w:rFonts w:eastAsiaTheme="minorHAnsi"/>
          <w:lang w:eastAsia="en-US"/>
        </w:rPr>
      </w:pPr>
      <w:r>
        <w:rPr>
          <w:rFonts w:eastAsiaTheme="minorHAnsi"/>
          <w:lang w:eastAsia="en-US"/>
        </w:rPr>
        <w:t xml:space="preserve">            {</w:t>
      </w:r>
    </w:p>
    <w:p w14:paraId="15EB2E0D" w14:textId="77777777" w:rsidR="009E782B" w:rsidRDefault="009E782B" w:rsidP="009E782B">
      <w:pPr>
        <w:pStyle w:val="SourceCode"/>
        <w:rPr>
          <w:rFonts w:eastAsiaTheme="minorHAnsi"/>
          <w:lang w:eastAsia="en-US"/>
        </w:rPr>
      </w:pPr>
      <w:r>
        <w:rPr>
          <w:rFonts w:eastAsiaTheme="minorHAnsi"/>
          <w:lang w:eastAsia="en-US"/>
        </w:rPr>
        <w:t xml:space="preserve">                context.Succeed(req);</w:t>
      </w:r>
    </w:p>
    <w:p w14:paraId="7A527406" w14:textId="77777777" w:rsidR="009E782B" w:rsidRDefault="009E782B" w:rsidP="009E782B">
      <w:pPr>
        <w:pStyle w:val="SourceCode"/>
        <w:rPr>
          <w:rFonts w:eastAsiaTheme="minorHAnsi"/>
          <w:lang w:eastAsia="en-US"/>
        </w:rPr>
      </w:pPr>
      <w:r>
        <w:rPr>
          <w:rFonts w:eastAsiaTheme="minorHAnsi"/>
          <w:lang w:eastAsia="en-US"/>
        </w:rPr>
        <w:t xml:space="preserve">            }</w:t>
      </w:r>
    </w:p>
    <w:p w14:paraId="4839F913" w14:textId="77777777" w:rsidR="009E782B" w:rsidRDefault="009E782B" w:rsidP="009E782B">
      <w:pPr>
        <w:pStyle w:val="SourceCode"/>
        <w:rPr>
          <w:rFonts w:eastAsiaTheme="minorHAnsi"/>
          <w:lang w:eastAsia="en-US"/>
        </w:rPr>
      </w:pPr>
      <w:r>
        <w:rPr>
          <w:rFonts w:eastAsiaTheme="minorHAnsi"/>
          <w:lang w:eastAsia="en-US"/>
        </w:rPr>
        <w:t xml:space="preserve">            </w:t>
      </w:r>
      <w:r>
        <w:rPr>
          <w:rFonts w:eastAsiaTheme="minorHAnsi"/>
          <w:color w:val="0000FF"/>
          <w:lang w:eastAsia="en-US"/>
        </w:rPr>
        <w:t>return</w:t>
      </w:r>
      <w:r>
        <w:rPr>
          <w:rFonts w:eastAsiaTheme="minorHAnsi"/>
          <w:lang w:eastAsia="en-US"/>
        </w:rPr>
        <w:t xml:space="preserve"> Task.CompletedTask;</w:t>
      </w:r>
    </w:p>
    <w:p w14:paraId="73152125" w14:textId="77777777" w:rsidR="009E782B" w:rsidRDefault="009E782B" w:rsidP="009E782B">
      <w:pPr>
        <w:pStyle w:val="SourceCode"/>
        <w:rPr>
          <w:rFonts w:eastAsiaTheme="minorHAnsi"/>
          <w:lang w:eastAsia="en-US"/>
        </w:rPr>
      </w:pPr>
      <w:r>
        <w:rPr>
          <w:rFonts w:eastAsiaTheme="minorHAnsi"/>
          <w:lang w:eastAsia="en-US"/>
        </w:rPr>
        <w:t xml:space="preserve">        }</w:t>
      </w:r>
    </w:p>
    <w:p w14:paraId="5311EC80" w14:textId="0CA58114" w:rsidR="00436167" w:rsidRPr="00645723" w:rsidRDefault="009E782B" w:rsidP="009E782B">
      <w:pPr>
        <w:pStyle w:val="SourceCode"/>
      </w:pPr>
      <w:r>
        <w:rPr>
          <w:rFonts w:eastAsiaTheme="minorHAnsi"/>
          <w:lang w:eastAsia="en-US"/>
        </w:rPr>
        <w:t xml:space="preserve">    }</w:t>
      </w:r>
    </w:p>
    <w:p w14:paraId="0921E292" w14:textId="77777777" w:rsidR="00E30DC0" w:rsidRPr="006464EC" w:rsidRDefault="00E30DC0" w:rsidP="006464EC"/>
    <w:p w14:paraId="7C53DC69" w14:textId="7F369FE8" w:rsidR="003242DD" w:rsidRDefault="003242DD" w:rsidP="003242DD">
      <w:pPr>
        <w:pStyle w:val="Heading4"/>
      </w:pPr>
      <w:r>
        <w:t>Don’t need SSL certificate to Pass</w:t>
      </w:r>
    </w:p>
    <w:p w14:paraId="6DA17606" w14:textId="30C88F4C" w:rsidR="003242DD" w:rsidRDefault="003242DD" w:rsidP="003242DD">
      <w:r>
        <w:t>For any HttpClientHandler we can do this.</w:t>
      </w:r>
    </w:p>
    <w:p w14:paraId="319AC8AF" w14:textId="15C9A813" w:rsidR="00A121DC" w:rsidRDefault="00A121DC" w:rsidP="00F75AD4">
      <w:pPr>
        <w:pStyle w:val="SourceCode"/>
        <w:ind w:left="0"/>
        <w:rPr>
          <w:rFonts w:eastAsiaTheme="minorHAnsi"/>
          <w:lang w:eastAsia="en-US"/>
        </w:rPr>
      </w:pPr>
      <w:r>
        <w:rPr>
          <w:rFonts w:eastAsiaTheme="minorHAnsi"/>
          <w:color w:val="0000FF"/>
          <w:lang w:eastAsia="en-US"/>
        </w:rPr>
        <w:t>var</w:t>
      </w:r>
      <w:r>
        <w:rPr>
          <w:rFonts w:eastAsiaTheme="minorHAnsi"/>
          <w:lang w:eastAsia="en-US"/>
        </w:rPr>
        <w:t xml:space="preserve"> x = </w:t>
      </w:r>
      <w:r>
        <w:rPr>
          <w:rFonts w:eastAsiaTheme="minorHAnsi"/>
          <w:color w:val="0000FF"/>
          <w:lang w:eastAsia="en-US"/>
        </w:rPr>
        <w:t>new</w:t>
      </w:r>
      <w:r>
        <w:rPr>
          <w:rFonts w:eastAsiaTheme="minorHAnsi"/>
          <w:lang w:eastAsia="en-US"/>
        </w:rPr>
        <w:t xml:space="preserve"> HttpClientHandler</w:t>
      </w:r>
    </w:p>
    <w:p w14:paraId="1A11AA8F" w14:textId="4C05FAA7" w:rsidR="00A121DC" w:rsidRDefault="00A121DC" w:rsidP="00F75AD4">
      <w:pPr>
        <w:pStyle w:val="SourceCode"/>
        <w:ind w:left="0"/>
        <w:rPr>
          <w:rFonts w:eastAsiaTheme="minorHAnsi"/>
          <w:lang w:eastAsia="en-US"/>
        </w:rPr>
      </w:pPr>
      <w:r>
        <w:rPr>
          <w:rFonts w:eastAsiaTheme="minorHAnsi"/>
          <w:lang w:eastAsia="en-US"/>
        </w:rPr>
        <w:t>{</w:t>
      </w:r>
    </w:p>
    <w:p w14:paraId="32C8E047" w14:textId="76E79651" w:rsidR="00A121DC" w:rsidRDefault="00A121DC" w:rsidP="00BD79C9">
      <w:pPr>
        <w:pStyle w:val="SourceCode"/>
        <w:rPr>
          <w:rFonts w:eastAsiaTheme="minorHAnsi"/>
          <w:lang w:eastAsia="en-US"/>
        </w:rPr>
      </w:pPr>
      <w:r>
        <w:rPr>
          <w:rFonts w:eastAsiaTheme="minorHAnsi"/>
          <w:lang w:eastAsia="en-US"/>
        </w:rPr>
        <w:t xml:space="preserve"> ServerCertificateCustomValidationCallback = (_, _, _, _) =&gt; </w:t>
      </w:r>
      <w:r>
        <w:rPr>
          <w:rFonts w:eastAsiaTheme="minorHAnsi"/>
          <w:color w:val="0000FF"/>
          <w:lang w:eastAsia="en-US"/>
        </w:rPr>
        <w:t>true</w:t>
      </w:r>
    </w:p>
    <w:p w14:paraId="192E1973" w14:textId="044707E7" w:rsidR="003242DD" w:rsidRDefault="00A121DC" w:rsidP="00F75AD4">
      <w:pPr>
        <w:pStyle w:val="SourceCode"/>
        <w:ind w:left="0"/>
      </w:pPr>
      <w:r>
        <w:rPr>
          <w:rFonts w:eastAsiaTheme="minorHAnsi"/>
          <w:lang w:eastAsia="en-US"/>
        </w:rPr>
        <w:t>};</w:t>
      </w:r>
    </w:p>
    <w:p w14:paraId="10AF5124" w14:textId="77777777" w:rsidR="003242DD" w:rsidRPr="003242DD" w:rsidRDefault="003242DD" w:rsidP="003242DD"/>
    <w:p w14:paraId="3BB4804B" w14:textId="282A5D8E" w:rsidR="00D55D68" w:rsidRDefault="00D55D68"/>
    <w:p w14:paraId="2FD10C4A" w14:textId="611C1A11" w:rsidR="006938C7" w:rsidRDefault="006938C7" w:rsidP="006938C7">
      <w:pPr>
        <w:pStyle w:val="Heading2"/>
      </w:pPr>
      <w:r>
        <w:lastRenderedPageBreak/>
        <w:t>Performance</w:t>
      </w:r>
    </w:p>
    <w:p w14:paraId="01D13FD7" w14:textId="77777777" w:rsidR="006938C7" w:rsidRPr="00CD0B6A" w:rsidRDefault="006938C7" w:rsidP="006938C7">
      <w:pPr>
        <w:pStyle w:val="Heading3"/>
      </w:pPr>
      <w:r>
        <w:t>Tiered Compilation</w:t>
      </w:r>
    </w:p>
    <w:p w14:paraId="538ABD1F" w14:textId="77777777" w:rsidR="006938C7" w:rsidRDefault="006938C7" w:rsidP="006938C7">
      <w:r>
        <w:t xml:space="preserve">Doing JIT compilation involves compromises. Using aggressive optimisations for every method leads to great steady state performance at the expense of longer start up time. Simpler compilation leads to faster start up at the cost of steady state throughout. </w:t>
      </w:r>
      <w:proofErr w:type="gramStart"/>
      <w:r>
        <w:t>..NET</w:t>
      </w:r>
      <w:proofErr w:type="gramEnd"/>
      <w:r>
        <w:t xml:space="preserve"> framework did a single compilation that attempted to balance start-up costs and steady state performance. </w:t>
      </w:r>
    </w:p>
    <w:p w14:paraId="0C8639F1" w14:textId="77777777" w:rsidR="006938C7" w:rsidRDefault="006938C7" w:rsidP="006938C7">
      <w:r>
        <w:t xml:space="preserve">Tiered compilation allows the same method to have multiple compilations that can be swapped at runtime. One compilation can be aimed at fast start up while another is aimed at steady state. At </w:t>
      </w:r>
      <w:proofErr w:type="gramStart"/>
      <w:r>
        <w:t>start-up</w:t>
      </w:r>
      <w:proofErr w:type="gramEnd"/>
      <w:r>
        <w:t xml:space="preserve"> the JIT compiler generates a fast unoptimized compilation to facilitate fast start up. If the method is heavily used a background thread generates an optimised compilation that can be swapped in. </w:t>
      </w:r>
    </w:p>
    <w:p w14:paraId="2D142590" w14:textId="77777777" w:rsidR="006938C7" w:rsidRDefault="006938C7" w:rsidP="006938C7">
      <w:r>
        <w:t xml:space="preserve">Most .NET core framework code loads from precompiled, ready to run images. These images lack some CPU optimisations. Where such methods are hot, they can also be recompiled at runtime for faster steady state performance. </w:t>
      </w:r>
    </w:p>
    <w:p w14:paraId="78F1E0CC" w14:textId="77777777" w:rsidR="006938C7" w:rsidRPr="00FF7175" w:rsidRDefault="006938C7" w:rsidP="006938C7">
      <w:r>
        <w:t>On start-up time spent on JIT reduces by 35%. The amount of steady state performance probably depends how CPU bound the app is.</w:t>
      </w:r>
    </w:p>
    <w:p w14:paraId="7249E9FE" w14:textId="77777777" w:rsidR="006938C7" w:rsidRDefault="006938C7" w:rsidP="006938C7">
      <w:pPr>
        <w:pStyle w:val="Heading3"/>
      </w:pPr>
      <w:r>
        <w:t xml:space="preserve">JSON Serialisation </w:t>
      </w:r>
    </w:p>
    <w:p w14:paraId="18A2A718" w14:textId="77777777" w:rsidR="006938C7" w:rsidRDefault="006938C7" w:rsidP="006938C7">
      <w:r>
        <w:t xml:space="preserve">Use Span and process UTF-8 directly without transcoding to UTF-16. For most </w:t>
      </w:r>
      <w:proofErr w:type="gramStart"/>
      <w:r>
        <w:t>tasks</w:t>
      </w:r>
      <w:proofErr w:type="gramEnd"/>
      <w:r>
        <w:t xml:space="preserve"> the JSON serializer is 1.5 to 3 times faster. </w:t>
      </w:r>
      <w:proofErr w:type="gramStart"/>
      <w:r>
        <w:t>System.Text.JSON</w:t>
      </w:r>
      <w:proofErr w:type="gramEnd"/>
      <w:r>
        <w:t xml:space="preserve">. </w:t>
      </w:r>
    </w:p>
    <w:p w14:paraId="32F0F3E6" w14:textId="77777777" w:rsidR="006938C7" w:rsidRDefault="006938C7" w:rsidP="006938C7">
      <w:pPr>
        <w:pStyle w:val="Heading3"/>
      </w:pPr>
      <w:r>
        <w:t>Span&lt;T&gt;, Memory&lt;T&gt;</w:t>
      </w:r>
    </w:p>
    <w:p w14:paraId="60C99086" w14:textId="77777777" w:rsidR="006938C7" w:rsidRDefault="006938C7" w:rsidP="006938C7">
      <w:r>
        <w:t xml:space="preserve">Span provides type-safe access to a contiguous area of memory. The memory can be located on the manager heap, the stack or even unmanaged memory. Span&lt;T&gt; is a ref struct which means it can never live on the manged heap. As such they cannot be boxed or assigned to variables of type object or interface types. They cannot be boxed or used as fields on classes or standard structs. The ref struct definition prevents any unnecessary heap allocations. </w:t>
      </w:r>
    </w:p>
    <w:p w14:paraId="2FBA59F2" w14:textId="77777777" w:rsidR="006938C7" w:rsidRDefault="006938C7" w:rsidP="006938C7">
      <w:r>
        <w:t>Span can be used to access substrings without allocation and copying.</w:t>
      </w:r>
    </w:p>
    <w:p w14:paraId="1B1956A8" w14:textId="77777777" w:rsidR="006938C7" w:rsidRPr="004954D3" w:rsidRDefault="006938C7" w:rsidP="006938C7">
      <w:pPr>
        <w:pStyle w:val="SourceCode"/>
      </w:pPr>
      <w:r w:rsidRPr="004954D3">
        <w:t>string s = "John Smith";</w:t>
      </w:r>
    </w:p>
    <w:p w14:paraId="361E3849" w14:textId="77777777" w:rsidR="006938C7" w:rsidRPr="004954D3" w:rsidRDefault="006938C7" w:rsidP="006938C7">
      <w:pPr>
        <w:pStyle w:val="SourceCode"/>
      </w:pPr>
    </w:p>
    <w:p w14:paraId="40620669" w14:textId="77777777" w:rsidR="006938C7" w:rsidRPr="004954D3" w:rsidRDefault="006938C7" w:rsidP="006938C7">
      <w:pPr>
        <w:pStyle w:val="SourceCode"/>
      </w:pPr>
      <w:r w:rsidRPr="004954D3">
        <w:t>// no allocation</w:t>
      </w:r>
    </w:p>
    <w:p w14:paraId="0B9CC556" w14:textId="77777777" w:rsidR="006938C7" w:rsidRPr="004954D3" w:rsidRDefault="006938C7" w:rsidP="006938C7">
      <w:pPr>
        <w:pStyle w:val="SourceCode"/>
      </w:pPr>
      <w:r w:rsidRPr="004954D3">
        <w:t>System.ReadOnlySpan&lt;char&gt; span = "John Smith".AsSpan().Slice(5, 5);</w:t>
      </w:r>
    </w:p>
    <w:p w14:paraId="184B29E5" w14:textId="77777777" w:rsidR="006938C7" w:rsidRPr="004954D3" w:rsidRDefault="006938C7" w:rsidP="006938C7">
      <w:pPr>
        <w:pStyle w:val="SourceCode"/>
      </w:pPr>
      <w:r w:rsidRPr="004954D3">
        <w:t>// Allocation and copy</w:t>
      </w:r>
    </w:p>
    <w:p w14:paraId="1692EBC5" w14:textId="77777777" w:rsidR="006938C7" w:rsidRDefault="006938C7" w:rsidP="006938C7">
      <w:pPr>
        <w:pStyle w:val="SourceCode"/>
      </w:pPr>
      <w:r w:rsidRPr="004954D3">
        <w:t>string sub = s.Substring(5, 5);</w:t>
      </w:r>
    </w:p>
    <w:p w14:paraId="1D6B932D" w14:textId="77777777" w:rsidR="006938C7" w:rsidRDefault="006938C7" w:rsidP="006938C7">
      <w:pPr>
        <w:pStyle w:val="SourceCode"/>
      </w:pPr>
    </w:p>
    <w:p w14:paraId="42F9D813" w14:textId="77777777" w:rsidR="006938C7" w:rsidRDefault="006938C7" w:rsidP="006938C7">
      <w:r>
        <w:t xml:space="preserve">Internally a Span encapsulates a ref T that essentially is a direct pointer to some piece of memory. In this way it does not require an offset calculation to use it. </w:t>
      </w:r>
    </w:p>
    <w:p w14:paraId="05E3299F" w14:textId="77777777" w:rsidR="006938C7" w:rsidRDefault="004E41E4" w:rsidP="006938C7">
      <w:hyperlink r:id="rId45" w:history="1">
        <w:r w:rsidR="006938C7" w:rsidRPr="001D0478">
          <w:rPr>
            <w:rStyle w:val="Hyperlink"/>
            <w:rFonts w:cstheme="minorBidi"/>
          </w:rPr>
          <w:t>https://docs.microsoft.com/en-us/archive/msdn-magazine/2018/january/csharp-all-about-span-exploring-a-new-net-mainstay</w:t>
        </w:r>
      </w:hyperlink>
    </w:p>
    <w:p w14:paraId="76C06EA2" w14:textId="77777777" w:rsidR="006938C7" w:rsidRDefault="004E41E4" w:rsidP="006938C7">
      <w:hyperlink r:id="rId46" w:history="1">
        <w:r w:rsidR="006938C7" w:rsidRPr="001D0478">
          <w:rPr>
            <w:rStyle w:val="Hyperlink"/>
            <w:rFonts w:cstheme="minorBidi"/>
          </w:rPr>
          <w:t>https://channel9.msdn.com/Events/Connect/2017/T125</w:t>
        </w:r>
      </w:hyperlink>
    </w:p>
    <w:p w14:paraId="4F612DB1" w14:textId="77777777" w:rsidR="006938C7" w:rsidRDefault="006938C7" w:rsidP="006938C7">
      <w:pPr>
        <w:pStyle w:val="Heading3"/>
      </w:pPr>
      <w:r>
        <w:t>Parsing Integers</w:t>
      </w:r>
    </w:p>
    <w:p w14:paraId="5E22CE6B" w14:textId="77777777" w:rsidR="006938C7" w:rsidRPr="00F8076A" w:rsidRDefault="006938C7" w:rsidP="006938C7">
      <w:r>
        <w:t>4x improvement in integer parsing</w:t>
      </w:r>
    </w:p>
    <w:p w14:paraId="7855C705" w14:textId="77777777" w:rsidR="006938C7" w:rsidRDefault="006938C7" w:rsidP="006938C7">
      <w:pPr>
        <w:pStyle w:val="Heading3"/>
      </w:pPr>
      <w:r>
        <w:t>Queue Enqueue/Dequeue</w:t>
      </w:r>
    </w:p>
    <w:p w14:paraId="0DC0F717" w14:textId="77777777" w:rsidR="006938C7" w:rsidRDefault="006938C7" w:rsidP="006938C7">
      <w:r>
        <w:t xml:space="preserve">Times 2 performance improvement over .net framework by removing expensive modulus </w:t>
      </w:r>
      <w:proofErr w:type="gramStart"/>
      <w:r>
        <w:t>operation</w:t>
      </w:r>
      <w:proofErr w:type="gramEnd"/>
    </w:p>
    <w:p w14:paraId="3DA86EA7" w14:textId="77777777" w:rsidR="006938C7" w:rsidRDefault="006938C7" w:rsidP="006938C7">
      <w:pPr>
        <w:pStyle w:val="Heading3"/>
      </w:pPr>
      <w:r>
        <w:t>HTTP/2 Web Sockets</w:t>
      </w:r>
    </w:p>
    <w:p w14:paraId="01A9D8D5" w14:textId="77777777" w:rsidR="006938C7" w:rsidRDefault="006938C7" w:rsidP="006938C7">
      <w:r>
        <w:t>HTTP connection multiplexing. Concurrent requests across a single TCP connection.</w:t>
      </w:r>
    </w:p>
    <w:sectPr w:rsidR="006938C7">
      <w:headerReference w:type="even" r:id="rId47"/>
      <w:headerReference w:type="default" r:id="rId48"/>
      <w:footerReference w:type="even" r:id="rId49"/>
      <w:footerReference w:type="default" r:id="rId50"/>
      <w:headerReference w:type="first" r:id="rId51"/>
      <w:footerReference w:type="firs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D6D19C" w14:textId="77777777" w:rsidR="004E41E4" w:rsidRDefault="004E41E4" w:rsidP="00DC0620">
      <w:r>
        <w:separator/>
      </w:r>
    </w:p>
  </w:endnote>
  <w:endnote w:type="continuationSeparator" w:id="0">
    <w:p w14:paraId="59638CAC" w14:textId="77777777" w:rsidR="004E41E4" w:rsidRDefault="004E41E4" w:rsidP="00DC0620">
      <w:r>
        <w:continuationSeparator/>
      </w:r>
    </w:p>
  </w:endnote>
  <w:endnote w:type="continuationNotice" w:id="1">
    <w:p w14:paraId="5793F4BC" w14:textId="77777777" w:rsidR="004E41E4" w:rsidRDefault="004E41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268" w14:textId="77777777" w:rsidR="00F70408" w:rsidRDefault="00F704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F70408" w:rsidRDefault="00F70408">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F70408" w:rsidRDefault="00F704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E6D8" w14:textId="77777777" w:rsidR="00F70408" w:rsidRDefault="00F704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C59F5A" w14:textId="77777777" w:rsidR="004E41E4" w:rsidRDefault="004E41E4" w:rsidP="00DC0620">
      <w:r>
        <w:separator/>
      </w:r>
    </w:p>
  </w:footnote>
  <w:footnote w:type="continuationSeparator" w:id="0">
    <w:p w14:paraId="26C3DA58" w14:textId="77777777" w:rsidR="004E41E4" w:rsidRDefault="004E41E4" w:rsidP="00DC0620">
      <w:r>
        <w:continuationSeparator/>
      </w:r>
    </w:p>
  </w:footnote>
  <w:footnote w:type="continuationNotice" w:id="1">
    <w:p w14:paraId="7B4E0CCB" w14:textId="77777777" w:rsidR="004E41E4" w:rsidRDefault="004E41E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EDAD" w14:textId="77777777" w:rsidR="00F70408" w:rsidRDefault="00F704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3CD1E10B" w:rsidR="00F70408" w:rsidRPr="00937398" w:rsidRDefault="00F70408">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4CA5" w14:textId="77777777" w:rsidR="00F70408" w:rsidRDefault="00F704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4FE2711"/>
    <w:multiLevelType w:val="hybridMultilevel"/>
    <w:tmpl w:val="077A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9886F25"/>
    <w:multiLevelType w:val="hybridMultilevel"/>
    <w:tmpl w:val="6E7E4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6260D8"/>
    <w:multiLevelType w:val="hybridMultilevel"/>
    <w:tmpl w:val="346EEE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C872B2E"/>
    <w:multiLevelType w:val="hybridMultilevel"/>
    <w:tmpl w:val="9176FD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966BDA"/>
    <w:multiLevelType w:val="hybridMultilevel"/>
    <w:tmpl w:val="AB3E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4"/>
  </w:num>
  <w:num w:numId="2">
    <w:abstractNumId w:val="13"/>
  </w:num>
  <w:num w:numId="3">
    <w:abstractNumId w:val="37"/>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3"/>
  </w:num>
  <w:num w:numId="9">
    <w:abstractNumId w:val="40"/>
  </w:num>
  <w:num w:numId="10">
    <w:abstractNumId w:val="20"/>
  </w:num>
  <w:num w:numId="11">
    <w:abstractNumId w:val="41"/>
  </w:num>
  <w:num w:numId="12">
    <w:abstractNumId w:val="26"/>
  </w:num>
  <w:num w:numId="13">
    <w:abstractNumId w:val="12"/>
  </w:num>
  <w:num w:numId="14">
    <w:abstractNumId w:val="32"/>
  </w:num>
  <w:num w:numId="15">
    <w:abstractNumId w:val="22"/>
  </w:num>
  <w:num w:numId="16">
    <w:abstractNumId w:val="8"/>
    <w:lvlOverride w:ilvl="0">
      <w:startOverride w:val="1"/>
    </w:lvlOverride>
  </w:num>
  <w:num w:numId="17">
    <w:abstractNumId w:val="39"/>
  </w:num>
  <w:num w:numId="18">
    <w:abstractNumId w:val="34"/>
  </w:num>
  <w:num w:numId="19">
    <w:abstractNumId w:val="25"/>
  </w:num>
  <w:num w:numId="20">
    <w:abstractNumId w:val="17"/>
  </w:num>
  <w:num w:numId="21">
    <w:abstractNumId w:val="36"/>
  </w:num>
  <w:num w:numId="22">
    <w:abstractNumId w:val="42"/>
  </w:num>
  <w:num w:numId="23">
    <w:abstractNumId w:val="24"/>
  </w:num>
  <w:num w:numId="24">
    <w:abstractNumId w:val="35"/>
  </w:num>
  <w:num w:numId="25">
    <w:abstractNumId w:val="10"/>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16"/>
  </w:num>
  <w:num w:numId="29">
    <w:abstractNumId w:val="31"/>
  </w:num>
  <w:num w:numId="30">
    <w:abstractNumId w:val="33"/>
  </w:num>
  <w:num w:numId="31">
    <w:abstractNumId w:val="38"/>
  </w:num>
  <w:num w:numId="32">
    <w:abstractNumId w:val="30"/>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7"/>
  </w:num>
  <w:num w:numId="42">
    <w:abstractNumId w:val="18"/>
  </w:num>
  <w:num w:numId="43">
    <w:abstractNumId w:val="19"/>
  </w:num>
  <w:num w:numId="44">
    <w:abstractNumId w:val="28"/>
  </w:num>
  <w:num w:numId="45">
    <w:abstractNumId w:val="29"/>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AC3"/>
    <w:rsid w:val="00001CC3"/>
    <w:rsid w:val="00001FD6"/>
    <w:rsid w:val="00002357"/>
    <w:rsid w:val="00002484"/>
    <w:rsid w:val="000025BE"/>
    <w:rsid w:val="000025FA"/>
    <w:rsid w:val="00002EBD"/>
    <w:rsid w:val="000038B4"/>
    <w:rsid w:val="000052C3"/>
    <w:rsid w:val="00005335"/>
    <w:rsid w:val="00006158"/>
    <w:rsid w:val="000061A1"/>
    <w:rsid w:val="000072CF"/>
    <w:rsid w:val="000077F7"/>
    <w:rsid w:val="00007E3F"/>
    <w:rsid w:val="000108DD"/>
    <w:rsid w:val="000119C0"/>
    <w:rsid w:val="00012977"/>
    <w:rsid w:val="0001337F"/>
    <w:rsid w:val="00013AB3"/>
    <w:rsid w:val="00013AB6"/>
    <w:rsid w:val="00013B32"/>
    <w:rsid w:val="000140F8"/>
    <w:rsid w:val="0001513C"/>
    <w:rsid w:val="00015CDA"/>
    <w:rsid w:val="0001631A"/>
    <w:rsid w:val="000169FE"/>
    <w:rsid w:val="0001797D"/>
    <w:rsid w:val="00020549"/>
    <w:rsid w:val="00020711"/>
    <w:rsid w:val="00020C37"/>
    <w:rsid w:val="00021ECA"/>
    <w:rsid w:val="000224EA"/>
    <w:rsid w:val="00022FCF"/>
    <w:rsid w:val="000230D7"/>
    <w:rsid w:val="0002459C"/>
    <w:rsid w:val="00024642"/>
    <w:rsid w:val="000249F9"/>
    <w:rsid w:val="00024F1C"/>
    <w:rsid w:val="00026262"/>
    <w:rsid w:val="00026A53"/>
    <w:rsid w:val="00027208"/>
    <w:rsid w:val="0002769E"/>
    <w:rsid w:val="00027DF8"/>
    <w:rsid w:val="00027F75"/>
    <w:rsid w:val="00027F99"/>
    <w:rsid w:val="00030350"/>
    <w:rsid w:val="00030C1B"/>
    <w:rsid w:val="00031357"/>
    <w:rsid w:val="000314AD"/>
    <w:rsid w:val="00031507"/>
    <w:rsid w:val="00034C76"/>
    <w:rsid w:val="00035285"/>
    <w:rsid w:val="0003553C"/>
    <w:rsid w:val="0003578C"/>
    <w:rsid w:val="00035B56"/>
    <w:rsid w:val="00035E4E"/>
    <w:rsid w:val="00036026"/>
    <w:rsid w:val="00036B17"/>
    <w:rsid w:val="000370C1"/>
    <w:rsid w:val="0003714C"/>
    <w:rsid w:val="0003755E"/>
    <w:rsid w:val="00037C79"/>
    <w:rsid w:val="00037EE9"/>
    <w:rsid w:val="00037FED"/>
    <w:rsid w:val="0004020E"/>
    <w:rsid w:val="000426F7"/>
    <w:rsid w:val="00042FA6"/>
    <w:rsid w:val="00043BF9"/>
    <w:rsid w:val="0004603B"/>
    <w:rsid w:val="000460DD"/>
    <w:rsid w:val="0004629E"/>
    <w:rsid w:val="00046711"/>
    <w:rsid w:val="00046943"/>
    <w:rsid w:val="00047272"/>
    <w:rsid w:val="00051E4B"/>
    <w:rsid w:val="00053289"/>
    <w:rsid w:val="000534A0"/>
    <w:rsid w:val="000536AD"/>
    <w:rsid w:val="00053A15"/>
    <w:rsid w:val="000545E2"/>
    <w:rsid w:val="000549A1"/>
    <w:rsid w:val="000549FA"/>
    <w:rsid w:val="00055380"/>
    <w:rsid w:val="00055A58"/>
    <w:rsid w:val="00055CAD"/>
    <w:rsid w:val="00055CE8"/>
    <w:rsid w:val="00055DA6"/>
    <w:rsid w:val="000561A7"/>
    <w:rsid w:val="00056F11"/>
    <w:rsid w:val="0005757F"/>
    <w:rsid w:val="000575A2"/>
    <w:rsid w:val="00057C54"/>
    <w:rsid w:val="00057F8B"/>
    <w:rsid w:val="0006044E"/>
    <w:rsid w:val="00060751"/>
    <w:rsid w:val="00060B45"/>
    <w:rsid w:val="00060F22"/>
    <w:rsid w:val="00061182"/>
    <w:rsid w:val="00061D65"/>
    <w:rsid w:val="00062562"/>
    <w:rsid w:val="00062CF2"/>
    <w:rsid w:val="00063662"/>
    <w:rsid w:val="00064C37"/>
    <w:rsid w:val="00064F73"/>
    <w:rsid w:val="00065DD7"/>
    <w:rsid w:val="0006620E"/>
    <w:rsid w:val="00066467"/>
    <w:rsid w:val="000665D8"/>
    <w:rsid w:val="000666F6"/>
    <w:rsid w:val="000667BC"/>
    <w:rsid w:val="00066B58"/>
    <w:rsid w:val="00066E6F"/>
    <w:rsid w:val="00067338"/>
    <w:rsid w:val="000678E5"/>
    <w:rsid w:val="00070525"/>
    <w:rsid w:val="000713A2"/>
    <w:rsid w:val="000718F6"/>
    <w:rsid w:val="00071981"/>
    <w:rsid w:val="00071A8C"/>
    <w:rsid w:val="00073250"/>
    <w:rsid w:val="000745D4"/>
    <w:rsid w:val="000752DF"/>
    <w:rsid w:val="00075B73"/>
    <w:rsid w:val="00075F18"/>
    <w:rsid w:val="0007621F"/>
    <w:rsid w:val="0007628E"/>
    <w:rsid w:val="000762CE"/>
    <w:rsid w:val="000770D6"/>
    <w:rsid w:val="000770DB"/>
    <w:rsid w:val="00077401"/>
    <w:rsid w:val="00077E2B"/>
    <w:rsid w:val="00080386"/>
    <w:rsid w:val="000807EB"/>
    <w:rsid w:val="0008180E"/>
    <w:rsid w:val="000818CF"/>
    <w:rsid w:val="0008191C"/>
    <w:rsid w:val="00081C6E"/>
    <w:rsid w:val="00081CE1"/>
    <w:rsid w:val="000821CF"/>
    <w:rsid w:val="000826BA"/>
    <w:rsid w:val="00083C8C"/>
    <w:rsid w:val="000848AC"/>
    <w:rsid w:val="0008568F"/>
    <w:rsid w:val="0008664E"/>
    <w:rsid w:val="000867B7"/>
    <w:rsid w:val="00086AC1"/>
    <w:rsid w:val="00086ACC"/>
    <w:rsid w:val="00086E84"/>
    <w:rsid w:val="0008721B"/>
    <w:rsid w:val="000878CD"/>
    <w:rsid w:val="00087C9B"/>
    <w:rsid w:val="000900CF"/>
    <w:rsid w:val="000902B5"/>
    <w:rsid w:val="000903BA"/>
    <w:rsid w:val="00090719"/>
    <w:rsid w:val="0009090F"/>
    <w:rsid w:val="00090F3D"/>
    <w:rsid w:val="00091494"/>
    <w:rsid w:val="00091848"/>
    <w:rsid w:val="00091A9E"/>
    <w:rsid w:val="00093073"/>
    <w:rsid w:val="0009332D"/>
    <w:rsid w:val="0009381C"/>
    <w:rsid w:val="00093DED"/>
    <w:rsid w:val="00094911"/>
    <w:rsid w:val="00094C45"/>
    <w:rsid w:val="00094FC3"/>
    <w:rsid w:val="00095877"/>
    <w:rsid w:val="00095C69"/>
    <w:rsid w:val="000960E8"/>
    <w:rsid w:val="0009618E"/>
    <w:rsid w:val="00096656"/>
    <w:rsid w:val="00096917"/>
    <w:rsid w:val="00096D2E"/>
    <w:rsid w:val="000973D2"/>
    <w:rsid w:val="00097E79"/>
    <w:rsid w:val="000A0C2C"/>
    <w:rsid w:val="000A15A4"/>
    <w:rsid w:val="000A236D"/>
    <w:rsid w:val="000A23D7"/>
    <w:rsid w:val="000A26A4"/>
    <w:rsid w:val="000A39CD"/>
    <w:rsid w:val="000A3A05"/>
    <w:rsid w:val="000A3D89"/>
    <w:rsid w:val="000A4144"/>
    <w:rsid w:val="000A474B"/>
    <w:rsid w:val="000A48E4"/>
    <w:rsid w:val="000A6297"/>
    <w:rsid w:val="000A664B"/>
    <w:rsid w:val="000A6ED9"/>
    <w:rsid w:val="000A7B85"/>
    <w:rsid w:val="000B05EA"/>
    <w:rsid w:val="000B189B"/>
    <w:rsid w:val="000B1A94"/>
    <w:rsid w:val="000B1EDF"/>
    <w:rsid w:val="000B3487"/>
    <w:rsid w:val="000B38A1"/>
    <w:rsid w:val="000B3D0B"/>
    <w:rsid w:val="000B426A"/>
    <w:rsid w:val="000B47E7"/>
    <w:rsid w:val="000B6935"/>
    <w:rsid w:val="000B6DB5"/>
    <w:rsid w:val="000B763F"/>
    <w:rsid w:val="000B7718"/>
    <w:rsid w:val="000B7843"/>
    <w:rsid w:val="000B7A40"/>
    <w:rsid w:val="000B7B74"/>
    <w:rsid w:val="000B7E6C"/>
    <w:rsid w:val="000C03D0"/>
    <w:rsid w:val="000C07C2"/>
    <w:rsid w:val="000C0842"/>
    <w:rsid w:val="000C086B"/>
    <w:rsid w:val="000C0886"/>
    <w:rsid w:val="000C0ECA"/>
    <w:rsid w:val="000C1025"/>
    <w:rsid w:val="000C1BA1"/>
    <w:rsid w:val="000C1ECA"/>
    <w:rsid w:val="000C2763"/>
    <w:rsid w:val="000C2C60"/>
    <w:rsid w:val="000C3AD4"/>
    <w:rsid w:val="000C3CD0"/>
    <w:rsid w:val="000C4662"/>
    <w:rsid w:val="000C4F08"/>
    <w:rsid w:val="000C4F80"/>
    <w:rsid w:val="000C538F"/>
    <w:rsid w:val="000C5712"/>
    <w:rsid w:val="000C5C23"/>
    <w:rsid w:val="000C612A"/>
    <w:rsid w:val="000C612F"/>
    <w:rsid w:val="000C6424"/>
    <w:rsid w:val="000C6723"/>
    <w:rsid w:val="000C6734"/>
    <w:rsid w:val="000D03CA"/>
    <w:rsid w:val="000D0F2A"/>
    <w:rsid w:val="000D2498"/>
    <w:rsid w:val="000D24FF"/>
    <w:rsid w:val="000D2748"/>
    <w:rsid w:val="000D27B4"/>
    <w:rsid w:val="000D3375"/>
    <w:rsid w:val="000D33C3"/>
    <w:rsid w:val="000D34B4"/>
    <w:rsid w:val="000D3991"/>
    <w:rsid w:val="000D411F"/>
    <w:rsid w:val="000D57E1"/>
    <w:rsid w:val="000D5CBB"/>
    <w:rsid w:val="000D5F80"/>
    <w:rsid w:val="000D65A8"/>
    <w:rsid w:val="000D6FB9"/>
    <w:rsid w:val="000E029D"/>
    <w:rsid w:val="000E153A"/>
    <w:rsid w:val="000E17E5"/>
    <w:rsid w:val="000E1853"/>
    <w:rsid w:val="000E1974"/>
    <w:rsid w:val="000E1BBC"/>
    <w:rsid w:val="000E2624"/>
    <w:rsid w:val="000E2686"/>
    <w:rsid w:val="000E31A7"/>
    <w:rsid w:val="000E52C7"/>
    <w:rsid w:val="000E5E56"/>
    <w:rsid w:val="000F004D"/>
    <w:rsid w:val="000F036A"/>
    <w:rsid w:val="000F03F6"/>
    <w:rsid w:val="000F0825"/>
    <w:rsid w:val="000F1CE5"/>
    <w:rsid w:val="000F1F22"/>
    <w:rsid w:val="000F1FE1"/>
    <w:rsid w:val="000F2521"/>
    <w:rsid w:val="000F2B71"/>
    <w:rsid w:val="000F2C4C"/>
    <w:rsid w:val="000F43AC"/>
    <w:rsid w:val="000F4683"/>
    <w:rsid w:val="000F4AD5"/>
    <w:rsid w:val="000F4F5D"/>
    <w:rsid w:val="000F516A"/>
    <w:rsid w:val="000F522E"/>
    <w:rsid w:val="000F55C5"/>
    <w:rsid w:val="000F589F"/>
    <w:rsid w:val="000F60CD"/>
    <w:rsid w:val="000F63A0"/>
    <w:rsid w:val="000F667D"/>
    <w:rsid w:val="000F678E"/>
    <w:rsid w:val="000F6C67"/>
    <w:rsid w:val="000F6E06"/>
    <w:rsid w:val="000F7743"/>
    <w:rsid w:val="000F7989"/>
    <w:rsid w:val="000F7D4C"/>
    <w:rsid w:val="00100208"/>
    <w:rsid w:val="0010065B"/>
    <w:rsid w:val="00100BC9"/>
    <w:rsid w:val="00100CED"/>
    <w:rsid w:val="00101016"/>
    <w:rsid w:val="00101331"/>
    <w:rsid w:val="00101656"/>
    <w:rsid w:val="00101786"/>
    <w:rsid w:val="00101796"/>
    <w:rsid w:val="001024FA"/>
    <w:rsid w:val="001026FE"/>
    <w:rsid w:val="00102A1B"/>
    <w:rsid w:val="00102D26"/>
    <w:rsid w:val="00102D32"/>
    <w:rsid w:val="001030D1"/>
    <w:rsid w:val="0010340C"/>
    <w:rsid w:val="0010403E"/>
    <w:rsid w:val="0010478E"/>
    <w:rsid w:val="00105076"/>
    <w:rsid w:val="001052E3"/>
    <w:rsid w:val="00105B26"/>
    <w:rsid w:val="00105EE2"/>
    <w:rsid w:val="0010703D"/>
    <w:rsid w:val="001075DD"/>
    <w:rsid w:val="00111033"/>
    <w:rsid w:val="00111AD4"/>
    <w:rsid w:val="001121FE"/>
    <w:rsid w:val="00112320"/>
    <w:rsid w:val="00114124"/>
    <w:rsid w:val="00114744"/>
    <w:rsid w:val="001158BD"/>
    <w:rsid w:val="00115ABB"/>
    <w:rsid w:val="0011600A"/>
    <w:rsid w:val="001176A7"/>
    <w:rsid w:val="00117C28"/>
    <w:rsid w:val="00117D81"/>
    <w:rsid w:val="001210D8"/>
    <w:rsid w:val="00121118"/>
    <w:rsid w:val="00121AD6"/>
    <w:rsid w:val="001226C6"/>
    <w:rsid w:val="001227FA"/>
    <w:rsid w:val="0012289F"/>
    <w:rsid w:val="001229FB"/>
    <w:rsid w:val="0012324D"/>
    <w:rsid w:val="00123442"/>
    <w:rsid w:val="00123E4A"/>
    <w:rsid w:val="00124323"/>
    <w:rsid w:val="0012462F"/>
    <w:rsid w:val="0012465E"/>
    <w:rsid w:val="00125714"/>
    <w:rsid w:val="00127BC0"/>
    <w:rsid w:val="0013047C"/>
    <w:rsid w:val="001308F3"/>
    <w:rsid w:val="0013096E"/>
    <w:rsid w:val="0013099D"/>
    <w:rsid w:val="00130BAA"/>
    <w:rsid w:val="00130C48"/>
    <w:rsid w:val="00131B02"/>
    <w:rsid w:val="00131D58"/>
    <w:rsid w:val="001330EA"/>
    <w:rsid w:val="0013352D"/>
    <w:rsid w:val="00133977"/>
    <w:rsid w:val="001349F6"/>
    <w:rsid w:val="00134C65"/>
    <w:rsid w:val="0013570E"/>
    <w:rsid w:val="00135F33"/>
    <w:rsid w:val="00136FF1"/>
    <w:rsid w:val="0013710D"/>
    <w:rsid w:val="00137573"/>
    <w:rsid w:val="00137B5D"/>
    <w:rsid w:val="00137D2E"/>
    <w:rsid w:val="00137FD8"/>
    <w:rsid w:val="001400A0"/>
    <w:rsid w:val="001400F9"/>
    <w:rsid w:val="001409FD"/>
    <w:rsid w:val="00141377"/>
    <w:rsid w:val="00142F8C"/>
    <w:rsid w:val="00143EEB"/>
    <w:rsid w:val="00144B44"/>
    <w:rsid w:val="00144E8A"/>
    <w:rsid w:val="001452B9"/>
    <w:rsid w:val="001458C8"/>
    <w:rsid w:val="001459DC"/>
    <w:rsid w:val="001462A9"/>
    <w:rsid w:val="00146A6D"/>
    <w:rsid w:val="00146E3D"/>
    <w:rsid w:val="00146EF9"/>
    <w:rsid w:val="00147C46"/>
    <w:rsid w:val="001502BC"/>
    <w:rsid w:val="00150A1D"/>
    <w:rsid w:val="00150C7D"/>
    <w:rsid w:val="00151136"/>
    <w:rsid w:val="001525B5"/>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57DAF"/>
    <w:rsid w:val="00160180"/>
    <w:rsid w:val="00160604"/>
    <w:rsid w:val="00161B98"/>
    <w:rsid w:val="0016210F"/>
    <w:rsid w:val="00162B72"/>
    <w:rsid w:val="00163689"/>
    <w:rsid w:val="00163A23"/>
    <w:rsid w:val="0016464D"/>
    <w:rsid w:val="00165048"/>
    <w:rsid w:val="0016783B"/>
    <w:rsid w:val="0017010C"/>
    <w:rsid w:val="001709EC"/>
    <w:rsid w:val="00171510"/>
    <w:rsid w:val="001715C7"/>
    <w:rsid w:val="00171BEB"/>
    <w:rsid w:val="00172CE8"/>
    <w:rsid w:val="00172D37"/>
    <w:rsid w:val="00173116"/>
    <w:rsid w:val="00173133"/>
    <w:rsid w:val="00173338"/>
    <w:rsid w:val="00173E19"/>
    <w:rsid w:val="00174869"/>
    <w:rsid w:val="00174A72"/>
    <w:rsid w:val="00174AC5"/>
    <w:rsid w:val="001754C6"/>
    <w:rsid w:val="001754F1"/>
    <w:rsid w:val="0017570F"/>
    <w:rsid w:val="001762C2"/>
    <w:rsid w:val="001763EA"/>
    <w:rsid w:val="001767DD"/>
    <w:rsid w:val="00176ADC"/>
    <w:rsid w:val="00177F63"/>
    <w:rsid w:val="00180389"/>
    <w:rsid w:val="00180B6B"/>
    <w:rsid w:val="00181A5D"/>
    <w:rsid w:val="00181F24"/>
    <w:rsid w:val="0018208C"/>
    <w:rsid w:val="001838A6"/>
    <w:rsid w:val="00183BDD"/>
    <w:rsid w:val="00184020"/>
    <w:rsid w:val="00184DF5"/>
    <w:rsid w:val="0018536C"/>
    <w:rsid w:val="001861C1"/>
    <w:rsid w:val="00187468"/>
    <w:rsid w:val="001878C1"/>
    <w:rsid w:val="00190587"/>
    <w:rsid w:val="00191120"/>
    <w:rsid w:val="001912E4"/>
    <w:rsid w:val="001917D3"/>
    <w:rsid w:val="001921FF"/>
    <w:rsid w:val="00192A0D"/>
    <w:rsid w:val="00192DD0"/>
    <w:rsid w:val="00194B18"/>
    <w:rsid w:val="00195723"/>
    <w:rsid w:val="00195A47"/>
    <w:rsid w:val="00196880"/>
    <w:rsid w:val="00196ACE"/>
    <w:rsid w:val="00196AE6"/>
    <w:rsid w:val="00196EF5"/>
    <w:rsid w:val="00197213"/>
    <w:rsid w:val="001A09CA"/>
    <w:rsid w:val="001A0BB4"/>
    <w:rsid w:val="001A128A"/>
    <w:rsid w:val="001A1BEC"/>
    <w:rsid w:val="001A2472"/>
    <w:rsid w:val="001A250C"/>
    <w:rsid w:val="001A279C"/>
    <w:rsid w:val="001A2E50"/>
    <w:rsid w:val="001A3688"/>
    <w:rsid w:val="001A375F"/>
    <w:rsid w:val="001A3C54"/>
    <w:rsid w:val="001A40D2"/>
    <w:rsid w:val="001A476E"/>
    <w:rsid w:val="001A4B85"/>
    <w:rsid w:val="001A4C5A"/>
    <w:rsid w:val="001A59F4"/>
    <w:rsid w:val="001A5BD0"/>
    <w:rsid w:val="001A7986"/>
    <w:rsid w:val="001A7C32"/>
    <w:rsid w:val="001B0BDC"/>
    <w:rsid w:val="001B1492"/>
    <w:rsid w:val="001B1582"/>
    <w:rsid w:val="001B23BE"/>
    <w:rsid w:val="001B269D"/>
    <w:rsid w:val="001B2B5F"/>
    <w:rsid w:val="001B2CB4"/>
    <w:rsid w:val="001B32E6"/>
    <w:rsid w:val="001B3726"/>
    <w:rsid w:val="001B3A77"/>
    <w:rsid w:val="001B3BF7"/>
    <w:rsid w:val="001B44DF"/>
    <w:rsid w:val="001B4569"/>
    <w:rsid w:val="001B50B3"/>
    <w:rsid w:val="001B56D8"/>
    <w:rsid w:val="001B5924"/>
    <w:rsid w:val="001B5EE3"/>
    <w:rsid w:val="001B759E"/>
    <w:rsid w:val="001C03A8"/>
    <w:rsid w:val="001C1000"/>
    <w:rsid w:val="001C1452"/>
    <w:rsid w:val="001C20BC"/>
    <w:rsid w:val="001C25AC"/>
    <w:rsid w:val="001C2A9A"/>
    <w:rsid w:val="001C2AFE"/>
    <w:rsid w:val="001C3680"/>
    <w:rsid w:val="001C3E67"/>
    <w:rsid w:val="001C5A25"/>
    <w:rsid w:val="001C5D82"/>
    <w:rsid w:val="001C5EAE"/>
    <w:rsid w:val="001C652D"/>
    <w:rsid w:val="001C6D2D"/>
    <w:rsid w:val="001C6FA7"/>
    <w:rsid w:val="001C7175"/>
    <w:rsid w:val="001C783D"/>
    <w:rsid w:val="001C7C66"/>
    <w:rsid w:val="001D0080"/>
    <w:rsid w:val="001D0407"/>
    <w:rsid w:val="001D1430"/>
    <w:rsid w:val="001D1D0D"/>
    <w:rsid w:val="001D2080"/>
    <w:rsid w:val="001D248E"/>
    <w:rsid w:val="001D2722"/>
    <w:rsid w:val="001D4D39"/>
    <w:rsid w:val="001D4D74"/>
    <w:rsid w:val="001D51F3"/>
    <w:rsid w:val="001D6D4C"/>
    <w:rsid w:val="001D6F60"/>
    <w:rsid w:val="001D7062"/>
    <w:rsid w:val="001D717D"/>
    <w:rsid w:val="001D7612"/>
    <w:rsid w:val="001D7B96"/>
    <w:rsid w:val="001E0CE8"/>
    <w:rsid w:val="001E0DC8"/>
    <w:rsid w:val="001E1255"/>
    <w:rsid w:val="001E1C03"/>
    <w:rsid w:val="001E2167"/>
    <w:rsid w:val="001E2184"/>
    <w:rsid w:val="001E255E"/>
    <w:rsid w:val="001E3525"/>
    <w:rsid w:val="001E4D80"/>
    <w:rsid w:val="001E4FCA"/>
    <w:rsid w:val="001E54D8"/>
    <w:rsid w:val="001E5B4F"/>
    <w:rsid w:val="001E749B"/>
    <w:rsid w:val="001E7D37"/>
    <w:rsid w:val="001F00C6"/>
    <w:rsid w:val="001F034B"/>
    <w:rsid w:val="001F109D"/>
    <w:rsid w:val="001F13A0"/>
    <w:rsid w:val="001F18B9"/>
    <w:rsid w:val="001F2E09"/>
    <w:rsid w:val="001F35AD"/>
    <w:rsid w:val="001F413E"/>
    <w:rsid w:val="001F47F6"/>
    <w:rsid w:val="001F51D2"/>
    <w:rsid w:val="001F5C16"/>
    <w:rsid w:val="001F66F0"/>
    <w:rsid w:val="001F6859"/>
    <w:rsid w:val="001F7310"/>
    <w:rsid w:val="001F758F"/>
    <w:rsid w:val="001F7BD6"/>
    <w:rsid w:val="001F7BEC"/>
    <w:rsid w:val="00200322"/>
    <w:rsid w:val="002004D8"/>
    <w:rsid w:val="0020238D"/>
    <w:rsid w:val="00203488"/>
    <w:rsid w:val="0020479C"/>
    <w:rsid w:val="00204BEF"/>
    <w:rsid w:val="00205FEA"/>
    <w:rsid w:val="002064D4"/>
    <w:rsid w:val="00206F65"/>
    <w:rsid w:val="00207A82"/>
    <w:rsid w:val="00210484"/>
    <w:rsid w:val="002107C1"/>
    <w:rsid w:val="00210A2D"/>
    <w:rsid w:val="00210E64"/>
    <w:rsid w:val="00212151"/>
    <w:rsid w:val="00212E2F"/>
    <w:rsid w:val="0021345D"/>
    <w:rsid w:val="002146F7"/>
    <w:rsid w:val="00215394"/>
    <w:rsid w:val="00215A10"/>
    <w:rsid w:val="002170B7"/>
    <w:rsid w:val="00217845"/>
    <w:rsid w:val="00220410"/>
    <w:rsid w:val="00220B73"/>
    <w:rsid w:val="00220EBF"/>
    <w:rsid w:val="0022122C"/>
    <w:rsid w:val="00221343"/>
    <w:rsid w:val="00222054"/>
    <w:rsid w:val="0022208E"/>
    <w:rsid w:val="002232AC"/>
    <w:rsid w:val="002234F7"/>
    <w:rsid w:val="0022432B"/>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46B6"/>
    <w:rsid w:val="002351FA"/>
    <w:rsid w:val="00235F07"/>
    <w:rsid w:val="00236DCE"/>
    <w:rsid w:val="002375EE"/>
    <w:rsid w:val="0024027B"/>
    <w:rsid w:val="002404DC"/>
    <w:rsid w:val="00241A57"/>
    <w:rsid w:val="00241ABA"/>
    <w:rsid w:val="00241D13"/>
    <w:rsid w:val="002423EC"/>
    <w:rsid w:val="002426A6"/>
    <w:rsid w:val="002429D8"/>
    <w:rsid w:val="00243E70"/>
    <w:rsid w:val="00244160"/>
    <w:rsid w:val="0024466F"/>
    <w:rsid w:val="00244AD7"/>
    <w:rsid w:val="00245226"/>
    <w:rsid w:val="00246BFA"/>
    <w:rsid w:val="00247A17"/>
    <w:rsid w:val="00250F9E"/>
    <w:rsid w:val="00250FC0"/>
    <w:rsid w:val="00252603"/>
    <w:rsid w:val="00252D68"/>
    <w:rsid w:val="00252E1A"/>
    <w:rsid w:val="00252F11"/>
    <w:rsid w:val="00253284"/>
    <w:rsid w:val="00253618"/>
    <w:rsid w:val="002539CE"/>
    <w:rsid w:val="00254180"/>
    <w:rsid w:val="0025494C"/>
    <w:rsid w:val="00255743"/>
    <w:rsid w:val="00255D85"/>
    <w:rsid w:val="0025644B"/>
    <w:rsid w:val="00256A47"/>
    <w:rsid w:val="0025716F"/>
    <w:rsid w:val="00257CAC"/>
    <w:rsid w:val="00260405"/>
    <w:rsid w:val="00260930"/>
    <w:rsid w:val="00260F5A"/>
    <w:rsid w:val="00261E79"/>
    <w:rsid w:val="002621ED"/>
    <w:rsid w:val="002627E2"/>
    <w:rsid w:val="00262CD6"/>
    <w:rsid w:val="00263AE5"/>
    <w:rsid w:val="002646C9"/>
    <w:rsid w:val="0026479F"/>
    <w:rsid w:val="002648F2"/>
    <w:rsid w:val="00264BCB"/>
    <w:rsid w:val="00266535"/>
    <w:rsid w:val="00266E49"/>
    <w:rsid w:val="00267512"/>
    <w:rsid w:val="002705CF"/>
    <w:rsid w:val="00270C10"/>
    <w:rsid w:val="002715E8"/>
    <w:rsid w:val="00272C74"/>
    <w:rsid w:val="00273461"/>
    <w:rsid w:val="00273462"/>
    <w:rsid w:val="002738A9"/>
    <w:rsid w:val="0027495D"/>
    <w:rsid w:val="00275086"/>
    <w:rsid w:val="002752AF"/>
    <w:rsid w:val="002774E9"/>
    <w:rsid w:val="00280678"/>
    <w:rsid w:val="00281C25"/>
    <w:rsid w:val="00281DBF"/>
    <w:rsid w:val="00281DD1"/>
    <w:rsid w:val="002823DA"/>
    <w:rsid w:val="00282916"/>
    <w:rsid w:val="00282B0B"/>
    <w:rsid w:val="00284AE6"/>
    <w:rsid w:val="00284C15"/>
    <w:rsid w:val="002852C1"/>
    <w:rsid w:val="00285874"/>
    <w:rsid w:val="00285A3B"/>
    <w:rsid w:val="00285AAD"/>
    <w:rsid w:val="0028612D"/>
    <w:rsid w:val="002867F7"/>
    <w:rsid w:val="002873FA"/>
    <w:rsid w:val="00287616"/>
    <w:rsid w:val="00287E6F"/>
    <w:rsid w:val="00290C48"/>
    <w:rsid w:val="002916E0"/>
    <w:rsid w:val="002918D1"/>
    <w:rsid w:val="002941BB"/>
    <w:rsid w:val="0029446D"/>
    <w:rsid w:val="002944BD"/>
    <w:rsid w:val="00294783"/>
    <w:rsid w:val="002951E1"/>
    <w:rsid w:val="00295273"/>
    <w:rsid w:val="0029584E"/>
    <w:rsid w:val="00295D35"/>
    <w:rsid w:val="002973D2"/>
    <w:rsid w:val="002A07D6"/>
    <w:rsid w:val="002A0997"/>
    <w:rsid w:val="002A0BDA"/>
    <w:rsid w:val="002A134A"/>
    <w:rsid w:val="002A221B"/>
    <w:rsid w:val="002A22EB"/>
    <w:rsid w:val="002A2385"/>
    <w:rsid w:val="002A29BD"/>
    <w:rsid w:val="002A4861"/>
    <w:rsid w:val="002A4B21"/>
    <w:rsid w:val="002A5048"/>
    <w:rsid w:val="002A5B5D"/>
    <w:rsid w:val="002A5B75"/>
    <w:rsid w:val="002A662E"/>
    <w:rsid w:val="002A6920"/>
    <w:rsid w:val="002A6A61"/>
    <w:rsid w:val="002A6B45"/>
    <w:rsid w:val="002A7218"/>
    <w:rsid w:val="002A79AA"/>
    <w:rsid w:val="002A7BCB"/>
    <w:rsid w:val="002B03F4"/>
    <w:rsid w:val="002B0E0C"/>
    <w:rsid w:val="002B0EF0"/>
    <w:rsid w:val="002B1526"/>
    <w:rsid w:val="002B1600"/>
    <w:rsid w:val="002B1676"/>
    <w:rsid w:val="002B22C0"/>
    <w:rsid w:val="002B2964"/>
    <w:rsid w:val="002B37C8"/>
    <w:rsid w:val="002B3B2F"/>
    <w:rsid w:val="002B4807"/>
    <w:rsid w:val="002B4EA4"/>
    <w:rsid w:val="002B532E"/>
    <w:rsid w:val="002B5443"/>
    <w:rsid w:val="002B5619"/>
    <w:rsid w:val="002B5EE2"/>
    <w:rsid w:val="002B6DB9"/>
    <w:rsid w:val="002C0549"/>
    <w:rsid w:val="002C08D0"/>
    <w:rsid w:val="002C143C"/>
    <w:rsid w:val="002C1D1D"/>
    <w:rsid w:val="002C1E4E"/>
    <w:rsid w:val="002C251A"/>
    <w:rsid w:val="002C2911"/>
    <w:rsid w:val="002C35F5"/>
    <w:rsid w:val="002C36CE"/>
    <w:rsid w:val="002C38BF"/>
    <w:rsid w:val="002C3F27"/>
    <w:rsid w:val="002C4718"/>
    <w:rsid w:val="002C55B7"/>
    <w:rsid w:val="002C5C37"/>
    <w:rsid w:val="002C5D2B"/>
    <w:rsid w:val="002C5E22"/>
    <w:rsid w:val="002C6B4E"/>
    <w:rsid w:val="002C72BB"/>
    <w:rsid w:val="002D090B"/>
    <w:rsid w:val="002D1D2B"/>
    <w:rsid w:val="002D2C73"/>
    <w:rsid w:val="002D3070"/>
    <w:rsid w:val="002D3ADA"/>
    <w:rsid w:val="002D4361"/>
    <w:rsid w:val="002D4770"/>
    <w:rsid w:val="002D5FD8"/>
    <w:rsid w:val="002D623F"/>
    <w:rsid w:val="002D71AF"/>
    <w:rsid w:val="002D721F"/>
    <w:rsid w:val="002E1654"/>
    <w:rsid w:val="002E2158"/>
    <w:rsid w:val="002E2C88"/>
    <w:rsid w:val="002E2ECE"/>
    <w:rsid w:val="002E3266"/>
    <w:rsid w:val="002E3DA6"/>
    <w:rsid w:val="002E41F1"/>
    <w:rsid w:val="002E4316"/>
    <w:rsid w:val="002E54E8"/>
    <w:rsid w:val="002E5794"/>
    <w:rsid w:val="002E60D6"/>
    <w:rsid w:val="002E6A80"/>
    <w:rsid w:val="002E6CCF"/>
    <w:rsid w:val="002E7AEC"/>
    <w:rsid w:val="002F1712"/>
    <w:rsid w:val="002F2D34"/>
    <w:rsid w:val="002F3032"/>
    <w:rsid w:val="002F35B5"/>
    <w:rsid w:val="002F3862"/>
    <w:rsid w:val="002F3BE5"/>
    <w:rsid w:val="002F439C"/>
    <w:rsid w:val="002F4A16"/>
    <w:rsid w:val="002F52A5"/>
    <w:rsid w:val="002F63C4"/>
    <w:rsid w:val="002F70F1"/>
    <w:rsid w:val="002F7690"/>
    <w:rsid w:val="00300ED6"/>
    <w:rsid w:val="0030166C"/>
    <w:rsid w:val="0030190A"/>
    <w:rsid w:val="00301D6B"/>
    <w:rsid w:val="00301E79"/>
    <w:rsid w:val="0030240A"/>
    <w:rsid w:val="0030340F"/>
    <w:rsid w:val="0030393F"/>
    <w:rsid w:val="003048F0"/>
    <w:rsid w:val="00305434"/>
    <w:rsid w:val="0030684E"/>
    <w:rsid w:val="00306D11"/>
    <w:rsid w:val="00307202"/>
    <w:rsid w:val="003077FC"/>
    <w:rsid w:val="00307BE6"/>
    <w:rsid w:val="00310729"/>
    <w:rsid w:val="00310854"/>
    <w:rsid w:val="00310AB5"/>
    <w:rsid w:val="00311058"/>
    <w:rsid w:val="00313595"/>
    <w:rsid w:val="00313949"/>
    <w:rsid w:val="003149DA"/>
    <w:rsid w:val="00315637"/>
    <w:rsid w:val="0031576E"/>
    <w:rsid w:val="00315B66"/>
    <w:rsid w:val="00315DEB"/>
    <w:rsid w:val="00316378"/>
    <w:rsid w:val="00316E23"/>
    <w:rsid w:val="0031727D"/>
    <w:rsid w:val="00317478"/>
    <w:rsid w:val="003203BA"/>
    <w:rsid w:val="00321DA4"/>
    <w:rsid w:val="003224BF"/>
    <w:rsid w:val="00322510"/>
    <w:rsid w:val="00322BE5"/>
    <w:rsid w:val="00322F3C"/>
    <w:rsid w:val="00323035"/>
    <w:rsid w:val="00323218"/>
    <w:rsid w:val="0032322B"/>
    <w:rsid w:val="003236A2"/>
    <w:rsid w:val="00323F49"/>
    <w:rsid w:val="003242DD"/>
    <w:rsid w:val="00324479"/>
    <w:rsid w:val="003245FD"/>
    <w:rsid w:val="00324CCB"/>
    <w:rsid w:val="00325145"/>
    <w:rsid w:val="0032532B"/>
    <w:rsid w:val="00325C66"/>
    <w:rsid w:val="0033071E"/>
    <w:rsid w:val="0033083E"/>
    <w:rsid w:val="00330AF8"/>
    <w:rsid w:val="0033124F"/>
    <w:rsid w:val="003315D7"/>
    <w:rsid w:val="00331715"/>
    <w:rsid w:val="0033221F"/>
    <w:rsid w:val="00332BE7"/>
    <w:rsid w:val="00332CAA"/>
    <w:rsid w:val="003334FF"/>
    <w:rsid w:val="003338D3"/>
    <w:rsid w:val="003338DC"/>
    <w:rsid w:val="00334530"/>
    <w:rsid w:val="003352C3"/>
    <w:rsid w:val="0033556D"/>
    <w:rsid w:val="0033666A"/>
    <w:rsid w:val="00337B6F"/>
    <w:rsid w:val="00337D73"/>
    <w:rsid w:val="003404AF"/>
    <w:rsid w:val="00340CFA"/>
    <w:rsid w:val="0034171F"/>
    <w:rsid w:val="00341835"/>
    <w:rsid w:val="00341CBD"/>
    <w:rsid w:val="0034366F"/>
    <w:rsid w:val="003440D6"/>
    <w:rsid w:val="00344B32"/>
    <w:rsid w:val="00344BC0"/>
    <w:rsid w:val="00344D8C"/>
    <w:rsid w:val="00344E0F"/>
    <w:rsid w:val="0034709F"/>
    <w:rsid w:val="00347C09"/>
    <w:rsid w:val="00350EFB"/>
    <w:rsid w:val="00351A32"/>
    <w:rsid w:val="00351B6A"/>
    <w:rsid w:val="00351C09"/>
    <w:rsid w:val="00352144"/>
    <w:rsid w:val="00352402"/>
    <w:rsid w:val="00352A73"/>
    <w:rsid w:val="003538C8"/>
    <w:rsid w:val="00353D85"/>
    <w:rsid w:val="003544EC"/>
    <w:rsid w:val="00354617"/>
    <w:rsid w:val="0035603A"/>
    <w:rsid w:val="00356046"/>
    <w:rsid w:val="003560D6"/>
    <w:rsid w:val="00356339"/>
    <w:rsid w:val="00356BF2"/>
    <w:rsid w:val="00357A98"/>
    <w:rsid w:val="00360B01"/>
    <w:rsid w:val="00360CFF"/>
    <w:rsid w:val="00360D25"/>
    <w:rsid w:val="003619A0"/>
    <w:rsid w:val="00361FF9"/>
    <w:rsid w:val="0036239E"/>
    <w:rsid w:val="00362CD9"/>
    <w:rsid w:val="00364C1E"/>
    <w:rsid w:val="00364FF8"/>
    <w:rsid w:val="0036534B"/>
    <w:rsid w:val="003656A0"/>
    <w:rsid w:val="00365BDC"/>
    <w:rsid w:val="00366072"/>
    <w:rsid w:val="00367457"/>
    <w:rsid w:val="00367A41"/>
    <w:rsid w:val="00370246"/>
    <w:rsid w:val="00370EB7"/>
    <w:rsid w:val="00371444"/>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1C9A"/>
    <w:rsid w:val="0038222D"/>
    <w:rsid w:val="003822D7"/>
    <w:rsid w:val="00382731"/>
    <w:rsid w:val="0038276B"/>
    <w:rsid w:val="00383036"/>
    <w:rsid w:val="003837CD"/>
    <w:rsid w:val="00383881"/>
    <w:rsid w:val="003838A1"/>
    <w:rsid w:val="00384012"/>
    <w:rsid w:val="00385163"/>
    <w:rsid w:val="00385B85"/>
    <w:rsid w:val="00385BD8"/>
    <w:rsid w:val="0038612F"/>
    <w:rsid w:val="00386168"/>
    <w:rsid w:val="00386201"/>
    <w:rsid w:val="0038646C"/>
    <w:rsid w:val="00386584"/>
    <w:rsid w:val="00386C03"/>
    <w:rsid w:val="00390030"/>
    <w:rsid w:val="003906CD"/>
    <w:rsid w:val="00390D76"/>
    <w:rsid w:val="003916F6"/>
    <w:rsid w:val="003917C2"/>
    <w:rsid w:val="00391C55"/>
    <w:rsid w:val="00392520"/>
    <w:rsid w:val="0039254D"/>
    <w:rsid w:val="00392A7D"/>
    <w:rsid w:val="00392D21"/>
    <w:rsid w:val="00392EFC"/>
    <w:rsid w:val="003931E7"/>
    <w:rsid w:val="00393380"/>
    <w:rsid w:val="00393670"/>
    <w:rsid w:val="00393A1C"/>
    <w:rsid w:val="00394262"/>
    <w:rsid w:val="003944D1"/>
    <w:rsid w:val="003955DE"/>
    <w:rsid w:val="00395C58"/>
    <w:rsid w:val="003963BE"/>
    <w:rsid w:val="00396FA2"/>
    <w:rsid w:val="0039703D"/>
    <w:rsid w:val="003970A1"/>
    <w:rsid w:val="0039736B"/>
    <w:rsid w:val="00397BB3"/>
    <w:rsid w:val="003A1386"/>
    <w:rsid w:val="003A16F6"/>
    <w:rsid w:val="003A1894"/>
    <w:rsid w:val="003A26E1"/>
    <w:rsid w:val="003A295A"/>
    <w:rsid w:val="003A2B10"/>
    <w:rsid w:val="003A2E57"/>
    <w:rsid w:val="003A2FDF"/>
    <w:rsid w:val="003A3EBD"/>
    <w:rsid w:val="003A4ACF"/>
    <w:rsid w:val="003A4BD9"/>
    <w:rsid w:val="003A4D4B"/>
    <w:rsid w:val="003A4D53"/>
    <w:rsid w:val="003A5AC4"/>
    <w:rsid w:val="003A5F26"/>
    <w:rsid w:val="003A620E"/>
    <w:rsid w:val="003A641D"/>
    <w:rsid w:val="003A660E"/>
    <w:rsid w:val="003A67CA"/>
    <w:rsid w:val="003A69B3"/>
    <w:rsid w:val="003A6D12"/>
    <w:rsid w:val="003A6D4C"/>
    <w:rsid w:val="003B028E"/>
    <w:rsid w:val="003B0724"/>
    <w:rsid w:val="003B0D1C"/>
    <w:rsid w:val="003B1A5C"/>
    <w:rsid w:val="003B22F6"/>
    <w:rsid w:val="003B24E9"/>
    <w:rsid w:val="003B2D03"/>
    <w:rsid w:val="003B3117"/>
    <w:rsid w:val="003B4299"/>
    <w:rsid w:val="003B458B"/>
    <w:rsid w:val="003B4AA4"/>
    <w:rsid w:val="003B6406"/>
    <w:rsid w:val="003B68B9"/>
    <w:rsid w:val="003B7080"/>
    <w:rsid w:val="003B721D"/>
    <w:rsid w:val="003C05B8"/>
    <w:rsid w:val="003C0D57"/>
    <w:rsid w:val="003C103A"/>
    <w:rsid w:val="003C11A9"/>
    <w:rsid w:val="003C146F"/>
    <w:rsid w:val="003C1DD4"/>
    <w:rsid w:val="003C20CD"/>
    <w:rsid w:val="003C25C3"/>
    <w:rsid w:val="003C458D"/>
    <w:rsid w:val="003C6075"/>
    <w:rsid w:val="003C6B43"/>
    <w:rsid w:val="003C7392"/>
    <w:rsid w:val="003C7735"/>
    <w:rsid w:val="003D0217"/>
    <w:rsid w:val="003D0283"/>
    <w:rsid w:val="003D0327"/>
    <w:rsid w:val="003D0A5B"/>
    <w:rsid w:val="003D0D98"/>
    <w:rsid w:val="003D10A1"/>
    <w:rsid w:val="003D15FF"/>
    <w:rsid w:val="003D17B9"/>
    <w:rsid w:val="003D1A63"/>
    <w:rsid w:val="003D24D4"/>
    <w:rsid w:val="003D29CA"/>
    <w:rsid w:val="003D2EC6"/>
    <w:rsid w:val="003D35DF"/>
    <w:rsid w:val="003D380E"/>
    <w:rsid w:val="003D3D9C"/>
    <w:rsid w:val="003D3DB9"/>
    <w:rsid w:val="003D45FC"/>
    <w:rsid w:val="003D535E"/>
    <w:rsid w:val="003D5D44"/>
    <w:rsid w:val="003D6114"/>
    <w:rsid w:val="003D6542"/>
    <w:rsid w:val="003E0B66"/>
    <w:rsid w:val="003E0E02"/>
    <w:rsid w:val="003E1E23"/>
    <w:rsid w:val="003E1E62"/>
    <w:rsid w:val="003E2014"/>
    <w:rsid w:val="003E2817"/>
    <w:rsid w:val="003E2AD0"/>
    <w:rsid w:val="003E2B00"/>
    <w:rsid w:val="003E4CAC"/>
    <w:rsid w:val="003E51AA"/>
    <w:rsid w:val="003E5663"/>
    <w:rsid w:val="003E6792"/>
    <w:rsid w:val="003E6A4B"/>
    <w:rsid w:val="003E7041"/>
    <w:rsid w:val="003E70EA"/>
    <w:rsid w:val="003E7B37"/>
    <w:rsid w:val="003F01A0"/>
    <w:rsid w:val="003F07A7"/>
    <w:rsid w:val="003F0C5E"/>
    <w:rsid w:val="003F11CA"/>
    <w:rsid w:val="003F2224"/>
    <w:rsid w:val="003F23A4"/>
    <w:rsid w:val="003F3106"/>
    <w:rsid w:val="003F314B"/>
    <w:rsid w:val="003F3413"/>
    <w:rsid w:val="003F3B5D"/>
    <w:rsid w:val="003F3BD6"/>
    <w:rsid w:val="003F3E2F"/>
    <w:rsid w:val="003F4549"/>
    <w:rsid w:val="003F48CB"/>
    <w:rsid w:val="003F49ED"/>
    <w:rsid w:val="003F5B47"/>
    <w:rsid w:val="003F60A2"/>
    <w:rsid w:val="003F70B2"/>
    <w:rsid w:val="003F75B1"/>
    <w:rsid w:val="003F76C9"/>
    <w:rsid w:val="00400650"/>
    <w:rsid w:val="004013D5"/>
    <w:rsid w:val="00401B5F"/>
    <w:rsid w:val="00402287"/>
    <w:rsid w:val="004022A9"/>
    <w:rsid w:val="00402870"/>
    <w:rsid w:val="00402E6C"/>
    <w:rsid w:val="004030AE"/>
    <w:rsid w:val="004039B5"/>
    <w:rsid w:val="00403C67"/>
    <w:rsid w:val="00403F94"/>
    <w:rsid w:val="004046E8"/>
    <w:rsid w:val="00405071"/>
    <w:rsid w:val="004058D7"/>
    <w:rsid w:val="0040592C"/>
    <w:rsid w:val="00405B62"/>
    <w:rsid w:val="00406255"/>
    <w:rsid w:val="0040730E"/>
    <w:rsid w:val="004073EF"/>
    <w:rsid w:val="0040762C"/>
    <w:rsid w:val="00407C16"/>
    <w:rsid w:val="00407DAB"/>
    <w:rsid w:val="0041040A"/>
    <w:rsid w:val="00410883"/>
    <w:rsid w:val="004112E6"/>
    <w:rsid w:val="004114EF"/>
    <w:rsid w:val="00411753"/>
    <w:rsid w:val="00411A1B"/>
    <w:rsid w:val="00411A1C"/>
    <w:rsid w:val="00412767"/>
    <w:rsid w:val="00412B6B"/>
    <w:rsid w:val="00412E38"/>
    <w:rsid w:val="00412EC4"/>
    <w:rsid w:val="00413F35"/>
    <w:rsid w:val="00414391"/>
    <w:rsid w:val="00414DF5"/>
    <w:rsid w:val="00415891"/>
    <w:rsid w:val="00415994"/>
    <w:rsid w:val="00416310"/>
    <w:rsid w:val="00416FAB"/>
    <w:rsid w:val="00417A85"/>
    <w:rsid w:val="004209B5"/>
    <w:rsid w:val="004227FC"/>
    <w:rsid w:val="00422C8D"/>
    <w:rsid w:val="0042350C"/>
    <w:rsid w:val="004244EE"/>
    <w:rsid w:val="0042486E"/>
    <w:rsid w:val="004249C2"/>
    <w:rsid w:val="00425070"/>
    <w:rsid w:val="00426439"/>
    <w:rsid w:val="004264F9"/>
    <w:rsid w:val="00426AD5"/>
    <w:rsid w:val="00426FD0"/>
    <w:rsid w:val="0042768B"/>
    <w:rsid w:val="004279A9"/>
    <w:rsid w:val="00427A35"/>
    <w:rsid w:val="00430192"/>
    <w:rsid w:val="00430485"/>
    <w:rsid w:val="00430609"/>
    <w:rsid w:val="00430841"/>
    <w:rsid w:val="004321BF"/>
    <w:rsid w:val="00432496"/>
    <w:rsid w:val="0043345C"/>
    <w:rsid w:val="00433580"/>
    <w:rsid w:val="0043375B"/>
    <w:rsid w:val="0043378B"/>
    <w:rsid w:val="00434ADF"/>
    <w:rsid w:val="0043501F"/>
    <w:rsid w:val="004360D7"/>
    <w:rsid w:val="00436113"/>
    <w:rsid w:val="00436167"/>
    <w:rsid w:val="0043654D"/>
    <w:rsid w:val="00437BB5"/>
    <w:rsid w:val="00437EE8"/>
    <w:rsid w:val="004406C9"/>
    <w:rsid w:val="004416CA"/>
    <w:rsid w:val="00441996"/>
    <w:rsid w:val="004426B0"/>
    <w:rsid w:val="0044274C"/>
    <w:rsid w:val="00442AE1"/>
    <w:rsid w:val="00442CA7"/>
    <w:rsid w:val="00442E65"/>
    <w:rsid w:val="0044380D"/>
    <w:rsid w:val="00443F7A"/>
    <w:rsid w:val="004440B9"/>
    <w:rsid w:val="00444244"/>
    <w:rsid w:val="004460E2"/>
    <w:rsid w:val="00446D2D"/>
    <w:rsid w:val="00446EAD"/>
    <w:rsid w:val="00447396"/>
    <w:rsid w:val="00447E8A"/>
    <w:rsid w:val="00450266"/>
    <w:rsid w:val="00450295"/>
    <w:rsid w:val="00450A9D"/>
    <w:rsid w:val="00450D54"/>
    <w:rsid w:val="004512E9"/>
    <w:rsid w:val="00451DB2"/>
    <w:rsid w:val="00451E53"/>
    <w:rsid w:val="00452595"/>
    <w:rsid w:val="00452646"/>
    <w:rsid w:val="00452F6C"/>
    <w:rsid w:val="00453291"/>
    <w:rsid w:val="00454D15"/>
    <w:rsid w:val="00455097"/>
    <w:rsid w:val="004551FB"/>
    <w:rsid w:val="0045539E"/>
    <w:rsid w:val="004559D6"/>
    <w:rsid w:val="0045651A"/>
    <w:rsid w:val="0045679C"/>
    <w:rsid w:val="00456E47"/>
    <w:rsid w:val="00457BA9"/>
    <w:rsid w:val="00457E7D"/>
    <w:rsid w:val="004605D5"/>
    <w:rsid w:val="0046163D"/>
    <w:rsid w:val="00461740"/>
    <w:rsid w:val="004619B8"/>
    <w:rsid w:val="00462CA1"/>
    <w:rsid w:val="0046367A"/>
    <w:rsid w:val="00464B6B"/>
    <w:rsid w:val="00464C09"/>
    <w:rsid w:val="00464D12"/>
    <w:rsid w:val="00465D81"/>
    <w:rsid w:val="004664FF"/>
    <w:rsid w:val="00467074"/>
    <w:rsid w:val="0046768E"/>
    <w:rsid w:val="00467799"/>
    <w:rsid w:val="00470164"/>
    <w:rsid w:val="004701FF"/>
    <w:rsid w:val="00472B1A"/>
    <w:rsid w:val="00472B93"/>
    <w:rsid w:val="004732A7"/>
    <w:rsid w:val="0047337A"/>
    <w:rsid w:val="00473FD4"/>
    <w:rsid w:val="00474552"/>
    <w:rsid w:val="00474BFF"/>
    <w:rsid w:val="00475611"/>
    <w:rsid w:val="00475ED2"/>
    <w:rsid w:val="00475FF6"/>
    <w:rsid w:val="0047681A"/>
    <w:rsid w:val="00476D16"/>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00A"/>
    <w:rsid w:val="00492717"/>
    <w:rsid w:val="004930AD"/>
    <w:rsid w:val="004931AF"/>
    <w:rsid w:val="00493B83"/>
    <w:rsid w:val="00494514"/>
    <w:rsid w:val="00494539"/>
    <w:rsid w:val="0049462B"/>
    <w:rsid w:val="00494873"/>
    <w:rsid w:val="004949AD"/>
    <w:rsid w:val="00494AEF"/>
    <w:rsid w:val="004953E8"/>
    <w:rsid w:val="004954D3"/>
    <w:rsid w:val="00496477"/>
    <w:rsid w:val="0049694A"/>
    <w:rsid w:val="00496B02"/>
    <w:rsid w:val="004976B3"/>
    <w:rsid w:val="004A02A5"/>
    <w:rsid w:val="004A077A"/>
    <w:rsid w:val="004A1202"/>
    <w:rsid w:val="004A1C9E"/>
    <w:rsid w:val="004A1CBA"/>
    <w:rsid w:val="004A2069"/>
    <w:rsid w:val="004A216E"/>
    <w:rsid w:val="004A3254"/>
    <w:rsid w:val="004A390D"/>
    <w:rsid w:val="004A3EAC"/>
    <w:rsid w:val="004A47FF"/>
    <w:rsid w:val="004A513D"/>
    <w:rsid w:val="004A6605"/>
    <w:rsid w:val="004A6E98"/>
    <w:rsid w:val="004A7417"/>
    <w:rsid w:val="004A77F7"/>
    <w:rsid w:val="004B00D7"/>
    <w:rsid w:val="004B04C7"/>
    <w:rsid w:val="004B0DEA"/>
    <w:rsid w:val="004B10AD"/>
    <w:rsid w:val="004B1600"/>
    <w:rsid w:val="004B2241"/>
    <w:rsid w:val="004B24DE"/>
    <w:rsid w:val="004B2ECB"/>
    <w:rsid w:val="004B4073"/>
    <w:rsid w:val="004B4838"/>
    <w:rsid w:val="004B59F0"/>
    <w:rsid w:val="004B5AFE"/>
    <w:rsid w:val="004B62F4"/>
    <w:rsid w:val="004B733F"/>
    <w:rsid w:val="004B7659"/>
    <w:rsid w:val="004B767C"/>
    <w:rsid w:val="004B7D46"/>
    <w:rsid w:val="004C0F34"/>
    <w:rsid w:val="004C1222"/>
    <w:rsid w:val="004C1621"/>
    <w:rsid w:val="004C1636"/>
    <w:rsid w:val="004C1799"/>
    <w:rsid w:val="004C38E4"/>
    <w:rsid w:val="004C4B74"/>
    <w:rsid w:val="004C4E78"/>
    <w:rsid w:val="004C57C0"/>
    <w:rsid w:val="004C7D50"/>
    <w:rsid w:val="004C7F33"/>
    <w:rsid w:val="004C7FB5"/>
    <w:rsid w:val="004D045D"/>
    <w:rsid w:val="004D075E"/>
    <w:rsid w:val="004D0842"/>
    <w:rsid w:val="004D0F11"/>
    <w:rsid w:val="004D11E8"/>
    <w:rsid w:val="004D1CB3"/>
    <w:rsid w:val="004D1D94"/>
    <w:rsid w:val="004D2054"/>
    <w:rsid w:val="004D21D6"/>
    <w:rsid w:val="004D21F3"/>
    <w:rsid w:val="004D2907"/>
    <w:rsid w:val="004D2D88"/>
    <w:rsid w:val="004D3394"/>
    <w:rsid w:val="004D33DF"/>
    <w:rsid w:val="004D3762"/>
    <w:rsid w:val="004D394D"/>
    <w:rsid w:val="004D3A5C"/>
    <w:rsid w:val="004D3E6F"/>
    <w:rsid w:val="004D4097"/>
    <w:rsid w:val="004D434D"/>
    <w:rsid w:val="004D43FD"/>
    <w:rsid w:val="004D53FB"/>
    <w:rsid w:val="004D6E48"/>
    <w:rsid w:val="004D726D"/>
    <w:rsid w:val="004D7BE7"/>
    <w:rsid w:val="004E064C"/>
    <w:rsid w:val="004E0B50"/>
    <w:rsid w:val="004E12A7"/>
    <w:rsid w:val="004E131E"/>
    <w:rsid w:val="004E15C0"/>
    <w:rsid w:val="004E21B7"/>
    <w:rsid w:val="004E2CC1"/>
    <w:rsid w:val="004E33D9"/>
    <w:rsid w:val="004E41E4"/>
    <w:rsid w:val="004E4425"/>
    <w:rsid w:val="004E6222"/>
    <w:rsid w:val="004E67BC"/>
    <w:rsid w:val="004E698A"/>
    <w:rsid w:val="004E6A9A"/>
    <w:rsid w:val="004E7BB8"/>
    <w:rsid w:val="004E7D32"/>
    <w:rsid w:val="004F003D"/>
    <w:rsid w:val="004F0459"/>
    <w:rsid w:val="004F053E"/>
    <w:rsid w:val="004F07CF"/>
    <w:rsid w:val="004F0817"/>
    <w:rsid w:val="004F0955"/>
    <w:rsid w:val="004F0D5D"/>
    <w:rsid w:val="004F2342"/>
    <w:rsid w:val="004F2588"/>
    <w:rsid w:val="004F40CB"/>
    <w:rsid w:val="004F502A"/>
    <w:rsid w:val="004F552B"/>
    <w:rsid w:val="004F58E7"/>
    <w:rsid w:val="004F5E12"/>
    <w:rsid w:val="004F62DC"/>
    <w:rsid w:val="004F632F"/>
    <w:rsid w:val="004F733D"/>
    <w:rsid w:val="004F7828"/>
    <w:rsid w:val="00500D40"/>
    <w:rsid w:val="00501066"/>
    <w:rsid w:val="0050308D"/>
    <w:rsid w:val="00503524"/>
    <w:rsid w:val="0050405C"/>
    <w:rsid w:val="005044E2"/>
    <w:rsid w:val="005052BD"/>
    <w:rsid w:val="00506D0F"/>
    <w:rsid w:val="00507D3A"/>
    <w:rsid w:val="00510E85"/>
    <w:rsid w:val="005110E4"/>
    <w:rsid w:val="0051222F"/>
    <w:rsid w:val="00512D28"/>
    <w:rsid w:val="005131EC"/>
    <w:rsid w:val="0051345C"/>
    <w:rsid w:val="0051348B"/>
    <w:rsid w:val="0051421D"/>
    <w:rsid w:val="00514D5A"/>
    <w:rsid w:val="00515A71"/>
    <w:rsid w:val="00515B71"/>
    <w:rsid w:val="00516F01"/>
    <w:rsid w:val="00517527"/>
    <w:rsid w:val="005177BB"/>
    <w:rsid w:val="00517BE6"/>
    <w:rsid w:val="00520503"/>
    <w:rsid w:val="00520FA0"/>
    <w:rsid w:val="00520FCB"/>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27B"/>
    <w:rsid w:val="005274AD"/>
    <w:rsid w:val="0052785A"/>
    <w:rsid w:val="00527F40"/>
    <w:rsid w:val="00530E5D"/>
    <w:rsid w:val="005325D6"/>
    <w:rsid w:val="0053263B"/>
    <w:rsid w:val="005335A4"/>
    <w:rsid w:val="00533CC5"/>
    <w:rsid w:val="00534554"/>
    <w:rsid w:val="00534585"/>
    <w:rsid w:val="00534EBD"/>
    <w:rsid w:val="00535126"/>
    <w:rsid w:val="005355D9"/>
    <w:rsid w:val="005366FD"/>
    <w:rsid w:val="0053691B"/>
    <w:rsid w:val="00536B8D"/>
    <w:rsid w:val="005372F2"/>
    <w:rsid w:val="00537341"/>
    <w:rsid w:val="00537484"/>
    <w:rsid w:val="005378CC"/>
    <w:rsid w:val="00540613"/>
    <w:rsid w:val="00540E22"/>
    <w:rsid w:val="0054102D"/>
    <w:rsid w:val="00541662"/>
    <w:rsid w:val="00541773"/>
    <w:rsid w:val="00541A16"/>
    <w:rsid w:val="00541C9F"/>
    <w:rsid w:val="005422EB"/>
    <w:rsid w:val="005424B3"/>
    <w:rsid w:val="00542AA5"/>
    <w:rsid w:val="00544015"/>
    <w:rsid w:val="00544506"/>
    <w:rsid w:val="00544E93"/>
    <w:rsid w:val="00545626"/>
    <w:rsid w:val="00546126"/>
    <w:rsid w:val="0054767C"/>
    <w:rsid w:val="00547683"/>
    <w:rsid w:val="00550110"/>
    <w:rsid w:val="00550420"/>
    <w:rsid w:val="00551159"/>
    <w:rsid w:val="00551C6E"/>
    <w:rsid w:val="00552065"/>
    <w:rsid w:val="00552323"/>
    <w:rsid w:val="00552D8B"/>
    <w:rsid w:val="00553690"/>
    <w:rsid w:val="00553A95"/>
    <w:rsid w:val="00554D5F"/>
    <w:rsid w:val="00554D7B"/>
    <w:rsid w:val="00555F38"/>
    <w:rsid w:val="00556041"/>
    <w:rsid w:val="00556186"/>
    <w:rsid w:val="005567C7"/>
    <w:rsid w:val="00561809"/>
    <w:rsid w:val="005623DE"/>
    <w:rsid w:val="005625F4"/>
    <w:rsid w:val="00563FBF"/>
    <w:rsid w:val="00564184"/>
    <w:rsid w:val="0056478F"/>
    <w:rsid w:val="005652B0"/>
    <w:rsid w:val="0056536C"/>
    <w:rsid w:val="00565CB7"/>
    <w:rsid w:val="00567667"/>
    <w:rsid w:val="00567E55"/>
    <w:rsid w:val="00567F3A"/>
    <w:rsid w:val="005707DD"/>
    <w:rsid w:val="005708A5"/>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85F"/>
    <w:rsid w:val="00577C54"/>
    <w:rsid w:val="00577EAB"/>
    <w:rsid w:val="005804F3"/>
    <w:rsid w:val="00580799"/>
    <w:rsid w:val="005807BC"/>
    <w:rsid w:val="00580B99"/>
    <w:rsid w:val="00581106"/>
    <w:rsid w:val="005816A8"/>
    <w:rsid w:val="00582387"/>
    <w:rsid w:val="005828B2"/>
    <w:rsid w:val="0058364D"/>
    <w:rsid w:val="00583881"/>
    <w:rsid w:val="00584163"/>
    <w:rsid w:val="00585A88"/>
    <w:rsid w:val="00585F83"/>
    <w:rsid w:val="005868E9"/>
    <w:rsid w:val="00586CA6"/>
    <w:rsid w:val="00586E46"/>
    <w:rsid w:val="00590105"/>
    <w:rsid w:val="005905D8"/>
    <w:rsid w:val="00591F8B"/>
    <w:rsid w:val="00592560"/>
    <w:rsid w:val="00593339"/>
    <w:rsid w:val="00593D3E"/>
    <w:rsid w:val="00593DC4"/>
    <w:rsid w:val="005946BE"/>
    <w:rsid w:val="00594B40"/>
    <w:rsid w:val="0059565C"/>
    <w:rsid w:val="00595EDC"/>
    <w:rsid w:val="005962D6"/>
    <w:rsid w:val="0059655E"/>
    <w:rsid w:val="00597D4A"/>
    <w:rsid w:val="005A0B3D"/>
    <w:rsid w:val="005A1471"/>
    <w:rsid w:val="005A1736"/>
    <w:rsid w:val="005A27E2"/>
    <w:rsid w:val="005A2952"/>
    <w:rsid w:val="005A3304"/>
    <w:rsid w:val="005A4346"/>
    <w:rsid w:val="005A5334"/>
    <w:rsid w:val="005A53DD"/>
    <w:rsid w:val="005A54AF"/>
    <w:rsid w:val="005A54FF"/>
    <w:rsid w:val="005A580B"/>
    <w:rsid w:val="005A62C3"/>
    <w:rsid w:val="005A725E"/>
    <w:rsid w:val="005A74C4"/>
    <w:rsid w:val="005B0F76"/>
    <w:rsid w:val="005B10A4"/>
    <w:rsid w:val="005B1979"/>
    <w:rsid w:val="005B2194"/>
    <w:rsid w:val="005B23FD"/>
    <w:rsid w:val="005B2EF4"/>
    <w:rsid w:val="005B35C6"/>
    <w:rsid w:val="005B3B6E"/>
    <w:rsid w:val="005B43C8"/>
    <w:rsid w:val="005B4C2B"/>
    <w:rsid w:val="005B507D"/>
    <w:rsid w:val="005B52D8"/>
    <w:rsid w:val="005B6598"/>
    <w:rsid w:val="005B6A17"/>
    <w:rsid w:val="005B74A1"/>
    <w:rsid w:val="005C00E1"/>
    <w:rsid w:val="005C12B6"/>
    <w:rsid w:val="005C1AA6"/>
    <w:rsid w:val="005C1AD4"/>
    <w:rsid w:val="005C1D14"/>
    <w:rsid w:val="005C1DF3"/>
    <w:rsid w:val="005C22B1"/>
    <w:rsid w:val="005C3C10"/>
    <w:rsid w:val="005C43C8"/>
    <w:rsid w:val="005C4A1B"/>
    <w:rsid w:val="005C4A6C"/>
    <w:rsid w:val="005C592A"/>
    <w:rsid w:val="005C5D30"/>
    <w:rsid w:val="005C5DE5"/>
    <w:rsid w:val="005C6063"/>
    <w:rsid w:val="005C6B72"/>
    <w:rsid w:val="005C71DA"/>
    <w:rsid w:val="005C77A5"/>
    <w:rsid w:val="005C79D1"/>
    <w:rsid w:val="005C7BA5"/>
    <w:rsid w:val="005D027F"/>
    <w:rsid w:val="005D189B"/>
    <w:rsid w:val="005D1EA3"/>
    <w:rsid w:val="005D1FB8"/>
    <w:rsid w:val="005D2BAC"/>
    <w:rsid w:val="005D30B1"/>
    <w:rsid w:val="005D387B"/>
    <w:rsid w:val="005D38AF"/>
    <w:rsid w:val="005D3BA4"/>
    <w:rsid w:val="005D3BA9"/>
    <w:rsid w:val="005D49E7"/>
    <w:rsid w:val="005D6958"/>
    <w:rsid w:val="005D698C"/>
    <w:rsid w:val="005D7796"/>
    <w:rsid w:val="005E1296"/>
    <w:rsid w:val="005E1A7B"/>
    <w:rsid w:val="005E1AE5"/>
    <w:rsid w:val="005E2A5E"/>
    <w:rsid w:val="005E34EE"/>
    <w:rsid w:val="005E35D0"/>
    <w:rsid w:val="005E3FB4"/>
    <w:rsid w:val="005E4113"/>
    <w:rsid w:val="005E4473"/>
    <w:rsid w:val="005E552B"/>
    <w:rsid w:val="005E56F1"/>
    <w:rsid w:val="005E5B92"/>
    <w:rsid w:val="005E6BCB"/>
    <w:rsid w:val="005E70DD"/>
    <w:rsid w:val="005E7851"/>
    <w:rsid w:val="005E7BBA"/>
    <w:rsid w:val="005F0CA6"/>
    <w:rsid w:val="005F1042"/>
    <w:rsid w:val="005F14D7"/>
    <w:rsid w:val="005F19BB"/>
    <w:rsid w:val="005F1A01"/>
    <w:rsid w:val="005F47E4"/>
    <w:rsid w:val="005F5101"/>
    <w:rsid w:val="005F5809"/>
    <w:rsid w:val="005F680F"/>
    <w:rsid w:val="005F6B70"/>
    <w:rsid w:val="005F6EDC"/>
    <w:rsid w:val="005F7189"/>
    <w:rsid w:val="005F719A"/>
    <w:rsid w:val="005F7BF1"/>
    <w:rsid w:val="0060028C"/>
    <w:rsid w:val="006006CB"/>
    <w:rsid w:val="00601FE6"/>
    <w:rsid w:val="00602674"/>
    <w:rsid w:val="00602DE1"/>
    <w:rsid w:val="006036E4"/>
    <w:rsid w:val="00604645"/>
    <w:rsid w:val="006047CA"/>
    <w:rsid w:val="00604CC7"/>
    <w:rsid w:val="00604E3B"/>
    <w:rsid w:val="00604EA6"/>
    <w:rsid w:val="0060520D"/>
    <w:rsid w:val="00605F1C"/>
    <w:rsid w:val="006060C7"/>
    <w:rsid w:val="00606280"/>
    <w:rsid w:val="006067F5"/>
    <w:rsid w:val="0060693F"/>
    <w:rsid w:val="00606AD0"/>
    <w:rsid w:val="00606AEE"/>
    <w:rsid w:val="00607541"/>
    <w:rsid w:val="00607670"/>
    <w:rsid w:val="00607A2C"/>
    <w:rsid w:val="00610C05"/>
    <w:rsid w:val="00611C37"/>
    <w:rsid w:val="00612A9E"/>
    <w:rsid w:val="00613BD1"/>
    <w:rsid w:val="00613C6A"/>
    <w:rsid w:val="00613F5F"/>
    <w:rsid w:val="00614A06"/>
    <w:rsid w:val="0061594A"/>
    <w:rsid w:val="006160E9"/>
    <w:rsid w:val="00616BB1"/>
    <w:rsid w:val="00617373"/>
    <w:rsid w:val="0062006A"/>
    <w:rsid w:val="00621773"/>
    <w:rsid w:val="00621C02"/>
    <w:rsid w:val="006233D5"/>
    <w:rsid w:val="0062349F"/>
    <w:rsid w:val="00624621"/>
    <w:rsid w:val="00624C86"/>
    <w:rsid w:val="00624F1C"/>
    <w:rsid w:val="0062537E"/>
    <w:rsid w:val="00625689"/>
    <w:rsid w:val="006256C2"/>
    <w:rsid w:val="006257AB"/>
    <w:rsid w:val="00627445"/>
    <w:rsid w:val="00631112"/>
    <w:rsid w:val="00631561"/>
    <w:rsid w:val="006316BC"/>
    <w:rsid w:val="00631910"/>
    <w:rsid w:val="00631A7C"/>
    <w:rsid w:val="00632250"/>
    <w:rsid w:val="006335C0"/>
    <w:rsid w:val="00634151"/>
    <w:rsid w:val="00634190"/>
    <w:rsid w:val="0063425F"/>
    <w:rsid w:val="006342C1"/>
    <w:rsid w:val="00634515"/>
    <w:rsid w:val="00634F8E"/>
    <w:rsid w:val="00635844"/>
    <w:rsid w:val="0063586D"/>
    <w:rsid w:val="00635D1A"/>
    <w:rsid w:val="00636354"/>
    <w:rsid w:val="0063710C"/>
    <w:rsid w:val="006376E9"/>
    <w:rsid w:val="00640439"/>
    <w:rsid w:val="006419FF"/>
    <w:rsid w:val="00641C37"/>
    <w:rsid w:val="00642599"/>
    <w:rsid w:val="00642631"/>
    <w:rsid w:val="00642D5D"/>
    <w:rsid w:val="00642F4A"/>
    <w:rsid w:val="00643D7E"/>
    <w:rsid w:val="00644281"/>
    <w:rsid w:val="006443FC"/>
    <w:rsid w:val="00645723"/>
    <w:rsid w:val="006464E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6D77"/>
    <w:rsid w:val="0065797A"/>
    <w:rsid w:val="00657B02"/>
    <w:rsid w:val="006600EE"/>
    <w:rsid w:val="00660174"/>
    <w:rsid w:val="006619F0"/>
    <w:rsid w:val="00661FF0"/>
    <w:rsid w:val="006632E4"/>
    <w:rsid w:val="006636EF"/>
    <w:rsid w:val="00663B9B"/>
    <w:rsid w:val="00664A36"/>
    <w:rsid w:val="00664B58"/>
    <w:rsid w:val="006658B1"/>
    <w:rsid w:val="00665CF1"/>
    <w:rsid w:val="00665D99"/>
    <w:rsid w:val="006661BE"/>
    <w:rsid w:val="006663C7"/>
    <w:rsid w:val="00666DF9"/>
    <w:rsid w:val="00666ECF"/>
    <w:rsid w:val="00667520"/>
    <w:rsid w:val="00667FE9"/>
    <w:rsid w:val="00670808"/>
    <w:rsid w:val="00671121"/>
    <w:rsid w:val="00671588"/>
    <w:rsid w:val="00671B10"/>
    <w:rsid w:val="00672D54"/>
    <w:rsid w:val="00673019"/>
    <w:rsid w:val="006741CD"/>
    <w:rsid w:val="006746C5"/>
    <w:rsid w:val="00674943"/>
    <w:rsid w:val="00674AAE"/>
    <w:rsid w:val="00675B21"/>
    <w:rsid w:val="00676192"/>
    <w:rsid w:val="006778DE"/>
    <w:rsid w:val="006779AA"/>
    <w:rsid w:val="00677C87"/>
    <w:rsid w:val="00680CF1"/>
    <w:rsid w:val="00680D69"/>
    <w:rsid w:val="00680EEC"/>
    <w:rsid w:val="00682247"/>
    <w:rsid w:val="00682B6A"/>
    <w:rsid w:val="00683745"/>
    <w:rsid w:val="0068427C"/>
    <w:rsid w:val="006848D3"/>
    <w:rsid w:val="006853B1"/>
    <w:rsid w:val="006855CD"/>
    <w:rsid w:val="00685A13"/>
    <w:rsid w:val="00685F2C"/>
    <w:rsid w:val="006863A3"/>
    <w:rsid w:val="00686AF4"/>
    <w:rsid w:val="006879DA"/>
    <w:rsid w:val="00687C18"/>
    <w:rsid w:val="00687F55"/>
    <w:rsid w:val="0069025D"/>
    <w:rsid w:val="006905D3"/>
    <w:rsid w:val="00690C71"/>
    <w:rsid w:val="00691371"/>
    <w:rsid w:val="00691C04"/>
    <w:rsid w:val="006938C7"/>
    <w:rsid w:val="00693B50"/>
    <w:rsid w:val="00693BCB"/>
    <w:rsid w:val="00694EAB"/>
    <w:rsid w:val="00696293"/>
    <w:rsid w:val="006967F9"/>
    <w:rsid w:val="00696A91"/>
    <w:rsid w:val="00697694"/>
    <w:rsid w:val="00697DD5"/>
    <w:rsid w:val="00697E35"/>
    <w:rsid w:val="006A0263"/>
    <w:rsid w:val="006A0C70"/>
    <w:rsid w:val="006A14B3"/>
    <w:rsid w:val="006A1B51"/>
    <w:rsid w:val="006A20E0"/>
    <w:rsid w:val="006A24C8"/>
    <w:rsid w:val="006A40C0"/>
    <w:rsid w:val="006A45B1"/>
    <w:rsid w:val="006A69C1"/>
    <w:rsid w:val="006A6F92"/>
    <w:rsid w:val="006B1FCC"/>
    <w:rsid w:val="006B2258"/>
    <w:rsid w:val="006B2340"/>
    <w:rsid w:val="006B2C0C"/>
    <w:rsid w:val="006B2C71"/>
    <w:rsid w:val="006B327A"/>
    <w:rsid w:val="006B3288"/>
    <w:rsid w:val="006B5FB3"/>
    <w:rsid w:val="006B6594"/>
    <w:rsid w:val="006C00AD"/>
    <w:rsid w:val="006C163F"/>
    <w:rsid w:val="006C1B25"/>
    <w:rsid w:val="006C305C"/>
    <w:rsid w:val="006C3159"/>
    <w:rsid w:val="006C33D4"/>
    <w:rsid w:val="006C3F7D"/>
    <w:rsid w:val="006C6B6E"/>
    <w:rsid w:val="006D02A5"/>
    <w:rsid w:val="006D09D3"/>
    <w:rsid w:val="006D128F"/>
    <w:rsid w:val="006D138F"/>
    <w:rsid w:val="006D13DC"/>
    <w:rsid w:val="006D182E"/>
    <w:rsid w:val="006D1AAE"/>
    <w:rsid w:val="006D29C8"/>
    <w:rsid w:val="006D32FD"/>
    <w:rsid w:val="006D3A04"/>
    <w:rsid w:val="006D3E98"/>
    <w:rsid w:val="006D49B3"/>
    <w:rsid w:val="006D77AF"/>
    <w:rsid w:val="006D7F28"/>
    <w:rsid w:val="006D7F5A"/>
    <w:rsid w:val="006E0580"/>
    <w:rsid w:val="006E269E"/>
    <w:rsid w:val="006E477B"/>
    <w:rsid w:val="006E4F5F"/>
    <w:rsid w:val="006E55AB"/>
    <w:rsid w:val="006E57A2"/>
    <w:rsid w:val="006E5EDC"/>
    <w:rsid w:val="006E6681"/>
    <w:rsid w:val="006E6722"/>
    <w:rsid w:val="006E6CC4"/>
    <w:rsid w:val="006E6E0B"/>
    <w:rsid w:val="006E7272"/>
    <w:rsid w:val="006E72FA"/>
    <w:rsid w:val="006E75CD"/>
    <w:rsid w:val="006E7CEB"/>
    <w:rsid w:val="006E7D19"/>
    <w:rsid w:val="006F043D"/>
    <w:rsid w:val="006F09CF"/>
    <w:rsid w:val="006F291F"/>
    <w:rsid w:val="006F2F38"/>
    <w:rsid w:val="006F3B38"/>
    <w:rsid w:val="006F3FC4"/>
    <w:rsid w:val="006F44C1"/>
    <w:rsid w:val="006F50FD"/>
    <w:rsid w:val="006F56B2"/>
    <w:rsid w:val="006F6D34"/>
    <w:rsid w:val="006F7045"/>
    <w:rsid w:val="006F7150"/>
    <w:rsid w:val="006F784A"/>
    <w:rsid w:val="00700E10"/>
    <w:rsid w:val="007026B7"/>
    <w:rsid w:val="00703762"/>
    <w:rsid w:val="0070467D"/>
    <w:rsid w:val="007063AD"/>
    <w:rsid w:val="00706AAF"/>
    <w:rsid w:val="00707318"/>
    <w:rsid w:val="00707DCF"/>
    <w:rsid w:val="00707E8C"/>
    <w:rsid w:val="007104C6"/>
    <w:rsid w:val="00710946"/>
    <w:rsid w:val="00710E8A"/>
    <w:rsid w:val="007116B4"/>
    <w:rsid w:val="0071188B"/>
    <w:rsid w:val="00711C22"/>
    <w:rsid w:val="00711F99"/>
    <w:rsid w:val="00711FB6"/>
    <w:rsid w:val="007120A0"/>
    <w:rsid w:val="00712320"/>
    <w:rsid w:val="00712BFC"/>
    <w:rsid w:val="0071468F"/>
    <w:rsid w:val="007147E5"/>
    <w:rsid w:val="00714FE9"/>
    <w:rsid w:val="00715170"/>
    <w:rsid w:val="0071553E"/>
    <w:rsid w:val="0071623D"/>
    <w:rsid w:val="00716496"/>
    <w:rsid w:val="00717A60"/>
    <w:rsid w:val="00720AD1"/>
    <w:rsid w:val="00720CBA"/>
    <w:rsid w:val="00721C40"/>
    <w:rsid w:val="00721CBF"/>
    <w:rsid w:val="0072345D"/>
    <w:rsid w:val="00724175"/>
    <w:rsid w:val="00724EA7"/>
    <w:rsid w:val="00725833"/>
    <w:rsid w:val="0072589B"/>
    <w:rsid w:val="007260BA"/>
    <w:rsid w:val="007263DD"/>
    <w:rsid w:val="00726424"/>
    <w:rsid w:val="00726700"/>
    <w:rsid w:val="00727A46"/>
    <w:rsid w:val="007302B6"/>
    <w:rsid w:val="00730D8F"/>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6FD"/>
    <w:rsid w:val="007377E1"/>
    <w:rsid w:val="00740511"/>
    <w:rsid w:val="007409DD"/>
    <w:rsid w:val="00741CE8"/>
    <w:rsid w:val="00742BBF"/>
    <w:rsid w:val="00743208"/>
    <w:rsid w:val="00743F7A"/>
    <w:rsid w:val="00743FC5"/>
    <w:rsid w:val="0074459F"/>
    <w:rsid w:val="00744779"/>
    <w:rsid w:val="007454E2"/>
    <w:rsid w:val="00747EE3"/>
    <w:rsid w:val="0075013C"/>
    <w:rsid w:val="007508A6"/>
    <w:rsid w:val="00752BBA"/>
    <w:rsid w:val="0075323C"/>
    <w:rsid w:val="007535B2"/>
    <w:rsid w:val="00753955"/>
    <w:rsid w:val="0075408F"/>
    <w:rsid w:val="00754165"/>
    <w:rsid w:val="007544E0"/>
    <w:rsid w:val="00756C0C"/>
    <w:rsid w:val="00756F24"/>
    <w:rsid w:val="00761057"/>
    <w:rsid w:val="007612DB"/>
    <w:rsid w:val="00761870"/>
    <w:rsid w:val="007618FB"/>
    <w:rsid w:val="00761CD7"/>
    <w:rsid w:val="00761E06"/>
    <w:rsid w:val="007624E7"/>
    <w:rsid w:val="00762882"/>
    <w:rsid w:val="0076299E"/>
    <w:rsid w:val="00763F36"/>
    <w:rsid w:val="00764071"/>
    <w:rsid w:val="0076414B"/>
    <w:rsid w:val="007647E1"/>
    <w:rsid w:val="00764826"/>
    <w:rsid w:val="007652DE"/>
    <w:rsid w:val="0076533C"/>
    <w:rsid w:val="00766777"/>
    <w:rsid w:val="0076788A"/>
    <w:rsid w:val="00770276"/>
    <w:rsid w:val="007711D3"/>
    <w:rsid w:val="00771DE5"/>
    <w:rsid w:val="00771E33"/>
    <w:rsid w:val="00772D07"/>
    <w:rsid w:val="00773654"/>
    <w:rsid w:val="0077390D"/>
    <w:rsid w:val="007745C7"/>
    <w:rsid w:val="007755C8"/>
    <w:rsid w:val="007756AA"/>
    <w:rsid w:val="0077576E"/>
    <w:rsid w:val="007757E9"/>
    <w:rsid w:val="00776752"/>
    <w:rsid w:val="00776CD2"/>
    <w:rsid w:val="00777651"/>
    <w:rsid w:val="00777A80"/>
    <w:rsid w:val="00777AAC"/>
    <w:rsid w:val="00780515"/>
    <w:rsid w:val="00780D3E"/>
    <w:rsid w:val="007818B1"/>
    <w:rsid w:val="007819A8"/>
    <w:rsid w:val="00781A5A"/>
    <w:rsid w:val="00781C45"/>
    <w:rsid w:val="0078311A"/>
    <w:rsid w:val="00783A49"/>
    <w:rsid w:val="00783AE4"/>
    <w:rsid w:val="00783CD3"/>
    <w:rsid w:val="00784066"/>
    <w:rsid w:val="007843D2"/>
    <w:rsid w:val="00786508"/>
    <w:rsid w:val="007872C3"/>
    <w:rsid w:val="007872E1"/>
    <w:rsid w:val="00787DF5"/>
    <w:rsid w:val="0079098B"/>
    <w:rsid w:val="00790E58"/>
    <w:rsid w:val="007912F1"/>
    <w:rsid w:val="007916D5"/>
    <w:rsid w:val="007925A3"/>
    <w:rsid w:val="00792791"/>
    <w:rsid w:val="00792AC4"/>
    <w:rsid w:val="00792AE2"/>
    <w:rsid w:val="00792BFF"/>
    <w:rsid w:val="00792F44"/>
    <w:rsid w:val="0079442D"/>
    <w:rsid w:val="00794D66"/>
    <w:rsid w:val="00796354"/>
    <w:rsid w:val="007968A0"/>
    <w:rsid w:val="007979C2"/>
    <w:rsid w:val="007A02E1"/>
    <w:rsid w:val="007A078B"/>
    <w:rsid w:val="007A0B0F"/>
    <w:rsid w:val="007A0C91"/>
    <w:rsid w:val="007A10BF"/>
    <w:rsid w:val="007A1684"/>
    <w:rsid w:val="007A1DC0"/>
    <w:rsid w:val="007A22EA"/>
    <w:rsid w:val="007A2463"/>
    <w:rsid w:val="007A3524"/>
    <w:rsid w:val="007A38C5"/>
    <w:rsid w:val="007A38FA"/>
    <w:rsid w:val="007A3CFD"/>
    <w:rsid w:val="007A3E99"/>
    <w:rsid w:val="007A52A4"/>
    <w:rsid w:val="007A643E"/>
    <w:rsid w:val="007A6806"/>
    <w:rsid w:val="007A6CF7"/>
    <w:rsid w:val="007A6D66"/>
    <w:rsid w:val="007A7766"/>
    <w:rsid w:val="007A7776"/>
    <w:rsid w:val="007B0497"/>
    <w:rsid w:val="007B0C6F"/>
    <w:rsid w:val="007B1937"/>
    <w:rsid w:val="007B1B74"/>
    <w:rsid w:val="007B205F"/>
    <w:rsid w:val="007B2885"/>
    <w:rsid w:val="007B2B00"/>
    <w:rsid w:val="007B392E"/>
    <w:rsid w:val="007B3ED5"/>
    <w:rsid w:val="007B3F84"/>
    <w:rsid w:val="007B4277"/>
    <w:rsid w:val="007B468D"/>
    <w:rsid w:val="007B4DEA"/>
    <w:rsid w:val="007B62A9"/>
    <w:rsid w:val="007B65CD"/>
    <w:rsid w:val="007B73AC"/>
    <w:rsid w:val="007B7AA8"/>
    <w:rsid w:val="007B7AC6"/>
    <w:rsid w:val="007C0527"/>
    <w:rsid w:val="007C0C9C"/>
    <w:rsid w:val="007C1FA9"/>
    <w:rsid w:val="007C28E1"/>
    <w:rsid w:val="007C2D34"/>
    <w:rsid w:val="007C32DA"/>
    <w:rsid w:val="007C3673"/>
    <w:rsid w:val="007C3944"/>
    <w:rsid w:val="007C3CBB"/>
    <w:rsid w:val="007C3E3E"/>
    <w:rsid w:val="007C47CF"/>
    <w:rsid w:val="007C4D84"/>
    <w:rsid w:val="007C5493"/>
    <w:rsid w:val="007C5DB9"/>
    <w:rsid w:val="007C6E73"/>
    <w:rsid w:val="007C7BE7"/>
    <w:rsid w:val="007D03AF"/>
    <w:rsid w:val="007D046A"/>
    <w:rsid w:val="007D0E92"/>
    <w:rsid w:val="007D1052"/>
    <w:rsid w:val="007D114B"/>
    <w:rsid w:val="007D11FA"/>
    <w:rsid w:val="007D165E"/>
    <w:rsid w:val="007D2443"/>
    <w:rsid w:val="007D2DF4"/>
    <w:rsid w:val="007D3118"/>
    <w:rsid w:val="007D32DD"/>
    <w:rsid w:val="007D3374"/>
    <w:rsid w:val="007D4307"/>
    <w:rsid w:val="007D4D20"/>
    <w:rsid w:val="007D57D6"/>
    <w:rsid w:val="007D58EB"/>
    <w:rsid w:val="007D5AC5"/>
    <w:rsid w:val="007D633E"/>
    <w:rsid w:val="007D6572"/>
    <w:rsid w:val="007D7801"/>
    <w:rsid w:val="007E04B6"/>
    <w:rsid w:val="007E0678"/>
    <w:rsid w:val="007E1113"/>
    <w:rsid w:val="007E114F"/>
    <w:rsid w:val="007E1221"/>
    <w:rsid w:val="007E1E97"/>
    <w:rsid w:val="007E22D2"/>
    <w:rsid w:val="007E236C"/>
    <w:rsid w:val="007E2800"/>
    <w:rsid w:val="007E3464"/>
    <w:rsid w:val="007E3904"/>
    <w:rsid w:val="007E497A"/>
    <w:rsid w:val="007E4F16"/>
    <w:rsid w:val="007E540B"/>
    <w:rsid w:val="007E562B"/>
    <w:rsid w:val="007E6087"/>
    <w:rsid w:val="007E6312"/>
    <w:rsid w:val="007E6920"/>
    <w:rsid w:val="007E6AC6"/>
    <w:rsid w:val="007E75D4"/>
    <w:rsid w:val="007F041F"/>
    <w:rsid w:val="007F05FC"/>
    <w:rsid w:val="007F0D4A"/>
    <w:rsid w:val="007F199B"/>
    <w:rsid w:val="007F1EEB"/>
    <w:rsid w:val="007F216C"/>
    <w:rsid w:val="007F30E4"/>
    <w:rsid w:val="007F34EF"/>
    <w:rsid w:val="007F358E"/>
    <w:rsid w:val="007F3970"/>
    <w:rsid w:val="007F3982"/>
    <w:rsid w:val="007F3CA9"/>
    <w:rsid w:val="007F3D18"/>
    <w:rsid w:val="007F3D4B"/>
    <w:rsid w:val="007F3F0F"/>
    <w:rsid w:val="007F44C8"/>
    <w:rsid w:val="007F46AC"/>
    <w:rsid w:val="007F4718"/>
    <w:rsid w:val="007F6193"/>
    <w:rsid w:val="007F63C8"/>
    <w:rsid w:val="007F7487"/>
    <w:rsid w:val="007F781D"/>
    <w:rsid w:val="00801CCF"/>
    <w:rsid w:val="00802905"/>
    <w:rsid w:val="00802CD0"/>
    <w:rsid w:val="00802FD6"/>
    <w:rsid w:val="0080343F"/>
    <w:rsid w:val="00803789"/>
    <w:rsid w:val="008037C1"/>
    <w:rsid w:val="00803885"/>
    <w:rsid w:val="008039EB"/>
    <w:rsid w:val="00803C9C"/>
    <w:rsid w:val="00803D53"/>
    <w:rsid w:val="0080446F"/>
    <w:rsid w:val="00804A6D"/>
    <w:rsid w:val="00804F86"/>
    <w:rsid w:val="008051A6"/>
    <w:rsid w:val="00805C64"/>
    <w:rsid w:val="0080676D"/>
    <w:rsid w:val="00806C3C"/>
    <w:rsid w:val="00806CB1"/>
    <w:rsid w:val="00806ED1"/>
    <w:rsid w:val="0080775A"/>
    <w:rsid w:val="00810857"/>
    <w:rsid w:val="00810A1D"/>
    <w:rsid w:val="00810E71"/>
    <w:rsid w:val="00810FCC"/>
    <w:rsid w:val="008115AC"/>
    <w:rsid w:val="0081172F"/>
    <w:rsid w:val="00811AA7"/>
    <w:rsid w:val="00812FC5"/>
    <w:rsid w:val="008131CD"/>
    <w:rsid w:val="00813731"/>
    <w:rsid w:val="00814C37"/>
    <w:rsid w:val="00814CA1"/>
    <w:rsid w:val="00815553"/>
    <w:rsid w:val="00815C70"/>
    <w:rsid w:val="00816373"/>
    <w:rsid w:val="008167A8"/>
    <w:rsid w:val="008168BF"/>
    <w:rsid w:val="00816BCB"/>
    <w:rsid w:val="00817639"/>
    <w:rsid w:val="00817ED3"/>
    <w:rsid w:val="0082068B"/>
    <w:rsid w:val="00820A02"/>
    <w:rsid w:val="00820E22"/>
    <w:rsid w:val="00820FBC"/>
    <w:rsid w:val="008210A9"/>
    <w:rsid w:val="00821EEC"/>
    <w:rsid w:val="00821FB5"/>
    <w:rsid w:val="0082313D"/>
    <w:rsid w:val="0082348F"/>
    <w:rsid w:val="008236CD"/>
    <w:rsid w:val="00825F7E"/>
    <w:rsid w:val="00826158"/>
    <w:rsid w:val="00826F78"/>
    <w:rsid w:val="008276E7"/>
    <w:rsid w:val="00827B93"/>
    <w:rsid w:val="00827F39"/>
    <w:rsid w:val="00830C40"/>
    <w:rsid w:val="00831024"/>
    <w:rsid w:val="00831273"/>
    <w:rsid w:val="008323B8"/>
    <w:rsid w:val="00833812"/>
    <w:rsid w:val="00833B3C"/>
    <w:rsid w:val="00834053"/>
    <w:rsid w:val="008347B3"/>
    <w:rsid w:val="0083485E"/>
    <w:rsid w:val="00836034"/>
    <w:rsid w:val="008361DE"/>
    <w:rsid w:val="00836AD4"/>
    <w:rsid w:val="008377B8"/>
    <w:rsid w:val="008378A3"/>
    <w:rsid w:val="00837B36"/>
    <w:rsid w:val="00837D3B"/>
    <w:rsid w:val="00840749"/>
    <w:rsid w:val="008409FE"/>
    <w:rsid w:val="00840D5B"/>
    <w:rsid w:val="0084120D"/>
    <w:rsid w:val="00842594"/>
    <w:rsid w:val="008430D6"/>
    <w:rsid w:val="00844391"/>
    <w:rsid w:val="00844704"/>
    <w:rsid w:val="00844871"/>
    <w:rsid w:val="00844A0B"/>
    <w:rsid w:val="00844BD9"/>
    <w:rsid w:val="00845BE7"/>
    <w:rsid w:val="00846194"/>
    <w:rsid w:val="00846A29"/>
    <w:rsid w:val="00850447"/>
    <w:rsid w:val="00850733"/>
    <w:rsid w:val="00850D6C"/>
    <w:rsid w:val="00850E1E"/>
    <w:rsid w:val="008510B6"/>
    <w:rsid w:val="008513DA"/>
    <w:rsid w:val="0085183F"/>
    <w:rsid w:val="00851D08"/>
    <w:rsid w:val="0085249A"/>
    <w:rsid w:val="00852627"/>
    <w:rsid w:val="00853372"/>
    <w:rsid w:val="00853C41"/>
    <w:rsid w:val="008548B0"/>
    <w:rsid w:val="0085588A"/>
    <w:rsid w:val="00855918"/>
    <w:rsid w:val="008567F8"/>
    <w:rsid w:val="00857422"/>
    <w:rsid w:val="0085776B"/>
    <w:rsid w:val="008577C3"/>
    <w:rsid w:val="00860251"/>
    <w:rsid w:val="00860520"/>
    <w:rsid w:val="008606DE"/>
    <w:rsid w:val="00860BAF"/>
    <w:rsid w:val="008610A5"/>
    <w:rsid w:val="00861D91"/>
    <w:rsid w:val="00861DAB"/>
    <w:rsid w:val="008628B6"/>
    <w:rsid w:val="00862909"/>
    <w:rsid w:val="00863939"/>
    <w:rsid w:val="00863C2F"/>
    <w:rsid w:val="00863EE8"/>
    <w:rsid w:val="00864842"/>
    <w:rsid w:val="00864CD9"/>
    <w:rsid w:val="00865B93"/>
    <w:rsid w:val="00866537"/>
    <w:rsid w:val="00867B1C"/>
    <w:rsid w:val="0087046A"/>
    <w:rsid w:val="008718EA"/>
    <w:rsid w:val="0087190F"/>
    <w:rsid w:val="00871BF6"/>
    <w:rsid w:val="00871D73"/>
    <w:rsid w:val="0087272A"/>
    <w:rsid w:val="0087286A"/>
    <w:rsid w:val="00873883"/>
    <w:rsid w:val="00873A79"/>
    <w:rsid w:val="00873DC5"/>
    <w:rsid w:val="0087484C"/>
    <w:rsid w:val="00874CA4"/>
    <w:rsid w:val="00874E59"/>
    <w:rsid w:val="00875B0C"/>
    <w:rsid w:val="0087625F"/>
    <w:rsid w:val="00876808"/>
    <w:rsid w:val="008769AF"/>
    <w:rsid w:val="008769BB"/>
    <w:rsid w:val="00876F43"/>
    <w:rsid w:val="00877920"/>
    <w:rsid w:val="00877ACD"/>
    <w:rsid w:val="008804C3"/>
    <w:rsid w:val="00882369"/>
    <w:rsid w:val="008824C8"/>
    <w:rsid w:val="00883AD4"/>
    <w:rsid w:val="00885316"/>
    <w:rsid w:val="0088534E"/>
    <w:rsid w:val="00885A29"/>
    <w:rsid w:val="00886018"/>
    <w:rsid w:val="0088616C"/>
    <w:rsid w:val="00886F62"/>
    <w:rsid w:val="0088706E"/>
    <w:rsid w:val="00887132"/>
    <w:rsid w:val="0088771B"/>
    <w:rsid w:val="0089163C"/>
    <w:rsid w:val="0089166C"/>
    <w:rsid w:val="00891CEA"/>
    <w:rsid w:val="00891D39"/>
    <w:rsid w:val="00891DB3"/>
    <w:rsid w:val="008921D4"/>
    <w:rsid w:val="00893318"/>
    <w:rsid w:val="008937BC"/>
    <w:rsid w:val="00893FF9"/>
    <w:rsid w:val="00894BF0"/>
    <w:rsid w:val="00895221"/>
    <w:rsid w:val="0089553F"/>
    <w:rsid w:val="00895857"/>
    <w:rsid w:val="008965D5"/>
    <w:rsid w:val="00896DE6"/>
    <w:rsid w:val="0089748C"/>
    <w:rsid w:val="008A1CDE"/>
    <w:rsid w:val="008A23DE"/>
    <w:rsid w:val="008A246C"/>
    <w:rsid w:val="008A3002"/>
    <w:rsid w:val="008A3C13"/>
    <w:rsid w:val="008A3D35"/>
    <w:rsid w:val="008A3E41"/>
    <w:rsid w:val="008A44E2"/>
    <w:rsid w:val="008A4B43"/>
    <w:rsid w:val="008A4C02"/>
    <w:rsid w:val="008A5283"/>
    <w:rsid w:val="008A5952"/>
    <w:rsid w:val="008A6CE5"/>
    <w:rsid w:val="008A755C"/>
    <w:rsid w:val="008A76E0"/>
    <w:rsid w:val="008B06F5"/>
    <w:rsid w:val="008B1B9E"/>
    <w:rsid w:val="008B206F"/>
    <w:rsid w:val="008B20F2"/>
    <w:rsid w:val="008B254A"/>
    <w:rsid w:val="008B4029"/>
    <w:rsid w:val="008B42F7"/>
    <w:rsid w:val="008B4653"/>
    <w:rsid w:val="008B4FE4"/>
    <w:rsid w:val="008B5198"/>
    <w:rsid w:val="008B52C6"/>
    <w:rsid w:val="008B52E0"/>
    <w:rsid w:val="008B5EDA"/>
    <w:rsid w:val="008B774E"/>
    <w:rsid w:val="008C0375"/>
    <w:rsid w:val="008C0960"/>
    <w:rsid w:val="008C0F31"/>
    <w:rsid w:val="008C178E"/>
    <w:rsid w:val="008C2B07"/>
    <w:rsid w:val="008C3159"/>
    <w:rsid w:val="008C35A1"/>
    <w:rsid w:val="008C4394"/>
    <w:rsid w:val="008C457B"/>
    <w:rsid w:val="008C464D"/>
    <w:rsid w:val="008C4946"/>
    <w:rsid w:val="008C577F"/>
    <w:rsid w:val="008C5C53"/>
    <w:rsid w:val="008C60B6"/>
    <w:rsid w:val="008C6135"/>
    <w:rsid w:val="008C6E11"/>
    <w:rsid w:val="008C77AE"/>
    <w:rsid w:val="008C7973"/>
    <w:rsid w:val="008C7ACB"/>
    <w:rsid w:val="008D05E7"/>
    <w:rsid w:val="008D0DFE"/>
    <w:rsid w:val="008D10A1"/>
    <w:rsid w:val="008D1FCD"/>
    <w:rsid w:val="008D2034"/>
    <w:rsid w:val="008D2CA1"/>
    <w:rsid w:val="008D3014"/>
    <w:rsid w:val="008D333B"/>
    <w:rsid w:val="008D39BD"/>
    <w:rsid w:val="008D5A77"/>
    <w:rsid w:val="008D644B"/>
    <w:rsid w:val="008D68C2"/>
    <w:rsid w:val="008D6C5F"/>
    <w:rsid w:val="008D734B"/>
    <w:rsid w:val="008E04C7"/>
    <w:rsid w:val="008E0D1C"/>
    <w:rsid w:val="008E2007"/>
    <w:rsid w:val="008E234E"/>
    <w:rsid w:val="008E2D57"/>
    <w:rsid w:val="008E31AC"/>
    <w:rsid w:val="008E32D5"/>
    <w:rsid w:val="008E4412"/>
    <w:rsid w:val="008E5514"/>
    <w:rsid w:val="008E5E16"/>
    <w:rsid w:val="008E60C5"/>
    <w:rsid w:val="008E6700"/>
    <w:rsid w:val="008E71A7"/>
    <w:rsid w:val="008E7C6F"/>
    <w:rsid w:val="008F0C83"/>
    <w:rsid w:val="008F2242"/>
    <w:rsid w:val="008F3D4A"/>
    <w:rsid w:val="008F57C6"/>
    <w:rsid w:val="008F5963"/>
    <w:rsid w:val="008F5DD9"/>
    <w:rsid w:val="008F61F6"/>
    <w:rsid w:val="008F6524"/>
    <w:rsid w:val="008F6CE5"/>
    <w:rsid w:val="008F75C4"/>
    <w:rsid w:val="008F7FBF"/>
    <w:rsid w:val="009016FD"/>
    <w:rsid w:val="009025C5"/>
    <w:rsid w:val="0090264C"/>
    <w:rsid w:val="00903745"/>
    <w:rsid w:val="009040A8"/>
    <w:rsid w:val="00904519"/>
    <w:rsid w:val="0090490E"/>
    <w:rsid w:val="00905630"/>
    <w:rsid w:val="00905D5D"/>
    <w:rsid w:val="00906F28"/>
    <w:rsid w:val="00906F6F"/>
    <w:rsid w:val="00907B08"/>
    <w:rsid w:val="0091022C"/>
    <w:rsid w:val="00910A0E"/>
    <w:rsid w:val="00910D39"/>
    <w:rsid w:val="0091289F"/>
    <w:rsid w:val="00912DA8"/>
    <w:rsid w:val="00913395"/>
    <w:rsid w:val="0091341D"/>
    <w:rsid w:val="00913F2C"/>
    <w:rsid w:val="00914391"/>
    <w:rsid w:val="00914418"/>
    <w:rsid w:val="00914F37"/>
    <w:rsid w:val="00915E59"/>
    <w:rsid w:val="0091607F"/>
    <w:rsid w:val="009161E9"/>
    <w:rsid w:val="009163F3"/>
    <w:rsid w:val="009165E4"/>
    <w:rsid w:val="00917208"/>
    <w:rsid w:val="009202E3"/>
    <w:rsid w:val="009210E7"/>
    <w:rsid w:val="00921AD4"/>
    <w:rsid w:val="00921F70"/>
    <w:rsid w:val="0092608F"/>
    <w:rsid w:val="009263A2"/>
    <w:rsid w:val="00926DD9"/>
    <w:rsid w:val="009279FE"/>
    <w:rsid w:val="00930AD2"/>
    <w:rsid w:val="00930C59"/>
    <w:rsid w:val="0093107B"/>
    <w:rsid w:val="009316D4"/>
    <w:rsid w:val="00931965"/>
    <w:rsid w:val="00931BBD"/>
    <w:rsid w:val="009321ED"/>
    <w:rsid w:val="009324A8"/>
    <w:rsid w:val="0093252D"/>
    <w:rsid w:val="009328FB"/>
    <w:rsid w:val="00933431"/>
    <w:rsid w:val="00933769"/>
    <w:rsid w:val="0093462E"/>
    <w:rsid w:val="00934AC3"/>
    <w:rsid w:val="00935039"/>
    <w:rsid w:val="009350CD"/>
    <w:rsid w:val="00935C05"/>
    <w:rsid w:val="00935D09"/>
    <w:rsid w:val="009365A3"/>
    <w:rsid w:val="00936A2D"/>
    <w:rsid w:val="00937398"/>
    <w:rsid w:val="00937E8A"/>
    <w:rsid w:val="0094001E"/>
    <w:rsid w:val="00940045"/>
    <w:rsid w:val="009402CB"/>
    <w:rsid w:val="0094072C"/>
    <w:rsid w:val="009408D3"/>
    <w:rsid w:val="009408F8"/>
    <w:rsid w:val="00941584"/>
    <w:rsid w:val="00942098"/>
    <w:rsid w:val="0094212A"/>
    <w:rsid w:val="00942B4C"/>
    <w:rsid w:val="00943F52"/>
    <w:rsid w:val="00943F56"/>
    <w:rsid w:val="009449B6"/>
    <w:rsid w:val="00944B06"/>
    <w:rsid w:val="009478AC"/>
    <w:rsid w:val="00947CEA"/>
    <w:rsid w:val="0095097B"/>
    <w:rsid w:val="0095196F"/>
    <w:rsid w:val="00951A41"/>
    <w:rsid w:val="00951F19"/>
    <w:rsid w:val="009526AD"/>
    <w:rsid w:val="009539E9"/>
    <w:rsid w:val="00953D52"/>
    <w:rsid w:val="00953FC5"/>
    <w:rsid w:val="00955476"/>
    <w:rsid w:val="0095582E"/>
    <w:rsid w:val="00955A6F"/>
    <w:rsid w:val="00955E0A"/>
    <w:rsid w:val="009609F4"/>
    <w:rsid w:val="00960BC7"/>
    <w:rsid w:val="009614C4"/>
    <w:rsid w:val="0096178F"/>
    <w:rsid w:val="0096209A"/>
    <w:rsid w:val="00962AC9"/>
    <w:rsid w:val="00962B3A"/>
    <w:rsid w:val="009631DB"/>
    <w:rsid w:val="00963F9F"/>
    <w:rsid w:val="009643FA"/>
    <w:rsid w:val="009651E9"/>
    <w:rsid w:val="0096552F"/>
    <w:rsid w:val="00966715"/>
    <w:rsid w:val="009672EF"/>
    <w:rsid w:val="009674C3"/>
    <w:rsid w:val="00967704"/>
    <w:rsid w:val="00967778"/>
    <w:rsid w:val="00970C81"/>
    <w:rsid w:val="00970D1C"/>
    <w:rsid w:val="0097151F"/>
    <w:rsid w:val="00971A59"/>
    <w:rsid w:val="00971B7E"/>
    <w:rsid w:val="00971D17"/>
    <w:rsid w:val="00972058"/>
    <w:rsid w:val="009720A3"/>
    <w:rsid w:val="00972291"/>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1AB"/>
    <w:rsid w:val="00991B09"/>
    <w:rsid w:val="009927DA"/>
    <w:rsid w:val="00994320"/>
    <w:rsid w:val="009943BC"/>
    <w:rsid w:val="00994D79"/>
    <w:rsid w:val="009971C0"/>
    <w:rsid w:val="009A0064"/>
    <w:rsid w:val="009A0738"/>
    <w:rsid w:val="009A0E27"/>
    <w:rsid w:val="009A0F26"/>
    <w:rsid w:val="009A1419"/>
    <w:rsid w:val="009A14C4"/>
    <w:rsid w:val="009A2B68"/>
    <w:rsid w:val="009A368E"/>
    <w:rsid w:val="009A3A53"/>
    <w:rsid w:val="009A3B6F"/>
    <w:rsid w:val="009A3CEF"/>
    <w:rsid w:val="009A4094"/>
    <w:rsid w:val="009A415F"/>
    <w:rsid w:val="009A44D5"/>
    <w:rsid w:val="009A45C8"/>
    <w:rsid w:val="009A6145"/>
    <w:rsid w:val="009A7DC9"/>
    <w:rsid w:val="009B22B9"/>
    <w:rsid w:val="009B36CD"/>
    <w:rsid w:val="009B4434"/>
    <w:rsid w:val="009B479D"/>
    <w:rsid w:val="009B5020"/>
    <w:rsid w:val="009B507A"/>
    <w:rsid w:val="009B5623"/>
    <w:rsid w:val="009B5B53"/>
    <w:rsid w:val="009B5C17"/>
    <w:rsid w:val="009B6E79"/>
    <w:rsid w:val="009B6F08"/>
    <w:rsid w:val="009B712A"/>
    <w:rsid w:val="009C01D3"/>
    <w:rsid w:val="009C0831"/>
    <w:rsid w:val="009C1669"/>
    <w:rsid w:val="009C1A68"/>
    <w:rsid w:val="009C1EB3"/>
    <w:rsid w:val="009C1EF0"/>
    <w:rsid w:val="009C2746"/>
    <w:rsid w:val="009C2EE0"/>
    <w:rsid w:val="009C426C"/>
    <w:rsid w:val="009C4737"/>
    <w:rsid w:val="009C6013"/>
    <w:rsid w:val="009C70F1"/>
    <w:rsid w:val="009D0CBF"/>
    <w:rsid w:val="009D10DB"/>
    <w:rsid w:val="009D1A92"/>
    <w:rsid w:val="009D2B85"/>
    <w:rsid w:val="009D3905"/>
    <w:rsid w:val="009D43AB"/>
    <w:rsid w:val="009D7451"/>
    <w:rsid w:val="009E069A"/>
    <w:rsid w:val="009E0AFF"/>
    <w:rsid w:val="009E1BA0"/>
    <w:rsid w:val="009E2121"/>
    <w:rsid w:val="009E2B77"/>
    <w:rsid w:val="009E324E"/>
    <w:rsid w:val="009E36A0"/>
    <w:rsid w:val="009E36A1"/>
    <w:rsid w:val="009E3BB4"/>
    <w:rsid w:val="009E441C"/>
    <w:rsid w:val="009E4457"/>
    <w:rsid w:val="009E45D0"/>
    <w:rsid w:val="009E4689"/>
    <w:rsid w:val="009E47C8"/>
    <w:rsid w:val="009E4CA0"/>
    <w:rsid w:val="009E4D0E"/>
    <w:rsid w:val="009E4D21"/>
    <w:rsid w:val="009E5906"/>
    <w:rsid w:val="009E610F"/>
    <w:rsid w:val="009E6375"/>
    <w:rsid w:val="009E7206"/>
    <w:rsid w:val="009E782B"/>
    <w:rsid w:val="009F1542"/>
    <w:rsid w:val="009F1F46"/>
    <w:rsid w:val="009F1F8A"/>
    <w:rsid w:val="009F2388"/>
    <w:rsid w:val="009F267C"/>
    <w:rsid w:val="009F2AB4"/>
    <w:rsid w:val="009F2BF8"/>
    <w:rsid w:val="009F2D06"/>
    <w:rsid w:val="009F39E3"/>
    <w:rsid w:val="009F3D24"/>
    <w:rsid w:val="009F4DA3"/>
    <w:rsid w:val="009F5819"/>
    <w:rsid w:val="009F6C40"/>
    <w:rsid w:val="009F72DC"/>
    <w:rsid w:val="009F7AC2"/>
    <w:rsid w:val="00A0018C"/>
    <w:rsid w:val="00A00964"/>
    <w:rsid w:val="00A00FE4"/>
    <w:rsid w:val="00A021A9"/>
    <w:rsid w:val="00A0343A"/>
    <w:rsid w:val="00A03A76"/>
    <w:rsid w:val="00A03CB0"/>
    <w:rsid w:val="00A03DA1"/>
    <w:rsid w:val="00A043BF"/>
    <w:rsid w:val="00A04B06"/>
    <w:rsid w:val="00A04C3C"/>
    <w:rsid w:val="00A051B2"/>
    <w:rsid w:val="00A06656"/>
    <w:rsid w:val="00A07310"/>
    <w:rsid w:val="00A105C7"/>
    <w:rsid w:val="00A115A2"/>
    <w:rsid w:val="00A121DC"/>
    <w:rsid w:val="00A12E61"/>
    <w:rsid w:val="00A13677"/>
    <w:rsid w:val="00A13C4D"/>
    <w:rsid w:val="00A14772"/>
    <w:rsid w:val="00A14E7C"/>
    <w:rsid w:val="00A150EB"/>
    <w:rsid w:val="00A152F2"/>
    <w:rsid w:val="00A16554"/>
    <w:rsid w:val="00A172CC"/>
    <w:rsid w:val="00A20041"/>
    <w:rsid w:val="00A204A1"/>
    <w:rsid w:val="00A20AFF"/>
    <w:rsid w:val="00A20F28"/>
    <w:rsid w:val="00A21471"/>
    <w:rsid w:val="00A229EF"/>
    <w:rsid w:val="00A22DEB"/>
    <w:rsid w:val="00A230DD"/>
    <w:rsid w:val="00A2318F"/>
    <w:rsid w:val="00A231C1"/>
    <w:rsid w:val="00A2322F"/>
    <w:rsid w:val="00A24095"/>
    <w:rsid w:val="00A242C9"/>
    <w:rsid w:val="00A2539A"/>
    <w:rsid w:val="00A25611"/>
    <w:rsid w:val="00A26787"/>
    <w:rsid w:val="00A268BA"/>
    <w:rsid w:val="00A26DBC"/>
    <w:rsid w:val="00A27C06"/>
    <w:rsid w:val="00A30BD0"/>
    <w:rsid w:val="00A30F36"/>
    <w:rsid w:val="00A317AE"/>
    <w:rsid w:val="00A31E38"/>
    <w:rsid w:val="00A33307"/>
    <w:rsid w:val="00A33441"/>
    <w:rsid w:val="00A33B33"/>
    <w:rsid w:val="00A34BCA"/>
    <w:rsid w:val="00A34D11"/>
    <w:rsid w:val="00A34D7F"/>
    <w:rsid w:val="00A34E37"/>
    <w:rsid w:val="00A35F39"/>
    <w:rsid w:val="00A366AD"/>
    <w:rsid w:val="00A3760E"/>
    <w:rsid w:val="00A37B69"/>
    <w:rsid w:val="00A37C3C"/>
    <w:rsid w:val="00A40187"/>
    <w:rsid w:val="00A40744"/>
    <w:rsid w:val="00A41826"/>
    <w:rsid w:val="00A42FFF"/>
    <w:rsid w:val="00A4300A"/>
    <w:rsid w:val="00A430E3"/>
    <w:rsid w:val="00A4357F"/>
    <w:rsid w:val="00A44DEC"/>
    <w:rsid w:val="00A45A14"/>
    <w:rsid w:val="00A45A1F"/>
    <w:rsid w:val="00A462B8"/>
    <w:rsid w:val="00A4698E"/>
    <w:rsid w:val="00A46D8B"/>
    <w:rsid w:val="00A50BB9"/>
    <w:rsid w:val="00A50ED7"/>
    <w:rsid w:val="00A51862"/>
    <w:rsid w:val="00A51B91"/>
    <w:rsid w:val="00A529E6"/>
    <w:rsid w:val="00A52BFB"/>
    <w:rsid w:val="00A52D51"/>
    <w:rsid w:val="00A53257"/>
    <w:rsid w:val="00A53A85"/>
    <w:rsid w:val="00A53CE0"/>
    <w:rsid w:val="00A54271"/>
    <w:rsid w:val="00A543E7"/>
    <w:rsid w:val="00A54451"/>
    <w:rsid w:val="00A559C2"/>
    <w:rsid w:val="00A55A9A"/>
    <w:rsid w:val="00A55AB7"/>
    <w:rsid w:val="00A563BD"/>
    <w:rsid w:val="00A564B5"/>
    <w:rsid w:val="00A564C4"/>
    <w:rsid w:val="00A57779"/>
    <w:rsid w:val="00A57B08"/>
    <w:rsid w:val="00A57F40"/>
    <w:rsid w:val="00A60914"/>
    <w:rsid w:val="00A60BE8"/>
    <w:rsid w:val="00A612F3"/>
    <w:rsid w:val="00A619CC"/>
    <w:rsid w:val="00A6242A"/>
    <w:rsid w:val="00A62702"/>
    <w:rsid w:val="00A62D6E"/>
    <w:rsid w:val="00A62DC8"/>
    <w:rsid w:val="00A63200"/>
    <w:rsid w:val="00A63C43"/>
    <w:rsid w:val="00A640A5"/>
    <w:rsid w:val="00A648C4"/>
    <w:rsid w:val="00A65009"/>
    <w:rsid w:val="00A653CC"/>
    <w:rsid w:val="00A70CB5"/>
    <w:rsid w:val="00A719B9"/>
    <w:rsid w:val="00A72C1E"/>
    <w:rsid w:val="00A73EB1"/>
    <w:rsid w:val="00A75306"/>
    <w:rsid w:val="00A75D41"/>
    <w:rsid w:val="00A76083"/>
    <w:rsid w:val="00A76E9F"/>
    <w:rsid w:val="00A7778A"/>
    <w:rsid w:val="00A77883"/>
    <w:rsid w:val="00A80D12"/>
    <w:rsid w:val="00A80D2E"/>
    <w:rsid w:val="00A81A90"/>
    <w:rsid w:val="00A81BA6"/>
    <w:rsid w:val="00A81D90"/>
    <w:rsid w:val="00A826FB"/>
    <w:rsid w:val="00A829D2"/>
    <w:rsid w:val="00A83320"/>
    <w:rsid w:val="00A83488"/>
    <w:rsid w:val="00A841CB"/>
    <w:rsid w:val="00A84875"/>
    <w:rsid w:val="00A85894"/>
    <w:rsid w:val="00A86BCF"/>
    <w:rsid w:val="00A86CFC"/>
    <w:rsid w:val="00A8702E"/>
    <w:rsid w:val="00A872DB"/>
    <w:rsid w:val="00A87F42"/>
    <w:rsid w:val="00A909F8"/>
    <w:rsid w:val="00A90DA3"/>
    <w:rsid w:val="00A90FF3"/>
    <w:rsid w:val="00A91426"/>
    <w:rsid w:val="00A9169A"/>
    <w:rsid w:val="00A92751"/>
    <w:rsid w:val="00A933FD"/>
    <w:rsid w:val="00A93E58"/>
    <w:rsid w:val="00A941F0"/>
    <w:rsid w:val="00A946CF"/>
    <w:rsid w:val="00A94C86"/>
    <w:rsid w:val="00A94F4D"/>
    <w:rsid w:val="00A955F7"/>
    <w:rsid w:val="00A95FFF"/>
    <w:rsid w:val="00A962AF"/>
    <w:rsid w:val="00A96DA1"/>
    <w:rsid w:val="00A97D92"/>
    <w:rsid w:val="00A97FA4"/>
    <w:rsid w:val="00AA0163"/>
    <w:rsid w:val="00AA1157"/>
    <w:rsid w:val="00AA1A1D"/>
    <w:rsid w:val="00AA21EC"/>
    <w:rsid w:val="00AA277E"/>
    <w:rsid w:val="00AA3064"/>
    <w:rsid w:val="00AA3268"/>
    <w:rsid w:val="00AA39AF"/>
    <w:rsid w:val="00AA3AB4"/>
    <w:rsid w:val="00AA4D0C"/>
    <w:rsid w:val="00AA5693"/>
    <w:rsid w:val="00AA5D7F"/>
    <w:rsid w:val="00AA68DD"/>
    <w:rsid w:val="00AA6ACE"/>
    <w:rsid w:val="00AA758F"/>
    <w:rsid w:val="00AB0A31"/>
    <w:rsid w:val="00AB0D22"/>
    <w:rsid w:val="00AB0EEF"/>
    <w:rsid w:val="00AB0FA2"/>
    <w:rsid w:val="00AB105C"/>
    <w:rsid w:val="00AB162F"/>
    <w:rsid w:val="00AB16F0"/>
    <w:rsid w:val="00AB1C19"/>
    <w:rsid w:val="00AB1C41"/>
    <w:rsid w:val="00AB3918"/>
    <w:rsid w:val="00AB559C"/>
    <w:rsid w:val="00AB6D09"/>
    <w:rsid w:val="00AB6EC5"/>
    <w:rsid w:val="00AC0D69"/>
    <w:rsid w:val="00AC0DE3"/>
    <w:rsid w:val="00AC11BF"/>
    <w:rsid w:val="00AC164D"/>
    <w:rsid w:val="00AC16DC"/>
    <w:rsid w:val="00AC1B27"/>
    <w:rsid w:val="00AC2E69"/>
    <w:rsid w:val="00AC3218"/>
    <w:rsid w:val="00AC32C4"/>
    <w:rsid w:val="00AC3B04"/>
    <w:rsid w:val="00AC4883"/>
    <w:rsid w:val="00AC4F0C"/>
    <w:rsid w:val="00AC5018"/>
    <w:rsid w:val="00AC5153"/>
    <w:rsid w:val="00AC556B"/>
    <w:rsid w:val="00AC5B9C"/>
    <w:rsid w:val="00AC6097"/>
    <w:rsid w:val="00AC73B9"/>
    <w:rsid w:val="00AC7A6E"/>
    <w:rsid w:val="00AD0964"/>
    <w:rsid w:val="00AD1C7F"/>
    <w:rsid w:val="00AD25E8"/>
    <w:rsid w:val="00AD2FC2"/>
    <w:rsid w:val="00AD4029"/>
    <w:rsid w:val="00AD419F"/>
    <w:rsid w:val="00AD492E"/>
    <w:rsid w:val="00AD4E29"/>
    <w:rsid w:val="00AD4EBD"/>
    <w:rsid w:val="00AD6337"/>
    <w:rsid w:val="00AD6AA6"/>
    <w:rsid w:val="00AD70D2"/>
    <w:rsid w:val="00AD73DA"/>
    <w:rsid w:val="00AD7D0C"/>
    <w:rsid w:val="00AE072C"/>
    <w:rsid w:val="00AE0884"/>
    <w:rsid w:val="00AE10F7"/>
    <w:rsid w:val="00AE1C6B"/>
    <w:rsid w:val="00AE2022"/>
    <w:rsid w:val="00AE2461"/>
    <w:rsid w:val="00AE3984"/>
    <w:rsid w:val="00AE40DA"/>
    <w:rsid w:val="00AE41CF"/>
    <w:rsid w:val="00AE493D"/>
    <w:rsid w:val="00AE4A55"/>
    <w:rsid w:val="00AE5EA6"/>
    <w:rsid w:val="00AE6077"/>
    <w:rsid w:val="00AE6918"/>
    <w:rsid w:val="00AE6BFF"/>
    <w:rsid w:val="00AE73E7"/>
    <w:rsid w:val="00AE790E"/>
    <w:rsid w:val="00AE7CDC"/>
    <w:rsid w:val="00AE7DD6"/>
    <w:rsid w:val="00AE7F70"/>
    <w:rsid w:val="00AF012D"/>
    <w:rsid w:val="00AF0981"/>
    <w:rsid w:val="00AF1405"/>
    <w:rsid w:val="00AF1523"/>
    <w:rsid w:val="00AF163D"/>
    <w:rsid w:val="00AF1867"/>
    <w:rsid w:val="00AF2CD6"/>
    <w:rsid w:val="00AF3EA4"/>
    <w:rsid w:val="00AF4326"/>
    <w:rsid w:val="00AF4F2C"/>
    <w:rsid w:val="00AF598F"/>
    <w:rsid w:val="00AF5E6E"/>
    <w:rsid w:val="00AF6D2B"/>
    <w:rsid w:val="00AF6D65"/>
    <w:rsid w:val="00AF70F9"/>
    <w:rsid w:val="00AF7E31"/>
    <w:rsid w:val="00B00482"/>
    <w:rsid w:val="00B007C3"/>
    <w:rsid w:val="00B01809"/>
    <w:rsid w:val="00B01C37"/>
    <w:rsid w:val="00B02164"/>
    <w:rsid w:val="00B0302D"/>
    <w:rsid w:val="00B047E6"/>
    <w:rsid w:val="00B04A17"/>
    <w:rsid w:val="00B0524A"/>
    <w:rsid w:val="00B05A96"/>
    <w:rsid w:val="00B067E7"/>
    <w:rsid w:val="00B076FA"/>
    <w:rsid w:val="00B07C2D"/>
    <w:rsid w:val="00B1163A"/>
    <w:rsid w:val="00B124E1"/>
    <w:rsid w:val="00B12FB2"/>
    <w:rsid w:val="00B12FD0"/>
    <w:rsid w:val="00B14E6B"/>
    <w:rsid w:val="00B15297"/>
    <w:rsid w:val="00B15755"/>
    <w:rsid w:val="00B15956"/>
    <w:rsid w:val="00B160AD"/>
    <w:rsid w:val="00B1692C"/>
    <w:rsid w:val="00B1710C"/>
    <w:rsid w:val="00B17B90"/>
    <w:rsid w:val="00B20356"/>
    <w:rsid w:val="00B20699"/>
    <w:rsid w:val="00B20AFE"/>
    <w:rsid w:val="00B23478"/>
    <w:rsid w:val="00B23CB7"/>
    <w:rsid w:val="00B24D56"/>
    <w:rsid w:val="00B25086"/>
    <w:rsid w:val="00B25547"/>
    <w:rsid w:val="00B2567E"/>
    <w:rsid w:val="00B277E3"/>
    <w:rsid w:val="00B279EF"/>
    <w:rsid w:val="00B27A99"/>
    <w:rsid w:val="00B27E80"/>
    <w:rsid w:val="00B3106F"/>
    <w:rsid w:val="00B31080"/>
    <w:rsid w:val="00B32C72"/>
    <w:rsid w:val="00B331ED"/>
    <w:rsid w:val="00B33421"/>
    <w:rsid w:val="00B33526"/>
    <w:rsid w:val="00B33774"/>
    <w:rsid w:val="00B34780"/>
    <w:rsid w:val="00B3490E"/>
    <w:rsid w:val="00B34B15"/>
    <w:rsid w:val="00B35222"/>
    <w:rsid w:val="00B3528A"/>
    <w:rsid w:val="00B35C3F"/>
    <w:rsid w:val="00B35C4E"/>
    <w:rsid w:val="00B3609E"/>
    <w:rsid w:val="00B362F6"/>
    <w:rsid w:val="00B36BED"/>
    <w:rsid w:val="00B370FA"/>
    <w:rsid w:val="00B4044F"/>
    <w:rsid w:val="00B41286"/>
    <w:rsid w:val="00B4143A"/>
    <w:rsid w:val="00B41FD2"/>
    <w:rsid w:val="00B446EB"/>
    <w:rsid w:val="00B4486B"/>
    <w:rsid w:val="00B44A1C"/>
    <w:rsid w:val="00B46722"/>
    <w:rsid w:val="00B467BC"/>
    <w:rsid w:val="00B47882"/>
    <w:rsid w:val="00B47F18"/>
    <w:rsid w:val="00B501AF"/>
    <w:rsid w:val="00B504E2"/>
    <w:rsid w:val="00B50F43"/>
    <w:rsid w:val="00B51698"/>
    <w:rsid w:val="00B521C2"/>
    <w:rsid w:val="00B521CD"/>
    <w:rsid w:val="00B525FC"/>
    <w:rsid w:val="00B52719"/>
    <w:rsid w:val="00B5272B"/>
    <w:rsid w:val="00B531DB"/>
    <w:rsid w:val="00B53DC0"/>
    <w:rsid w:val="00B54ADC"/>
    <w:rsid w:val="00B5558D"/>
    <w:rsid w:val="00B5625C"/>
    <w:rsid w:val="00B56618"/>
    <w:rsid w:val="00B56A70"/>
    <w:rsid w:val="00B56CAC"/>
    <w:rsid w:val="00B56CF0"/>
    <w:rsid w:val="00B5762A"/>
    <w:rsid w:val="00B60F54"/>
    <w:rsid w:val="00B610B4"/>
    <w:rsid w:val="00B61626"/>
    <w:rsid w:val="00B618FD"/>
    <w:rsid w:val="00B61D75"/>
    <w:rsid w:val="00B62422"/>
    <w:rsid w:val="00B634E4"/>
    <w:rsid w:val="00B635C1"/>
    <w:rsid w:val="00B63FAF"/>
    <w:rsid w:val="00B6421C"/>
    <w:rsid w:val="00B64FA4"/>
    <w:rsid w:val="00B65682"/>
    <w:rsid w:val="00B656C7"/>
    <w:rsid w:val="00B6592B"/>
    <w:rsid w:val="00B65D12"/>
    <w:rsid w:val="00B66869"/>
    <w:rsid w:val="00B67436"/>
    <w:rsid w:val="00B677B0"/>
    <w:rsid w:val="00B67C9C"/>
    <w:rsid w:val="00B701ED"/>
    <w:rsid w:val="00B71B08"/>
    <w:rsid w:val="00B72E96"/>
    <w:rsid w:val="00B7309C"/>
    <w:rsid w:val="00B737B2"/>
    <w:rsid w:val="00B74589"/>
    <w:rsid w:val="00B7464A"/>
    <w:rsid w:val="00B750DC"/>
    <w:rsid w:val="00B757CF"/>
    <w:rsid w:val="00B758F9"/>
    <w:rsid w:val="00B7595C"/>
    <w:rsid w:val="00B7680B"/>
    <w:rsid w:val="00B77A72"/>
    <w:rsid w:val="00B80ECD"/>
    <w:rsid w:val="00B81040"/>
    <w:rsid w:val="00B82903"/>
    <w:rsid w:val="00B82988"/>
    <w:rsid w:val="00B83BAB"/>
    <w:rsid w:val="00B84AD3"/>
    <w:rsid w:val="00B84EAC"/>
    <w:rsid w:val="00B8650D"/>
    <w:rsid w:val="00B873E2"/>
    <w:rsid w:val="00B879C9"/>
    <w:rsid w:val="00B90C0B"/>
    <w:rsid w:val="00B90F32"/>
    <w:rsid w:val="00B92B08"/>
    <w:rsid w:val="00B93606"/>
    <w:rsid w:val="00B9361F"/>
    <w:rsid w:val="00B9380A"/>
    <w:rsid w:val="00B9422E"/>
    <w:rsid w:val="00B94CE8"/>
    <w:rsid w:val="00B94FE4"/>
    <w:rsid w:val="00B954CC"/>
    <w:rsid w:val="00B95691"/>
    <w:rsid w:val="00B96302"/>
    <w:rsid w:val="00B96565"/>
    <w:rsid w:val="00B96AA0"/>
    <w:rsid w:val="00B97DE4"/>
    <w:rsid w:val="00BA0231"/>
    <w:rsid w:val="00BA073B"/>
    <w:rsid w:val="00BA09FB"/>
    <w:rsid w:val="00BA0E67"/>
    <w:rsid w:val="00BA1C17"/>
    <w:rsid w:val="00BA23AF"/>
    <w:rsid w:val="00BA2FCA"/>
    <w:rsid w:val="00BA322E"/>
    <w:rsid w:val="00BA558F"/>
    <w:rsid w:val="00BA594C"/>
    <w:rsid w:val="00BA6CF4"/>
    <w:rsid w:val="00BA6EC7"/>
    <w:rsid w:val="00BA720C"/>
    <w:rsid w:val="00BA728B"/>
    <w:rsid w:val="00BA76A8"/>
    <w:rsid w:val="00BA776F"/>
    <w:rsid w:val="00BB0185"/>
    <w:rsid w:val="00BB05BF"/>
    <w:rsid w:val="00BB096E"/>
    <w:rsid w:val="00BB0C56"/>
    <w:rsid w:val="00BB19E9"/>
    <w:rsid w:val="00BB5278"/>
    <w:rsid w:val="00BB5B5A"/>
    <w:rsid w:val="00BB6031"/>
    <w:rsid w:val="00BB6429"/>
    <w:rsid w:val="00BB6AD1"/>
    <w:rsid w:val="00BB762B"/>
    <w:rsid w:val="00BB784B"/>
    <w:rsid w:val="00BB79BB"/>
    <w:rsid w:val="00BC1117"/>
    <w:rsid w:val="00BC177C"/>
    <w:rsid w:val="00BC17F5"/>
    <w:rsid w:val="00BC21B3"/>
    <w:rsid w:val="00BC2D3D"/>
    <w:rsid w:val="00BC2FFA"/>
    <w:rsid w:val="00BC4430"/>
    <w:rsid w:val="00BC51EB"/>
    <w:rsid w:val="00BC5D3B"/>
    <w:rsid w:val="00BC62C6"/>
    <w:rsid w:val="00BC7324"/>
    <w:rsid w:val="00BD04E8"/>
    <w:rsid w:val="00BD05E8"/>
    <w:rsid w:val="00BD1F79"/>
    <w:rsid w:val="00BD230C"/>
    <w:rsid w:val="00BD277D"/>
    <w:rsid w:val="00BD285E"/>
    <w:rsid w:val="00BD3AB3"/>
    <w:rsid w:val="00BD3CFB"/>
    <w:rsid w:val="00BD3F0A"/>
    <w:rsid w:val="00BD3F97"/>
    <w:rsid w:val="00BD59D1"/>
    <w:rsid w:val="00BD6202"/>
    <w:rsid w:val="00BD6BC2"/>
    <w:rsid w:val="00BD706B"/>
    <w:rsid w:val="00BD79C9"/>
    <w:rsid w:val="00BE03DF"/>
    <w:rsid w:val="00BE08DA"/>
    <w:rsid w:val="00BE173B"/>
    <w:rsid w:val="00BE25CB"/>
    <w:rsid w:val="00BE2948"/>
    <w:rsid w:val="00BE2B42"/>
    <w:rsid w:val="00BE3F62"/>
    <w:rsid w:val="00BE5BBB"/>
    <w:rsid w:val="00BE5F99"/>
    <w:rsid w:val="00BE5FF6"/>
    <w:rsid w:val="00BE64D1"/>
    <w:rsid w:val="00BE6C5F"/>
    <w:rsid w:val="00BE6D60"/>
    <w:rsid w:val="00BE6EB7"/>
    <w:rsid w:val="00BE7289"/>
    <w:rsid w:val="00BE77FD"/>
    <w:rsid w:val="00BE7D1C"/>
    <w:rsid w:val="00BE7F94"/>
    <w:rsid w:val="00BE7FC5"/>
    <w:rsid w:val="00BF04A7"/>
    <w:rsid w:val="00BF07B0"/>
    <w:rsid w:val="00BF160C"/>
    <w:rsid w:val="00BF1B2E"/>
    <w:rsid w:val="00BF2D1A"/>
    <w:rsid w:val="00BF2E55"/>
    <w:rsid w:val="00BF323A"/>
    <w:rsid w:val="00BF35C6"/>
    <w:rsid w:val="00BF35EF"/>
    <w:rsid w:val="00BF3ECA"/>
    <w:rsid w:val="00BF4310"/>
    <w:rsid w:val="00BF4518"/>
    <w:rsid w:val="00BF45B1"/>
    <w:rsid w:val="00BF6AFC"/>
    <w:rsid w:val="00BF6C5C"/>
    <w:rsid w:val="00BF6C7C"/>
    <w:rsid w:val="00C007B4"/>
    <w:rsid w:val="00C01A9D"/>
    <w:rsid w:val="00C01C87"/>
    <w:rsid w:val="00C02AC6"/>
    <w:rsid w:val="00C0369C"/>
    <w:rsid w:val="00C0385B"/>
    <w:rsid w:val="00C047D0"/>
    <w:rsid w:val="00C0485F"/>
    <w:rsid w:val="00C04B25"/>
    <w:rsid w:val="00C04E5B"/>
    <w:rsid w:val="00C04EDC"/>
    <w:rsid w:val="00C05195"/>
    <w:rsid w:val="00C05740"/>
    <w:rsid w:val="00C05BFF"/>
    <w:rsid w:val="00C064DA"/>
    <w:rsid w:val="00C067B9"/>
    <w:rsid w:val="00C1102D"/>
    <w:rsid w:val="00C1132B"/>
    <w:rsid w:val="00C1339C"/>
    <w:rsid w:val="00C13AE6"/>
    <w:rsid w:val="00C13C2C"/>
    <w:rsid w:val="00C141D4"/>
    <w:rsid w:val="00C142C4"/>
    <w:rsid w:val="00C15688"/>
    <w:rsid w:val="00C158D5"/>
    <w:rsid w:val="00C15B89"/>
    <w:rsid w:val="00C16D3D"/>
    <w:rsid w:val="00C172A5"/>
    <w:rsid w:val="00C172F4"/>
    <w:rsid w:val="00C207A1"/>
    <w:rsid w:val="00C20EFE"/>
    <w:rsid w:val="00C211D8"/>
    <w:rsid w:val="00C21732"/>
    <w:rsid w:val="00C225B4"/>
    <w:rsid w:val="00C226E1"/>
    <w:rsid w:val="00C22D9E"/>
    <w:rsid w:val="00C22FCE"/>
    <w:rsid w:val="00C22FD7"/>
    <w:rsid w:val="00C23091"/>
    <w:rsid w:val="00C23630"/>
    <w:rsid w:val="00C237FD"/>
    <w:rsid w:val="00C23CF6"/>
    <w:rsid w:val="00C24516"/>
    <w:rsid w:val="00C24566"/>
    <w:rsid w:val="00C245DB"/>
    <w:rsid w:val="00C25B5D"/>
    <w:rsid w:val="00C25EE5"/>
    <w:rsid w:val="00C26160"/>
    <w:rsid w:val="00C272A7"/>
    <w:rsid w:val="00C276D6"/>
    <w:rsid w:val="00C30D85"/>
    <w:rsid w:val="00C32356"/>
    <w:rsid w:val="00C334DF"/>
    <w:rsid w:val="00C336CE"/>
    <w:rsid w:val="00C33DA8"/>
    <w:rsid w:val="00C34F61"/>
    <w:rsid w:val="00C34FF7"/>
    <w:rsid w:val="00C35229"/>
    <w:rsid w:val="00C3559E"/>
    <w:rsid w:val="00C35FB0"/>
    <w:rsid w:val="00C363CD"/>
    <w:rsid w:val="00C368BF"/>
    <w:rsid w:val="00C37A0E"/>
    <w:rsid w:val="00C40B8A"/>
    <w:rsid w:val="00C41299"/>
    <w:rsid w:val="00C41D28"/>
    <w:rsid w:val="00C41FD4"/>
    <w:rsid w:val="00C42B84"/>
    <w:rsid w:val="00C43745"/>
    <w:rsid w:val="00C446F8"/>
    <w:rsid w:val="00C448E1"/>
    <w:rsid w:val="00C44D1E"/>
    <w:rsid w:val="00C45424"/>
    <w:rsid w:val="00C46AF5"/>
    <w:rsid w:val="00C472EA"/>
    <w:rsid w:val="00C47673"/>
    <w:rsid w:val="00C50248"/>
    <w:rsid w:val="00C50DC6"/>
    <w:rsid w:val="00C510EF"/>
    <w:rsid w:val="00C51E65"/>
    <w:rsid w:val="00C52AC8"/>
    <w:rsid w:val="00C53158"/>
    <w:rsid w:val="00C53E90"/>
    <w:rsid w:val="00C547AD"/>
    <w:rsid w:val="00C54930"/>
    <w:rsid w:val="00C54FFA"/>
    <w:rsid w:val="00C5610F"/>
    <w:rsid w:val="00C56664"/>
    <w:rsid w:val="00C57755"/>
    <w:rsid w:val="00C57CC9"/>
    <w:rsid w:val="00C6049D"/>
    <w:rsid w:val="00C60980"/>
    <w:rsid w:val="00C61796"/>
    <w:rsid w:val="00C61B23"/>
    <w:rsid w:val="00C621DE"/>
    <w:rsid w:val="00C63220"/>
    <w:rsid w:val="00C6414E"/>
    <w:rsid w:val="00C642EC"/>
    <w:rsid w:val="00C65629"/>
    <w:rsid w:val="00C65BC8"/>
    <w:rsid w:val="00C66D85"/>
    <w:rsid w:val="00C67BFD"/>
    <w:rsid w:val="00C67D3B"/>
    <w:rsid w:val="00C7047D"/>
    <w:rsid w:val="00C72D7B"/>
    <w:rsid w:val="00C72D9E"/>
    <w:rsid w:val="00C7355F"/>
    <w:rsid w:val="00C739E9"/>
    <w:rsid w:val="00C745F8"/>
    <w:rsid w:val="00C74629"/>
    <w:rsid w:val="00C746C4"/>
    <w:rsid w:val="00C7579F"/>
    <w:rsid w:val="00C75C56"/>
    <w:rsid w:val="00C765AE"/>
    <w:rsid w:val="00C77DE7"/>
    <w:rsid w:val="00C808E1"/>
    <w:rsid w:val="00C809CF"/>
    <w:rsid w:val="00C80B8B"/>
    <w:rsid w:val="00C810AF"/>
    <w:rsid w:val="00C81972"/>
    <w:rsid w:val="00C825B9"/>
    <w:rsid w:val="00C82631"/>
    <w:rsid w:val="00C83293"/>
    <w:rsid w:val="00C835B3"/>
    <w:rsid w:val="00C84122"/>
    <w:rsid w:val="00C84874"/>
    <w:rsid w:val="00C85A7F"/>
    <w:rsid w:val="00C868A4"/>
    <w:rsid w:val="00C868A9"/>
    <w:rsid w:val="00C86F0F"/>
    <w:rsid w:val="00C876B7"/>
    <w:rsid w:val="00C9021C"/>
    <w:rsid w:val="00C902F3"/>
    <w:rsid w:val="00C9047C"/>
    <w:rsid w:val="00C905D7"/>
    <w:rsid w:val="00C90E56"/>
    <w:rsid w:val="00C91BDC"/>
    <w:rsid w:val="00C91C46"/>
    <w:rsid w:val="00C91D76"/>
    <w:rsid w:val="00C92768"/>
    <w:rsid w:val="00C92C28"/>
    <w:rsid w:val="00C92C84"/>
    <w:rsid w:val="00C93D72"/>
    <w:rsid w:val="00C95A37"/>
    <w:rsid w:val="00C96C70"/>
    <w:rsid w:val="00C973DD"/>
    <w:rsid w:val="00C97602"/>
    <w:rsid w:val="00C97C35"/>
    <w:rsid w:val="00CA02A2"/>
    <w:rsid w:val="00CA02C8"/>
    <w:rsid w:val="00CA10A8"/>
    <w:rsid w:val="00CA1391"/>
    <w:rsid w:val="00CA1B78"/>
    <w:rsid w:val="00CA1FB3"/>
    <w:rsid w:val="00CA235C"/>
    <w:rsid w:val="00CA2461"/>
    <w:rsid w:val="00CA3646"/>
    <w:rsid w:val="00CA39C7"/>
    <w:rsid w:val="00CA3C82"/>
    <w:rsid w:val="00CA3CA7"/>
    <w:rsid w:val="00CA4702"/>
    <w:rsid w:val="00CA74B0"/>
    <w:rsid w:val="00CA77D1"/>
    <w:rsid w:val="00CB05C8"/>
    <w:rsid w:val="00CB19A3"/>
    <w:rsid w:val="00CB20A9"/>
    <w:rsid w:val="00CB2323"/>
    <w:rsid w:val="00CB2F35"/>
    <w:rsid w:val="00CB3E3F"/>
    <w:rsid w:val="00CB48B8"/>
    <w:rsid w:val="00CB595F"/>
    <w:rsid w:val="00CB5DC5"/>
    <w:rsid w:val="00CB610C"/>
    <w:rsid w:val="00CB6B61"/>
    <w:rsid w:val="00CB79F8"/>
    <w:rsid w:val="00CC010A"/>
    <w:rsid w:val="00CC0B4D"/>
    <w:rsid w:val="00CC0C70"/>
    <w:rsid w:val="00CC1253"/>
    <w:rsid w:val="00CC13EE"/>
    <w:rsid w:val="00CC15F6"/>
    <w:rsid w:val="00CC1902"/>
    <w:rsid w:val="00CC2309"/>
    <w:rsid w:val="00CC306C"/>
    <w:rsid w:val="00CC3427"/>
    <w:rsid w:val="00CC59B3"/>
    <w:rsid w:val="00CC5CBF"/>
    <w:rsid w:val="00CC5CE9"/>
    <w:rsid w:val="00CC5E67"/>
    <w:rsid w:val="00CC61FD"/>
    <w:rsid w:val="00CC6BB1"/>
    <w:rsid w:val="00CC72C8"/>
    <w:rsid w:val="00CC7AD8"/>
    <w:rsid w:val="00CC7E50"/>
    <w:rsid w:val="00CD0231"/>
    <w:rsid w:val="00CD07DF"/>
    <w:rsid w:val="00CD0B6A"/>
    <w:rsid w:val="00CD1924"/>
    <w:rsid w:val="00CD2424"/>
    <w:rsid w:val="00CD25F4"/>
    <w:rsid w:val="00CD3417"/>
    <w:rsid w:val="00CD3FA3"/>
    <w:rsid w:val="00CD4208"/>
    <w:rsid w:val="00CD43A3"/>
    <w:rsid w:val="00CD5612"/>
    <w:rsid w:val="00CD5B65"/>
    <w:rsid w:val="00CD64C5"/>
    <w:rsid w:val="00CD6855"/>
    <w:rsid w:val="00CD7680"/>
    <w:rsid w:val="00CD7B33"/>
    <w:rsid w:val="00CD7E2E"/>
    <w:rsid w:val="00CE092A"/>
    <w:rsid w:val="00CE0C4B"/>
    <w:rsid w:val="00CE0E02"/>
    <w:rsid w:val="00CE1579"/>
    <w:rsid w:val="00CE19A4"/>
    <w:rsid w:val="00CE2092"/>
    <w:rsid w:val="00CE23AA"/>
    <w:rsid w:val="00CE26C2"/>
    <w:rsid w:val="00CE292F"/>
    <w:rsid w:val="00CE4326"/>
    <w:rsid w:val="00CE6A9B"/>
    <w:rsid w:val="00CE7085"/>
    <w:rsid w:val="00CF03C0"/>
    <w:rsid w:val="00CF086B"/>
    <w:rsid w:val="00CF1020"/>
    <w:rsid w:val="00CF17C2"/>
    <w:rsid w:val="00CF221C"/>
    <w:rsid w:val="00CF22DB"/>
    <w:rsid w:val="00CF23B2"/>
    <w:rsid w:val="00CF2666"/>
    <w:rsid w:val="00CF38BB"/>
    <w:rsid w:val="00CF3AB7"/>
    <w:rsid w:val="00CF4798"/>
    <w:rsid w:val="00CF4983"/>
    <w:rsid w:val="00CF63A0"/>
    <w:rsid w:val="00CF677E"/>
    <w:rsid w:val="00D00087"/>
    <w:rsid w:val="00D00544"/>
    <w:rsid w:val="00D00FA4"/>
    <w:rsid w:val="00D01157"/>
    <w:rsid w:val="00D013CC"/>
    <w:rsid w:val="00D01739"/>
    <w:rsid w:val="00D01B2A"/>
    <w:rsid w:val="00D01DE8"/>
    <w:rsid w:val="00D02538"/>
    <w:rsid w:val="00D02908"/>
    <w:rsid w:val="00D02C48"/>
    <w:rsid w:val="00D02DFC"/>
    <w:rsid w:val="00D02FD1"/>
    <w:rsid w:val="00D0450D"/>
    <w:rsid w:val="00D04F52"/>
    <w:rsid w:val="00D05AF5"/>
    <w:rsid w:val="00D0663D"/>
    <w:rsid w:val="00D07268"/>
    <w:rsid w:val="00D07BC2"/>
    <w:rsid w:val="00D105B8"/>
    <w:rsid w:val="00D11F81"/>
    <w:rsid w:val="00D125F0"/>
    <w:rsid w:val="00D131ED"/>
    <w:rsid w:val="00D13EAD"/>
    <w:rsid w:val="00D13ED1"/>
    <w:rsid w:val="00D14037"/>
    <w:rsid w:val="00D14CF7"/>
    <w:rsid w:val="00D14F4B"/>
    <w:rsid w:val="00D14F9B"/>
    <w:rsid w:val="00D15446"/>
    <w:rsid w:val="00D168E7"/>
    <w:rsid w:val="00D16B01"/>
    <w:rsid w:val="00D177B8"/>
    <w:rsid w:val="00D20494"/>
    <w:rsid w:val="00D20E44"/>
    <w:rsid w:val="00D21636"/>
    <w:rsid w:val="00D22151"/>
    <w:rsid w:val="00D22D82"/>
    <w:rsid w:val="00D23E98"/>
    <w:rsid w:val="00D25842"/>
    <w:rsid w:val="00D25F6A"/>
    <w:rsid w:val="00D26ECE"/>
    <w:rsid w:val="00D275FE"/>
    <w:rsid w:val="00D27A1C"/>
    <w:rsid w:val="00D27F2B"/>
    <w:rsid w:val="00D3218D"/>
    <w:rsid w:val="00D32634"/>
    <w:rsid w:val="00D32CED"/>
    <w:rsid w:val="00D32F60"/>
    <w:rsid w:val="00D330D1"/>
    <w:rsid w:val="00D335AC"/>
    <w:rsid w:val="00D33B6F"/>
    <w:rsid w:val="00D344A8"/>
    <w:rsid w:val="00D34D9D"/>
    <w:rsid w:val="00D34E78"/>
    <w:rsid w:val="00D357DD"/>
    <w:rsid w:val="00D35B32"/>
    <w:rsid w:val="00D35B7D"/>
    <w:rsid w:val="00D35E5C"/>
    <w:rsid w:val="00D35EB1"/>
    <w:rsid w:val="00D369C5"/>
    <w:rsid w:val="00D37107"/>
    <w:rsid w:val="00D37436"/>
    <w:rsid w:val="00D407A9"/>
    <w:rsid w:val="00D40F31"/>
    <w:rsid w:val="00D41067"/>
    <w:rsid w:val="00D415FC"/>
    <w:rsid w:val="00D41A12"/>
    <w:rsid w:val="00D4289D"/>
    <w:rsid w:val="00D42DEA"/>
    <w:rsid w:val="00D4316B"/>
    <w:rsid w:val="00D43B72"/>
    <w:rsid w:val="00D4413C"/>
    <w:rsid w:val="00D44182"/>
    <w:rsid w:val="00D4499B"/>
    <w:rsid w:val="00D452E1"/>
    <w:rsid w:val="00D45399"/>
    <w:rsid w:val="00D45432"/>
    <w:rsid w:val="00D4553B"/>
    <w:rsid w:val="00D45A18"/>
    <w:rsid w:val="00D4732D"/>
    <w:rsid w:val="00D507E9"/>
    <w:rsid w:val="00D50853"/>
    <w:rsid w:val="00D50B58"/>
    <w:rsid w:val="00D50EE7"/>
    <w:rsid w:val="00D511D9"/>
    <w:rsid w:val="00D5124A"/>
    <w:rsid w:val="00D513D9"/>
    <w:rsid w:val="00D51553"/>
    <w:rsid w:val="00D525C4"/>
    <w:rsid w:val="00D53F0D"/>
    <w:rsid w:val="00D53F7E"/>
    <w:rsid w:val="00D53FFF"/>
    <w:rsid w:val="00D547CA"/>
    <w:rsid w:val="00D54A33"/>
    <w:rsid w:val="00D558A0"/>
    <w:rsid w:val="00D55A04"/>
    <w:rsid w:val="00D55D68"/>
    <w:rsid w:val="00D56195"/>
    <w:rsid w:val="00D56BE2"/>
    <w:rsid w:val="00D57366"/>
    <w:rsid w:val="00D61D71"/>
    <w:rsid w:val="00D620A8"/>
    <w:rsid w:val="00D62F5D"/>
    <w:rsid w:val="00D62F81"/>
    <w:rsid w:val="00D62FA2"/>
    <w:rsid w:val="00D630F3"/>
    <w:rsid w:val="00D64A60"/>
    <w:rsid w:val="00D64C9D"/>
    <w:rsid w:val="00D65420"/>
    <w:rsid w:val="00D65C82"/>
    <w:rsid w:val="00D65E31"/>
    <w:rsid w:val="00D66A9B"/>
    <w:rsid w:val="00D66F83"/>
    <w:rsid w:val="00D7124A"/>
    <w:rsid w:val="00D71832"/>
    <w:rsid w:val="00D71899"/>
    <w:rsid w:val="00D728B4"/>
    <w:rsid w:val="00D72EE4"/>
    <w:rsid w:val="00D73C94"/>
    <w:rsid w:val="00D740B8"/>
    <w:rsid w:val="00D74D59"/>
    <w:rsid w:val="00D76009"/>
    <w:rsid w:val="00D765C5"/>
    <w:rsid w:val="00D77961"/>
    <w:rsid w:val="00D805DF"/>
    <w:rsid w:val="00D808BD"/>
    <w:rsid w:val="00D81D12"/>
    <w:rsid w:val="00D82605"/>
    <w:rsid w:val="00D82F9F"/>
    <w:rsid w:val="00D832F7"/>
    <w:rsid w:val="00D8388C"/>
    <w:rsid w:val="00D83916"/>
    <w:rsid w:val="00D84FA5"/>
    <w:rsid w:val="00D8502C"/>
    <w:rsid w:val="00D85206"/>
    <w:rsid w:val="00D85544"/>
    <w:rsid w:val="00D855C2"/>
    <w:rsid w:val="00D85866"/>
    <w:rsid w:val="00D85BEB"/>
    <w:rsid w:val="00D86168"/>
    <w:rsid w:val="00D869A8"/>
    <w:rsid w:val="00D86C50"/>
    <w:rsid w:val="00D86C60"/>
    <w:rsid w:val="00D8748A"/>
    <w:rsid w:val="00D876C4"/>
    <w:rsid w:val="00D8786C"/>
    <w:rsid w:val="00D92C82"/>
    <w:rsid w:val="00D92F79"/>
    <w:rsid w:val="00D93172"/>
    <w:rsid w:val="00D9391F"/>
    <w:rsid w:val="00D94524"/>
    <w:rsid w:val="00D94DD5"/>
    <w:rsid w:val="00D96110"/>
    <w:rsid w:val="00D96327"/>
    <w:rsid w:val="00D965E5"/>
    <w:rsid w:val="00D9696A"/>
    <w:rsid w:val="00D96B2A"/>
    <w:rsid w:val="00D976EC"/>
    <w:rsid w:val="00D97839"/>
    <w:rsid w:val="00D97B90"/>
    <w:rsid w:val="00DA0277"/>
    <w:rsid w:val="00DA034C"/>
    <w:rsid w:val="00DA090F"/>
    <w:rsid w:val="00DA0E29"/>
    <w:rsid w:val="00DA1134"/>
    <w:rsid w:val="00DA12DF"/>
    <w:rsid w:val="00DA1408"/>
    <w:rsid w:val="00DA194E"/>
    <w:rsid w:val="00DA1F43"/>
    <w:rsid w:val="00DA1F8F"/>
    <w:rsid w:val="00DA1FED"/>
    <w:rsid w:val="00DA25ED"/>
    <w:rsid w:val="00DA2740"/>
    <w:rsid w:val="00DA2EC5"/>
    <w:rsid w:val="00DA3425"/>
    <w:rsid w:val="00DA349B"/>
    <w:rsid w:val="00DA3B14"/>
    <w:rsid w:val="00DA4275"/>
    <w:rsid w:val="00DA4B4B"/>
    <w:rsid w:val="00DA5741"/>
    <w:rsid w:val="00DA5CAF"/>
    <w:rsid w:val="00DA683C"/>
    <w:rsid w:val="00DA6FEC"/>
    <w:rsid w:val="00DA7BDA"/>
    <w:rsid w:val="00DB15CB"/>
    <w:rsid w:val="00DB1A1B"/>
    <w:rsid w:val="00DB1DB0"/>
    <w:rsid w:val="00DB1F56"/>
    <w:rsid w:val="00DB382E"/>
    <w:rsid w:val="00DB3CB2"/>
    <w:rsid w:val="00DB3F21"/>
    <w:rsid w:val="00DB408F"/>
    <w:rsid w:val="00DB42F7"/>
    <w:rsid w:val="00DB4642"/>
    <w:rsid w:val="00DB4756"/>
    <w:rsid w:val="00DB5B53"/>
    <w:rsid w:val="00DB65A0"/>
    <w:rsid w:val="00DB67B8"/>
    <w:rsid w:val="00DB6E08"/>
    <w:rsid w:val="00DB6F46"/>
    <w:rsid w:val="00DB76C3"/>
    <w:rsid w:val="00DC00AC"/>
    <w:rsid w:val="00DC0620"/>
    <w:rsid w:val="00DC091D"/>
    <w:rsid w:val="00DC1B56"/>
    <w:rsid w:val="00DC1CEF"/>
    <w:rsid w:val="00DC20AB"/>
    <w:rsid w:val="00DC2177"/>
    <w:rsid w:val="00DC3920"/>
    <w:rsid w:val="00DC43D3"/>
    <w:rsid w:val="00DC4973"/>
    <w:rsid w:val="00DC502C"/>
    <w:rsid w:val="00DC5155"/>
    <w:rsid w:val="00DC53C3"/>
    <w:rsid w:val="00DC53C8"/>
    <w:rsid w:val="00DC5782"/>
    <w:rsid w:val="00DC5E2A"/>
    <w:rsid w:val="00DC6706"/>
    <w:rsid w:val="00DC69C5"/>
    <w:rsid w:val="00DC6C99"/>
    <w:rsid w:val="00DC7474"/>
    <w:rsid w:val="00DC7C72"/>
    <w:rsid w:val="00DD087A"/>
    <w:rsid w:val="00DD0BEC"/>
    <w:rsid w:val="00DD1C60"/>
    <w:rsid w:val="00DD231D"/>
    <w:rsid w:val="00DD2352"/>
    <w:rsid w:val="00DD3274"/>
    <w:rsid w:val="00DD3997"/>
    <w:rsid w:val="00DD3B94"/>
    <w:rsid w:val="00DD3BD1"/>
    <w:rsid w:val="00DD4C1A"/>
    <w:rsid w:val="00DD5554"/>
    <w:rsid w:val="00DD58AE"/>
    <w:rsid w:val="00DD59A1"/>
    <w:rsid w:val="00DD5E44"/>
    <w:rsid w:val="00DD62C6"/>
    <w:rsid w:val="00DD6385"/>
    <w:rsid w:val="00DD6492"/>
    <w:rsid w:val="00DD65BC"/>
    <w:rsid w:val="00DD71FA"/>
    <w:rsid w:val="00DD743D"/>
    <w:rsid w:val="00DD7948"/>
    <w:rsid w:val="00DD7E4D"/>
    <w:rsid w:val="00DD7EF4"/>
    <w:rsid w:val="00DE05D5"/>
    <w:rsid w:val="00DE0DED"/>
    <w:rsid w:val="00DE0F4B"/>
    <w:rsid w:val="00DE1366"/>
    <w:rsid w:val="00DE1735"/>
    <w:rsid w:val="00DE184F"/>
    <w:rsid w:val="00DE1AB2"/>
    <w:rsid w:val="00DE1E9C"/>
    <w:rsid w:val="00DE26A0"/>
    <w:rsid w:val="00DE27FD"/>
    <w:rsid w:val="00DE2974"/>
    <w:rsid w:val="00DE2A06"/>
    <w:rsid w:val="00DE3BC4"/>
    <w:rsid w:val="00DE3EA0"/>
    <w:rsid w:val="00DE4AAC"/>
    <w:rsid w:val="00DE511B"/>
    <w:rsid w:val="00DE66DE"/>
    <w:rsid w:val="00DE67D5"/>
    <w:rsid w:val="00DE6C45"/>
    <w:rsid w:val="00DE7706"/>
    <w:rsid w:val="00DF0B82"/>
    <w:rsid w:val="00DF3128"/>
    <w:rsid w:val="00DF4074"/>
    <w:rsid w:val="00DF4E0C"/>
    <w:rsid w:val="00DF4E48"/>
    <w:rsid w:val="00DF54AD"/>
    <w:rsid w:val="00DF54B3"/>
    <w:rsid w:val="00DF6292"/>
    <w:rsid w:val="00DF64C8"/>
    <w:rsid w:val="00DF712B"/>
    <w:rsid w:val="00DF748B"/>
    <w:rsid w:val="00E00812"/>
    <w:rsid w:val="00E009C0"/>
    <w:rsid w:val="00E010CB"/>
    <w:rsid w:val="00E0123A"/>
    <w:rsid w:val="00E0143B"/>
    <w:rsid w:val="00E01A2E"/>
    <w:rsid w:val="00E01ABC"/>
    <w:rsid w:val="00E01E01"/>
    <w:rsid w:val="00E02900"/>
    <w:rsid w:val="00E02C55"/>
    <w:rsid w:val="00E03511"/>
    <w:rsid w:val="00E04680"/>
    <w:rsid w:val="00E04D71"/>
    <w:rsid w:val="00E04E77"/>
    <w:rsid w:val="00E06A53"/>
    <w:rsid w:val="00E10A3B"/>
    <w:rsid w:val="00E111A5"/>
    <w:rsid w:val="00E14E02"/>
    <w:rsid w:val="00E15210"/>
    <w:rsid w:val="00E1557B"/>
    <w:rsid w:val="00E1562C"/>
    <w:rsid w:val="00E15914"/>
    <w:rsid w:val="00E16062"/>
    <w:rsid w:val="00E161B1"/>
    <w:rsid w:val="00E16793"/>
    <w:rsid w:val="00E16D3F"/>
    <w:rsid w:val="00E16D8D"/>
    <w:rsid w:val="00E17135"/>
    <w:rsid w:val="00E17761"/>
    <w:rsid w:val="00E17B9B"/>
    <w:rsid w:val="00E20D67"/>
    <w:rsid w:val="00E21AAD"/>
    <w:rsid w:val="00E22738"/>
    <w:rsid w:val="00E22B64"/>
    <w:rsid w:val="00E22EA1"/>
    <w:rsid w:val="00E231D2"/>
    <w:rsid w:val="00E236FB"/>
    <w:rsid w:val="00E238B3"/>
    <w:rsid w:val="00E23BBC"/>
    <w:rsid w:val="00E23EF4"/>
    <w:rsid w:val="00E24A11"/>
    <w:rsid w:val="00E25024"/>
    <w:rsid w:val="00E251CC"/>
    <w:rsid w:val="00E2567C"/>
    <w:rsid w:val="00E25735"/>
    <w:rsid w:val="00E25BFE"/>
    <w:rsid w:val="00E25E81"/>
    <w:rsid w:val="00E266D1"/>
    <w:rsid w:val="00E26927"/>
    <w:rsid w:val="00E27357"/>
    <w:rsid w:val="00E30312"/>
    <w:rsid w:val="00E309CB"/>
    <w:rsid w:val="00E30DC0"/>
    <w:rsid w:val="00E31ABC"/>
    <w:rsid w:val="00E31E33"/>
    <w:rsid w:val="00E334D7"/>
    <w:rsid w:val="00E33724"/>
    <w:rsid w:val="00E34A87"/>
    <w:rsid w:val="00E35364"/>
    <w:rsid w:val="00E37BB9"/>
    <w:rsid w:val="00E415C7"/>
    <w:rsid w:val="00E4165F"/>
    <w:rsid w:val="00E418E2"/>
    <w:rsid w:val="00E41B4D"/>
    <w:rsid w:val="00E436B5"/>
    <w:rsid w:val="00E43820"/>
    <w:rsid w:val="00E43972"/>
    <w:rsid w:val="00E43D2D"/>
    <w:rsid w:val="00E45D46"/>
    <w:rsid w:val="00E46961"/>
    <w:rsid w:val="00E46B3A"/>
    <w:rsid w:val="00E47533"/>
    <w:rsid w:val="00E47AE2"/>
    <w:rsid w:val="00E506F4"/>
    <w:rsid w:val="00E511D6"/>
    <w:rsid w:val="00E5125F"/>
    <w:rsid w:val="00E513BE"/>
    <w:rsid w:val="00E5206D"/>
    <w:rsid w:val="00E52083"/>
    <w:rsid w:val="00E52489"/>
    <w:rsid w:val="00E52954"/>
    <w:rsid w:val="00E52CE8"/>
    <w:rsid w:val="00E5329B"/>
    <w:rsid w:val="00E5398A"/>
    <w:rsid w:val="00E543B4"/>
    <w:rsid w:val="00E5444A"/>
    <w:rsid w:val="00E548B8"/>
    <w:rsid w:val="00E54A2A"/>
    <w:rsid w:val="00E54DDC"/>
    <w:rsid w:val="00E553D9"/>
    <w:rsid w:val="00E56DFB"/>
    <w:rsid w:val="00E606E4"/>
    <w:rsid w:val="00E60BC1"/>
    <w:rsid w:val="00E6129A"/>
    <w:rsid w:val="00E61335"/>
    <w:rsid w:val="00E61AFE"/>
    <w:rsid w:val="00E61D98"/>
    <w:rsid w:val="00E62325"/>
    <w:rsid w:val="00E62C10"/>
    <w:rsid w:val="00E63D00"/>
    <w:rsid w:val="00E669F4"/>
    <w:rsid w:val="00E66D90"/>
    <w:rsid w:val="00E672E0"/>
    <w:rsid w:val="00E675F4"/>
    <w:rsid w:val="00E7063D"/>
    <w:rsid w:val="00E71819"/>
    <w:rsid w:val="00E7283C"/>
    <w:rsid w:val="00E72A93"/>
    <w:rsid w:val="00E73B08"/>
    <w:rsid w:val="00E73F07"/>
    <w:rsid w:val="00E74161"/>
    <w:rsid w:val="00E74EBD"/>
    <w:rsid w:val="00E752CC"/>
    <w:rsid w:val="00E76110"/>
    <w:rsid w:val="00E762CA"/>
    <w:rsid w:val="00E77BAF"/>
    <w:rsid w:val="00E81C62"/>
    <w:rsid w:val="00E82C08"/>
    <w:rsid w:val="00E834F7"/>
    <w:rsid w:val="00E83D7F"/>
    <w:rsid w:val="00E841EA"/>
    <w:rsid w:val="00E84B1B"/>
    <w:rsid w:val="00E84F53"/>
    <w:rsid w:val="00E85A10"/>
    <w:rsid w:val="00E862AA"/>
    <w:rsid w:val="00E9010E"/>
    <w:rsid w:val="00E9012A"/>
    <w:rsid w:val="00E90730"/>
    <w:rsid w:val="00E9085E"/>
    <w:rsid w:val="00E918E3"/>
    <w:rsid w:val="00E91BA1"/>
    <w:rsid w:val="00E91CA0"/>
    <w:rsid w:val="00E9219A"/>
    <w:rsid w:val="00E938A9"/>
    <w:rsid w:val="00E93FC3"/>
    <w:rsid w:val="00E94A04"/>
    <w:rsid w:val="00E95339"/>
    <w:rsid w:val="00E95515"/>
    <w:rsid w:val="00E9557D"/>
    <w:rsid w:val="00E95D22"/>
    <w:rsid w:val="00E97442"/>
    <w:rsid w:val="00E97514"/>
    <w:rsid w:val="00E97562"/>
    <w:rsid w:val="00E97D1B"/>
    <w:rsid w:val="00EA05C1"/>
    <w:rsid w:val="00EA0A0C"/>
    <w:rsid w:val="00EA0A9B"/>
    <w:rsid w:val="00EA18AA"/>
    <w:rsid w:val="00EA2630"/>
    <w:rsid w:val="00EA28C2"/>
    <w:rsid w:val="00EA2F89"/>
    <w:rsid w:val="00EA308D"/>
    <w:rsid w:val="00EA3119"/>
    <w:rsid w:val="00EA358C"/>
    <w:rsid w:val="00EA3FCB"/>
    <w:rsid w:val="00EA42DE"/>
    <w:rsid w:val="00EA4FB2"/>
    <w:rsid w:val="00EA54DB"/>
    <w:rsid w:val="00EA55E2"/>
    <w:rsid w:val="00EA5E5A"/>
    <w:rsid w:val="00EA5FE3"/>
    <w:rsid w:val="00EA67ED"/>
    <w:rsid w:val="00EA6D7F"/>
    <w:rsid w:val="00EA75D1"/>
    <w:rsid w:val="00EB205D"/>
    <w:rsid w:val="00EB399E"/>
    <w:rsid w:val="00EB4563"/>
    <w:rsid w:val="00EB46D2"/>
    <w:rsid w:val="00EB4F34"/>
    <w:rsid w:val="00EB51C2"/>
    <w:rsid w:val="00EB5BB2"/>
    <w:rsid w:val="00EB5FED"/>
    <w:rsid w:val="00EB65E9"/>
    <w:rsid w:val="00EB6858"/>
    <w:rsid w:val="00EB6C8C"/>
    <w:rsid w:val="00EB6E17"/>
    <w:rsid w:val="00EC0DFF"/>
    <w:rsid w:val="00EC11CC"/>
    <w:rsid w:val="00EC1282"/>
    <w:rsid w:val="00EC15D4"/>
    <w:rsid w:val="00EC252F"/>
    <w:rsid w:val="00EC2713"/>
    <w:rsid w:val="00EC2B70"/>
    <w:rsid w:val="00EC3008"/>
    <w:rsid w:val="00EC30F0"/>
    <w:rsid w:val="00EC3CBF"/>
    <w:rsid w:val="00EC4D84"/>
    <w:rsid w:val="00EC57A3"/>
    <w:rsid w:val="00EC5908"/>
    <w:rsid w:val="00EC5EA8"/>
    <w:rsid w:val="00EC6C49"/>
    <w:rsid w:val="00EC6FED"/>
    <w:rsid w:val="00EC73CA"/>
    <w:rsid w:val="00EC7511"/>
    <w:rsid w:val="00ED0312"/>
    <w:rsid w:val="00ED0CBB"/>
    <w:rsid w:val="00ED0F04"/>
    <w:rsid w:val="00ED137C"/>
    <w:rsid w:val="00ED1788"/>
    <w:rsid w:val="00ED2248"/>
    <w:rsid w:val="00ED2DD3"/>
    <w:rsid w:val="00ED30F5"/>
    <w:rsid w:val="00ED323C"/>
    <w:rsid w:val="00ED3CDC"/>
    <w:rsid w:val="00ED47D0"/>
    <w:rsid w:val="00ED4B44"/>
    <w:rsid w:val="00ED513B"/>
    <w:rsid w:val="00ED5965"/>
    <w:rsid w:val="00ED66F0"/>
    <w:rsid w:val="00ED68A3"/>
    <w:rsid w:val="00ED6AD9"/>
    <w:rsid w:val="00ED6B80"/>
    <w:rsid w:val="00EE0646"/>
    <w:rsid w:val="00EE1AA5"/>
    <w:rsid w:val="00EE2144"/>
    <w:rsid w:val="00EE2470"/>
    <w:rsid w:val="00EE2C5F"/>
    <w:rsid w:val="00EE37C5"/>
    <w:rsid w:val="00EE56D3"/>
    <w:rsid w:val="00EE6C99"/>
    <w:rsid w:val="00EE706C"/>
    <w:rsid w:val="00EE7346"/>
    <w:rsid w:val="00EE7813"/>
    <w:rsid w:val="00EF1046"/>
    <w:rsid w:val="00EF1686"/>
    <w:rsid w:val="00EF1960"/>
    <w:rsid w:val="00EF293F"/>
    <w:rsid w:val="00EF2F00"/>
    <w:rsid w:val="00EF3CDD"/>
    <w:rsid w:val="00EF4127"/>
    <w:rsid w:val="00EF50E5"/>
    <w:rsid w:val="00EF52AD"/>
    <w:rsid w:val="00EF5D2F"/>
    <w:rsid w:val="00EF5F2C"/>
    <w:rsid w:val="00EF5F80"/>
    <w:rsid w:val="00EF60C1"/>
    <w:rsid w:val="00EF61AF"/>
    <w:rsid w:val="00EF655D"/>
    <w:rsid w:val="00EF759D"/>
    <w:rsid w:val="00EF79DD"/>
    <w:rsid w:val="00F005F5"/>
    <w:rsid w:val="00F01D0C"/>
    <w:rsid w:val="00F028CE"/>
    <w:rsid w:val="00F02BB4"/>
    <w:rsid w:val="00F02FE6"/>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2B8D"/>
    <w:rsid w:val="00F1436E"/>
    <w:rsid w:val="00F146DF"/>
    <w:rsid w:val="00F14A94"/>
    <w:rsid w:val="00F15274"/>
    <w:rsid w:val="00F15784"/>
    <w:rsid w:val="00F1715B"/>
    <w:rsid w:val="00F17321"/>
    <w:rsid w:val="00F175FC"/>
    <w:rsid w:val="00F17E7B"/>
    <w:rsid w:val="00F2031E"/>
    <w:rsid w:val="00F21862"/>
    <w:rsid w:val="00F2243D"/>
    <w:rsid w:val="00F2297C"/>
    <w:rsid w:val="00F22B29"/>
    <w:rsid w:val="00F24072"/>
    <w:rsid w:val="00F247EC"/>
    <w:rsid w:val="00F24B42"/>
    <w:rsid w:val="00F24D98"/>
    <w:rsid w:val="00F258DD"/>
    <w:rsid w:val="00F267E1"/>
    <w:rsid w:val="00F26F37"/>
    <w:rsid w:val="00F26F41"/>
    <w:rsid w:val="00F2713B"/>
    <w:rsid w:val="00F271DD"/>
    <w:rsid w:val="00F272ED"/>
    <w:rsid w:val="00F27353"/>
    <w:rsid w:val="00F27AC7"/>
    <w:rsid w:val="00F27F81"/>
    <w:rsid w:val="00F304D9"/>
    <w:rsid w:val="00F306CB"/>
    <w:rsid w:val="00F313DF"/>
    <w:rsid w:val="00F314A8"/>
    <w:rsid w:val="00F3193D"/>
    <w:rsid w:val="00F3199E"/>
    <w:rsid w:val="00F31D69"/>
    <w:rsid w:val="00F325F7"/>
    <w:rsid w:val="00F329DC"/>
    <w:rsid w:val="00F33FAE"/>
    <w:rsid w:val="00F3443B"/>
    <w:rsid w:val="00F347ED"/>
    <w:rsid w:val="00F3516A"/>
    <w:rsid w:val="00F352FB"/>
    <w:rsid w:val="00F35D59"/>
    <w:rsid w:val="00F362F7"/>
    <w:rsid w:val="00F367AC"/>
    <w:rsid w:val="00F3682F"/>
    <w:rsid w:val="00F37B2B"/>
    <w:rsid w:val="00F40355"/>
    <w:rsid w:val="00F40AB8"/>
    <w:rsid w:val="00F4148A"/>
    <w:rsid w:val="00F416AB"/>
    <w:rsid w:val="00F41E00"/>
    <w:rsid w:val="00F41EC3"/>
    <w:rsid w:val="00F4244E"/>
    <w:rsid w:val="00F42E6D"/>
    <w:rsid w:val="00F43868"/>
    <w:rsid w:val="00F44946"/>
    <w:rsid w:val="00F44EFB"/>
    <w:rsid w:val="00F45D6B"/>
    <w:rsid w:val="00F45E6D"/>
    <w:rsid w:val="00F45E9B"/>
    <w:rsid w:val="00F463C1"/>
    <w:rsid w:val="00F46E81"/>
    <w:rsid w:val="00F46EBE"/>
    <w:rsid w:val="00F47414"/>
    <w:rsid w:val="00F477B2"/>
    <w:rsid w:val="00F47A3C"/>
    <w:rsid w:val="00F50FC8"/>
    <w:rsid w:val="00F5176B"/>
    <w:rsid w:val="00F517E9"/>
    <w:rsid w:val="00F518F6"/>
    <w:rsid w:val="00F52C13"/>
    <w:rsid w:val="00F5329A"/>
    <w:rsid w:val="00F53343"/>
    <w:rsid w:val="00F535BB"/>
    <w:rsid w:val="00F53660"/>
    <w:rsid w:val="00F5456D"/>
    <w:rsid w:val="00F54810"/>
    <w:rsid w:val="00F550B4"/>
    <w:rsid w:val="00F55BC1"/>
    <w:rsid w:val="00F55C0A"/>
    <w:rsid w:val="00F55E73"/>
    <w:rsid w:val="00F56076"/>
    <w:rsid w:val="00F56DA3"/>
    <w:rsid w:val="00F56DB4"/>
    <w:rsid w:val="00F573CD"/>
    <w:rsid w:val="00F575DF"/>
    <w:rsid w:val="00F57F57"/>
    <w:rsid w:val="00F6052B"/>
    <w:rsid w:val="00F61D45"/>
    <w:rsid w:val="00F62840"/>
    <w:rsid w:val="00F62978"/>
    <w:rsid w:val="00F62BFF"/>
    <w:rsid w:val="00F63002"/>
    <w:rsid w:val="00F6317E"/>
    <w:rsid w:val="00F647CB"/>
    <w:rsid w:val="00F64843"/>
    <w:rsid w:val="00F65536"/>
    <w:rsid w:val="00F65558"/>
    <w:rsid w:val="00F6591F"/>
    <w:rsid w:val="00F65CC6"/>
    <w:rsid w:val="00F66CB7"/>
    <w:rsid w:val="00F66F75"/>
    <w:rsid w:val="00F67B10"/>
    <w:rsid w:val="00F701D2"/>
    <w:rsid w:val="00F70408"/>
    <w:rsid w:val="00F70D39"/>
    <w:rsid w:val="00F71EA9"/>
    <w:rsid w:val="00F722ED"/>
    <w:rsid w:val="00F7286D"/>
    <w:rsid w:val="00F734F4"/>
    <w:rsid w:val="00F735BF"/>
    <w:rsid w:val="00F738F0"/>
    <w:rsid w:val="00F74BAF"/>
    <w:rsid w:val="00F75227"/>
    <w:rsid w:val="00F75983"/>
    <w:rsid w:val="00F75AD4"/>
    <w:rsid w:val="00F75C80"/>
    <w:rsid w:val="00F77F16"/>
    <w:rsid w:val="00F8076A"/>
    <w:rsid w:val="00F80F42"/>
    <w:rsid w:val="00F811CA"/>
    <w:rsid w:val="00F813F2"/>
    <w:rsid w:val="00F8180F"/>
    <w:rsid w:val="00F8181B"/>
    <w:rsid w:val="00F81ADC"/>
    <w:rsid w:val="00F81E3E"/>
    <w:rsid w:val="00F81F93"/>
    <w:rsid w:val="00F82488"/>
    <w:rsid w:val="00F825FD"/>
    <w:rsid w:val="00F82856"/>
    <w:rsid w:val="00F82B9C"/>
    <w:rsid w:val="00F82DEB"/>
    <w:rsid w:val="00F83016"/>
    <w:rsid w:val="00F8336B"/>
    <w:rsid w:val="00F84329"/>
    <w:rsid w:val="00F84FFC"/>
    <w:rsid w:val="00F85132"/>
    <w:rsid w:val="00F85376"/>
    <w:rsid w:val="00F859DF"/>
    <w:rsid w:val="00F867B3"/>
    <w:rsid w:val="00F87A06"/>
    <w:rsid w:val="00F87D7A"/>
    <w:rsid w:val="00F90C3C"/>
    <w:rsid w:val="00F90E4D"/>
    <w:rsid w:val="00F91730"/>
    <w:rsid w:val="00F919E7"/>
    <w:rsid w:val="00F91AAF"/>
    <w:rsid w:val="00F94DBB"/>
    <w:rsid w:val="00F94F6D"/>
    <w:rsid w:val="00F95024"/>
    <w:rsid w:val="00F95085"/>
    <w:rsid w:val="00F9662B"/>
    <w:rsid w:val="00F96A9B"/>
    <w:rsid w:val="00F96DF4"/>
    <w:rsid w:val="00FA1DC7"/>
    <w:rsid w:val="00FA2322"/>
    <w:rsid w:val="00FA2BEC"/>
    <w:rsid w:val="00FA2CC9"/>
    <w:rsid w:val="00FA2DD9"/>
    <w:rsid w:val="00FA323D"/>
    <w:rsid w:val="00FA3335"/>
    <w:rsid w:val="00FA358C"/>
    <w:rsid w:val="00FA430E"/>
    <w:rsid w:val="00FA53AC"/>
    <w:rsid w:val="00FA5468"/>
    <w:rsid w:val="00FA6C45"/>
    <w:rsid w:val="00FA74D9"/>
    <w:rsid w:val="00FA7D1E"/>
    <w:rsid w:val="00FB0326"/>
    <w:rsid w:val="00FB04C5"/>
    <w:rsid w:val="00FB052F"/>
    <w:rsid w:val="00FB12D0"/>
    <w:rsid w:val="00FB2697"/>
    <w:rsid w:val="00FB290F"/>
    <w:rsid w:val="00FB2BD2"/>
    <w:rsid w:val="00FB32D8"/>
    <w:rsid w:val="00FB34BA"/>
    <w:rsid w:val="00FB3789"/>
    <w:rsid w:val="00FB4631"/>
    <w:rsid w:val="00FB479F"/>
    <w:rsid w:val="00FB47BB"/>
    <w:rsid w:val="00FB47CA"/>
    <w:rsid w:val="00FB5181"/>
    <w:rsid w:val="00FB5D58"/>
    <w:rsid w:val="00FB70FD"/>
    <w:rsid w:val="00FB710E"/>
    <w:rsid w:val="00FB7995"/>
    <w:rsid w:val="00FB7A09"/>
    <w:rsid w:val="00FB7CE2"/>
    <w:rsid w:val="00FC0B3C"/>
    <w:rsid w:val="00FC241E"/>
    <w:rsid w:val="00FC2B3B"/>
    <w:rsid w:val="00FC4240"/>
    <w:rsid w:val="00FC4395"/>
    <w:rsid w:val="00FC44BB"/>
    <w:rsid w:val="00FC53C9"/>
    <w:rsid w:val="00FC54CF"/>
    <w:rsid w:val="00FC57FE"/>
    <w:rsid w:val="00FC63FE"/>
    <w:rsid w:val="00FC7E91"/>
    <w:rsid w:val="00FD0050"/>
    <w:rsid w:val="00FD021B"/>
    <w:rsid w:val="00FD0DBB"/>
    <w:rsid w:val="00FD1188"/>
    <w:rsid w:val="00FD1CA7"/>
    <w:rsid w:val="00FD23EC"/>
    <w:rsid w:val="00FD2581"/>
    <w:rsid w:val="00FD30EA"/>
    <w:rsid w:val="00FD3273"/>
    <w:rsid w:val="00FD3281"/>
    <w:rsid w:val="00FD329A"/>
    <w:rsid w:val="00FD32ED"/>
    <w:rsid w:val="00FD4167"/>
    <w:rsid w:val="00FD4AEF"/>
    <w:rsid w:val="00FD5D62"/>
    <w:rsid w:val="00FD5FEE"/>
    <w:rsid w:val="00FD69D1"/>
    <w:rsid w:val="00FD6B90"/>
    <w:rsid w:val="00FD6D32"/>
    <w:rsid w:val="00FD6E10"/>
    <w:rsid w:val="00FD6EFD"/>
    <w:rsid w:val="00FD7286"/>
    <w:rsid w:val="00FE07B6"/>
    <w:rsid w:val="00FE08E7"/>
    <w:rsid w:val="00FE1297"/>
    <w:rsid w:val="00FE223B"/>
    <w:rsid w:val="00FE2EE3"/>
    <w:rsid w:val="00FE3447"/>
    <w:rsid w:val="00FE374D"/>
    <w:rsid w:val="00FE3CA9"/>
    <w:rsid w:val="00FE3D69"/>
    <w:rsid w:val="00FE495E"/>
    <w:rsid w:val="00FE4C08"/>
    <w:rsid w:val="00FE538E"/>
    <w:rsid w:val="00FE5817"/>
    <w:rsid w:val="00FE6D25"/>
    <w:rsid w:val="00FE744A"/>
    <w:rsid w:val="00FE7E84"/>
    <w:rsid w:val="00FF01D3"/>
    <w:rsid w:val="00FF07D2"/>
    <w:rsid w:val="00FF07D8"/>
    <w:rsid w:val="00FF3DF7"/>
    <w:rsid w:val="00FF590F"/>
    <w:rsid w:val="00FF6C3D"/>
    <w:rsid w:val="00FF6D01"/>
    <w:rsid w:val="00FF7175"/>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BF6"/>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871BF6"/>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871BF6"/>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871BF6"/>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871BF6"/>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871BF6"/>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871BF6"/>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871BF6"/>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871BF6"/>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871BF6"/>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871BF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71BF6"/>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71BF6"/>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871BF6"/>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871BF6"/>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871BF6"/>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871BF6"/>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871BF6"/>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871BF6"/>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871BF6"/>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871BF6"/>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871BF6"/>
    <w:rPr>
      <w:rFonts w:cs="Times New Roman"/>
      <w:color w:val="0000FF"/>
      <w:u w:val="single"/>
    </w:rPr>
  </w:style>
  <w:style w:type="character" w:styleId="FollowedHyperlink">
    <w:name w:val="FollowedHyperlink"/>
    <w:basedOn w:val="DefaultParagraphFont"/>
    <w:uiPriority w:val="99"/>
    <w:rsid w:val="00871BF6"/>
    <w:rPr>
      <w:rFonts w:cs="Times New Roman"/>
      <w:color w:val="606420"/>
      <w:u w:val="single"/>
    </w:rPr>
  </w:style>
  <w:style w:type="character" w:styleId="PageNumber">
    <w:name w:val="page number"/>
    <w:basedOn w:val="DefaultParagraphFont"/>
    <w:uiPriority w:val="99"/>
    <w:rsid w:val="00871BF6"/>
    <w:rPr>
      <w:rFonts w:cs="Times New Roman"/>
    </w:rPr>
  </w:style>
  <w:style w:type="character" w:styleId="UnresolvedMention">
    <w:name w:val="Unresolved Mention"/>
    <w:basedOn w:val="DefaultParagraphFont"/>
    <w:uiPriority w:val="99"/>
    <w:semiHidden/>
    <w:unhideWhenUsed/>
    <w:rsid w:val="00871BF6"/>
    <w:rPr>
      <w:color w:val="808080"/>
      <w:shd w:val="clear" w:color="auto" w:fill="E6E6E6"/>
    </w:rPr>
  </w:style>
  <w:style w:type="paragraph" w:customStyle="1" w:styleId="StyleGuideSubsection">
    <w:name w:val="Style Guide Subsection"/>
    <w:basedOn w:val="StyleGuideSection"/>
    <w:next w:val="Normal"/>
    <w:autoRedefine/>
    <w:qFormat/>
    <w:rsid w:val="00871BF6"/>
    <w:pPr>
      <w:pBdr>
        <w:top w:val="none" w:sz="0" w:space="0" w:color="auto"/>
      </w:pBdr>
    </w:pPr>
    <w:rPr>
      <w:smallCaps/>
      <w:sz w:val="24"/>
    </w:rPr>
  </w:style>
  <w:style w:type="paragraph" w:customStyle="1" w:styleId="Command">
    <w:name w:val="Command"/>
    <w:basedOn w:val="Normal"/>
    <w:link w:val="CommandChar"/>
    <w:qFormat/>
    <w:rsid w:val="00871BF6"/>
    <w:pPr>
      <w:spacing w:line="240" w:lineRule="auto"/>
      <w:ind w:left="284"/>
    </w:pPr>
    <w:rPr>
      <w:rFonts w:ascii="Courier New" w:hAnsi="Courier New"/>
      <w:sz w:val="20"/>
    </w:rPr>
  </w:style>
  <w:style w:type="paragraph" w:customStyle="1" w:styleId="CodeHeading">
    <w:name w:val="Code Heading"/>
    <w:basedOn w:val="Normal"/>
    <w:uiPriority w:val="99"/>
    <w:rsid w:val="00871BF6"/>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871BF6"/>
    <w:pPr>
      <w:jc w:val="both"/>
    </w:pPr>
    <w:rPr>
      <w:rFonts w:ascii="Courier New" w:hAnsi="Courier New"/>
      <w:noProof/>
      <w:sz w:val="20"/>
    </w:rPr>
  </w:style>
  <w:style w:type="character" w:styleId="PlaceholderText">
    <w:name w:val="Placeholder Text"/>
    <w:basedOn w:val="DefaultParagraphFont"/>
    <w:uiPriority w:val="99"/>
    <w:semiHidden/>
    <w:rsid w:val="00871BF6"/>
    <w:rPr>
      <w:color w:val="808080"/>
    </w:rPr>
  </w:style>
  <w:style w:type="paragraph" w:styleId="HTMLPreformatted">
    <w:name w:val="HTML Preformatted"/>
    <w:basedOn w:val="Normal"/>
    <w:link w:val="HTMLPreformattedChar"/>
    <w:uiPriority w:val="99"/>
    <w:semiHidden/>
    <w:unhideWhenUsed/>
    <w:rsid w:val="00871B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871BF6"/>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871BF6"/>
    <w:rPr>
      <w:b/>
    </w:rPr>
  </w:style>
  <w:style w:type="numbering" w:customStyle="1" w:styleId="KennysListStyles">
    <w:name w:val="KennysListStyles"/>
    <w:uiPriority w:val="99"/>
    <w:rsid w:val="00871BF6"/>
    <w:pPr>
      <w:numPr>
        <w:numId w:val="1"/>
      </w:numPr>
    </w:pPr>
  </w:style>
  <w:style w:type="paragraph" w:customStyle="1" w:styleId="Question">
    <w:name w:val="Question"/>
    <w:basedOn w:val="Normal"/>
    <w:next w:val="Answer"/>
    <w:qFormat/>
    <w:rsid w:val="00871BF6"/>
    <w:rPr>
      <w:b/>
    </w:rPr>
  </w:style>
  <w:style w:type="paragraph" w:customStyle="1" w:styleId="Answer">
    <w:name w:val="Answer"/>
    <w:basedOn w:val="Normal"/>
    <w:qFormat/>
    <w:rsid w:val="00871BF6"/>
    <w:pPr>
      <w:spacing w:line="240" w:lineRule="auto"/>
    </w:pPr>
    <w:rPr>
      <w:i/>
    </w:rPr>
  </w:style>
  <w:style w:type="paragraph" w:customStyle="1" w:styleId="ChapterHeading">
    <w:name w:val="Chapter Heading"/>
    <w:basedOn w:val="Heading1"/>
    <w:qFormat/>
    <w:rsid w:val="00871BF6"/>
    <w:pPr>
      <w:numPr>
        <w:numId w:val="6"/>
      </w:numPr>
      <w:spacing w:before="200" w:after="100"/>
      <w:ind w:left="357" w:hanging="357"/>
    </w:pPr>
    <w:rPr>
      <w:sz w:val="40"/>
    </w:rPr>
  </w:style>
  <w:style w:type="table" w:styleId="TableGrid">
    <w:name w:val="Table Grid"/>
    <w:basedOn w:val="TableNormal"/>
    <w:uiPriority w:val="59"/>
    <w:rsid w:val="00871B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871BF6"/>
    <w:pPr>
      <w:numPr>
        <w:numId w:val="2"/>
      </w:numPr>
    </w:pPr>
  </w:style>
  <w:style w:type="paragraph" w:customStyle="1" w:styleId="QuestionSection">
    <w:name w:val="Question Section"/>
    <w:basedOn w:val="Heading2"/>
    <w:qFormat/>
    <w:rsid w:val="00871BF6"/>
    <w:rPr>
      <w:b/>
      <w:color w:val="403152" w:themeColor="accent4" w:themeShade="80"/>
    </w:rPr>
  </w:style>
  <w:style w:type="paragraph" w:customStyle="1" w:styleId="TableCaption">
    <w:name w:val="Table Caption"/>
    <w:basedOn w:val="Normal"/>
    <w:qFormat/>
    <w:rsid w:val="00871BF6"/>
    <w:rPr>
      <w:smallCaps/>
    </w:rPr>
  </w:style>
  <w:style w:type="paragraph" w:customStyle="1" w:styleId="SourceCodeCaption">
    <w:name w:val="Source Code Caption"/>
    <w:basedOn w:val="Normal"/>
    <w:rsid w:val="00871BF6"/>
    <w:pPr>
      <w:spacing w:after="0" w:line="240" w:lineRule="auto"/>
    </w:pPr>
    <w:rPr>
      <w:rFonts w:ascii="Arial" w:hAnsi="Arial"/>
      <w:noProof/>
    </w:rPr>
  </w:style>
  <w:style w:type="paragraph" w:customStyle="1" w:styleId="CodeListing">
    <w:name w:val="Code Listing"/>
    <w:basedOn w:val="Normal"/>
    <w:qFormat/>
    <w:rsid w:val="00871BF6"/>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871BF6"/>
    <w:pPr>
      <w:spacing w:before="120"/>
      <w:ind w:left="720" w:right="720"/>
      <w:jc w:val="center"/>
    </w:pPr>
    <w:rPr>
      <w:i/>
      <w:iCs/>
    </w:rPr>
  </w:style>
  <w:style w:type="character" w:customStyle="1" w:styleId="QuoteChar">
    <w:name w:val="Quote Char"/>
    <w:basedOn w:val="DefaultParagraphFont"/>
    <w:link w:val="Quote"/>
    <w:uiPriority w:val="29"/>
    <w:rsid w:val="00871BF6"/>
    <w:rPr>
      <w:rFonts w:eastAsiaTheme="minorEastAsia"/>
      <w:i/>
      <w:iCs/>
      <w:color w:val="000000" w:themeColor="text1"/>
      <w:sz w:val="24"/>
      <w:lang w:eastAsia="en-GB"/>
    </w:rPr>
  </w:style>
  <w:style w:type="paragraph" w:styleId="Caption">
    <w:name w:val="caption"/>
    <w:basedOn w:val="Normal"/>
    <w:next w:val="Normal"/>
    <w:uiPriority w:val="35"/>
    <w:unhideWhenUsed/>
    <w:qFormat/>
    <w:rsid w:val="00871BF6"/>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871BF6"/>
    <w:rPr>
      <w:b/>
      <w:smallCaps/>
    </w:rPr>
  </w:style>
  <w:style w:type="paragraph" w:customStyle="1" w:styleId="NumberedList">
    <w:name w:val="Numbered List"/>
    <w:basedOn w:val="Normal"/>
    <w:qFormat/>
    <w:rsid w:val="00871BF6"/>
    <w:pPr>
      <w:numPr>
        <w:numId w:val="3"/>
      </w:numPr>
      <w:contextualSpacing/>
    </w:pPr>
    <w:rPr>
      <w:b/>
      <w:i/>
    </w:rPr>
  </w:style>
  <w:style w:type="paragraph" w:customStyle="1" w:styleId="ListNumberHeader">
    <w:name w:val="List Number Header"/>
    <w:basedOn w:val="Normal"/>
    <w:next w:val="ListNumber"/>
    <w:qFormat/>
    <w:rsid w:val="00871BF6"/>
    <w:pPr>
      <w:ind w:left="357" w:hanging="357"/>
      <w:contextualSpacing/>
    </w:pPr>
    <w:rPr>
      <w:b/>
      <w:smallCaps/>
    </w:rPr>
  </w:style>
  <w:style w:type="paragraph" w:styleId="ListBullet">
    <w:name w:val="List Bullet"/>
    <w:basedOn w:val="Normal"/>
    <w:uiPriority w:val="99"/>
    <w:unhideWhenUsed/>
    <w:rsid w:val="00871BF6"/>
    <w:pPr>
      <w:numPr>
        <w:numId w:val="4"/>
      </w:numPr>
      <w:contextualSpacing/>
    </w:pPr>
  </w:style>
  <w:style w:type="paragraph" w:customStyle="1" w:styleId="NumberedBullet">
    <w:name w:val="Numbered Bullet"/>
    <w:basedOn w:val="NumberedList"/>
    <w:rsid w:val="00871BF6"/>
  </w:style>
  <w:style w:type="paragraph" w:styleId="ListNumber">
    <w:name w:val="List Number"/>
    <w:basedOn w:val="Normal"/>
    <w:uiPriority w:val="99"/>
    <w:unhideWhenUsed/>
    <w:rsid w:val="00871BF6"/>
    <w:pPr>
      <w:numPr>
        <w:numId w:val="5"/>
      </w:numPr>
      <w:contextualSpacing/>
    </w:pPr>
  </w:style>
  <w:style w:type="table" w:customStyle="1" w:styleId="RowAndColumnStyle">
    <w:name w:val="RowAndColumnStyle"/>
    <w:basedOn w:val="TableNormal"/>
    <w:uiPriority w:val="99"/>
    <w:rsid w:val="00871BF6"/>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871BF6"/>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871BF6"/>
    <w:rPr>
      <w:rFonts w:eastAsiaTheme="minorEastAsia"/>
      <w:lang w:eastAsia="en-GB"/>
    </w:rPr>
    <w:tblPr/>
  </w:style>
  <w:style w:type="paragraph" w:customStyle="1" w:styleId="CommandOutput">
    <w:name w:val="Command Output"/>
    <w:basedOn w:val="Normal"/>
    <w:qFormat/>
    <w:rsid w:val="00871BF6"/>
    <w:pPr>
      <w:spacing w:after="0" w:line="240" w:lineRule="auto"/>
      <w:ind w:left="284"/>
    </w:pPr>
    <w:rPr>
      <w:rFonts w:ascii="Courier New" w:hAnsi="Courier New"/>
      <w:noProof/>
      <w:sz w:val="20"/>
    </w:rPr>
  </w:style>
  <w:style w:type="character" w:styleId="Emphasis">
    <w:name w:val="Emphasis"/>
    <w:basedOn w:val="DefaultParagraphFont"/>
    <w:uiPriority w:val="20"/>
    <w:qFormat/>
    <w:rsid w:val="00871BF6"/>
    <w:rPr>
      <w:i/>
      <w:iCs/>
    </w:rPr>
  </w:style>
  <w:style w:type="character" w:styleId="IntenseEmphasis">
    <w:name w:val="Intense Emphasis"/>
    <w:basedOn w:val="DefaultParagraphFont"/>
    <w:uiPriority w:val="21"/>
    <w:qFormat/>
    <w:rsid w:val="00871BF6"/>
    <w:rPr>
      <w:b w:val="0"/>
      <w:bCs w:val="0"/>
      <w:i/>
      <w:iCs/>
      <w:color w:val="00B0F0" w:themeColor="accent1"/>
    </w:rPr>
  </w:style>
  <w:style w:type="paragraph" w:customStyle="1" w:styleId="Intro">
    <w:name w:val="Intro"/>
    <w:basedOn w:val="Normal"/>
    <w:next w:val="Normal"/>
    <w:qFormat/>
    <w:rsid w:val="00871BF6"/>
    <w:pPr>
      <w:spacing w:before="240"/>
    </w:pPr>
    <w:rPr>
      <w:sz w:val="28"/>
      <w:lang w:eastAsia="fi-FI"/>
    </w:rPr>
  </w:style>
  <w:style w:type="paragraph" w:customStyle="1" w:styleId="StyleGuideSection">
    <w:name w:val="Style Guide Section"/>
    <w:basedOn w:val="Normal"/>
    <w:next w:val="Normal"/>
    <w:autoRedefine/>
    <w:qFormat/>
    <w:rsid w:val="00871BF6"/>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871BF6"/>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871BF6"/>
    <w:rPr>
      <w:rFonts w:eastAsiaTheme="minorEastAsia"/>
      <w:color w:val="31378B" w:themeColor="text2"/>
      <w:sz w:val="32"/>
      <w:lang w:eastAsia="en-GB"/>
    </w:rPr>
  </w:style>
  <w:style w:type="paragraph" w:styleId="Footer">
    <w:name w:val="footer"/>
    <w:basedOn w:val="Normal"/>
    <w:link w:val="FooterChar"/>
    <w:uiPriority w:val="99"/>
    <w:unhideWhenUsed/>
    <w:rsid w:val="00871B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BF6"/>
    <w:rPr>
      <w:rFonts w:eastAsiaTheme="minorEastAsia"/>
      <w:color w:val="000000" w:themeColor="text1"/>
      <w:sz w:val="24"/>
      <w:lang w:eastAsia="en-GB"/>
    </w:rPr>
  </w:style>
  <w:style w:type="paragraph" w:customStyle="1" w:styleId="QuestionSubSection">
    <w:name w:val="Question Sub Section"/>
    <w:basedOn w:val="Heading3"/>
    <w:qFormat/>
    <w:rsid w:val="00871BF6"/>
    <w:rPr>
      <w:smallCaps/>
    </w:rPr>
  </w:style>
  <w:style w:type="paragraph" w:customStyle="1" w:styleId="TableCellNormal">
    <w:name w:val="Table Cell Normal"/>
    <w:basedOn w:val="Normal"/>
    <w:qFormat/>
    <w:rsid w:val="00871BF6"/>
    <w:pPr>
      <w:spacing w:before="120" w:after="120" w:line="240" w:lineRule="auto"/>
    </w:pPr>
  </w:style>
  <w:style w:type="paragraph" w:customStyle="1" w:styleId="Strong1">
    <w:name w:val="Strong1"/>
    <w:basedOn w:val="Normal"/>
    <w:next w:val="BodyText"/>
    <w:link w:val="strongChar"/>
    <w:qFormat/>
    <w:rsid w:val="00871BF6"/>
    <w:rPr>
      <w:b/>
      <w:lang w:eastAsia="fi-FI"/>
    </w:rPr>
  </w:style>
  <w:style w:type="paragraph" w:customStyle="1" w:styleId="Emphasis1">
    <w:name w:val="Emphasis1"/>
    <w:basedOn w:val="Normal"/>
    <w:next w:val="BodyText"/>
    <w:link w:val="emphasisChar"/>
    <w:qFormat/>
    <w:rsid w:val="00871BF6"/>
    <w:rPr>
      <w:i/>
      <w:lang w:eastAsia="fi-FI"/>
    </w:rPr>
  </w:style>
  <w:style w:type="paragraph" w:styleId="BodyText">
    <w:name w:val="Body Text"/>
    <w:aliases w:val="b"/>
    <w:basedOn w:val="Normal"/>
    <w:link w:val="BodyTextChar"/>
    <w:unhideWhenUsed/>
    <w:rsid w:val="00871BF6"/>
    <w:pPr>
      <w:spacing w:after="120"/>
    </w:pPr>
  </w:style>
  <w:style w:type="character" w:customStyle="1" w:styleId="BodyTextChar">
    <w:name w:val="Body Text Char"/>
    <w:aliases w:val="b Char"/>
    <w:basedOn w:val="DefaultParagraphFont"/>
    <w:link w:val="BodyText"/>
    <w:rsid w:val="00871BF6"/>
    <w:rPr>
      <w:rFonts w:eastAsiaTheme="minorEastAsia"/>
      <w:color w:val="000000" w:themeColor="text1"/>
      <w:sz w:val="24"/>
      <w:lang w:eastAsia="en-GB"/>
    </w:rPr>
  </w:style>
  <w:style w:type="character" w:customStyle="1" w:styleId="strongChar">
    <w:name w:val="strong Char"/>
    <w:basedOn w:val="DefaultParagraphFont"/>
    <w:link w:val="Strong1"/>
    <w:rsid w:val="00871BF6"/>
    <w:rPr>
      <w:rFonts w:eastAsiaTheme="minorEastAsia"/>
      <w:b/>
      <w:color w:val="000000" w:themeColor="text1"/>
      <w:sz w:val="24"/>
      <w:lang w:eastAsia="fi-FI"/>
    </w:rPr>
  </w:style>
  <w:style w:type="character" w:customStyle="1" w:styleId="PathChar">
    <w:name w:val="Path Char"/>
    <w:basedOn w:val="BodyTextChar"/>
    <w:link w:val="Path"/>
    <w:rsid w:val="00871BF6"/>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871BF6"/>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871BF6"/>
    <w:rPr>
      <w:i/>
      <w:iCs/>
    </w:rPr>
  </w:style>
  <w:style w:type="character" w:customStyle="1" w:styleId="CommandChar">
    <w:name w:val="Command Char"/>
    <w:basedOn w:val="DefaultParagraphFont"/>
    <w:link w:val="Command"/>
    <w:rsid w:val="00871BF6"/>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871BF6"/>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871BF6"/>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871BF6"/>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871BF6"/>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871BF6"/>
    <w:pPr>
      <w:numPr>
        <w:numId w:val="0"/>
      </w:numPr>
      <w:spacing w:after="0"/>
      <w:ind w:left="357" w:hanging="357"/>
      <w:jc w:val="right"/>
    </w:pPr>
    <w:rPr>
      <w:lang w:eastAsia="fi-FI"/>
    </w:rPr>
  </w:style>
  <w:style w:type="paragraph" w:customStyle="1" w:styleId="SubTitle">
    <w:name w:val="Sub Title"/>
    <w:basedOn w:val="Heading1"/>
    <w:qFormat/>
    <w:rsid w:val="00871BF6"/>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871BF6"/>
    <w:pPr>
      <w:spacing w:after="0"/>
      <w:ind w:left="924" w:hanging="357"/>
    </w:pPr>
  </w:style>
  <w:style w:type="paragraph" w:customStyle="1" w:styleId="a">
    <w:name w:val="`"/>
    <w:basedOn w:val="Normal"/>
    <w:qFormat/>
    <w:rsid w:val="00871BF6"/>
    <w:pPr>
      <w:pBdr>
        <w:bottom w:val="single" w:sz="4" w:space="1" w:color="auto"/>
      </w:pBdr>
    </w:pPr>
  </w:style>
  <w:style w:type="paragraph" w:customStyle="1" w:styleId="ContainsHeader">
    <w:name w:val="Contains Header"/>
    <w:basedOn w:val="ListBulletHeader"/>
    <w:qFormat/>
    <w:rsid w:val="00871BF6"/>
    <w:pPr>
      <w:pBdr>
        <w:top w:val="single" w:sz="4" w:space="12" w:color="auto"/>
      </w:pBdr>
      <w:spacing w:before="240" w:after="120"/>
    </w:pPr>
  </w:style>
  <w:style w:type="paragraph" w:customStyle="1" w:styleId="ContainsEnd">
    <w:name w:val="Contains End"/>
    <w:basedOn w:val="Normal"/>
    <w:qFormat/>
    <w:rsid w:val="00871BF6"/>
    <w:pPr>
      <w:pBdr>
        <w:bottom w:val="single" w:sz="4" w:space="1" w:color="auto"/>
      </w:pBdr>
      <w:spacing w:after="0" w:line="240" w:lineRule="auto"/>
    </w:pPr>
  </w:style>
  <w:style w:type="paragraph" w:customStyle="1" w:styleId="QuoteCallOut">
    <w:name w:val="Quote CallOut"/>
    <w:basedOn w:val="Normal"/>
    <w:qFormat/>
    <w:rsid w:val="00871BF6"/>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871BF6"/>
    <w:rPr>
      <w:b/>
      <w:smallCaps/>
    </w:rPr>
  </w:style>
  <w:style w:type="table" w:customStyle="1" w:styleId="SimpleDefinition">
    <w:name w:val="SimpleDefinition"/>
    <w:basedOn w:val="TableNormal"/>
    <w:uiPriority w:val="99"/>
    <w:rsid w:val="00871BF6"/>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871BF6"/>
    <w:pPr>
      <w:shd w:val="clear" w:color="auto" w:fill="FFFFFF" w:themeFill="background1"/>
      <w:spacing w:before="240"/>
      <w:ind w:left="238" w:right="238"/>
      <w:jc w:val="center"/>
    </w:pPr>
  </w:style>
  <w:style w:type="paragraph" w:customStyle="1" w:styleId="CaptionSubtle">
    <w:name w:val="Caption Subtle"/>
    <w:basedOn w:val="Caption"/>
    <w:next w:val="Normal"/>
    <w:qFormat/>
    <w:rsid w:val="00871BF6"/>
    <w:rPr>
      <w:i w:val="0"/>
      <w:color w:val="auto"/>
    </w:rPr>
  </w:style>
  <w:style w:type="paragraph" w:customStyle="1" w:styleId="TableHeader">
    <w:name w:val="Table Header"/>
    <w:basedOn w:val="ListBulletHeader"/>
    <w:qFormat/>
    <w:rsid w:val="00871BF6"/>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871BF6"/>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871BF6"/>
    <w:rPr>
      <w:color w:val="7F7F7F" w:themeColor="text1" w:themeTint="80"/>
    </w:rPr>
  </w:style>
  <w:style w:type="paragraph" w:customStyle="1" w:styleId="AppendiceSection">
    <w:name w:val="Appendice Section"/>
    <w:basedOn w:val="Normal"/>
    <w:next w:val="Heading1"/>
    <w:qFormat/>
    <w:rsid w:val="00871BF6"/>
    <w:rPr>
      <w:rFonts w:asciiTheme="majorHAnsi" w:hAnsiTheme="majorHAnsi"/>
      <w:color w:val="31378B" w:themeColor="text2"/>
      <w:sz w:val="32"/>
      <w:lang w:eastAsia="fi-FI"/>
    </w:rPr>
  </w:style>
  <w:style w:type="paragraph" w:customStyle="1" w:styleId="Appendice">
    <w:name w:val="Appendice"/>
    <w:basedOn w:val="Heading2"/>
    <w:qFormat/>
    <w:rsid w:val="00871BF6"/>
    <w:rPr>
      <w:sz w:val="28"/>
      <w:lang w:eastAsia="fi-FI"/>
    </w:rPr>
  </w:style>
  <w:style w:type="paragraph" w:customStyle="1" w:styleId="QuestionEsoteric">
    <w:name w:val="Question Esoteric"/>
    <w:basedOn w:val="Normal"/>
    <w:qFormat/>
    <w:rsid w:val="00871BF6"/>
    <w:rPr>
      <w:color w:val="4BACC6" w:themeColor="accent5"/>
    </w:rPr>
  </w:style>
  <w:style w:type="paragraph" w:customStyle="1" w:styleId="ToDoSection">
    <w:name w:val="ToDo Section"/>
    <w:basedOn w:val="Heading1"/>
    <w:qFormat/>
    <w:rsid w:val="00871BF6"/>
  </w:style>
  <w:style w:type="paragraph" w:customStyle="1" w:styleId="ToDoQuestionHeader">
    <w:name w:val="ToDo Question Header"/>
    <w:basedOn w:val="Question"/>
    <w:qFormat/>
    <w:rsid w:val="00871BF6"/>
  </w:style>
  <w:style w:type="paragraph" w:customStyle="1" w:styleId="ToDoDetails">
    <w:name w:val="ToDoDetails"/>
    <w:basedOn w:val="Normal"/>
    <w:qFormat/>
    <w:rsid w:val="00871BF6"/>
  </w:style>
  <w:style w:type="paragraph" w:customStyle="1" w:styleId="CodeExampleCode">
    <w:name w:val="Code Example Code"/>
    <w:basedOn w:val="Normal"/>
    <w:rsid w:val="00871BF6"/>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871BF6"/>
    <w:pPr>
      <w:spacing w:after="160" w:line="240" w:lineRule="auto"/>
    </w:pPr>
    <w:rPr>
      <w:b/>
      <w:color w:val="auto"/>
      <w:lang w:eastAsia="fi-FI"/>
    </w:rPr>
  </w:style>
  <w:style w:type="paragraph" w:customStyle="1" w:styleId="CodeExampleRuntime">
    <w:name w:val="Code Example Runtime"/>
    <w:basedOn w:val="Normal"/>
    <w:qFormat/>
    <w:rsid w:val="00871BF6"/>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871BF6"/>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871BF6"/>
  </w:style>
  <w:style w:type="paragraph" w:customStyle="1" w:styleId="questionsubsection2">
    <w:name w:val="question sub section 2"/>
    <w:basedOn w:val="Heading4"/>
    <w:qFormat/>
    <w:rsid w:val="00871BF6"/>
  </w:style>
  <w:style w:type="paragraph" w:customStyle="1" w:styleId="ListBulletHeader2">
    <w:name w:val="List Bullet Header 2"/>
    <w:basedOn w:val="Normal"/>
    <w:next w:val="ListBullet"/>
    <w:qFormat/>
    <w:rsid w:val="00871BF6"/>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871BF6"/>
    <w:rPr>
      <w:color w:val="31378B" w:themeColor="text2"/>
    </w:rPr>
  </w:style>
  <w:style w:type="character" w:customStyle="1" w:styleId="CodeExampleHeadingChar">
    <w:name w:val="Code Example Heading Char"/>
    <w:basedOn w:val="DefaultParagraphFont"/>
    <w:link w:val="CodeExampleHeading"/>
    <w:rsid w:val="00871BF6"/>
    <w:rPr>
      <w:rFonts w:eastAsiaTheme="minorEastAsia"/>
      <w:b/>
      <w:smallCaps/>
      <w:color w:val="31378B" w:themeColor="text2"/>
      <w:sz w:val="28"/>
      <w:lang w:eastAsia="fi-FI"/>
    </w:rPr>
  </w:style>
  <w:style w:type="character" w:customStyle="1" w:styleId="DefChar">
    <w:name w:val="Def Char"/>
    <w:basedOn w:val="CodeExampleHeadingChar"/>
    <w:link w:val="Def"/>
    <w:rsid w:val="00871BF6"/>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871BF6"/>
    <w:rPr>
      <w:color w:val="00B0F0" w:themeColor="accent1"/>
    </w:rPr>
  </w:style>
  <w:style w:type="paragraph" w:styleId="ListBullet5">
    <w:name w:val="List Bullet 5"/>
    <w:basedOn w:val="Normal"/>
    <w:uiPriority w:val="99"/>
    <w:semiHidden/>
    <w:unhideWhenUsed/>
    <w:rsid w:val="002D71AF"/>
    <w:pPr>
      <w:tabs>
        <w:tab w:val="num" w:pos="1492"/>
      </w:tabs>
      <w:ind w:left="1492" w:hanging="360"/>
      <w:contextualSpacing/>
    </w:pPr>
  </w:style>
  <w:style w:type="paragraph" w:customStyle="1" w:styleId="TutorialStepText">
    <w:name w:val="Tutorial Step Text"/>
    <w:basedOn w:val="Normal"/>
    <w:qFormat/>
    <w:rsid w:val="00871BF6"/>
    <w:pPr>
      <w:ind w:left="480"/>
    </w:pPr>
  </w:style>
  <w:style w:type="paragraph" w:customStyle="1" w:styleId="Keyword">
    <w:name w:val="Keyword"/>
    <w:basedOn w:val="Strong1"/>
    <w:link w:val="KeywordChar"/>
    <w:qFormat/>
    <w:rsid w:val="00871BF6"/>
    <w:rPr>
      <w:b w:val="0"/>
      <w:color w:val="31378B" w:themeColor="text2"/>
    </w:rPr>
  </w:style>
  <w:style w:type="character" w:customStyle="1" w:styleId="KeywordChar">
    <w:name w:val="Keyword Char"/>
    <w:basedOn w:val="strongChar"/>
    <w:link w:val="Keyword"/>
    <w:rsid w:val="00871BF6"/>
    <w:rPr>
      <w:rFonts w:eastAsiaTheme="minorEastAsia"/>
      <w:b w:val="0"/>
      <w:color w:val="31378B" w:themeColor="text2"/>
      <w:sz w:val="24"/>
      <w:lang w:eastAsia="fi-FI"/>
    </w:rPr>
  </w:style>
  <w:style w:type="paragraph" w:styleId="NoSpacing">
    <w:name w:val="No Spacing"/>
    <w:uiPriority w:val="1"/>
    <w:qFormat/>
    <w:rsid w:val="00783AE4"/>
    <w:pPr>
      <w:spacing w:after="0" w:line="240" w:lineRule="auto"/>
    </w:pPr>
    <w:rPr>
      <w:rFonts w:eastAsiaTheme="minorEastAsia"/>
      <w:color w:val="000000" w:themeColor="text1"/>
      <w:sz w:val="24"/>
      <w:lang w:eastAsia="en-GB"/>
    </w:rPr>
  </w:style>
  <w:style w:type="character" w:styleId="SmartLink">
    <w:name w:val="Smart Link"/>
    <w:basedOn w:val="DefaultParagraphFont"/>
    <w:uiPriority w:val="99"/>
    <w:unhideWhenUsed/>
    <w:rsid w:val="000D411F"/>
    <w:rPr>
      <w:color w:val="0000FF"/>
      <w:u w:val="single"/>
      <w:shd w:val="clear" w:color="auto" w:fill="F3F2F1"/>
    </w:rPr>
  </w:style>
  <w:style w:type="character" w:styleId="CommentReference">
    <w:name w:val="annotation reference"/>
    <w:basedOn w:val="DefaultParagraphFont"/>
    <w:uiPriority w:val="99"/>
    <w:semiHidden/>
    <w:unhideWhenUsed/>
    <w:rsid w:val="000F03F6"/>
    <w:rPr>
      <w:sz w:val="16"/>
      <w:szCs w:val="16"/>
    </w:rPr>
  </w:style>
  <w:style w:type="paragraph" w:styleId="CommentText">
    <w:name w:val="annotation text"/>
    <w:basedOn w:val="Normal"/>
    <w:link w:val="CommentTextChar"/>
    <w:uiPriority w:val="99"/>
    <w:semiHidden/>
    <w:unhideWhenUsed/>
    <w:rsid w:val="000F03F6"/>
    <w:pPr>
      <w:spacing w:line="240" w:lineRule="auto"/>
    </w:pPr>
    <w:rPr>
      <w:sz w:val="20"/>
      <w:szCs w:val="20"/>
    </w:rPr>
  </w:style>
  <w:style w:type="character" w:customStyle="1" w:styleId="CommentTextChar">
    <w:name w:val="Comment Text Char"/>
    <w:basedOn w:val="DefaultParagraphFont"/>
    <w:link w:val="CommentText"/>
    <w:uiPriority w:val="99"/>
    <w:semiHidden/>
    <w:rsid w:val="000F03F6"/>
    <w:rPr>
      <w:sz w:val="20"/>
      <w:szCs w:val="20"/>
    </w:rPr>
  </w:style>
  <w:style w:type="paragraph" w:styleId="CommentSubject">
    <w:name w:val="annotation subject"/>
    <w:basedOn w:val="CommentText"/>
    <w:next w:val="CommentText"/>
    <w:link w:val="CommentSubjectChar"/>
    <w:uiPriority w:val="99"/>
    <w:semiHidden/>
    <w:unhideWhenUsed/>
    <w:rsid w:val="000F03F6"/>
    <w:rPr>
      <w:b/>
      <w:bCs/>
    </w:rPr>
  </w:style>
  <w:style w:type="character" w:customStyle="1" w:styleId="CommentSubjectChar">
    <w:name w:val="Comment Subject Char"/>
    <w:basedOn w:val="CommentTextChar"/>
    <w:link w:val="CommentSubject"/>
    <w:uiPriority w:val="99"/>
    <w:semiHidden/>
    <w:rsid w:val="000F03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76948">
      <w:bodyDiv w:val="1"/>
      <w:marLeft w:val="0"/>
      <w:marRight w:val="0"/>
      <w:marTop w:val="0"/>
      <w:marBottom w:val="0"/>
      <w:divBdr>
        <w:top w:val="none" w:sz="0" w:space="0" w:color="auto"/>
        <w:left w:val="none" w:sz="0" w:space="0" w:color="auto"/>
        <w:bottom w:val="none" w:sz="0" w:space="0" w:color="auto"/>
        <w:right w:val="none" w:sz="0" w:space="0" w:color="auto"/>
      </w:divBdr>
      <w:divsChild>
        <w:div w:id="161971756">
          <w:marLeft w:val="0"/>
          <w:marRight w:val="0"/>
          <w:marTop w:val="0"/>
          <w:marBottom w:val="0"/>
          <w:divBdr>
            <w:top w:val="none" w:sz="0" w:space="0" w:color="auto"/>
            <w:left w:val="none" w:sz="0" w:space="0" w:color="auto"/>
            <w:bottom w:val="none" w:sz="0" w:space="0" w:color="auto"/>
            <w:right w:val="none" w:sz="0" w:space="0" w:color="auto"/>
          </w:divBdr>
          <w:divsChild>
            <w:div w:id="1935474703">
              <w:marLeft w:val="0"/>
              <w:marRight w:val="0"/>
              <w:marTop w:val="0"/>
              <w:marBottom w:val="0"/>
              <w:divBdr>
                <w:top w:val="none" w:sz="0" w:space="0" w:color="auto"/>
                <w:left w:val="none" w:sz="0" w:space="0" w:color="auto"/>
                <w:bottom w:val="none" w:sz="0" w:space="0" w:color="auto"/>
                <w:right w:val="none" w:sz="0" w:space="0" w:color="auto"/>
              </w:divBdr>
            </w:div>
            <w:div w:id="989093254">
              <w:marLeft w:val="0"/>
              <w:marRight w:val="0"/>
              <w:marTop w:val="0"/>
              <w:marBottom w:val="0"/>
              <w:divBdr>
                <w:top w:val="none" w:sz="0" w:space="0" w:color="auto"/>
                <w:left w:val="none" w:sz="0" w:space="0" w:color="auto"/>
                <w:bottom w:val="none" w:sz="0" w:space="0" w:color="auto"/>
                <w:right w:val="none" w:sz="0" w:space="0" w:color="auto"/>
              </w:divBdr>
            </w:div>
            <w:div w:id="83231649">
              <w:marLeft w:val="0"/>
              <w:marRight w:val="0"/>
              <w:marTop w:val="0"/>
              <w:marBottom w:val="0"/>
              <w:divBdr>
                <w:top w:val="none" w:sz="0" w:space="0" w:color="auto"/>
                <w:left w:val="none" w:sz="0" w:space="0" w:color="auto"/>
                <w:bottom w:val="none" w:sz="0" w:space="0" w:color="auto"/>
                <w:right w:val="none" w:sz="0" w:space="0" w:color="auto"/>
              </w:divBdr>
            </w:div>
            <w:div w:id="1048340234">
              <w:marLeft w:val="0"/>
              <w:marRight w:val="0"/>
              <w:marTop w:val="0"/>
              <w:marBottom w:val="0"/>
              <w:divBdr>
                <w:top w:val="none" w:sz="0" w:space="0" w:color="auto"/>
                <w:left w:val="none" w:sz="0" w:space="0" w:color="auto"/>
                <w:bottom w:val="none" w:sz="0" w:space="0" w:color="auto"/>
                <w:right w:val="none" w:sz="0" w:space="0" w:color="auto"/>
              </w:divBdr>
            </w:div>
            <w:div w:id="366218056">
              <w:marLeft w:val="0"/>
              <w:marRight w:val="0"/>
              <w:marTop w:val="0"/>
              <w:marBottom w:val="0"/>
              <w:divBdr>
                <w:top w:val="none" w:sz="0" w:space="0" w:color="auto"/>
                <w:left w:val="none" w:sz="0" w:space="0" w:color="auto"/>
                <w:bottom w:val="none" w:sz="0" w:space="0" w:color="auto"/>
                <w:right w:val="none" w:sz="0" w:space="0" w:color="auto"/>
              </w:divBdr>
            </w:div>
            <w:div w:id="1111434283">
              <w:marLeft w:val="0"/>
              <w:marRight w:val="0"/>
              <w:marTop w:val="0"/>
              <w:marBottom w:val="0"/>
              <w:divBdr>
                <w:top w:val="none" w:sz="0" w:space="0" w:color="auto"/>
                <w:left w:val="none" w:sz="0" w:space="0" w:color="auto"/>
                <w:bottom w:val="none" w:sz="0" w:space="0" w:color="auto"/>
                <w:right w:val="none" w:sz="0" w:space="0" w:color="auto"/>
              </w:divBdr>
            </w:div>
            <w:div w:id="1016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81342854">
      <w:bodyDiv w:val="1"/>
      <w:marLeft w:val="0"/>
      <w:marRight w:val="0"/>
      <w:marTop w:val="0"/>
      <w:marBottom w:val="0"/>
      <w:divBdr>
        <w:top w:val="none" w:sz="0" w:space="0" w:color="auto"/>
        <w:left w:val="none" w:sz="0" w:space="0" w:color="auto"/>
        <w:bottom w:val="none" w:sz="0" w:space="0" w:color="auto"/>
        <w:right w:val="none" w:sz="0" w:space="0" w:color="auto"/>
      </w:divBdr>
      <w:divsChild>
        <w:div w:id="984972495">
          <w:marLeft w:val="0"/>
          <w:marRight w:val="0"/>
          <w:marTop w:val="0"/>
          <w:marBottom w:val="0"/>
          <w:divBdr>
            <w:top w:val="none" w:sz="0" w:space="0" w:color="auto"/>
            <w:left w:val="none" w:sz="0" w:space="0" w:color="auto"/>
            <w:bottom w:val="none" w:sz="0" w:space="0" w:color="auto"/>
            <w:right w:val="none" w:sz="0" w:space="0" w:color="auto"/>
          </w:divBdr>
          <w:divsChild>
            <w:div w:id="17454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120958255">
      <w:bodyDiv w:val="1"/>
      <w:marLeft w:val="0"/>
      <w:marRight w:val="0"/>
      <w:marTop w:val="0"/>
      <w:marBottom w:val="0"/>
      <w:divBdr>
        <w:top w:val="none" w:sz="0" w:space="0" w:color="auto"/>
        <w:left w:val="none" w:sz="0" w:space="0" w:color="auto"/>
        <w:bottom w:val="none" w:sz="0" w:space="0" w:color="auto"/>
        <w:right w:val="none" w:sz="0" w:space="0" w:color="auto"/>
      </w:divBdr>
      <w:divsChild>
        <w:div w:id="731775458">
          <w:marLeft w:val="0"/>
          <w:marRight w:val="0"/>
          <w:marTop w:val="0"/>
          <w:marBottom w:val="0"/>
          <w:divBdr>
            <w:top w:val="none" w:sz="0" w:space="0" w:color="auto"/>
            <w:left w:val="none" w:sz="0" w:space="0" w:color="auto"/>
            <w:bottom w:val="none" w:sz="0" w:space="0" w:color="auto"/>
            <w:right w:val="none" w:sz="0" w:space="0" w:color="auto"/>
          </w:divBdr>
          <w:divsChild>
            <w:div w:id="16026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kennyrnwilson/dotnetcorebasics/src/master/5.%20Logging/" TargetMode="External"/><Relationship Id="rId18" Type="http://schemas.openxmlformats.org/officeDocument/2006/relationships/image" Target="media/image2.png"/><Relationship Id="rId26" Type="http://schemas.openxmlformats.org/officeDocument/2006/relationships/hyperlink" Target="https://bitbucket.org/kennyrnwilson/aspdotnetcorebasics/src/master/middleware/3.%20AuthenticationAndAuthorization/" TargetMode="External"/><Relationship Id="rId39" Type="http://schemas.openxmlformats.org/officeDocument/2006/relationships/hyperlink" Target="https://bitbucket.org/kennyrnwilson/aspdotnetcorebasics/src/master/security/03%20Authenticate%20Negotiate/" TargetMode="External"/><Relationship Id="rId21" Type="http://schemas.openxmlformats.org/officeDocument/2006/relationships/hyperlink" Target="https://bitbucket.org/kennyrnwilson/aspdotnetcorebasics/src/master/hostingmodels/4.%20IIS%20Out%20Of%20Process/" TargetMode="External"/><Relationship Id="rId34" Type="http://schemas.openxmlformats.org/officeDocument/2006/relationships/image" Target="media/image11.png"/><Relationship Id="rId42" Type="http://schemas.openxmlformats.org/officeDocument/2006/relationships/hyperlink" Target="https://kennyrnwilson.github.io/notes/web/keycloak/keycloak.pdf" TargetMode="External"/><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6.png"/><Relationship Id="rId11" Type="http://schemas.openxmlformats.org/officeDocument/2006/relationships/hyperlink" Target="https://bitbucket.org/kennyrnwilson/dotnetcorebasics/src/master/2.%20GenericHost/" TargetMode="External"/><Relationship Id="rId24" Type="http://schemas.openxmlformats.org/officeDocument/2006/relationships/hyperlink" Target="https://bitbucket.org/kennyrnwilson/aspdotnetcorebasics/src/master/middleware/1.%20Routing/" TargetMode="External"/><Relationship Id="rId32" Type="http://schemas.openxmlformats.org/officeDocument/2006/relationships/image" Target="media/image9.png"/><Relationship Id="rId37" Type="http://schemas.openxmlformats.org/officeDocument/2006/relationships/hyperlink" Target="http://localhost:5000/api/hello/message" TargetMode="External"/><Relationship Id="rId40" Type="http://schemas.openxmlformats.org/officeDocument/2006/relationships/hyperlink" Target="http://localhost:5000/api/hello/message" TargetMode="External"/><Relationship Id="rId45" Type="http://schemas.openxmlformats.org/officeDocument/2006/relationships/hyperlink" Target="https://docs.microsoft.com/en-us/archive/msdn-magazine/2018/january/csharp-all-about-span-exploring-a-new-net-mainstay"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bitbucket.org/kennyrnwilson/dotnetcorebasics/src/master/1.%20CommandLineApp/" TargetMode="External"/><Relationship Id="rId19" Type="http://schemas.openxmlformats.org/officeDocument/2006/relationships/hyperlink" Target="https://bitbucket.org/kennyrnwilson/aspdotnetcorebasics/src/master/hostingmodels/3.%20IIS%20In%20Process/" TargetMode="External"/><Relationship Id="rId31" Type="http://schemas.openxmlformats.org/officeDocument/2006/relationships/image" Target="media/image8.png"/><Relationship Id="rId44" Type="http://schemas.openxmlformats.org/officeDocument/2006/relationships/image" Target="media/image14.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bitbucket.org/kennyrnwilson/dotnetcorebasics/src/master/2.%20GenericHost/" TargetMode="External"/><Relationship Id="rId14" Type="http://schemas.openxmlformats.org/officeDocument/2006/relationships/hyperlink" Target="https://bitbucket.org/kennyrnwilson/dotnetcorebasics/src/master/6.%20Serilog/"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3.png"/><Relationship Id="rId48" Type="http://schemas.openxmlformats.org/officeDocument/2006/relationships/header" Target="header2.xml"/><Relationship Id="rId8" Type="http://schemas.openxmlformats.org/officeDocument/2006/relationships/hyperlink" Target="https://bitbucket.org/kennyrnwilson/dotnetcorebasics/src/master/1.%20CommandLineApp/" TargetMode="Externa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bitbucket.org/kennyrnwilson/dotnetcorebasics/src/master/4.%20Dependency%20Injection/" TargetMode="External"/><Relationship Id="rId17" Type="http://schemas.openxmlformats.org/officeDocument/2006/relationships/hyperlink" Target="https://bitbucket.org/kennyrnwilson/aspdotnetcorebasics/src/master/hostingmodels/2%2C%20HTTPSys%20Standalone/" TargetMode="External"/><Relationship Id="rId25" Type="http://schemas.openxmlformats.org/officeDocument/2006/relationships/hyperlink" Target="https://bitbucket.org/kennyrnwilson/aspdotnetcorebasics/src/master/middleware/2.%20CORS/" TargetMode="External"/><Relationship Id="rId33" Type="http://schemas.openxmlformats.org/officeDocument/2006/relationships/image" Target="media/image10.png"/><Relationship Id="rId38" Type="http://schemas.openxmlformats.org/officeDocument/2006/relationships/hyperlink" Target="https://docs.microsoft.com/en-us/windows/win32/secauthn/microsoft-ntlm" TargetMode="External"/><Relationship Id="rId46" Type="http://schemas.openxmlformats.org/officeDocument/2006/relationships/hyperlink" Target="https://channel9.msdn.com/Events/Connect/2017/T125" TargetMode="External"/><Relationship Id="rId20" Type="http://schemas.openxmlformats.org/officeDocument/2006/relationships/image" Target="media/image3.png"/><Relationship Id="rId41" Type="http://schemas.openxmlformats.org/officeDocument/2006/relationships/hyperlink" Target="https://bitbucket.org/kennyrnwilson/aspdotnetcorebasics/src/master/security/04%20Authenticate%20KeyCloak/"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itbucket.org/kennyrnwilson/aspdotnetcorebasics/src/master/hostingmodels/1.%20Kestrel%20Standalone/" TargetMode="External"/><Relationship Id="rId23" Type="http://schemas.openxmlformats.org/officeDocument/2006/relationships/hyperlink" Target="https://docs.microsoft.com/en-us/aspnet/core/fundamentals/middleware/?view=aspnetcore-5.0" TargetMode="External"/><Relationship Id="rId28" Type="http://schemas.openxmlformats.org/officeDocument/2006/relationships/hyperlink" Target="https://bitbucket.org/kennyrnwilson/aspdotnetcorebasics/src/master/security/01%20Hello%20HTTPS/" TargetMode="External"/><Relationship Id="rId36" Type="http://schemas.openxmlformats.org/officeDocument/2006/relationships/hyperlink" Target="https://bitbucket.org/kennyrnwilson/aspdotnetcorebasics/src/master/security/02.%20Authenticate%20NTLM/" TargetMode="External"/><Relationship Id="rId4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C356-AA5A-4093-A88B-E7563D6C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23014</TotalTime>
  <Pages>1</Pages>
  <Words>4751</Words>
  <Characters>27087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1524</cp:revision>
  <cp:lastPrinted>2021-03-16T07:29:00Z</cp:lastPrinted>
  <dcterms:created xsi:type="dcterms:W3CDTF">2019-05-30T19:33:00Z</dcterms:created>
  <dcterms:modified xsi:type="dcterms:W3CDTF">2021-03-24T13:30:00Z</dcterms:modified>
</cp:coreProperties>
</file>