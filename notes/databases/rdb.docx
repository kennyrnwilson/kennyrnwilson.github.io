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6CC1393C" w:rsidR="00CE23AA" w:rsidRDefault="00ED795B" w:rsidP="0036239E">
      <w:pPr>
        <w:pStyle w:val="DocumentTitle"/>
        <w:ind w:firstLine="0"/>
      </w:pPr>
      <w:r>
        <w:t>Relational Databases</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96F0439" w14:textId="02647853" w:rsidR="0065136D" w:rsidRDefault="00F9318B" w:rsidP="00FD32B0">
      <w:pPr>
        <w:pStyle w:val="Heading2"/>
      </w:pPr>
      <w:r>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w:t>
      </w:r>
      <w:proofErr w:type="gramStart"/>
      <w:r>
        <w:t>integrity</w:t>
      </w:r>
      <w:proofErr w:type="gramEnd"/>
      <w:r>
        <w:t xml:space="preserve">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lastRenderedPageBreak/>
        <w:t xml:space="preserve">Specify sets by their properties rather than explicit enumeration of </w:t>
      </w:r>
      <w:proofErr w:type="gramStart"/>
      <w:r>
        <w:t>elements</w:t>
      </w:r>
      <w:proofErr w:type="gramEnd"/>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D83DFA">
            <w:pPr>
              <w:pStyle w:val="TableCellNormal"/>
            </w:pPr>
          </w:p>
        </w:tc>
        <w:tc>
          <w:tcPr>
            <w:tcW w:w="3694" w:type="dxa"/>
          </w:tcPr>
          <w:p w14:paraId="0361E7BF" w14:textId="77777777" w:rsidR="001E2154" w:rsidRPr="00F806B5" w:rsidRDefault="001E2154" w:rsidP="00D83DFA">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D83DFA">
            <w:pPr>
              <w:pStyle w:val="TableCellNormal"/>
            </w:pPr>
            <w:r>
              <w:t>Data Definition Language</w:t>
            </w:r>
          </w:p>
        </w:tc>
        <w:tc>
          <w:tcPr>
            <w:tcW w:w="3694" w:type="dxa"/>
          </w:tcPr>
          <w:p w14:paraId="35752443" w14:textId="01BC635F" w:rsidR="001E2154" w:rsidRPr="00F806B5" w:rsidRDefault="00202325" w:rsidP="00D83DFA">
            <w:pPr>
              <w:pStyle w:val="TableCellNormal"/>
              <w:cnfStyle w:val="000000000000" w:firstRow="0" w:lastRow="0" w:firstColumn="0" w:lastColumn="0" w:oddVBand="0" w:evenVBand="0" w:oddHBand="0" w:evenHBand="0" w:firstRowFirstColumn="0" w:firstRowLastColumn="0" w:lastRowFirstColumn="0" w:lastRowLastColumn="0"/>
            </w:pPr>
            <w:proofErr w:type="gramStart"/>
            <w:r>
              <w:t>CREATE ,</w:t>
            </w:r>
            <w:proofErr w:type="gramEnd"/>
            <w:r>
              <w:t xml:space="preserve">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D83DFA">
            <w:pPr>
              <w:pStyle w:val="TableCellNormal"/>
            </w:pPr>
            <w:r>
              <w:t>Data Manipulation Language</w:t>
            </w:r>
          </w:p>
        </w:tc>
        <w:tc>
          <w:tcPr>
            <w:tcW w:w="3694" w:type="dxa"/>
          </w:tcPr>
          <w:p w14:paraId="4565FD3E" w14:textId="78241D80" w:rsidR="001E2154" w:rsidRDefault="00F106A1" w:rsidP="00D83DFA">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D83DFA">
            <w:pPr>
              <w:pStyle w:val="TableCellNormal"/>
            </w:pPr>
            <w:r>
              <w:t>Data Control Language</w:t>
            </w:r>
          </w:p>
        </w:tc>
        <w:tc>
          <w:tcPr>
            <w:tcW w:w="3694" w:type="dxa"/>
          </w:tcPr>
          <w:p w14:paraId="0D76F2B8" w14:textId="71D38F81" w:rsidR="00F106A1" w:rsidRPr="00F106A1" w:rsidRDefault="00F106A1" w:rsidP="00D83DFA">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08AAF8D3" w14:textId="77777777" w:rsidR="00294F27" w:rsidRDefault="00294F27">
      <w:r>
        <w:br w:type="page"/>
      </w:r>
    </w:p>
    <w:p w14:paraId="7DD03178" w14:textId="77777777" w:rsidR="00261D3E" w:rsidRDefault="00261D3E" w:rsidP="00261D3E">
      <w:pPr>
        <w:pStyle w:val="Heading2"/>
      </w:pPr>
      <w:r>
        <w:lastRenderedPageBreak/>
        <w:t xml:space="preserve">Select </w:t>
      </w:r>
    </w:p>
    <w:p w14:paraId="3706B7DD" w14:textId="77777777" w:rsidR="00261D3E" w:rsidRDefault="00261D3E" w:rsidP="00261D3E">
      <w:pPr>
        <w:pStyle w:val="Heading3"/>
      </w:pPr>
      <w:r>
        <w:t>Cheat Sheet</w:t>
      </w:r>
    </w:p>
    <w:p w14:paraId="17C86916" w14:textId="77777777" w:rsidR="00261D3E" w:rsidRDefault="00261D3E" w:rsidP="00261D3E">
      <w:pPr>
        <w:pStyle w:val="Heading4"/>
      </w:pPr>
      <w:r>
        <w:t>Basic Select</w:t>
      </w:r>
    </w:p>
    <w:p w14:paraId="7E74359F" w14:textId="77777777" w:rsidR="00261D3E" w:rsidRPr="006F2D5C"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6F2D5C" w14:paraId="7EF96E0E" w14:textId="77777777" w:rsidTr="00B8421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3A23A6" w14:textId="77777777" w:rsidR="00261D3E" w:rsidRPr="006F2D5C" w:rsidRDefault="00261D3E" w:rsidP="00B84211">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0768022" w14:textId="77777777" w:rsidR="00261D3E" w:rsidRPr="006F2D5C" w:rsidRDefault="00261D3E" w:rsidP="00B84211">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D1E5040" w14:textId="77777777" w:rsidR="00261D3E" w:rsidRPr="006F2D5C" w:rsidRDefault="00261D3E" w:rsidP="00B84211">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261D3E" w:rsidRPr="006F2D5C" w14:paraId="6FC143BF"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0001E0" w14:textId="77777777" w:rsidR="00261D3E" w:rsidRPr="006F2D5C" w:rsidRDefault="00261D3E" w:rsidP="00B84211">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54D2B5"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24258B"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261D3E" w:rsidRPr="006F2D5C" w14:paraId="3D461556"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450F922" w14:textId="77777777" w:rsidR="00261D3E" w:rsidRPr="006F2D5C" w:rsidRDefault="00261D3E" w:rsidP="00B84211">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728C35"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799495"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261D3E" w:rsidRPr="006F2D5C" w14:paraId="01A3088A"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4AD4BCC" w14:textId="77777777" w:rsidR="00261D3E" w:rsidRPr="006F2D5C" w:rsidRDefault="00261D3E" w:rsidP="00B84211">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1BCDB"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F6FF0A" w14:textId="77777777" w:rsidR="00261D3E" w:rsidRPr="006F2D5C" w:rsidRDefault="00261D3E" w:rsidP="00B84211">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64BEA3B"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668B4ACE" w14:textId="77777777" w:rsidR="00261D3E" w:rsidRDefault="00261D3E" w:rsidP="00B84211">
            <w:r>
              <w:t>Name</w:t>
            </w:r>
          </w:p>
        </w:tc>
        <w:tc>
          <w:tcPr>
            <w:tcW w:w="284" w:type="dxa"/>
          </w:tcPr>
          <w:p w14:paraId="08C1B548"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0A542E14"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5A785B1A"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rsidRPr="003D486F" w14:paraId="4A3F38C2"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965C7F4" w14:textId="77777777" w:rsidR="00261D3E" w:rsidRDefault="00261D3E" w:rsidP="00B84211">
            <w:r>
              <w:t>Select</w:t>
            </w:r>
          </w:p>
        </w:tc>
        <w:tc>
          <w:tcPr>
            <w:tcW w:w="284" w:type="dxa"/>
          </w:tcPr>
          <w:p w14:paraId="10B4B26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F2D26A7"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230E3EF"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261D3E" w:rsidRPr="00C202BB" w14:paraId="26325015"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A506B1" w14:textId="77777777" w:rsidR="00261D3E" w:rsidRPr="00C202BB" w:rsidRDefault="00261D3E" w:rsidP="00B84211">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5DFE76FD" w14:textId="77777777" w:rsidR="00261D3E" w:rsidRPr="00C202BB" w:rsidRDefault="00261D3E" w:rsidP="00B84211">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27ABB8" w14:textId="77777777" w:rsidR="00261D3E" w:rsidRPr="00C202BB" w:rsidRDefault="00261D3E" w:rsidP="00B84211">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F36339" w14:textId="77777777" w:rsidR="00261D3E" w:rsidRPr="00C202BB" w:rsidRDefault="00261D3E" w:rsidP="00B84211">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261D3E" w:rsidRPr="00C202BB" w14:paraId="353F8914"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70F51" w14:textId="77777777" w:rsidR="00261D3E" w:rsidRPr="00C202BB" w:rsidRDefault="00261D3E" w:rsidP="00B84211">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22538087" w14:textId="77777777" w:rsidR="00261D3E" w:rsidRPr="00C202BB" w:rsidRDefault="00261D3E" w:rsidP="00B84211">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76764F"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A5A889"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261D3E" w:rsidRPr="00C202BB" w14:paraId="6D0DE680"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AA11A" w14:textId="77777777" w:rsidR="00261D3E" w:rsidRPr="00C202BB" w:rsidRDefault="00261D3E" w:rsidP="00B84211">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38833E4F" w14:textId="77777777" w:rsidR="00261D3E" w:rsidRPr="00C202BB" w:rsidRDefault="00261D3E" w:rsidP="00B84211">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DFA2AB4"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44F23E"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261D3E" w:rsidRPr="00C202BB" w14:paraId="18372349"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509C42" w14:textId="77777777" w:rsidR="00261D3E" w:rsidRPr="00C202BB" w:rsidRDefault="00261D3E" w:rsidP="00B84211">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34876F36" w14:textId="77777777" w:rsidR="00261D3E" w:rsidRPr="00C202BB" w:rsidRDefault="00261D3E" w:rsidP="00B84211">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AC23F49"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2B71A" w14:textId="77777777" w:rsidR="00261D3E" w:rsidRPr="00C202BB" w:rsidRDefault="00261D3E" w:rsidP="00B84211">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16515BE6"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395C2834"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67138C6" w14:textId="77777777" w:rsidR="00261D3E" w:rsidRDefault="00261D3E" w:rsidP="00B84211">
            <w:r>
              <w:t>Select Named Columns</w:t>
            </w:r>
          </w:p>
        </w:tc>
        <w:tc>
          <w:tcPr>
            <w:tcW w:w="284" w:type="dxa"/>
          </w:tcPr>
          <w:p w14:paraId="709BFD03"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B464A50"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429D9A08"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261D3E" w:rsidRPr="007F7B58" w14:paraId="1333DA4B" w14:textId="77777777" w:rsidTr="00B84211">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32AFCE0" w14:textId="77777777" w:rsidR="00261D3E" w:rsidRPr="007F7B58" w:rsidRDefault="00261D3E" w:rsidP="00B84211">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261D3E" w:rsidRPr="007F7B58" w14:paraId="06029844"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A3C92" w14:textId="77777777" w:rsidR="00261D3E" w:rsidRPr="007F7B58" w:rsidRDefault="00261D3E" w:rsidP="00B84211">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261D3E" w:rsidRPr="007F7B58" w14:paraId="6213872B"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981968" w14:textId="77777777" w:rsidR="00261D3E" w:rsidRPr="007F7B58" w:rsidRDefault="00261D3E" w:rsidP="00B84211">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261D3E" w:rsidRPr="007F7B58" w14:paraId="730C20FE" w14:textId="77777777" w:rsidTr="00B84211">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235550A" w14:textId="77777777" w:rsidR="00261D3E" w:rsidRPr="007F7B58" w:rsidRDefault="00261D3E" w:rsidP="00B84211">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335AB19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26E287D4"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F7F22C4" w14:textId="77777777" w:rsidR="00261D3E" w:rsidRDefault="00261D3E" w:rsidP="00B84211">
            <w:r>
              <w:t>Select AS</w:t>
            </w:r>
          </w:p>
        </w:tc>
        <w:tc>
          <w:tcPr>
            <w:tcW w:w="284" w:type="dxa"/>
          </w:tcPr>
          <w:p w14:paraId="6B6584C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0A4B73E" w14:textId="77777777" w:rsidR="00261D3E" w:rsidRPr="00965E9B"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3A16884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261D3E" w:rsidRPr="0052187A" w14:paraId="2FEAEF92" w14:textId="77777777" w:rsidTr="00B84211">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D772C4B" w14:textId="77777777" w:rsidR="00261D3E" w:rsidRPr="0052187A" w:rsidRDefault="00261D3E" w:rsidP="00B84211">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261D3E" w:rsidRPr="0052187A" w14:paraId="7F87B6F8"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F581F6" w14:textId="77777777" w:rsidR="00261D3E" w:rsidRPr="0052187A" w:rsidRDefault="00261D3E" w:rsidP="00B84211">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261D3E" w:rsidRPr="0052187A" w14:paraId="0BDDF8E8"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834AEC" w14:textId="77777777" w:rsidR="00261D3E" w:rsidRPr="0052187A" w:rsidRDefault="00261D3E" w:rsidP="00B84211">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261D3E" w:rsidRPr="0052187A" w14:paraId="43D8CFF6" w14:textId="77777777" w:rsidTr="00B84211">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A2A675" w14:textId="77777777" w:rsidR="00261D3E" w:rsidRPr="0052187A" w:rsidRDefault="00261D3E" w:rsidP="00B84211">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FAEFB10"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bl>
    <w:p w14:paraId="5B81A2F6" w14:textId="77777777" w:rsidR="00261D3E" w:rsidRDefault="00261D3E" w:rsidP="00261D3E"/>
    <w:p w14:paraId="17559422"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49208AE2" w14:textId="77777777" w:rsidR="00261D3E" w:rsidRDefault="00261D3E" w:rsidP="00261D3E">
      <w:pPr>
        <w:pStyle w:val="Heading4"/>
      </w:pPr>
      <w:r>
        <w:lastRenderedPageBreak/>
        <w:t>Where (Filtration)</w:t>
      </w:r>
    </w:p>
    <w:p w14:paraId="007CD23A" w14:textId="403272B6" w:rsidR="00261D3E"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B96386" w:rsidRPr="00B96386" w14:paraId="11D41624" w14:textId="77777777" w:rsidTr="00B96386">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FFE2CF"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1ACC8C9"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C9F9996"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B96386" w:rsidRPr="00B96386" w14:paraId="3D5A66F4"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062264B"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63BC1A"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D33F568"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B96386" w:rsidRPr="00B96386" w14:paraId="0ECDB2E9"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C861E"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2200D1"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863C8C"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B96386" w:rsidRPr="00B96386" w14:paraId="7468F47F"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554547"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4F63D9"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B6585E"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B96386" w:rsidRPr="00B96386" w14:paraId="56A647A2"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78B0FB"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2A8F56"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C99D59"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335EE8F5"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35FD8376" w14:textId="77777777" w:rsidR="00261D3E" w:rsidRDefault="00261D3E" w:rsidP="00B84211">
            <w:r>
              <w:t>Name</w:t>
            </w:r>
          </w:p>
        </w:tc>
        <w:tc>
          <w:tcPr>
            <w:tcW w:w="284" w:type="dxa"/>
          </w:tcPr>
          <w:p w14:paraId="59A90A93"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450798E5"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4F816DD2"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rsidRPr="003D486F" w14:paraId="1CF63C3B"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B1BC669" w14:textId="77777777" w:rsidR="00261D3E" w:rsidRDefault="00261D3E" w:rsidP="00B84211">
            <w:r>
              <w:t>Equality</w:t>
            </w:r>
          </w:p>
        </w:tc>
        <w:tc>
          <w:tcPr>
            <w:tcW w:w="284" w:type="dxa"/>
          </w:tcPr>
          <w:p w14:paraId="539787F4"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747855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0DD425F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1EC04A6C"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1B1ECB" w:rsidRPr="001B1ECB" w14:paraId="77CFC265" w14:textId="77777777" w:rsidTr="001B1EC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9727A6F" w14:textId="77777777" w:rsidR="001B1ECB" w:rsidRPr="001B1ECB" w:rsidRDefault="001B1ECB" w:rsidP="001B1EC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1B1ECB" w:rsidRPr="001B1ECB" w14:paraId="55597D17"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61A73B" w14:textId="77777777" w:rsidR="001B1ECB" w:rsidRPr="001B1ECB" w:rsidRDefault="001B1ECB" w:rsidP="001B1EC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1B1ECB" w:rsidRPr="001B1ECB" w14:paraId="34D3B9D1"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20C288" w14:textId="77777777" w:rsidR="001B1ECB" w:rsidRPr="001B1ECB" w:rsidRDefault="001B1ECB" w:rsidP="001B1EC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5A557F0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rsidRPr="003D486F" w14:paraId="0A79E058"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D71685E" w14:textId="77777777" w:rsidR="00261D3E" w:rsidRDefault="00261D3E" w:rsidP="00B84211">
            <w:r>
              <w:t>Inequality</w:t>
            </w:r>
          </w:p>
        </w:tc>
        <w:tc>
          <w:tcPr>
            <w:tcW w:w="284" w:type="dxa"/>
          </w:tcPr>
          <w:p w14:paraId="72BDBC2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E92F56"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53C9F58B"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5DDC6B7"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862087" w14:paraId="55A28909"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1D1F91" w14:textId="77777777" w:rsidR="00261D3E" w:rsidRPr="00862087" w:rsidRDefault="00261D3E" w:rsidP="00B84211">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50C34A" w14:textId="77777777" w:rsidR="00261D3E" w:rsidRPr="00862087" w:rsidRDefault="00261D3E" w:rsidP="00B84211">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60978B" w14:textId="77777777" w:rsidR="00261D3E" w:rsidRPr="00862087" w:rsidRDefault="00261D3E" w:rsidP="00B84211">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261D3E" w:rsidRPr="00862087" w14:paraId="33C0D15E"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7008D1" w14:textId="77777777" w:rsidR="00261D3E" w:rsidRPr="00862087" w:rsidRDefault="00261D3E" w:rsidP="00B84211">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0F1F02" w14:textId="77777777" w:rsidR="00261D3E" w:rsidRPr="00862087" w:rsidRDefault="00261D3E" w:rsidP="00B84211">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254479" w14:textId="77777777" w:rsidR="00261D3E" w:rsidRPr="00862087" w:rsidRDefault="00261D3E" w:rsidP="00B84211">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261D3E" w:rsidRPr="00862087" w14:paraId="5898D275"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2CCA7C" w14:textId="77777777" w:rsidR="00261D3E" w:rsidRPr="00862087" w:rsidRDefault="00261D3E" w:rsidP="00B84211">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60A786" w14:textId="77777777" w:rsidR="00261D3E" w:rsidRPr="00862087" w:rsidRDefault="00261D3E" w:rsidP="00B84211">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7AD87" w14:textId="77777777" w:rsidR="00261D3E" w:rsidRPr="00862087" w:rsidRDefault="00261D3E" w:rsidP="00B84211">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79CEB81B" w14:textId="77777777" w:rsidR="00261D3E" w:rsidRPr="008D12C1" w:rsidRDefault="00261D3E"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37552E70"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0A03F41" w14:textId="77777777" w:rsidR="00261D3E" w:rsidRDefault="00261D3E" w:rsidP="00B84211">
            <w:r>
              <w:t>Like</w:t>
            </w:r>
          </w:p>
        </w:tc>
        <w:tc>
          <w:tcPr>
            <w:tcW w:w="284" w:type="dxa"/>
          </w:tcPr>
          <w:p w14:paraId="1EA74555"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21B8182"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44441CF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4185C42"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A35B76" w14:paraId="230460AF" w14:textId="77777777" w:rsidTr="00B84211">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97F90A" w14:textId="77777777" w:rsidR="00261D3E" w:rsidRPr="00A35B76" w:rsidRDefault="00261D3E" w:rsidP="00B84211">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239BCCA" w14:textId="77777777" w:rsidR="00261D3E" w:rsidRPr="00A35B76" w:rsidRDefault="00261D3E" w:rsidP="00B84211">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C0C6827" w14:textId="77777777" w:rsidR="00261D3E" w:rsidRPr="00A35B76" w:rsidRDefault="00261D3E" w:rsidP="00B84211">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261D3E" w:rsidRPr="00A35B76" w14:paraId="34F93D7B" w14:textId="77777777" w:rsidTr="00B84211">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FDDC1B" w14:textId="77777777" w:rsidR="00261D3E" w:rsidRPr="00A35B76" w:rsidRDefault="00261D3E" w:rsidP="00B84211">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F20367" w14:textId="77777777" w:rsidR="00261D3E" w:rsidRPr="00A35B76" w:rsidRDefault="00261D3E" w:rsidP="00B84211">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79492E" w14:textId="77777777" w:rsidR="00261D3E" w:rsidRPr="00A35B76" w:rsidRDefault="00261D3E" w:rsidP="00B84211">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58B8745E" w14:textId="77777777" w:rsidR="00261D3E" w:rsidRPr="00862087" w:rsidRDefault="00261D3E"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14E6652C"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9E354EE" w14:textId="77777777" w:rsidR="00261D3E" w:rsidRDefault="00261D3E" w:rsidP="00B84211">
            <w:r>
              <w:t>IN</w:t>
            </w:r>
          </w:p>
        </w:tc>
        <w:tc>
          <w:tcPr>
            <w:tcW w:w="284" w:type="dxa"/>
          </w:tcPr>
          <w:p w14:paraId="013E0AE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435DF1E"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61BD6481"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39C58FA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6B254EB0" w14:textId="77777777" w:rsidR="00261D3E" w:rsidRDefault="00261D3E" w:rsidP="00B84211">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33D6A" w:rsidRPr="00933D6A" w14:paraId="4C7302CA" w14:textId="77777777" w:rsidTr="00933D6A">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12A6536"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798D2E"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C29D8E7"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933D6A" w:rsidRPr="00933D6A" w14:paraId="6579A9A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ED64C"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B0166C"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90DF8"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933D6A" w:rsidRPr="00933D6A" w14:paraId="49A380F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6F2FBD"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8709A0"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92029"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933D6A" w:rsidRPr="00933D6A" w14:paraId="21D88CB1"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983750"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EC3E5"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DD4C7"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5ED462FD" w14:textId="77777777" w:rsidR="00261D3E" w:rsidRPr="00A35B76" w:rsidRDefault="00261D3E"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815CF2" w:rsidRPr="003D486F" w14:paraId="03448D52"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2EB2EF4" w14:textId="098D9D47" w:rsidR="00815CF2" w:rsidRDefault="00815CF2" w:rsidP="00B84211">
            <w:r>
              <w:t>NOT</w:t>
            </w:r>
          </w:p>
        </w:tc>
        <w:tc>
          <w:tcPr>
            <w:tcW w:w="284" w:type="dxa"/>
          </w:tcPr>
          <w:p w14:paraId="43753144" w14:textId="77777777" w:rsidR="00815CF2" w:rsidRDefault="00815CF2"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DA26144"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SELECT *</w:t>
            </w:r>
          </w:p>
          <w:p w14:paraId="497A40CC"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FROM Person</w:t>
            </w:r>
          </w:p>
          <w:p w14:paraId="7214BCCE"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1EFC377" w14:textId="3C22F5BD" w:rsidR="00815CF2" w:rsidRDefault="00E45F03" w:rsidP="00E45F03">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847C1B" w:rsidRPr="00847C1B" w14:paraId="58F1B71C" w14:textId="77777777" w:rsidTr="00847C1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E60635"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888E5AF"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E060E3"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847C1B" w:rsidRPr="00847C1B" w14:paraId="45B14AF4" w14:textId="77777777" w:rsidTr="00847C1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0A946C" w14:textId="77777777" w:rsidR="00847C1B" w:rsidRPr="00847C1B" w:rsidRDefault="00847C1B" w:rsidP="00847C1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ECD89D" w14:textId="77777777" w:rsidR="00847C1B" w:rsidRPr="00847C1B" w:rsidRDefault="00847C1B" w:rsidP="00847C1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3ECFA9" w14:textId="77777777" w:rsidR="00847C1B" w:rsidRPr="00847C1B" w:rsidRDefault="00847C1B" w:rsidP="00847C1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662A63D3" w14:textId="77777777" w:rsidR="00815CF2" w:rsidRPr="00E212A4" w:rsidRDefault="00815CF2"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847C1B" w:rsidRPr="003D486F" w14:paraId="78CA1149"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2CBC03E" w14:textId="123B0218" w:rsidR="00847C1B" w:rsidRDefault="008E3D3B" w:rsidP="00B84211">
            <w:r>
              <w:t>OR</w:t>
            </w:r>
          </w:p>
        </w:tc>
        <w:tc>
          <w:tcPr>
            <w:tcW w:w="284" w:type="dxa"/>
          </w:tcPr>
          <w:p w14:paraId="1D9ADB73" w14:textId="77777777" w:rsidR="00847C1B" w:rsidRDefault="00847C1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F2F6E6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SELECT *</w:t>
            </w:r>
          </w:p>
          <w:p w14:paraId="29AB1D1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FROM Person</w:t>
            </w:r>
          </w:p>
          <w:p w14:paraId="2487D39F"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09CE538E"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58E184D8" w14:textId="4B682B6D" w:rsidR="00847C1B"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3721B7" w:rsidRPr="003721B7" w14:paraId="1FDCB415" w14:textId="77777777" w:rsidTr="003721B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E574F9"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C535F2"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B3554F"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3721B7" w:rsidRPr="003721B7" w14:paraId="37DF3B36"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F5512F"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3863D3"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5A50EC"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3721B7" w:rsidRPr="003721B7" w14:paraId="519F12D3"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EF596B"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460655"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6DC804"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3721B7" w:rsidRPr="003721B7" w14:paraId="7115B33B"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A20C88"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C79C1F"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BCF527"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5EB249E7" w14:textId="77777777" w:rsidR="00847C1B" w:rsidRPr="00847C1B" w:rsidRDefault="00847C1B" w:rsidP="00847C1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EA5C54" w:rsidRPr="003D486F" w14:paraId="6372780D"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75FE855" w14:textId="67AEA1F3" w:rsidR="00EA5C54" w:rsidRDefault="00EA5C54" w:rsidP="00B84211">
            <w:r>
              <w:t>AND</w:t>
            </w:r>
          </w:p>
        </w:tc>
        <w:tc>
          <w:tcPr>
            <w:tcW w:w="284" w:type="dxa"/>
          </w:tcPr>
          <w:p w14:paraId="6560E5AF" w14:textId="77777777" w:rsidR="00EA5C54" w:rsidRDefault="00EA5C54"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5FFC347"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SELECT *</w:t>
            </w:r>
          </w:p>
          <w:p w14:paraId="4FF36C4F"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FROM Person</w:t>
            </w:r>
          </w:p>
          <w:p w14:paraId="488EF3A8"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51585E7D" w14:textId="2F264F85" w:rsidR="00EA5C54"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7378F" w:rsidRPr="0097378F" w14:paraId="72250B2C" w14:textId="77777777" w:rsidTr="0097378F">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36F14A3"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7776477"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A560C5D"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97378F" w:rsidRPr="0097378F" w14:paraId="1148D6F6" w14:textId="77777777" w:rsidTr="0097378F">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2A8A74" w14:textId="77777777" w:rsidR="0097378F" w:rsidRPr="0097378F" w:rsidRDefault="0097378F" w:rsidP="0097378F">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E342C" w14:textId="77777777" w:rsidR="0097378F" w:rsidRPr="0097378F" w:rsidRDefault="0097378F" w:rsidP="0097378F">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CF44006" w14:textId="77777777" w:rsidR="0097378F" w:rsidRPr="0097378F" w:rsidRDefault="0097378F" w:rsidP="0097378F">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462DBB2D" w14:textId="77777777" w:rsidR="00EA5C54" w:rsidRPr="00EA5C54" w:rsidRDefault="00EA5C54" w:rsidP="00EA5C54">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5B859F7E"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C3F39E" w14:textId="77777777" w:rsidR="00261D3E" w:rsidRDefault="00261D3E" w:rsidP="00B84211"/>
        </w:tc>
        <w:tc>
          <w:tcPr>
            <w:tcW w:w="284" w:type="dxa"/>
          </w:tcPr>
          <w:p w14:paraId="2965DBC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3AE146D"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085261FB" w14:textId="77777777" w:rsidR="00261D3E" w:rsidRPr="008D12C1" w:rsidRDefault="00261D3E"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30447F4A" w14:textId="77777777" w:rsidR="00261D3E" w:rsidRDefault="00261D3E" w:rsidP="00261D3E"/>
    <w:p w14:paraId="4ED3FD8B" w14:textId="77777777" w:rsidR="00261D3E" w:rsidRDefault="00261D3E" w:rsidP="00261D3E">
      <w:r>
        <w:br w:type="page"/>
      </w:r>
    </w:p>
    <w:p w14:paraId="35B29829" w14:textId="77777777" w:rsidR="00261D3E" w:rsidRPr="006F2D5C" w:rsidRDefault="00261D3E" w:rsidP="00261D3E">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261D3E" w:rsidRPr="00EF0E1F" w14:paraId="510ED282" w14:textId="77777777" w:rsidTr="00B8421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F842E7E" w14:textId="77777777" w:rsidR="00261D3E" w:rsidRPr="00EF0E1F" w:rsidRDefault="00261D3E" w:rsidP="00B84211">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F86A32" w14:textId="77777777" w:rsidR="00261D3E" w:rsidRPr="00EF0E1F" w:rsidRDefault="00261D3E" w:rsidP="00B84211">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261D3E" w:rsidRPr="00EF0E1F" w14:paraId="76CBF157"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AEB6F8" w14:textId="77777777" w:rsidR="00261D3E" w:rsidRPr="00EF0E1F" w:rsidRDefault="00261D3E" w:rsidP="00B84211">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AE1799" w14:textId="77777777" w:rsidR="00261D3E" w:rsidRPr="00EF0E1F" w:rsidRDefault="00261D3E" w:rsidP="00B84211">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261D3E" w:rsidRPr="00EF0E1F" w14:paraId="21D3F2C5" w14:textId="77777777" w:rsidTr="00B8421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F68F9E" w14:textId="77777777" w:rsidR="00261D3E" w:rsidRPr="00EF0E1F" w:rsidRDefault="00261D3E" w:rsidP="00B84211">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F0615C" w14:textId="77777777" w:rsidR="00261D3E" w:rsidRPr="00EF0E1F" w:rsidRDefault="00261D3E" w:rsidP="00B84211">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5B153C37" w14:textId="77777777" w:rsidR="00261D3E" w:rsidRPr="00CC6B33" w:rsidRDefault="00261D3E" w:rsidP="00261D3E"/>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85B4AC0" w14:textId="77777777" w:rsidTr="00B842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58B40337" w14:textId="77777777" w:rsidR="00261D3E" w:rsidRDefault="00261D3E" w:rsidP="00B84211">
            <w:r>
              <w:t>Name</w:t>
            </w:r>
          </w:p>
        </w:tc>
        <w:tc>
          <w:tcPr>
            <w:tcW w:w="284" w:type="dxa"/>
          </w:tcPr>
          <w:p w14:paraId="0CEC2AC7"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c>
          <w:tcPr>
            <w:tcW w:w="3827" w:type="dxa"/>
          </w:tcPr>
          <w:p w14:paraId="5B31C6F1"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FAA03AA" w14:textId="77777777" w:rsidR="00261D3E" w:rsidRDefault="00261D3E" w:rsidP="00B84211">
            <w:pPr>
              <w:cnfStyle w:val="100000000000" w:firstRow="1" w:lastRow="0" w:firstColumn="0" w:lastColumn="0" w:oddVBand="0" w:evenVBand="0" w:oddHBand="0" w:evenHBand="0" w:firstRowFirstColumn="0" w:firstRowLastColumn="0" w:lastRowFirstColumn="0" w:lastRowLastColumn="0"/>
            </w:pPr>
          </w:p>
        </w:tc>
      </w:tr>
      <w:tr w:rsidR="00261D3E" w14:paraId="35EF22F5"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14F9838" w14:textId="35F3DCDD" w:rsidR="00261D3E" w:rsidRDefault="00261D3E" w:rsidP="00B84211">
            <w:r>
              <w:t xml:space="preserve">Less </w:t>
            </w:r>
            <w:r w:rsidR="0054797B">
              <w:t>than</w:t>
            </w:r>
          </w:p>
        </w:tc>
        <w:tc>
          <w:tcPr>
            <w:tcW w:w="284" w:type="dxa"/>
          </w:tcPr>
          <w:p w14:paraId="258F6879"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9A7B26B"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7458CA"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677EED69" w14:textId="77777777" w:rsidR="00261D3E" w:rsidRPr="003D486F"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261D3E" w:rsidRPr="00AC26D7" w14:paraId="472932C8" w14:textId="77777777" w:rsidTr="00B84211">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66BF8C" w14:textId="77777777" w:rsidR="00261D3E" w:rsidRPr="00AC26D7" w:rsidRDefault="00261D3E" w:rsidP="00B84211">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FCF1A19" w14:textId="77777777" w:rsidR="00261D3E" w:rsidRPr="00AC26D7" w:rsidRDefault="00261D3E" w:rsidP="00B84211">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261D3E" w:rsidRPr="00AC26D7" w14:paraId="23E3E7F9" w14:textId="77777777" w:rsidTr="00B84211">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8E0CAF" w14:textId="77777777" w:rsidR="00261D3E" w:rsidRPr="00AC26D7" w:rsidRDefault="00261D3E" w:rsidP="00B84211">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E8949DF" w14:textId="77777777" w:rsidR="00261D3E" w:rsidRPr="00AC26D7" w:rsidRDefault="00261D3E" w:rsidP="00B84211">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79470DF3" w14:textId="77777777" w:rsidR="00261D3E" w:rsidRDefault="00261D3E" w:rsidP="00B84211">
            <w:pPr>
              <w:pStyle w:val="SourceCode"/>
              <w:ind w:left="0"/>
              <w:cnfStyle w:val="000000000000" w:firstRow="0" w:lastRow="0" w:firstColumn="0" w:lastColumn="0" w:oddVBand="0" w:evenVBand="0" w:oddHBand="0" w:evenHBand="0" w:firstRowFirstColumn="0" w:firstRowLastColumn="0" w:lastRowFirstColumn="0" w:lastRowLastColumn="0"/>
            </w:pPr>
          </w:p>
        </w:tc>
      </w:tr>
      <w:tr w:rsidR="0054797B" w14:paraId="78646DE7"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3EAA3A3" w14:textId="500EC0C2" w:rsidR="0054797B" w:rsidRDefault="0054797B" w:rsidP="00B84211">
            <w:r>
              <w:t>Less than or equal to</w:t>
            </w:r>
          </w:p>
        </w:tc>
        <w:tc>
          <w:tcPr>
            <w:tcW w:w="284" w:type="dxa"/>
          </w:tcPr>
          <w:p w14:paraId="3B947DB8" w14:textId="77777777" w:rsidR="0054797B" w:rsidRDefault="0054797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8C01D2"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3D2EBB91"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4AA7C160" w14:textId="44DE8131" w:rsidR="0054797B"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595A92" w:rsidRPr="00595A92" w14:paraId="2978FE16" w14:textId="77777777" w:rsidTr="00595A92">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CBEDB94" w14:textId="77777777" w:rsidR="00595A92" w:rsidRPr="00595A92" w:rsidRDefault="00595A92" w:rsidP="00595A92">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FA9D81" w14:textId="77777777" w:rsidR="00595A92" w:rsidRPr="00595A92" w:rsidRDefault="00595A92" w:rsidP="00595A92">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595A92" w:rsidRPr="00595A92" w14:paraId="4BE84256"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B84984" w14:textId="77777777" w:rsidR="00595A92" w:rsidRPr="00595A92" w:rsidRDefault="00595A92" w:rsidP="00595A92">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E922C9" w14:textId="77777777" w:rsidR="00595A92" w:rsidRPr="00595A92" w:rsidRDefault="00595A92" w:rsidP="00595A92">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595A92" w:rsidRPr="00595A92" w14:paraId="0DAEDA23"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845C026" w14:textId="77777777" w:rsidR="00595A92" w:rsidRPr="00595A92" w:rsidRDefault="00595A92" w:rsidP="00595A92">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E942A8" w14:textId="77777777" w:rsidR="00595A92" w:rsidRPr="00595A92" w:rsidRDefault="00595A92" w:rsidP="00595A92">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20B26F4C" w14:textId="77777777" w:rsidR="0054797B" w:rsidRPr="00AC26D7" w:rsidRDefault="0054797B" w:rsidP="00B84211">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A310FB" w14:paraId="273E700F"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EBC56D" w14:textId="16E43F9F" w:rsidR="00A310FB" w:rsidRDefault="00A310FB" w:rsidP="00B84211">
            <w:r>
              <w:t>Greater than</w:t>
            </w:r>
          </w:p>
        </w:tc>
        <w:tc>
          <w:tcPr>
            <w:tcW w:w="284" w:type="dxa"/>
          </w:tcPr>
          <w:p w14:paraId="1501CD1A" w14:textId="77777777" w:rsidR="00A310FB" w:rsidRDefault="00A310FB"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EC61BBB"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22A5C9"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1262482" w14:textId="293EC31F" w:rsidR="00A310FB"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B2713D" w:rsidRPr="00B2713D" w14:paraId="0769E293" w14:textId="77777777" w:rsidTr="00B2713D">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5F0F1A6" w14:textId="77777777" w:rsidR="00B2713D" w:rsidRPr="00B2713D" w:rsidRDefault="00B2713D" w:rsidP="00B2713D">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732547" w14:textId="77777777" w:rsidR="00B2713D" w:rsidRPr="00B2713D" w:rsidRDefault="00B2713D" w:rsidP="00B2713D">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B2713D" w:rsidRPr="00B2713D" w14:paraId="7235041E" w14:textId="77777777" w:rsidTr="00B2713D">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25C359" w14:textId="77777777" w:rsidR="00B2713D" w:rsidRPr="00B2713D" w:rsidRDefault="00B2713D" w:rsidP="00B2713D">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7C3EBAC" w14:textId="77777777" w:rsidR="00B2713D" w:rsidRPr="00B2713D" w:rsidRDefault="00B2713D" w:rsidP="00B2713D">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2F533C56" w14:textId="77777777" w:rsidR="00A310FB" w:rsidRPr="00595A92" w:rsidRDefault="00A310FB" w:rsidP="00595A92">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595A92" w14:paraId="7060178D" w14:textId="77777777" w:rsidTr="00B84211">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A67D775" w14:textId="77777777" w:rsidR="00595A92" w:rsidRDefault="00595A92" w:rsidP="00B84211"/>
        </w:tc>
        <w:tc>
          <w:tcPr>
            <w:tcW w:w="284" w:type="dxa"/>
          </w:tcPr>
          <w:p w14:paraId="4CC16331" w14:textId="77777777" w:rsidR="00595A92" w:rsidRDefault="00595A92" w:rsidP="00B84211">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20737C7"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9F39320" w14:textId="77777777" w:rsidR="00595A92" w:rsidRPr="00595A92" w:rsidRDefault="00595A92" w:rsidP="00595A92">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321CD843" w14:textId="77777777" w:rsidR="00261D3E" w:rsidRPr="00CC6B33" w:rsidRDefault="00261D3E" w:rsidP="00261D3E"/>
    <w:p w14:paraId="17A15237" w14:textId="77777777" w:rsidR="00261D3E" w:rsidRDefault="00261D3E" w:rsidP="00261D3E">
      <w:pPr>
        <w:rPr>
          <w:rFonts w:asciiTheme="majorHAnsi" w:eastAsiaTheme="majorEastAsia" w:hAnsiTheme="majorHAnsi" w:cstheme="majorBidi"/>
          <w:color w:val="31378B" w:themeColor="text2"/>
          <w:sz w:val="28"/>
          <w:szCs w:val="26"/>
        </w:rPr>
      </w:pPr>
      <w:r>
        <w:br w:type="page"/>
      </w:r>
    </w:p>
    <w:p w14:paraId="22DBD396" w14:textId="77777777" w:rsidR="00261D3E" w:rsidRPr="00F81864" w:rsidRDefault="00261D3E" w:rsidP="00261D3E">
      <w:pPr>
        <w:pStyle w:val="Heading3"/>
      </w:pPr>
      <w:r>
        <w:lastRenderedPageBreak/>
        <w:t>Phases</w:t>
      </w:r>
    </w:p>
    <w:p w14:paraId="6650DF88" w14:textId="77777777" w:rsidR="00261D3E" w:rsidRPr="007440AC" w:rsidRDefault="00261D3E" w:rsidP="00261D3E">
      <w:pPr>
        <w:pStyle w:val="SourceCode"/>
      </w:pPr>
      <w:r>
        <w:sym w:font="Wingdings" w:char="F090"/>
      </w:r>
      <w:r>
        <w:t xml:space="preserve"> </w:t>
      </w:r>
      <w:r w:rsidRPr="007440AC">
        <w:t>SELECT empid, YEAR(orderdate) AS orderyear, COUNT(*) AS numorders</w:t>
      </w:r>
    </w:p>
    <w:p w14:paraId="479C4D88" w14:textId="77777777" w:rsidR="00261D3E" w:rsidRPr="007440AC" w:rsidRDefault="00261D3E" w:rsidP="00261D3E">
      <w:pPr>
        <w:pStyle w:val="SourceCode"/>
      </w:pPr>
      <w:r>
        <w:sym w:font="Wingdings" w:char="F08C"/>
      </w:r>
      <w:r>
        <w:t xml:space="preserve"> </w:t>
      </w:r>
      <w:r w:rsidRPr="007440AC">
        <w:t>FROM Sales.Orders</w:t>
      </w:r>
    </w:p>
    <w:p w14:paraId="52572E2D" w14:textId="77777777" w:rsidR="00261D3E" w:rsidRPr="007440AC" w:rsidRDefault="00261D3E" w:rsidP="00261D3E">
      <w:pPr>
        <w:pStyle w:val="SourceCode"/>
      </w:pPr>
      <w:r>
        <w:sym w:font="Wingdings" w:char="F08D"/>
      </w:r>
      <w:r>
        <w:t xml:space="preserve"> </w:t>
      </w:r>
      <w:r w:rsidRPr="007440AC">
        <w:t>WHERE custid = 71</w:t>
      </w:r>
    </w:p>
    <w:p w14:paraId="75935108" w14:textId="77777777" w:rsidR="00261D3E" w:rsidRPr="007440AC" w:rsidRDefault="00261D3E" w:rsidP="00261D3E">
      <w:pPr>
        <w:pStyle w:val="SourceCode"/>
      </w:pPr>
      <w:r>
        <w:sym w:font="Wingdings" w:char="F08E"/>
      </w:r>
      <w:r>
        <w:t xml:space="preserve"> </w:t>
      </w:r>
      <w:r w:rsidRPr="007440AC">
        <w:t>GROUP BY empid, YEAR(orderdate)</w:t>
      </w:r>
    </w:p>
    <w:p w14:paraId="2F989432" w14:textId="77777777" w:rsidR="00261D3E" w:rsidRPr="007440AC" w:rsidRDefault="00261D3E" w:rsidP="00261D3E">
      <w:pPr>
        <w:pStyle w:val="SourceCode"/>
      </w:pPr>
      <w:r>
        <w:sym w:font="Wingdings" w:char="F08F"/>
      </w:r>
      <w:r>
        <w:t xml:space="preserve"> </w:t>
      </w:r>
      <w:r w:rsidRPr="007440AC">
        <w:t>HAVING COUNT(*) &gt; 1</w:t>
      </w:r>
    </w:p>
    <w:p w14:paraId="0B7A1869" w14:textId="77777777" w:rsidR="00261D3E" w:rsidRDefault="00261D3E" w:rsidP="00261D3E">
      <w:pPr>
        <w:pStyle w:val="SourceCode"/>
      </w:pPr>
      <w:r>
        <w:sym w:font="Wingdings" w:char="F091"/>
      </w:r>
      <w:r>
        <w:t xml:space="preserve"> </w:t>
      </w:r>
      <w:r w:rsidRPr="007440AC">
        <w:t>ORDER BY empid, orderyear;</w:t>
      </w:r>
    </w:p>
    <w:p w14:paraId="66072A3E" w14:textId="77777777" w:rsidR="00261D3E" w:rsidRDefault="00261D3E" w:rsidP="00261D3E">
      <w:pPr>
        <w:pStyle w:val="SourceCode"/>
      </w:pPr>
    </w:p>
    <w:p w14:paraId="3BEC6BE8" w14:textId="77777777" w:rsidR="00261D3E" w:rsidRPr="007440AC" w:rsidRDefault="00261D3E" w:rsidP="00261D3E">
      <w:pPr>
        <w:pStyle w:val="SourceCode"/>
      </w:pPr>
    </w:p>
    <w:tbl>
      <w:tblPr>
        <w:tblStyle w:val="SimpleDefinition"/>
        <w:tblW w:w="0" w:type="auto"/>
        <w:tblLook w:val="04A0" w:firstRow="1" w:lastRow="0" w:firstColumn="1" w:lastColumn="0" w:noHBand="0" w:noVBand="1"/>
      </w:tblPr>
      <w:tblGrid>
        <w:gridCol w:w="2552"/>
        <w:gridCol w:w="6078"/>
      </w:tblGrid>
      <w:tr w:rsidR="00261D3E" w14:paraId="607A127F"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77F485E2" w14:textId="77777777" w:rsidR="00261D3E" w:rsidRDefault="00261D3E" w:rsidP="00B84211">
            <w:r>
              <w:sym w:font="Wingdings" w:char="F08C"/>
            </w:r>
            <w:r>
              <w:t xml:space="preserve"> FROM</w:t>
            </w:r>
          </w:p>
        </w:tc>
        <w:tc>
          <w:tcPr>
            <w:tcW w:w="6078" w:type="dxa"/>
          </w:tcPr>
          <w:p w14:paraId="7AC130CD"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261D3E" w14:paraId="68F7DCD9"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6246CE0" w14:textId="77777777" w:rsidR="00261D3E" w:rsidRDefault="00261D3E" w:rsidP="00B84211">
            <w:r>
              <w:sym w:font="Wingdings" w:char="F08D"/>
            </w:r>
            <w:r>
              <w:t xml:space="preserve"> WHERE</w:t>
            </w:r>
          </w:p>
        </w:tc>
        <w:tc>
          <w:tcPr>
            <w:tcW w:w="6078" w:type="dxa"/>
          </w:tcPr>
          <w:p w14:paraId="7E71A5F0"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261D3E" w14:paraId="3D5D1038"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07E069FF" w14:textId="77777777" w:rsidR="00261D3E" w:rsidRDefault="00261D3E" w:rsidP="00B84211">
            <w:r>
              <w:sym w:font="Wingdings" w:char="F08E"/>
            </w:r>
            <w:r>
              <w:t xml:space="preserve"> GROUPBY</w:t>
            </w:r>
          </w:p>
        </w:tc>
        <w:tc>
          <w:tcPr>
            <w:tcW w:w="6078" w:type="dxa"/>
          </w:tcPr>
          <w:p w14:paraId="474F0419"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261D3E" w14:paraId="02B8A523"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364405B7" w14:textId="77777777" w:rsidR="00261D3E" w:rsidRDefault="00261D3E" w:rsidP="00B84211">
            <w:r>
              <w:sym w:font="Wingdings" w:char="F08F"/>
            </w:r>
            <w:r>
              <w:t xml:space="preserve"> HAVING</w:t>
            </w:r>
          </w:p>
        </w:tc>
        <w:tc>
          <w:tcPr>
            <w:tcW w:w="6078" w:type="dxa"/>
          </w:tcPr>
          <w:p w14:paraId="6A9C215C"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261D3E" w14:paraId="32962916"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00A3D39C" w14:textId="77777777" w:rsidR="00261D3E" w:rsidRDefault="00261D3E" w:rsidP="00B84211">
            <w:r>
              <w:sym w:font="Wingdings" w:char="F090"/>
            </w:r>
            <w:r>
              <w:t xml:space="preserve"> SELECT</w:t>
            </w:r>
          </w:p>
        </w:tc>
        <w:tc>
          <w:tcPr>
            <w:tcW w:w="6078" w:type="dxa"/>
          </w:tcPr>
          <w:p w14:paraId="27F9BB60"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261D3E" w14:paraId="318EA008"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5B3082C" w14:textId="77777777" w:rsidR="00261D3E" w:rsidRDefault="00261D3E" w:rsidP="00B84211">
            <w:r>
              <w:sym w:font="Wingdings" w:char="F091"/>
            </w:r>
            <w:r>
              <w:t xml:space="preserve"> ORDER BY</w:t>
            </w:r>
          </w:p>
        </w:tc>
        <w:tc>
          <w:tcPr>
            <w:tcW w:w="6078" w:type="dxa"/>
          </w:tcPr>
          <w:p w14:paraId="004D53A5"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r>
              <w:t>Sort the rows for presentation purposes</w:t>
            </w:r>
          </w:p>
        </w:tc>
      </w:tr>
      <w:tr w:rsidR="00261D3E" w14:paraId="0B77304B" w14:textId="77777777" w:rsidTr="00B84211">
        <w:tc>
          <w:tcPr>
            <w:cnfStyle w:val="001000000000" w:firstRow="0" w:lastRow="0" w:firstColumn="1" w:lastColumn="0" w:oddVBand="0" w:evenVBand="0" w:oddHBand="0" w:evenHBand="0" w:firstRowFirstColumn="0" w:firstRowLastColumn="0" w:lastRowFirstColumn="0" w:lastRowLastColumn="0"/>
            <w:tcW w:w="2552" w:type="dxa"/>
          </w:tcPr>
          <w:p w14:paraId="479E2A80" w14:textId="77777777" w:rsidR="00261D3E" w:rsidRDefault="00261D3E" w:rsidP="00B84211"/>
        </w:tc>
        <w:tc>
          <w:tcPr>
            <w:tcW w:w="6078" w:type="dxa"/>
          </w:tcPr>
          <w:p w14:paraId="19D13F54" w14:textId="77777777" w:rsidR="00261D3E" w:rsidRDefault="00261D3E" w:rsidP="00B84211">
            <w:pPr>
              <w:cnfStyle w:val="000000000000" w:firstRow="0" w:lastRow="0" w:firstColumn="0" w:lastColumn="0" w:oddVBand="0" w:evenVBand="0" w:oddHBand="0" w:evenHBand="0" w:firstRowFirstColumn="0" w:firstRowLastColumn="0" w:lastRowFirstColumn="0" w:lastRowLastColumn="0"/>
            </w:pPr>
          </w:p>
        </w:tc>
      </w:tr>
    </w:tbl>
    <w:p w14:paraId="76845840" w14:textId="77777777" w:rsidR="00261D3E" w:rsidRDefault="00261D3E" w:rsidP="00261D3E">
      <w:pPr>
        <w:pStyle w:val="Heading4"/>
      </w:pPr>
      <w:r>
        <w:t>Group By</w:t>
      </w:r>
    </w:p>
    <w:p w14:paraId="4E3A997E" w14:textId="77777777" w:rsidR="00261D3E" w:rsidRDefault="00261D3E" w:rsidP="00261D3E">
      <w:r>
        <w:t xml:space="preserve">If a query contains a group by phase any subsequent HAVING, SELECT, and ORDERBY clauses work on groups. As such they can only operate on expressions that return a single scalar value per group. Any fields specified in the GROUP BY phase implicitly have this process. </w:t>
      </w:r>
    </w:p>
    <w:p w14:paraId="391F558F" w14:textId="77777777" w:rsidR="00261D3E" w:rsidRPr="00A534DE" w:rsidRDefault="00261D3E" w:rsidP="00261D3E">
      <w:r>
        <w:t>Any elements that do not meet this restriction can only be used as inputs to aggregation functions such as COUNT, SUM, AVG, MIN, MAX.</w:t>
      </w:r>
    </w:p>
    <w:p w14:paraId="0222202D" w14:textId="77777777" w:rsidR="00261D3E" w:rsidRDefault="00261D3E" w:rsidP="00261D3E">
      <w:pPr>
        <w:pStyle w:val="Heading4"/>
      </w:pPr>
      <w:r>
        <w:t>ORDER BY</w:t>
      </w:r>
    </w:p>
    <w:p w14:paraId="72390DED" w14:textId="77777777" w:rsidR="00261D3E" w:rsidRPr="00F90A09" w:rsidRDefault="00261D3E" w:rsidP="00261D3E">
      <w:r>
        <w:t xml:space="preserve">In SQL, a table has no order. By using order by the result is ordered and hence cannot be considered a table. In </w:t>
      </w:r>
      <w:proofErr w:type="gramStart"/>
      <w:r>
        <w:t>SQL</w:t>
      </w:r>
      <w:proofErr w:type="gramEnd"/>
      <w:r>
        <w:t xml:space="preserve">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p>
    <w:p w14:paraId="11D8240E" w14:textId="77777777" w:rsidR="00261D3E" w:rsidRPr="00F81864" w:rsidRDefault="00261D3E" w:rsidP="00261D3E">
      <w:pPr>
        <w:pStyle w:val="Heading3"/>
      </w:pPr>
      <w:r>
        <w:lastRenderedPageBreak/>
        <w:t>Examples</w:t>
      </w:r>
    </w:p>
    <w:p w14:paraId="2BEBE74F" w14:textId="77777777" w:rsidR="00261D3E" w:rsidRDefault="00261D3E" w:rsidP="00261D3E">
      <w:pPr>
        <w:pStyle w:val="Heading4"/>
      </w:pPr>
      <w:r>
        <w:t>Simple Query</w:t>
      </w:r>
    </w:p>
    <w:p w14:paraId="14157A59" w14:textId="77777777" w:rsidR="00261D3E" w:rsidRPr="007440AC" w:rsidRDefault="00261D3E" w:rsidP="00261D3E">
      <w:pPr>
        <w:pStyle w:val="SourceCode"/>
      </w:pPr>
      <w:r>
        <w:sym w:font="Wingdings" w:char="F08D"/>
      </w:r>
      <w:r>
        <w:t xml:space="preserve"> </w:t>
      </w:r>
      <w:r w:rsidRPr="007440AC">
        <w:t xml:space="preserve">SELECT </w:t>
      </w:r>
      <w:r>
        <w:t>*</w:t>
      </w:r>
    </w:p>
    <w:p w14:paraId="17036819" w14:textId="77777777" w:rsidR="00261D3E" w:rsidRPr="007440AC" w:rsidRDefault="00261D3E" w:rsidP="00261D3E">
      <w:pPr>
        <w:pStyle w:val="SourceCode"/>
      </w:pPr>
      <w:r>
        <w:sym w:font="Wingdings" w:char="F08C"/>
      </w:r>
      <w:r>
        <w:t xml:space="preserve"> </w:t>
      </w:r>
      <w:r w:rsidRPr="007440AC">
        <w:t xml:space="preserve">FROM </w:t>
      </w:r>
      <w:r>
        <w:t>TelNumber</w:t>
      </w:r>
    </w:p>
    <w:p w14:paraId="78BD50A9" w14:textId="77777777" w:rsidR="00261D3E" w:rsidRDefault="00261D3E" w:rsidP="00261D3E"/>
    <w:p w14:paraId="11CC4B79" w14:textId="77777777" w:rsidR="00261D3E" w:rsidRPr="00B81105" w:rsidRDefault="00261D3E" w:rsidP="00261D3E">
      <w:r w:rsidRPr="00296D3E">
        <w:rPr>
          <w:noProof/>
        </w:rPr>
        <w:drawing>
          <wp:inline distT="0" distB="0" distL="0" distR="0" wp14:anchorId="173E8A90" wp14:editId="55567088">
            <wp:extent cx="5731510" cy="1438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65781FF8" w14:textId="77777777" w:rsidR="00261D3E" w:rsidRDefault="00261D3E" w:rsidP="00261D3E">
      <w:pPr>
        <w:pStyle w:val="Heading4"/>
      </w:pPr>
      <w:proofErr w:type="gramStart"/>
      <w:r>
        <w:t>Where</w:t>
      </w:r>
      <w:proofErr w:type="gramEnd"/>
    </w:p>
    <w:p w14:paraId="4C6F6414" w14:textId="77777777" w:rsidR="00261D3E" w:rsidRPr="00784060" w:rsidRDefault="00261D3E" w:rsidP="00261D3E">
      <w:r>
        <w:t>Where add a predicate to filter the results.</w:t>
      </w:r>
    </w:p>
    <w:p w14:paraId="685F3E30" w14:textId="77777777" w:rsidR="00261D3E" w:rsidRPr="00DA6417" w:rsidRDefault="00261D3E" w:rsidP="00261D3E">
      <w:pPr>
        <w:pStyle w:val="SourceCode"/>
      </w:pPr>
      <w:r>
        <w:sym w:font="Wingdings" w:char="F08E"/>
      </w:r>
      <w:r>
        <w:t xml:space="preserve"> </w:t>
      </w:r>
      <w:r w:rsidRPr="00DA6417">
        <w:t xml:space="preserve">Select * </w:t>
      </w:r>
    </w:p>
    <w:p w14:paraId="28E198FF" w14:textId="77777777" w:rsidR="00261D3E" w:rsidRPr="00DA6417" w:rsidRDefault="00261D3E" w:rsidP="00261D3E">
      <w:pPr>
        <w:pStyle w:val="SourceCode"/>
      </w:pPr>
      <w:r>
        <w:sym w:font="Wingdings" w:char="F08C"/>
      </w:r>
      <w:r>
        <w:t xml:space="preserve"> </w:t>
      </w:r>
      <w:r w:rsidRPr="00DA6417">
        <w:t>FROM TelNumber</w:t>
      </w:r>
    </w:p>
    <w:p w14:paraId="71B73524" w14:textId="77777777" w:rsidR="00261D3E" w:rsidRPr="004D5094" w:rsidRDefault="00261D3E" w:rsidP="00261D3E">
      <w:pPr>
        <w:pStyle w:val="SourceCode"/>
      </w:pPr>
      <w:r>
        <w:sym w:font="Wingdings" w:char="F08D"/>
      </w:r>
      <w:r>
        <w:t xml:space="preserve"> WHERE </w:t>
      </w:r>
      <w:r w:rsidRPr="004D5094">
        <w:t>personId IN (1,2)</w:t>
      </w:r>
    </w:p>
    <w:p w14:paraId="1C7EA35C" w14:textId="77777777" w:rsidR="00261D3E" w:rsidRPr="00DA6417" w:rsidRDefault="00261D3E" w:rsidP="00261D3E">
      <w:pPr>
        <w:pStyle w:val="SourceCode"/>
      </w:pPr>
    </w:p>
    <w:p w14:paraId="414DCEDF" w14:textId="77777777" w:rsidR="00261D3E" w:rsidRDefault="00261D3E" w:rsidP="00261D3E">
      <w:r w:rsidRPr="00BB2D73">
        <w:rPr>
          <w:noProof/>
        </w:rPr>
        <w:drawing>
          <wp:inline distT="0" distB="0" distL="0" distR="0" wp14:anchorId="7027F06A" wp14:editId="473EF8A3">
            <wp:extent cx="5731510" cy="1224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610621AB" w14:textId="77777777" w:rsidR="00261D3E" w:rsidRDefault="00261D3E" w:rsidP="00261D3E">
      <w:pPr>
        <w:pStyle w:val="Heading4"/>
      </w:pPr>
      <w:r>
        <w:t>GROUP BY</w:t>
      </w:r>
    </w:p>
    <w:p w14:paraId="43468319" w14:textId="77777777" w:rsidR="00261D3E" w:rsidRPr="00F96637" w:rsidRDefault="00261D3E" w:rsidP="00261D3E">
      <w:r>
        <w:t>Allows grouping. The select can only work on columns appropriate to the grouping.</w:t>
      </w:r>
    </w:p>
    <w:p w14:paraId="03203818" w14:textId="77777777" w:rsidR="00261D3E" w:rsidRPr="00F12A45" w:rsidRDefault="00261D3E" w:rsidP="00261D3E">
      <w:pPr>
        <w:pStyle w:val="SourceCode"/>
      </w:pPr>
      <w:r>
        <w:sym w:font="Wingdings" w:char="F08F"/>
      </w:r>
      <w:r>
        <w:t xml:space="preserve"> </w:t>
      </w:r>
      <w:r w:rsidRPr="00F12A45">
        <w:t>Select personId, COUNT(telNumber) AS 'Number Count'</w:t>
      </w:r>
    </w:p>
    <w:p w14:paraId="06149450" w14:textId="77777777" w:rsidR="00261D3E" w:rsidRPr="00F12A45" w:rsidRDefault="00261D3E" w:rsidP="00261D3E">
      <w:pPr>
        <w:pStyle w:val="SourceCode"/>
      </w:pPr>
      <w:r>
        <w:sym w:font="Wingdings" w:char="F08C"/>
      </w:r>
      <w:r>
        <w:t xml:space="preserve"> </w:t>
      </w:r>
      <w:r w:rsidRPr="00F12A45">
        <w:t>FROM TelNumber</w:t>
      </w:r>
    </w:p>
    <w:p w14:paraId="5E8A7F41" w14:textId="77777777" w:rsidR="00261D3E" w:rsidRPr="00F12A45" w:rsidRDefault="00261D3E" w:rsidP="00261D3E">
      <w:pPr>
        <w:pStyle w:val="SourceCode"/>
      </w:pPr>
      <w:r>
        <w:sym w:font="Wingdings" w:char="F08D"/>
      </w:r>
      <w:r>
        <w:t xml:space="preserve"> </w:t>
      </w:r>
      <w:r w:rsidRPr="00F12A45">
        <w:t>WHERE personId IN (1,2)</w:t>
      </w:r>
    </w:p>
    <w:p w14:paraId="0240C84F" w14:textId="77777777" w:rsidR="00261D3E" w:rsidRDefault="00261D3E" w:rsidP="00261D3E">
      <w:pPr>
        <w:pStyle w:val="SourceCode"/>
      </w:pPr>
      <w:r>
        <w:sym w:font="Wingdings" w:char="F08E"/>
      </w:r>
      <w:r>
        <w:t xml:space="preserve"> </w:t>
      </w:r>
      <w:r w:rsidRPr="00F12A45">
        <w:t>GROUP BY personId</w:t>
      </w:r>
    </w:p>
    <w:p w14:paraId="0A5131E1" w14:textId="77777777" w:rsidR="00261D3E" w:rsidRPr="00F12A45" w:rsidRDefault="00261D3E" w:rsidP="00261D3E">
      <w:pPr>
        <w:pStyle w:val="SourceCode"/>
      </w:pPr>
    </w:p>
    <w:p w14:paraId="67F33A89" w14:textId="77777777" w:rsidR="00261D3E" w:rsidRPr="00BB2D73" w:rsidRDefault="00261D3E" w:rsidP="00261D3E">
      <w:r w:rsidRPr="00F96637">
        <w:rPr>
          <w:noProof/>
        </w:rPr>
        <w:drawing>
          <wp:inline distT="0" distB="0" distL="0" distR="0" wp14:anchorId="55D54EDE" wp14:editId="733F89B0">
            <wp:extent cx="5731510" cy="1398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79199AA2"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664E39F3" w14:textId="77777777" w:rsidR="00261D3E" w:rsidRDefault="00261D3E" w:rsidP="00261D3E">
      <w:pPr>
        <w:pStyle w:val="Heading4"/>
      </w:pPr>
      <w:r>
        <w:lastRenderedPageBreak/>
        <w:t>Having</w:t>
      </w:r>
    </w:p>
    <w:p w14:paraId="62121E47" w14:textId="77777777" w:rsidR="00261D3E" w:rsidRPr="00D63A1E" w:rsidRDefault="00261D3E" w:rsidP="00261D3E">
      <w:pPr>
        <w:pStyle w:val="SourceCode"/>
      </w:pPr>
      <w:r>
        <w:sym w:font="Wingdings" w:char="F090"/>
      </w:r>
      <w:r>
        <w:t xml:space="preserve"> </w:t>
      </w:r>
      <w:r w:rsidRPr="00D63A1E">
        <w:t>Select personId, COUNT(telNumber) AS 'Number Count'</w:t>
      </w:r>
    </w:p>
    <w:p w14:paraId="6C20856C" w14:textId="77777777" w:rsidR="00261D3E" w:rsidRPr="00D63A1E" w:rsidRDefault="00261D3E" w:rsidP="00261D3E">
      <w:pPr>
        <w:pStyle w:val="SourceCode"/>
      </w:pPr>
      <w:r>
        <w:sym w:font="Wingdings" w:char="F08C"/>
      </w:r>
      <w:r>
        <w:t xml:space="preserve"> </w:t>
      </w:r>
      <w:r w:rsidRPr="00D63A1E">
        <w:t>FROM TelNumber</w:t>
      </w:r>
    </w:p>
    <w:p w14:paraId="36AB7533" w14:textId="77777777" w:rsidR="00261D3E" w:rsidRPr="00D63A1E" w:rsidRDefault="00261D3E" w:rsidP="00261D3E">
      <w:pPr>
        <w:pStyle w:val="SourceCode"/>
      </w:pPr>
      <w:r>
        <w:sym w:font="Wingdings" w:char="F08D"/>
      </w:r>
      <w:r>
        <w:t xml:space="preserve"> </w:t>
      </w:r>
      <w:r w:rsidRPr="00D63A1E">
        <w:t>WHERE personId IN (1,2)</w:t>
      </w:r>
    </w:p>
    <w:p w14:paraId="6ABBEDD5" w14:textId="77777777" w:rsidR="00261D3E" w:rsidRPr="00D63A1E" w:rsidRDefault="00261D3E" w:rsidP="00261D3E">
      <w:pPr>
        <w:pStyle w:val="SourceCode"/>
      </w:pPr>
      <w:r>
        <w:sym w:font="Wingdings" w:char="F08E"/>
      </w:r>
      <w:r>
        <w:t xml:space="preserve"> </w:t>
      </w:r>
      <w:r w:rsidRPr="00D63A1E">
        <w:t>GROUP BY personId</w:t>
      </w:r>
    </w:p>
    <w:p w14:paraId="469FE915" w14:textId="77777777" w:rsidR="00261D3E" w:rsidRDefault="00261D3E" w:rsidP="00261D3E">
      <w:pPr>
        <w:pStyle w:val="SourceCode"/>
      </w:pPr>
      <w:r>
        <w:sym w:font="Wingdings" w:char="F08F"/>
      </w:r>
      <w:r>
        <w:t xml:space="preserve"> </w:t>
      </w:r>
      <w:r w:rsidRPr="00D63A1E">
        <w:t>HAVING count(telNumber) &gt; 1</w:t>
      </w:r>
    </w:p>
    <w:p w14:paraId="7FBDA943" w14:textId="77777777" w:rsidR="00261D3E" w:rsidRPr="00D63A1E" w:rsidRDefault="00261D3E" w:rsidP="00261D3E">
      <w:pPr>
        <w:pStyle w:val="SourceCode"/>
      </w:pPr>
    </w:p>
    <w:p w14:paraId="2A1358FE" w14:textId="77777777" w:rsidR="00261D3E" w:rsidRDefault="00261D3E" w:rsidP="00261D3E">
      <w:pPr>
        <w:rPr>
          <w:rFonts w:asciiTheme="majorHAnsi" w:eastAsiaTheme="majorEastAsia" w:hAnsiTheme="majorHAnsi" w:cstheme="majorBidi"/>
          <w:color w:val="31378B" w:themeColor="text2"/>
          <w:sz w:val="28"/>
          <w:szCs w:val="26"/>
        </w:rPr>
      </w:pPr>
      <w:r w:rsidRPr="00F75A2A">
        <w:rPr>
          <w:noProof/>
        </w:rPr>
        <w:drawing>
          <wp:inline distT="0" distB="0" distL="0" distR="0" wp14:anchorId="67922C7B" wp14:editId="6DC15B26">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r>
        <w:br w:type="page"/>
      </w:r>
    </w:p>
    <w:p w14:paraId="4349C03F" w14:textId="77777777" w:rsidR="00261D3E" w:rsidRPr="004732F2" w:rsidRDefault="00261D3E" w:rsidP="00261D3E">
      <w:pPr>
        <w:pStyle w:val="Heading3"/>
      </w:pPr>
      <w:r>
        <w:lastRenderedPageBreak/>
        <w:t>Joins</w:t>
      </w:r>
    </w:p>
    <w:p w14:paraId="7F60FEA9" w14:textId="77777777" w:rsidR="00261D3E" w:rsidRDefault="00261D3E" w:rsidP="00261D3E">
      <w:pPr>
        <w:pStyle w:val="Heading4"/>
      </w:pPr>
      <w:r>
        <w:t>Cross Join</w:t>
      </w:r>
    </w:p>
    <w:p w14:paraId="47168810" w14:textId="77777777" w:rsidR="00261D3E" w:rsidRPr="000931BA" w:rsidRDefault="00261D3E" w:rsidP="00261D3E">
      <w:pPr>
        <w:pStyle w:val="SourceCode"/>
      </w:pPr>
      <w:r w:rsidRPr="000931BA">
        <w:t>SELECT p.id AS 'Person Id', T.id AS 'Number Id'</w:t>
      </w:r>
    </w:p>
    <w:p w14:paraId="466EB297" w14:textId="77777777" w:rsidR="00261D3E" w:rsidRPr="000931BA" w:rsidRDefault="00261D3E" w:rsidP="00261D3E">
      <w:pPr>
        <w:pStyle w:val="SourceCode"/>
      </w:pPr>
      <w:r w:rsidRPr="000931BA">
        <w:t>FROM Person AS P</w:t>
      </w:r>
    </w:p>
    <w:p w14:paraId="1FC63076" w14:textId="77777777" w:rsidR="00261D3E" w:rsidRDefault="00261D3E" w:rsidP="00261D3E">
      <w:pPr>
        <w:pStyle w:val="SourceCode"/>
      </w:pPr>
      <w:r w:rsidRPr="000931BA">
        <w:tab/>
        <w:t>CROSS JOIN TelNumber as T</w:t>
      </w:r>
    </w:p>
    <w:p w14:paraId="113DDE09" w14:textId="77777777" w:rsidR="00261D3E" w:rsidRPr="00170353" w:rsidRDefault="00261D3E" w:rsidP="00261D3E"/>
    <w:p w14:paraId="0D7BB778" w14:textId="77777777" w:rsidR="00261D3E" w:rsidRPr="00113BF3" w:rsidRDefault="00261D3E" w:rsidP="00261D3E">
      <w:r w:rsidRPr="001951A0">
        <w:rPr>
          <w:noProof/>
        </w:rPr>
        <w:drawing>
          <wp:inline distT="0" distB="0" distL="0" distR="0" wp14:anchorId="2DD2B34C" wp14:editId="07353312">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5E3A32E9" w14:textId="77777777" w:rsidR="00261D3E" w:rsidRDefault="00261D3E" w:rsidP="00261D3E">
      <w:pPr>
        <w:pStyle w:val="SourceCode"/>
      </w:pPr>
    </w:p>
    <w:p w14:paraId="79BFF6F2" w14:textId="77777777" w:rsidR="00261D3E" w:rsidRPr="000931BA" w:rsidRDefault="00261D3E" w:rsidP="00261D3E">
      <w:pPr>
        <w:pStyle w:val="SourceCode"/>
      </w:pPr>
    </w:p>
    <w:p w14:paraId="5471AE1B" w14:textId="77777777" w:rsidR="00261D3E" w:rsidRDefault="00261D3E" w:rsidP="00261D3E"/>
    <w:p w14:paraId="283115F4"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7E240ACD" w14:textId="77777777" w:rsidR="00261D3E" w:rsidRDefault="00261D3E" w:rsidP="00261D3E">
      <w:pPr>
        <w:pStyle w:val="Heading4"/>
      </w:pPr>
      <w:r>
        <w:lastRenderedPageBreak/>
        <w:t>Self-Cross Join</w:t>
      </w:r>
    </w:p>
    <w:p w14:paraId="47BF6085" w14:textId="77777777" w:rsidR="00261D3E" w:rsidRPr="00335B6A" w:rsidRDefault="00261D3E" w:rsidP="00261D3E"/>
    <w:p w14:paraId="13E6A683" w14:textId="77777777" w:rsidR="00261D3E" w:rsidRPr="00335B6A" w:rsidRDefault="00261D3E" w:rsidP="00261D3E">
      <w:pPr>
        <w:pStyle w:val="SourceCode"/>
      </w:pPr>
      <w:r w:rsidRPr="00335B6A">
        <w:t>SELECT P1.id AS 'Person1 Id', P2.id AS 'Person2 Id'</w:t>
      </w:r>
    </w:p>
    <w:p w14:paraId="128E9B0D" w14:textId="77777777" w:rsidR="00261D3E" w:rsidRPr="00335B6A" w:rsidRDefault="00261D3E" w:rsidP="00261D3E">
      <w:pPr>
        <w:pStyle w:val="SourceCode"/>
      </w:pPr>
      <w:r w:rsidRPr="00335B6A">
        <w:t>FROM Person AS P1</w:t>
      </w:r>
    </w:p>
    <w:p w14:paraId="03DF02B1" w14:textId="77777777" w:rsidR="00261D3E" w:rsidRDefault="00261D3E" w:rsidP="00261D3E">
      <w:pPr>
        <w:pStyle w:val="SourceCode"/>
      </w:pPr>
      <w:r w:rsidRPr="00335B6A">
        <w:tab/>
        <w:t>CROSS JOIN Person AS P2</w:t>
      </w:r>
    </w:p>
    <w:p w14:paraId="1D76DFEC" w14:textId="77777777" w:rsidR="00261D3E" w:rsidRDefault="00261D3E" w:rsidP="00261D3E">
      <w:pPr>
        <w:pStyle w:val="SourceCode"/>
      </w:pPr>
    </w:p>
    <w:p w14:paraId="74792D3C" w14:textId="77777777" w:rsidR="00261D3E" w:rsidRPr="00335B6A" w:rsidRDefault="00261D3E" w:rsidP="00261D3E">
      <w:pPr>
        <w:pStyle w:val="SourceCode"/>
      </w:pPr>
    </w:p>
    <w:p w14:paraId="67C94218" w14:textId="77777777" w:rsidR="00261D3E" w:rsidRDefault="00261D3E" w:rsidP="00261D3E">
      <w:r w:rsidRPr="000A398B">
        <w:rPr>
          <w:noProof/>
        </w:rPr>
        <w:drawing>
          <wp:inline distT="0" distB="0" distL="0" distR="0" wp14:anchorId="1EF4DF75" wp14:editId="332D3B89">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2EF970C1"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32677461" w14:textId="77777777" w:rsidR="00261D3E" w:rsidRDefault="00261D3E" w:rsidP="00261D3E">
      <w:pPr>
        <w:pStyle w:val="Heading4"/>
      </w:pPr>
      <w:r>
        <w:lastRenderedPageBreak/>
        <w:t>Inner Join</w:t>
      </w:r>
    </w:p>
    <w:p w14:paraId="45E88607" w14:textId="77777777" w:rsidR="00261D3E" w:rsidRPr="00B27A11" w:rsidRDefault="00261D3E" w:rsidP="00261D3E">
      <w:pPr>
        <w:pStyle w:val="SourceCode"/>
      </w:pPr>
      <w:r w:rsidRPr="00B27A11">
        <w:t xml:space="preserve">SELECT </w:t>
      </w:r>
    </w:p>
    <w:p w14:paraId="046A9DC1" w14:textId="77777777" w:rsidR="00261D3E" w:rsidRPr="00B27A11" w:rsidRDefault="00261D3E" w:rsidP="00261D3E">
      <w:pPr>
        <w:pStyle w:val="SourceCode"/>
      </w:pPr>
      <w:r w:rsidRPr="00B27A11">
        <w:tab/>
        <w:t>P.firstName AS 'First Name',</w:t>
      </w:r>
    </w:p>
    <w:p w14:paraId="0932951D" w14:textId="77777777" w:rsidR="00261D3E" w:rsidRPr="00B27A11" w:rsidRDefault="00261D3E" w:rsidP="00261D3E">
      <w:pPr>
        <w:pStyle w:val="SourceCode"/>
      </w:pPr>
      <w:r w:rsidRPr="00B27A11">
        <w:tab/>
        <w:t xml:space="preserve">P.secondName AS 'Second Name', </w:t>
      </w:r>
    </w:p>
    <w:p w14:paraId="748F1C26" w14:textId="77777777" w:rsidR="00261D3E" w:rsidRPr="00B27A11" w:rsidRDefault="00261D3E" w:rsidP="00261D3E">
      <w:pPr>
        <w:pStyle w:val="SourceCode"/>
      </w:pPr>
      <w:r w:rsidRPr="00B27A11">
        <w:tab/>
        <w:t>T.telNumber AS 'Num'</w:t>
      </w:r>
    </w:p>
    <w:p w14:paraId="3137DADC" w14:textId="77777777" w:rsidR="00261D3E" w:rsidRPr="00B27A11" w:rsidRDefault="00261D3E" w:rsidP="00261D3E">
      <w:pPr>
        <w:pStyle w:val="SourceCode"/>
      </w:pPr>
      <w:r w:rsidRPr="00B27A11">
        <w:t>FROM Person AS P</w:t>
      </w:r>
    </w:p>
    <w:p w14:paraId="46D409E8" w14:textId="77777777" w:rsidR="00261D3E" w:rsidRPr="00B27A11" w:rsidRDefault="00261D3E" w:rsidP="00261D3E">
      <w:pPr>
        <w:pStyle w:val="SourceCode"/>
      </w:pPr>
      <w:r w:rsidRPr="00B27A11">
        <w:t>INNER JOIN TelNumber AS T</w:t>
      </w:r>
    </w:p>
    <w:p w14:paraId="4F8CD6E8" w14:textId="77777777" w:rsidR="00261D3E" w:rsidRDefault="00261D3E" w:rsidP="00261D3E">
      <w:pPr>
        <w:pStyle w:val="SourceCode"/>
      </w:pPr>
      <w:r w:rsidRPr="00B27A11">
        <w:tab/>
        <w:t>ON P.id = T.personId</w:t>
      </w:r>
    </w:p>
    <w:p w14:paraId="691D6303" w14:textId="77777777" w:rsidR="00261D3E" w:rsidRPr="00183344" w:rsidRDefault="00261D3E" w:rsidP="00261D3E"/>
    <w:p w14:paraId="276C570A" w14:textId="77777777" w:rsidR="00261D3E" w:rsidRDefault="00261D3E" w:rsidP="00261D3E">
      <w:r w:rsidRPr="000A76BC">
        <w:rPr>
          <w:noProof/>
        </w:rPr>
        <w:drawing>
          <wp:inline distT="0" distB="0" distL="0" distR="0" wp14:anchorId="6951BACD" wp14:editId="7F7847F9">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0253D229" w14:textId="77777777" w:rsidR="00261D3E" w:rsidRDefault="00261D3E" w:rsidP="00261D3E"/>
    <w:p w14:paraId="64B212DC"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1E8A62F5" w14:textId="77777777" w:rsidR="00261D3E" w:rsidRDefault="00261D3E" w:rsidP="00261D3E">
      <w:pPr>
        <w:pStyle w:val="Heading4"/>
      </w:pPr>
      <w:r>
        <w:lastRenderedPageBreak/>
        <w:t xml:space="preserve">Non </w:t>
      </w:r>
      <w:proofErr w:type="spellStart"/>
      <w:r>
        <w:t>Equi</w:t>
      </w:r>
      <w:proofErr w:type="spellEnd"/>
      <w:r>
        <w:t>-Join</w:t>
      </w:r>
    </w:p>
    <w:p w14:paraId="3E03241A" w14:textId="77777777" w:rsidR="00261D3E" w:rsidRPr="00294EE9" w:rsidRDefault="00261D3E" w:rsidP="00261D3E">
      <w:pPr>
        <w:pStyle w:val="SourceCode"/>
      </w:pPr>
      <w:r w:rsidRPr="00294EE9">
        <w:t xml:space="preserve">SELECT </w:t>
      </w:r>
    </w:p>
    <w:p w14:paraId="198CBDC8" w14:textId="77777777" w:rsidR="00261D3E" w:rsidRPr="00294EE9" w:rsidRDefault="00261D3E" w:rsidP="00261D3E">
      <w:pPr>
        <w:pStyle w:val="SourceCode"/>
      </w:pPr>
      <w:r w:rsidRPr="00294EE9">
        <w:tab/>
        <w:t xml:space="preserve">P1.firstName + ' ' + P1.secondName AS 'Person1', </w:t>
      </w:r>
    </w:p>
    <w:p w14:paraId="47596E4F" w14:textId="77777777" w:rsidR="00261D3E" w:rsidRPr="00294EE9" w:rsidRDefault="00261D3E" w:rsidP="00261D3E">
      <w:pPr>
        <w:pStyle w:val="SourceCode"/>
      </w:pPr>
      <w:r w:rsidRPr="00294EE9">
        <w:tab/>
        <w:t>P2.firstName + ' ' + P2.secondName AS 'Person2'</w:t>
      </w:r>
    </w:p>
    <w:p w14:paraId="4CE99F92" w14:textId="77777777" w:rsidR="00261D3E" w:rsidRPr="00294EE9" w:rsidRDefault="00261D3E" w:rsidP="00261D3E">
      <w:pPr>
        <w:pStyle w:val="SourceCode"/>
      </w:pPr>
      <w:r w:rsidRPr="00294EE9">
        <w:t>FROM Person AS P1</w:t>
      </w:r>
    </w:p>
    <w:p w14:paraId="399B79D5" w14:textId="77777777" w:rsidR="00261D3E" w:rsidRPr="00294EE9" w:rsidRDefault="00261D3E" w:rsidP="00261D3E">
      <w:pPr>
        <w:pStyle w:val="SourceCode"/>
      </w:pPr>
      <w:r w:rsidRPr="00294EE9">
        <w:tab/>
        <w:t>INNER JOIN Person AS P2</w:t>
      </w:r>
    </w:p>
    <w:p w14:paraId="1C9DB965" w14:textId="77777777" w:rsidR="00261D3E" w:rsidRPr="00294EE9" w:rsidRDefault="00261D3E" w:rsidP="00261D3E">
      <w:pPr>
        <w:pStyle w:val="SourceCode"/>
      </w:pPr>
      <w:r w:rsidRPr="00294EE9">
        <w:tab/>
      </w:r>
      <w:r w:rsidRPr="00294EE9">
        <w:tab/>
        <w:t>ON P1.id &lt; P2.id</w:t>
      </w:r>
    </w:p>
    <w:p w14:paraId="69DE2970" w14:textId="77777777" w:rsidR="00261D3E" w:rsidRPr="006C430A" w:rsidRDefault="00261D3E" w:rsidP="00261D3E"/>
    <w:p w14:paraId="0AE88E0D" w14:textId="77777777" w:rsidR="00261D3E" w:rsidRDefault="00261D3E" w:rsidP="00261D3E">
      <w:r w:rsidRPr="00F23E14">
        <w:rPr>
          <w:noProof/>
        </w:rPr>
        <w:drawing>
          <wp:inline distT="0" distB="0" distL="0" distR="0" wp14:anchorId="446E252D" wp14:editId="509503C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169E2C77"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4D1C9D5B" w14:textId="77777777" w:rsidR="00261D3E" w:rsidRDefault="00261D3E" w:rsidP="00261D3E">
      <w:pPr>
        <w:pStyle w:val="Heading4"/>
      </w:pPr>
      <w:r>
        <w:lastRenderedPageBreak/>
        <w:t>Left Outer Join</w:t>
      </w:r>
    </w:p>
    <w:p w14:paraId="5DCD9AE0" w14:textId="77777777" w:rsidR="00261D3E" w:rsidRPr="0062403E" w:rsidRDefault="00261D3E" w:rsidP="00261D3E">
      <w:pPr>
        <w:pStyle w:val="SourceCode"/>
      </w:pPr>
      <w:r w:rsidRPr="0062403E">
        <w:t xml:space="preserve">SELECT </w:t>
      </w:r>
    </w:p>
    <w:p w14:paraId="33BB7604" w14:textId="77777777" w:rsidR="00261D3E" w:rsidRPr="0062403E" w:rsidRDefault="00261D3E" w:rsidP="00261D3E">
      <w:pPr>
        <w:pStyle w:val="SourceCode"/>
      </w:pPr>
      <w:r w:rsidRPr="0062403E">
        <w:tab/>
        <w:t>P.firstName + ' ' + P.secondName AS 'Person',</w:t>
      </w:r>
    </w:p>
    <w:p w14:paraId="39AB4DD9" w14:textId="77777777" w:rsidR="00261D3E" w:rsidRPr="0062403E" w:rsidRDefault="00261D3E" w:rsidP="00261D3E">
      <w:pPr>
        <w:pStyle w:val="SourceCode"/>
      </w:pPr>
      <w:r w:rsidRPr="0062403E">
        <w:tab/>
        <w:t>T.telNumber AS 'Number'</w:t>
      </w:r>
    </w:p>
    <w:p w14:paraId="7BD641DD" w14:textId="77777777" w:rsidR="00261D3E" w:rsidRPr="0062403E" w:rsidRDefault="00261D3E" w:rsidP="00261D3E">
      <w:pPr>
        <w:pStyle w:val="SourceCode"/>
      </w:pPr>
      <w:r w:rsidRPr="0062403E">
        <w:t xml:space="preserve">FROM Person AS P </w:t>
      </w:r>
    </w:p>
    <w:p w14:paraId="65A9B8CA" w14:textId="77777777" w:rsidR="00261D3E" w:rsidRPr="0062403E" w:rsidRDefault="00261D3E" w:rsidP="00261D3E">
      <w:pPr>
        <w:pStyle w:val="SourceCode"/>
      </w:pPr>
      <w:r w:rsidRPr="0062403E">
        <w:tab/>
        <w:t>LEFT OUTER JOIN TelNumber AS T</w:t>
      </w:r>
    </w:p>
    <w:p w14:paraId="3B2300D0" w14:textId="77777777" w:rsidR="00261D3E" w:rsidRDefault="00261D3E" w:rsidP="00261D3E">
      <w:pPr>
        <w:pStyle w:val="SourceCode"/>
      </w:pPr>
      <w:r w:rsidRPr="0062403E">
        <w:tab/>
      </w:r>
      <w:r w:rsidRPr="0062403E">
        <w:tab/>
        <w:t>On P.id = T.personId</w:t>
      </w:r>
    </w:p>
    <w:p w14:paraId="48E306D3" w14:textId="77777777" w:rsidR="00261D3E" w:rsidRDefault="00261D3E" w:rsidP="00261D3E">
      <w:pPr>
        <w:pStyle w:val="SourceCode"/>
      </w:pPr>
    </w:p>
    <w:p w14:paraId="4889AFA2" w14:textId="77777777" w:rsidR="00261D3E" w:rsidRDefault="00261D3E" w:rsidP="00261D3E">
      <w:r w:rsidRPr="003B6FB4">
        <w:rPr>
          <w:noProof/>
        </w:rPr>
        <w:drawing>
          <wp:inline distT="0" distB="0" distL="0" distR="0" wp14:anchorId="7FBF516B" wp14:editId="69A36B6E">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523B1AA"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2563C277" w14:textId="77777777" w:rsidR="00261D3E" w:rsidRDefault="00261D3E" w:rsidP="00261D3E">
      <w:pPr>
        <w:pStyle w:val="Heading4"/>
      </w:pPr>
      <w:r>
        <w:lastRenderedPageBreak/>
        <w:t>Right Outer Join</w:t>
      </w:r>
    </w:p>
    <w:p w14:paraId="7F2824CC" w14:textId="77777777" w:rsidR="00261D3E" w:rsidRPr="00D60834" w:rsidRDefault="00261D3E" w:rsidP="00261D3E">
      <w:pPr>
        <w:pStyle w:val="SourceCode"/>
      </w:pPr>
      <w:r w:rsidRPr="00D60834">
        <w:t xml:space="preserve">SELECT </w:t>
      </w:r>
    </w:p>
    <w:p w14:paraId="42189095" w14:textId="77777777" w:rsidR="00261D3E" w:rsidRPr="00D60834" w:rsidRDefault="00261D3E" w:rsidP="00261D3E">
      <w:pPr>
        <w:pStyle w:val="SourceCode"/>
      </w:pPr>
      <w:r w:rsidRPr="00D60834">
        <w:tab/>
        <w:t>P.firstName + ' ' + P.secondName AS 'Person',</w:t>
      </w:r>
    </w:p>
    <w:p w14:paraId="436F8250" w14:textId="77777777" w:rsidR="00261D3E" w:rsidRPr="00D60834" w:rsidRDefault="00261D3E" w:rsidP="00261D3E">
      <w:pPr>
        <w:pStyle w:val="SourceCode"/>
      </w:pPr>
      <w:r w:rsidRPr="00D60834">
        <w:tab/>
        <w:t>T.telNumber AS 'Number'</w:t>
      </w:r>
    </w:p>
    <w:p w14:paraId="27E71D44" w14:textId="77777777" w:rsidR="00261D3E" w:rsidRPr="00D60834" w:rsidRDefault="00261D3E" w:rsidP="00261D3E">
      <w:pPr>
        <w:pStyle w:val="SourceCode"/>
      </w:pPr>
      <w:r w:rsidRPr="00D60834">
        <w:t xml:space="preserve">FROM Person AS P </w:t>
      </w:r>
    </w:p>
    <w:p w14:paraId="685A8A40" w14:textId="77777777" w:rsidR="00261D3E" w:rsidRPr="00D60834" w:rsidRDefault="00261D3E" w:rsidP="00261D3E">
      <w:pPr>
        <w:pStyle w:val="SourceCode"/>
      </w:pPr>
      <w:r w:rsidRPr="00D60834">
        <w:tab/>
        <w:t>RIGHT OUTER JOIN TelNumber AS T</w:t>
      </w:r>
    </w:p>
    <w:p w14:paraId="74769D34" w14:textId="77777777" w:rsidR="00261D3E" w:rsidRPr="00D60834" w:rsidRDefault="00261D3E" w:rsidP="00261D3E">
      <w:pPr>
        <w:pStyle w:val="SourceCode"/>
      </w:pPr>
      <w:r w:rsidRPr="00D60834">
        <w:tab/>
      </w:r>
      <w:r w:rsidRPr="00D60834">
        <w:tab/>
        <w:t>On P.id = T.personId</w:t>
      </w:r>
    </w:p>
    <w:p w14:paraId="0579B992" w14:textId="77777777" w:rsidR="00261D3E" w:rsidRDefault="00261D3E" w:rsidP="00261D3E">
      <w:r w:rsidRPr="00CE1700">
        <w:rPr>
          <w:noProof/>
        </w:rPr>
        <w:drawing>
          <wp:inline distT="0" distB="0" distL="0" distR="0" wp14:anchorId="3D5D5B04" wp14:editId="41796C30">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29D0DC40" w14:textId="77777777" w:rsidR="00261D3E" w:rsidRDefault="00261D3E" w:rsidP="00261D3E"/>
    <w:p w14:paraId="4C9E3E4B" w14:textId="77777777" w:rsidR="00261D3E" w:rsidRDefault="00261D3E" w:rsidP="00261D3E">
      <w:pPr>
        <w:rPr>
          <w:rFonts w:asciiTheme="majorHAnsi" w:eastAsiaTheme="majorEastAsia" w:hAnsiTheme="majorHAnsi" w:cstheme="majorBidi"/>
          <w:color w:val="31378B" w:themeColor="text2"/>
          <w:sz w:val="28"/>
          <w:szCs w:val="26"/>
        </w:rPr>
      </w:pPr>
      <w:r>
        <w:br w:type="page"/>
      </w:r>
    </w:p>
    <w:p w14:paraId="6DC8A22E" w14:textId="77777777" w:rsidR="00261D3E" w:rsidRDefault="00261D3E" w:rsidP="00261D3E">
      <w:pPr>
        <w:pStyle w:val="Heading3"/>
      </w:pPr>
      <w:r>
        <w:lastRenderedPageBreak/>
        <w:t>Subqueries</w:t>
      </w:r>
    </w:p>
    <w:p w14:paraId="45029DDF" w14:textId="77777777" w:rsidR="00261D3E" w:rsidRPr="00892EE2" w:rsidRDefault="00261D3E" w:rsidP="00261D3E"/>
    <w:p w14:paraId="106F41DE" w14:textId="77777777" w:rsidR="00261D3E" w:rsidRDefault="00261D3E" w:rsidP="00261D3E"/>
    <w:p w14:paraId="3D6ACC2A" w14:textId="6920A3E9" w:rsidR="000E590A" w:rsidRDefault="000E590A" w:rsidP="00261D3E">
      <w:pPr>
        <w:pStyle w:val="Heading2"/>
      </w:pPr>
      <w:r>
        <w:t>Normalization</w:t>
      </w:r>
    </w:p>
    <w:p w14:paraId="748281C1" w14:textId="67A143D0" w:rsidR="000E590A" w:rsidRDefault="00DD060C" w:rsidP="00DD060C">
      <w:pPr>
        <w:pStyle w:val="Def"/>
      </w:pPr>
      <w:r>
        <w:t>1</w:t>
      </w:r>
      <w:r w:rsidRPr="00DD060C">
        <w:rPr>
          <w:vertAlign w:val="superscript"/>
        </w:rPr>
        <w:t>st</w:t>
      </w:r>
      <w:r>
        <w:t xml:space="preserve"> Normal Form</w:t>
      </w:r>
    </w:p>
    <w:p w14:paraId="30B35E47" w14:textId="13FE86F8" w:rsidR="00B53052" w:rsidRDefault="00B53052" w:rsidP="00B53052">
      <w:r>
        <w:t xml:space="preserve">For a table to be in first normal form </w:t>
      </w:r>
      <w:r w:rsidR="009358E8">
        <w:t xml:space="preserve">each cell must contain only one value from the domain. The following table violates this </w:t>
      </w:r>
      <w:proofErr w:type="gramStart"/>
      <w:r w:rsidR="009358E8">
        <w:t>restriction</w:t>
      </w:r>
      <w:proofErr w:type="gramEnd"/>
    </w:p>
    <w:p w14:paraId="268CA63F" w14:textId="0DC9158C" w:rsidR="009358E8" w:rsidRDefault="008773AD" w:rsidP="00B53052">
      <w:r w:rsidRPr="008773AD">
        <w:rPr>
          <w:noProof/>
        </w:rPr>
        <w:drawing>
          <wp:inline distT="0" distB="0" distL="0" distR="0" wp14:anchorId="0483853B" wp14:editId="7CD4E102">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14AB8CE3" w14:textId="37AF3D30" w:rsidR="0073721B" w:rsidRDefault="0073721B" w:rsidP="00B53052">
      <w:r>
        <w:t>We should note the following table is still in violation of 1</w:t>
      </w:r>
      <w:r w:rsidRPr="0073721B">
        <w:rPr>
          <w:vertAlign w:val="superscript"/>
        </w:rPr>
        <w:t>st</w:t>
      </w:r>
      <w:r>
        <w:t xml:space="preserve"> normal form as repeating columns groups are also disallowed.</w:t>
      </w:r>
    </w:p>
    <w:p w14:paraId="58CB1F26" w14:textId="3E361382" w:rsidR="0073721B" w:rsidRDefault="0073721B" w:rsidP="00B53052">
      <w:r w:rsidRPr="0073721B">
        <w:rPr>
          <w:noProof/>
        </w:rPr>
        <w:drawing>
          <wp:inline distT="0" distB="0" distL="0" distR="0" wp14:anchorId="3B972B48" wp14:editId="75DABCEB">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3F017A7E" w14:textId="542DF532" w:rsidR="0073721B" w:rsidRDefault="003277EE" w:rsidP="00B53052">
      <w:r>
        <w:t xml:space="preserve">We can fix this using a schema something like the following. </w:t>
      </w:r>
      <w:r w:rsidR="000244DD">
        <w:t xml:space="preserve">The PersonId field acts as the foreign key </w:t>
      </w:r>
      <w:r w:rsidR="008F1AFC">
        <w:t>that indexes into the person table</w:t>
      </w:r>
    </w:p>
    <w:p w14:paraId="350F58EE" w14:textId="5F73D2B7" w:rsidR="008773AD" w:rsidRDefault="00DE0A5A" w:rsidP="00B53052">
      <w:r w:rsidRPr="00DE0A5A">
        <w:rPr>
          <w:noProof/>
        </w:rPr>
        <w:drawing>
          <wp:inline distT="0" distB="0" distL="0" distR="0" wp14:anchorId="7967A8AB" wp14:editId="24A9F476">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5DC7C09B" w14:textId="5334F258" w:rsidR="008773AD" w:rsidRDefault="008773AD" w:rsidP="00B53052"/>
    <w:p w14:paraId="3141F35C" w14:textId="4BBFA682" w:rsidR="008773AD" w:rsidRDefault="007F2157" w:rsidP="00B53052">
      <w:r>
        <w:t xml:space="preserve">The second restriction </w:t>
      </w:r>
      <w:r w:rsidR="00CB19E9">
        <w:t>on 1</w:t>
      </w:r>
      <w:r w:rsidR="00CB19E9" w:rsidRPr="00CB19E9">
        <w:rPr>
          <w:vertAlign w:val="superscript"/>
        </w:rPr>
        <w:t>st</w:t>
      </w:r>
      <w:r w:rsidR="00CB19E9">
        <w:t xml:space="preserve"> normal form is that every row is unique. </w:t>
      </w:r>
      <w:r w:rsidR="0083426D">
        <w:t xml:space="preserve">We can ensure uniqueness of rows by </w:t>
      </w:r>
      <w:r w:rsidR="00AA5133">
        <w:t xml:space="preserve">applying a candidate key to the row. </w:t>
      </w:r>
    </w:p>
    <w:p w14:paraId="1263B2CE" w14:textId="5A009F2E" w:rsidR="00C17730" w:rsidRDefault="00C17730" w:rsidP="00B53052">
      <w:r w:rsidRPr="00C17730">
        <w:rPr>
          <w:noProof/>
        </w:rPr>
        <w:lastRenderedPageBreak/>
        <w:drawing>
          <wp:inline distT="0" distB="0" distL="0" distR="0" wp14:anchorId="64E79601" wp14:editId="24F9DC29">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6F26F2DE" w14:textId="34A15CB2" w:rsidR="00804E96" w:rsidRDefault="00804E96" w:rsidP="00804E96">
      <w:pPr>
        <w:pStyle w:val="Def"/>
      </w:pPr>
      <w:r>
        <w:t>2</w:t>
      </w:r>
      <w:r w:rsidRPr="00804E96">
        <w:rPr>
          <w:vertAlign w:val="superscript"/>
        </w:rPr>
        <w:t>nd</w:t>
      </w:r>
      <w:r>
        <w:t xml:space="preserve"> Normal Form</w:t>
      </w:r>
    </w:p>
    <w:p w14:paraId="28C460A8" w14:textId="7657C94B" w:rsidR="00376783" w:rsidRDefault="00C65CEF" w:rsidP="00376783">
      <w:r>
        <w:t xml:space="preserve">Second normal for applies to relations with composite keys. </w:t>
      </w:r>
      <w:r w:rsidR="00376783">
        <w:t>Where there is a composite key, we should not be able to locate the value of any non-key attribute using only part of the composite key. The following table is in violation of 2</w:t>
      </w:r>
      <w:r w:rsidR="00376783" w:rsidRPr="00376783">
        <w:rPr>
          <w:vertAlign w:val="superscript"/>
        </w:rPr>
        <w:t>nd</w:t>
      </w:r>
      <w:r w:rsidR="00376783">
        <w:t xml:space="preserve"> normal form.</w:t>
      </w:r>
    </w:p>
    <w:p w14:paraId="627B9084" w14:textId="3F00C2B7" w:rsidR="00376783" w:rsidRDefault="00305843" w:rsidP="00445989">
      <w:r w:rsidRPr="00305843">
        <w:rPr>
          <w:noProof/>
        </w:rPr>
        <w:drawing>
          <wp:inline distT="0" distB="0" distL="0" distR="0" wp14:anchorId="1B3AB801" wp14:editId="7C51E74D">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6DD86F36" w14:textId="53255936" w:rsidR="00D33C1B" w:rsidRDefault="00D33C1B" w:rsidP="00445989">
      <w:r>
        <w:t xml:space="preserve">We can fix this as </w:t>
      </w:r>
      <w:proofErr w:type="gramStart"/>
      <w:r>
        <w:t>follows</w:t>
      </w:r>
      <w:proofErr w:type="gramEnd"/>
    </w:p>
    <w:p w14:paraId="5ADC5764" w14:textId="1B0B90CC" w:rsidR="00D33C1B" w:rsidRDefault="006B548E" w:rsidP="00445989">
      <w:r w:rsidRPr="006B548E">
        <w:rPr>
          <w:noProof/>
        </w:rPr>
        <w:drawing>
          <wp:inline distT="0" distB="0" distL="0" distR="0" wp14:anchorId="25BEAEFD" wp14:editId="5A128B62">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F1EC20F" w14:textId="232F55EB" w:rsidR="00C65CEF" w:rsidRDefault="00B75207" w:rsidP="00445989">
      <w:r>
        <w:t>A relation with a single attribute primary key</w:t>
      </w:r>
      <w:r w:rsidR="00E84CF0">
        <w:t xml:space="preserve"> in 1</w:t>
      </w:r>
      <w:r w:rsidR="00E84CF0" w:rsidRPr="00E84CF0">
        <w:rPr>
          <w:vertAlign w:val="superscript"/>
        </w:rPr>
        <w:t>st</w:t>
      </w:r>
      <w:r w:rsidR="00E84CF0">
        <w:t xml:space="preserve"> normal form</w:t>
      </w:r>
      <w:r>
        <w:t xml:space="preserve"> is automatically in 2</w:t>
      </w:r>
      <w:r w:rsidRPr="00B75207">
        <w:rPr>
          <w:vertAlign w:val="superscript"/>
        </w:rPr>
        <w:t>nd</w:t>
      </w:r>
      <w:r>
        <w:t xml:space="preserve"> normal form. </w:t>
      </w:r>
    </w:p>
    <w:p w14:paraId="32B73E61" w14:textId="77777777" w:rsidR="005F2AC9" w:rsidRDefault="005F2AC9">
      <w:pPr>
        <w:rPr>
          <w:rFonts w:asciiTheme="majorHAnsi" w:eastAsiaTheme="majorEastAsia" w:hAnsiTheme="majorHAnsi" w:cstheme="majorBidi"/>
          <w:b/>
          <w:iCs/>
          <w:color w:val="31378B" w:themeColor="text2"/>
          <w:sz w:val="20"/>
          <w:szCs w:val="24"/>
        </w:rPr>
      </w:pPr>
      <w:r>
        <w:br w:type="page"/>
      </w:r>
    </w:p>
    <w:p w14:paraId="53FFB33F" w14:textId="611D0E37" w:rsidR="00EB0936" w:rsidRDefault="00EB0936" w:rsidP="00EB0936">
      <w:pPr>
        <w:pStyle w:val="Def"/>
      </w:pPr>
      <w:r>
        <w:lastRenderedPageBreak/>
        <w:t>3</w:t>
      </w:r>
      <w:r w:rsidRPr="00EB0936">
        <w:rPr>
          <w:vertAlign w:val="superscript"/>
        </w:rPr>
        <w:t>rd</w:t>
      </w:r>
      <w:r>
        <w:t xml:space="preserve"> Normal Form</w:t>
      </w:r>
    </w:p>
    <w:p w14:paraId="7E86BB8C" w14:textId="6C7B55F3" w:rsidR="00C251B3" w:rsidRDefault="00E833D1" w:rsidP="00E833D1">
      <w:r>
        <w:t xml:space="preserve">To be in third normal form the relation must first be in second normal form. </w:t>
      </w:r>
      <w:r w:rsidR="009A0AFB">
        <w:t>The second rule is that no non-key attribute can be identified by another non-key attribute</w:t>
      </w:r>
      <w:r w:rsidR="00F60310">
        <w:t>. This table is in violation of 3</w:t>
      </w:r>
      <w:r w:rsidR="00F60310" w:rsidRPr="00F60310">
        <w:rPr>
          <w:vertAlign w:val="superscript"/>
        </w:rPr>
        <w:t>rd</w:t>
      </w:r>
      <w:r w:rsidR="00F60310">
        <w:t xml:space="preserve"> normal </w:t>
      </w:r>
      <w:proofErr w:type="gramStart"/>
      <w:r w:rsidR="00F60310">
        <w:t>form</w:t>
      </w:r>
      <w:proofErr w:type="gramEnd"/>
    </w:p>
    <w:p w14:paraId="529D2E55" w14:textId="46EF7571" w:rsidR="00F60310" w:rsidRDefault="00EA3AB0" w:rsidP="00E833D1">
      <w:r w:rsidRPr="00EA3AB0">
        <w:rPr>
          <w:noProof/>
        </w:rPr>
        <w:drawing>
          <wp:inline distT="0" distB="0" distL="0" distR="0" wp14:anchorId="6B794158" wp14:editId="13B76D8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E04FA8B" w14:textId="52B55036" w:rsidR="00E804B0" w:rsidRDefault="00EA3AB0" w:rsidP="00E833D1">
      <w:r>
        <w:t>We can fix this as follows.</w:t>
      </w:r>
    </w:p>
    <w:p w14:paraId="10D3152A" w14:textId="1FE6E203" w:rsidR="00EA3AB0" w:rsidRDefault="005F2AC9" w:rsidP="00E833D1">
      <w:r w:rsidRPr="005F2AC9">
        <w:rPr>
          <w:noProof/>
        </w:rPr>
        <w:drawing>
          <wp:inline distT="0" distB="0" distL="0" distR="0" wp14:anchorId="77794296" wp14:editId="7D38715C">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0FD80E4C" w14:textId="6EA93939" w:rsidR="00EA3AB0" w:rsidRDefault="00EA3AB0" w:rsidP="00E833D1"/>
    <w:p w14:paraId="6D0521B6" w14:textId="77777777" w:rsidR="00EA3AB0" w:rsidRDefault="00EA3AB0" w:rsidP="00E833D1"/>
    <w:p w14:paraId="0C648589" w14:textId="093EEC89" w:rsidR="009A0AFB" w:rsidRDefault="00C33EE9" w:rsidP="00E833D1">
      <w:r>
        <w:t xml:space="preserve">We can summarise the second and third forms as meaning than </w:t>
      </w:r>
      <w:proofErr w:type="gramStart"/>
      <w:r>
        <w:t>in order to</w:t>
      </w:r>
      <w:proofErr w:type="gramEnd"/>
      <w:r>
        <w:t xml:space="preserve"> i</w:t>
      </w:r>
      <w:r w:rsidR="00746217">
        <w:t xml:space="preserve">dentify the value of any non-key attribute we need to use the full primary key. </w:t>
      </w:r>
      <w:proofErr w:type="gramStart"/>
      <w:r w:rsidR="00746217">
        <w:t>Furthermore</w:t>
      </w:r>
      <w:proofErr w:type="gramEnd"/>
      <w:r w:rsidR="00746217">
        <w:t xml:space="preserve"> we cannot identify the value of any non</w:t>
      </w:r>
      <w:r w:rsidR="00095E64">
        <w:t xml:space="preserve">-key field using another non-key field. </w:t>
      </w:r>
    </w:p>
    <w:p w14:paraId="05BC9282" w14:textId="77777777" w:rsidR="00AA5E92" w:rsidRDefault="00AA5E92">
      <w:pPr>
        <w:rPr>
          <w:rFonts w:asciiTheme="majorHAnsi" w:eastAsiaTheme="majorEastAsia" w:hAnsiTheme="majorHAnsi" w:cstheme="majorBidi"/>
          <w:color w:val="31378B" w:themeColor="text2"/>
          <w:sz w:val="32"/>
          <w:szCs w:val="28"/>
        </w:rPr>
      </w:pPr>
      <w:r>
        <w:br w:type="page"/>
      </w:r>
    </w:p>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0B25F2">
            <w:pPr>
              <w:pStyle w:val="TableCellNormal"/>
            </w:pPr>
            <w:r>
              <w:t>Operator</w:t>
            </w:r>
          </w:p>
        </w:tc>
        <w:tc>
          <w:tcPr>
            <w:tcW w:w="2157" w:type="dxa"/>
          </w:tcPr>
          <w:p w14:paraId="7DE0D57C" w14:textId="581D66ED" w:rsidR="005C4455" w:rsidRPr="00F806B5" w:rsidRDefault="000E6EF3"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0B25F2">
            <w:pPr>
              <w:pStyle w:val="TableCellNormal"/>
            </w:pPr>
            <w:r>
              <w:t>=</w:t>
            </w:r>
          </w:p>
        </w:tc>
        <w:tc>
          <w:tcPr>
            <w:tcW w:w="2157" w:type="dxa"/>
          </w:tcPr>
          <w:p w14:paraId="57E92BD9" w14:textId="4EF33C7A" w:rsidR="005C4455" w:rsidRPr="00F806B5"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0B25F2">
            <w:pPr>
              <w:pStyle w:val="TableCellNormal"/>
            </w:pPr>
            <w:r>
              <w:t>&gt;</w:t>
            </w:r>
          </w:p>
        </w:tc>
        <w:tc>
          <w:tcPr>
            <w:tcW w:w="2157" w:type="dxa"/>
          </w:tcPr>
          <w:p w14:paraId="7F6242D5" w14:textId="77777777" w:rsidR="005C4455" w:rsidRDefault="005C4455"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0B25F2">
            <w:pPr>
              <w:pStyle w:val="TableCellNormal"/>
            </w:pPr>
            <w:r>
              <w:t>&lt;</w:t>
            </w:r>
          </w:p>
        </w:tc>
        <w:tc>
          <w:tcPr>
            <w:tcW w:w="2157" w:type="dxa"/>
          </w:tcPr>
          <w:p w14:paraId="3A48082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0B25F2">
            <w:pPr>
              <w:pStyle w:val="TableCellNormal"/>
            </w:pPr>
            <w:r>
              <w:t>&gt;=</w:t>
            </w:r>
          </w:p>
        </w:tc>
        <w:tc>
          <w:tcPr>
            <w:tcW w:w="2157" w:type="dxa"/>
          </w:tcPr>
          <w:p w14:paraId="4F9B170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0B25F2">
            <w:pPr>
              <w:pStyle w:val="TableCellNormal"/>
            </w:pPr>
            <w:r>
              <w:t>&lt;=</w:t>
            </w:r>
          </w:p>
        </w:tc>
        <w:tc>
          <w:tcPr>
            <w:tcW w:w="2157" w:type="dxa"/>
          </w:tcPr>
          <w:p w14:paraId="70C28D5A" w14:textId="77777777" w:rsidR="0016279A" w:rsidRDefault="0016279A"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0B25F2">
            <w:pPr>
              <w:pStyle w:val="TableCellNormal"/>
            </w:pPr>
            <w:r>
              <w:t>&lt;&gt;</w:t>
            </w:r>
          </w:p>
        </w:tc>
        <w:tc>
          <w:tcPr>
            <w:tcW w:w="2157" w:type="dxa"/>
          </w:tcPr>
          <w:p w14:paraId="0599CFF5" w14:textId="77777777" w:rsidR="00FB2A7A" w:rsidRDefault="00FB2A7A"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0B25F2">
            <w:pPr>
              <w:pStyle w:val="TableCellNormal"/>
            </w:pPr>
            <w:r>
              <w:t>Operator</w:t>
            </w:r>
          </w:p>
        </w:tc>
        <w:tc>
          <w:tcPr>
            <w:tcW w:w="2157" w:type="dxa"/>
          </w:tcPr>
          <w:p w14:paraId="12496D20" w14:textId="2EAE553E" w:rsidR="006E3155" w:rsidRPr="00F806B5" w:rsidRDefault="00641F5B"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0B25F2">
            <w:pPr>
              <w:pStyle w:val="TableCellNormal"/>
              <w:rPr>
                <w:b w:val="0"/>
              </w:rPr>
            </w:pPr>
            <w:r>
              <w:t>AND</w:t>
            </w:r>
          </w:p>
        </w:tc>
        <w:tc>
          <w:tcPr>
            <w:tcW w:w="2157" w:type="dxa"/>
          </w:tcPr>
          <w:p w14:paraId="147968F0" w14:textId="615655F3" w:rsidR="006E3155" w:rsidRPr="00F806B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0B25F2">
            <w:pPr>
              <w:pStyle w:val="TableCellNormal"/>
            </w:pPr>
            <w:r>
              <w:t>OR</w:t>
            </w:r>
          </w:p>
        </w:tc>
        <w:tc>
          <w:tcPr>
            <w:tcW w:w="2157" w:type="dxa"/>
          </w:tcPr>
          <w:p w14:paraId="27FDB949" w14:textId="77777777" w:rsidR="006E315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0B25F2">
            <w:pPr>
              <w:pStyle w:val="TableCellNormal"/>
            </w:pPr>
            <w:r>
              <w:t>NOT</w:t>
            </w:r>
          </w:p>
        </w:tc>
        <w:tc>
          <w:tcPr>
            <w:tcW w:w="2157" w:type="dxa"/>
          </w:tcPr>
          <w:p w14:paraId="566D0DEE" w14:textId="77777777" w:rsidR="006E3155" w:rsidRDefault="006E3155"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 w14:paraId="720A8A90" w14:textId="77777777" w:rsidR="00CC2350" w:rsidRDefault="00CC2350">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0B25F2">
            <w:pPr>
              <w:pStyle w:val="TableCellNormal"/>
            </w:pPr>
            <w:r>
              <w:t>Operator</w:t>
            </w:r>
          </w:p>
        </w:tc>
        <w:tc>
          <w:tcPr>
            <w:tcW w:w="2157" w:type="dxa"/>
          </w:tcPr>
          <w:p w14:paraId="7903BB67" w14:textId="2B49FDE9" w:rsidR="00A42050" w:rsidRPr="00F806B5" w:rsidRDefault="002A6A3B"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0B25F2">
            <w:pPr>
              <w:pStyle w:val="TableCellNormal"/>
              <w:rPr>
                <w:b w:val="0"/>
              </w:rPr>
            </w:pPr>
            <w:r>
              <w:t>+</w:t>
            </w:r>
          </w:p>
        </w:tc>
        <w:tc>
          <w:tcPr>
            <w:tcW w:w="2157" w:type="dxa"/>
          </w:tcPr>
          <w:p w14:paraId="5686675E" w14:textId="14323EAC" w:rsidR="00A42050" w:rsidRPr="00F806B5"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0B25F2">
            <w:pPr>
              <w:pStyle w:val="TableCellNormal"/>
            </w:pPr>
            <w:r>
              <w:t>-</w:t>
            </w:r>
          </w:p>
        </w:tc>
        <w:tc>
          <w:tcPr>
            <w:tcW w:w="2157" w:type="dxa"/>
          </w:tcPr>
          <w:p w14:paraId="4705698C"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0B25F2">
            <w:pPr>
              <w:pStyle w:val="TableCellNormal"/>
            </w:pPr>
            <w:r>
              <w:t>*</w:t>
            </w:r>
          </w:p>
        </w:tc>
        <w:tc>
          <w:tcPr>
            <w:tcW w:w="2157" w:type="dxa"/>
          </w:tcPr>
          <w:p w14:paraId="271E644C"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0B25F2">
            <w:pPr>
              <w:pStyle w:val="TableCellNormal"/>
            </w:pPr>
            <w:r>
              <w:t>/</w:t>
            </w:r>
          </w:p>
        </w:tc>
        <w:tc>
          <w:tcPr>
            <w:tcW w:w="2157" w:type="dxa"/>
          </w:tcPr>
          <w:p w14:paraId="325057F1" w14:textId="77777777" w:rsidR="00A42050" w:rsidRDefault="00A42050"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0B25F2">
            <w:pPr>
              <w:pStyle w:val="TableCellNormal"/>
            </w:pPr>
            <w:r>
              <w:t>%</w:t>
            </w:r>
          </w:p>
        </w:tc>
        <w:tc>
          <w:tcPr>
            <w:tcW w:w="2157" w:type="dxa"/>
          </w:tcPr>
          <w:p w14:paraId="199AC9C4" w14:textId="381AC9C8" w:rsidR="00543213" w:rsidRDefault="00543213" w:rsidP="000B25F2">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w:t>
      </w:r>
      <w:proofErr w:type="gramStart"/>
      <w:r>
        <w:t>type</w:t>
      </w:r>
      <w:proofErr w:type="gramEnd"/>
      <w:r>
        <w:t xml:space="preserv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proofErr w:type="gramStart"/>
      <w:r w:rsidR="00217A3C">
        <w:t>regular</w:t>
      </w:r>
      <w:proofErr w:type="gramEnd"/>
    </w:p>
    <w:tbl>
      <w:tblPr>
        <w:tblStyle w:val="RowAndColumnStyle"/>
        <w:tblW w:w="0" w:type="auto"/>
        <w:tblLook w:val="04A0" w:firstRow="1" w:lastRow="0" w:firstColumn="1" w:lastColumn="0" w:noHBand="0" w:noVBand="1"/>
      </w:tblPr>
      <w:tblGrid>
        <w:gridCol w:w="2157"/>
        <w:gridCol w:w="2157"/>
      </w:tblGrid>
      <w:tr w:rsidR="00217A3C" w14:paraId="715E9908" w14:textId="77777777" w:rsidTr="000B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0B25F2">
            <w:pPr>
              <w:pStyle w:val="TableCellNormal"/>
            </w:pPr>
            <w:r>
              <w:t>Type</w:t>
            </w:r>
          </w:p>
        </w:tc>
        <w:tc>
          <w:tcPr>
            <w:tcW w:w="2157" w:type="dxa"/>
          </w:tcPr>
          <w:p w14:paraId="35BEBCD2" w14:textId="7E93FEF9" w:rsidR="00217A3C" w:rsidRPr="00F806B5" w:rsidRDefault="00022324"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0B25F2">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0B25F2">
            <w:pPr>
              <w:pStyle w:val="TableCellNormal"/>
            </w:pPr>
            <w:r>
              <w:t>CHAR</w:t>
            </w:r>
          </w:p>
        </w:tc>
        <w:tc>
          <w:tcPr>
            <w:tcW w:w="2157" w:type="dxa"/>
          </w:tcPr>
          <w:p w14:paraId="08C7F15F" w14:textId="250DD3BC" w:rsidR="00217A3C" w:rsidRPr="00F806B5" w:rsidRDefault="009532C2"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0B25F2">
            <w:pPr>
              <w:pStyle w:val="TableCellNormal"/>
            </w:pPr>
            <w:r>
              <w:t>VARCHAR</w:t>
            </w:r>
          </w:p>
        </w:tc>
        <w:tc>
          <w:tcPr>
            <w:tcW w:w="2157" w:type="dxa"/>
          </w:tcPr>
          <w:p w14:paraId="74F17065" w14:textId="77777777" w:rsidR="00217A3C" w:rsidRDefault="00217A3C" w:rsidP="000B25F2">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0B25F2">
            <w:pPr>
              <w:pStyle w:val="TableCellNormal"/>
            </w:pPr>
            <w:r>
              <w:t>NCHAR</w:t>
            </w:r>
          </w:p>
        </w:tc>
        <w:tc>
          <w:tcPr>
            <w:tcW w:w="2157" w:type="dxa"/>
          </w:tcPr>
          <w:p w14:paraId="0939D584" w14:textId="5D77396F" w:rsidR="00217A3C" w:rsidRDefault="009532C2"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0B25F2">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0B25F2">
            <w:pPr>
              <w:pStyle w:val="TableCellNormal"/>
            </w:pPr>
            <w:r>
              <w:t>NVARCHAR</w:t>
            </w:r>
          </w:p>
        </w:tc>
        <w:tc>
          <w:tcPr>
            <w:tcW w:w="2157" w:type="dxa"/>
          </w:tcPr>
          <w:p w14:paraId="323220DB" w14:textId="77777777" w:rsidR="00217A3C" w:rsidRDefault="00217A3C" w:rsidP="000B25F2">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0B25F2">
            <w:pPr>
              <w:pStyle w:val="TableCellNormal"/>
            </w:pPr>
            <w:r>
              <w:t>Type</w:t>
            </w:r>
          </w:p>
        </w:tc>
        <w:tc>
          <w:tcPr>
            <w:tcW w:w="3249" w:type="dxa"/>
          </w:tcPr>
          <w:p w14:paraId="1E7A3569" w14:textId="77777777" w:rsidR="00022324" w:rsidRPr="00F806B5" w:rsidRDefault="00022324" w:rsidP="000B25F2">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0B25F2">
            <w:pPr>
              <w:pStyle w:val="TableCellNormal"/>
              <w:rPr>
                <w:b w:val="0"/>
              </w:rPr>
            </w:pPr>
            <w:r>
              <w:t>DATETIME</w:t>
            </w:r>
          </w:p>
        </w:tc>
        <w:tc>
          <w:tcPr>
            <w:tcW w:w="3249" w:type="dxa"/>
          </w:tcPr>
          <w:p w14:paraId="2911E5FD" w14:textId="30321489" w:rsidR="00022324" w:rsidRPr="00F806B5" w:rsidRDefault="00022324" w:rsidP="000B25F2">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0B25F2">
            <w:pPr>
              <w:pStyle w:val="TableCellNormal"/>
            </w:pPr>
            <w:r>
              <w:t>SMALLDATETIME</w:t>
            </w:r>
          </w:p>
        </w:tc>
        <w:tc>
          <w:tcPr>
            <w:tcW w:w="3249" w:type="dxa"/>
          </w:tcPr>
          <w:p w14:paraId="28D738E4" w14:textId="3606588D" w:rsidR="00022324" w:rsidRDefault="00022324" w:rsidP="000B25F2">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0B25F2">
            <w:pPr>
              <w:pStyle w:val="TableCellNormal"/>
            </w:pPr>
            <w:r>
              <w:t>DATE</w:t>
            </w:r>
          </w:p>
        </w:tc>
        <w:tc>
          <w:tcPr>
            <w:tcW w:w="3249" w:type="dxa"/>
          </w:tcPr>
          <w:p w14:paraId="100B577E" w14:textId="78AEBE17" w:rsidR="00022324" w:rsidRDefault="00B56B96"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0B25F2">
            <w:pPr>
              <w:pStyle w:val="TableCellNormal"/>
            </w:pPr>
            <w:r>
              <w:t>TIME</w:t>
            </w:r>
          </w:p>
        </w:tc>
        <w:tc>
          <w:tcPr>
            <w:tcW w:w="3249" w:type="dxa"/>
          </w:tcPr>
          <w:p w14:paraId="0A5B10E0" w14:textId="4D78A4A8" w:rsidR="00022324" w:rsidRDefault="008B3A49" w:rsidP="000B25F2">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0B25F2">
            <w:pPr>
              <w:pStyle w:val="TableCellNormal"/>
            </w:pPr>
            <w:r>
              <w:t>DATETIME2</w:t>
            </w:r>
          </w:p>
        </w:tc>
        <w:tc>
          <w:tcPr>
            <w:tcW w:w="3249" w:type="dxa"/>
          </w:tcPr>
          <w:p w14:paraId="3F079DA5" w14:textId="3C9C5046" w:rsidR="008B3A49" w:rsidRDefault="003D10F9" w:rsidP="000B25F2">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0B25F2">
            <w:pPr>
              <w:pStyle w:val="TableCellNormal"/>
            </w:pPr>
            <w:r>
              <w:t>DATETIMEOFFSET</w:t>
            </w:r>
          </w:p>
        </w:tc>
        <w:tc>
          <w:tcPr>
            <w:tcW w:w="3249" w:type="dxa"/>
          </w:tcPr>
          <w:p w14:paraId="1C434FA3" w14:textId="34E9F41E" w:rsidR="003D10F9" w:rsidRDefault="006E1123" w:rsidP="000B25F2">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hAnsi="Consolas" w:cs="Consolas"/>
          <w:color w:val="000000"/>
          <w:sz w:val="20"/>
          <w:szCs w:val="20"/>
        </w:rPr>
      </w:pPr>
    </w:p>
    <w:p w14:paraId="7B7B27F3" w14:textId="77777777" w:rsidR="005E15DA" w:rsidRDefault="005E15DA">
      <w:pPr>
        <w:rPr>
          <w:rFonts w:ascii="Consolas" w:hAnsi="Consolas" w:cs="Consolas"/>
          <w:color w:val="0000FF"/>
          <w:sz w:val="20"/>
          <w:szCs w:val="20"/>
        </w:rPr>
      </w:pPr>
      <w:r>
        <w:rPr>
          <w:rFonts w:ascii="Consolas" w:hAnsi="Consolas" w:cs="Consolas"/>
          <w:color w:val="0000FF"/>
          <w:sz w:val="20"/>
          <w:szCs w:val="20"/>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 xml:space="preserve">The following is an inefficient </w:t>
      </w:r>
      <w:proofErr w:type="gramStart"/>
      <w:r w:rsidR="00480BF9">
        <w:t>query</w:t>
      </w:r>
      <w:proofErr w:type="gramEnd"/>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0B25F2">
            <w:r>
              <w:t>Function</w:t>
            </w:r>
          </w:p>
        </w:tc>
        <w:tc>
          <w:tcPr>
            <w:tcW w:w="3839" w:type="dxa"/>
          </w:tcPr>
          <w:p w14:paraId="0F55EF15" w14:textId="7140C3F9" w:rsidR="00B2474B" w:rsidRDefault="00B2474B" w:rsidP="000B25F2">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0B25F2">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0B25F2">
            <w:r>
              <w:t>GETDATE</w:t>
            </w:r>
          </w:p>
        </w:tc>
        <w:tc>
          <w:tcPr>
            <w:tcW w:w="3839" w:type="dxa"/>
          </w:tcPr>
          <w:p w14:paraId="4263D86D" w14:textId="7499527E" w:rsidR="00B2474B" w:rsidRDefault="00B2474B" w:rsidP="000B25F2">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0B25F2">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0B25F2">
            <w:r>
              <w:t>GETUTC</w:t>
            </w:r>
            <w:r w:rsidR="00E6450B">
              <w:t>DATE</w:t>
            </w:r>
          </w:p>
        </w:tc>
        <w:tc>
          <w:tcPr>
            <w:tcW w:w="3839" w:type="dxa"/>
          </w:tcPr>
          <w:p w14:paraId="71F1DEE9" w14:textId="2C5D8555" w:rsidR="00B2474B" w:rsidRDefault="00E6450B" w:rsidP="000B25F2">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0B25F2">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0B25F2">
            <w:r>
              <w:t>SYSDATETIMEOFFSET</w:t>
            </w:r>
          </w:p>
        </w:tc>
        <w:tc>
          <w:tcPr>
            <w:tcW w:w="3839" w:type="dxa"/>
          </w:tcPr>
          <w:p w14:paraId="40B21CB4" w14:textId="22EA0805" w:rsidR="00DB6A06" w:rsidRDefault="00DB6A06" w:rsidP="000B25F2">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0B25F2">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0B25F2">
            <w:r>
              <w:t>SWITCHOFFSET</w:t>
            </w:r>
          </w:p>
        </w:tc>
        <w:tc>
          <w:tcPr>
            <w:tcW w:w="3839" w:type="dxa"/>
          </w:tcPr>
          <w:p w14:paraId="26A907CC" w14:textId="77777777" w:rsidR="008D5194" w:rsidRDefault="008D5194"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0B25F2">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0B25F2">
            <w:r>
              <w:t>DATEADD</w:t>
            </w:r>
          </w:p>
        </w:tc>
        <w:tc>
          <w:tcPr>
            <w:tcW w:w="3839" w:type="dxa"/>
          </w:tcPr>
          <w:p w14:paraId="252718A2" w14:textId="77777777" w:rsidR="00A06AC6" w:rsidRDefault="00A06AC6"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0B25F2">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0B25F2">
            <w:r>
              <w:t>DATEDIFF</w:t>
            </w:r>
          </w:p>
        </w:tc>
        <w:tc>
          <w:tcPr>
            <w:tcW w:w="3839" w:type="dxa"/>
          </w:tcPr>
          <w:p w14:paraId="107D58A9" w14:textId="77777777" w:rsidR="00593778" w:rsidRDefault="00593778"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0B25F2">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0B25F2">
            <w:r>
              <w:t>DATEPART</w:t>
            </w:r>
          </w:p>
        </w:tc>
        <w:tc>
          <w:tcPr>
            <w:tcW w:w="3839" w:type="dxa"/>
          </w:tcPr>
          <w:p w14:paraId="6686CC90" w14:textId="77777777" w:rsidR="004101AA" w:rsidRDefault="004101AA"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0B25F2">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0B25F2">
            <w:proofErr w:type="gramStart"/>
            <w:r>
              <w:t>YEAR,MONTH</w:t>
            </w:r>
            <w:proofErr w:type="gramEnd"/>
            <w:r>
              <w:t>,DAY</w:t>
            </w:r>
          </w:p>
        </w:tc>
        <w:tc>
          <w:tcPr>
            <w:tcW w:w="3839" w:type="dxa"/>
          </w:tcPr>
          <w:p w14:paraId="31016E46" w14:textId="77777777" w:rsidR="008E2C48" w:rsidRDefault="008E2C48" w:rsidP="000B25F2">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0B25F2">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proofErr w:type="spellStart"/>
      <w:r>
        <w:lastRenderedPageBreak/>
        <w:t>MetaData</w:t>
      </w:r>
      <w:proofErr w:type="spellEnd"/>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 xml:space="preserve">Primary Key </w:t>
      </w:r>
      <w:proofErr w:type="spellStart"/>
      <w:r>
        <w:t>Constaint</w:t>
      </w:r>
      <w:proofErr w:type="spellEnd"/>
    </w:p>
    <w:p w14:paraId="10A46EEF" w14:textId="03123E0A" w:rsidR="00BB0AD3" w:rsidRDefault="00F848BF" w:rsidP="00BB0AD3">
      <w:r>
        <w:t xml:space="preserve">A primary key has the following </w:t>
      </w:r>
      <w:proofErr w:type="gramStart"/>
      <w:r>
        <w:t>properties</w:t>
      </w:r>
      <w:proofErr w:type="gramEnd"/>
    </w:p>
    <w:p w14:paraId="794608EF" w14:textId="73ADE905" w:rsidR="00F848BF" w:rsidRDefault="007D3F1B" w:rsidP="00F848BF">
      <w:pPr>
        <w:pStyle w:val="ListParagraph"/>
        <w:numPr>
          <w:ilvl w:val="0"/>
          <w:numId w:val="45"/>
        </w:numPr>
      </w:pPr>
      <w:r>
        <w:t xml:space="preserve">Each table can have only one primary </w:t>
      </w:r>
      <w:proofErr w:type="gramStart"/>
      <w:r>
        <w:t>key</w:t>
      </w:r>
      <w:proofErr w:type="gramEnd"/>
    </w:p>
    <w:p w14:paraId="71D166BD" w14:textId="10B35CC1" w:rsidR="007D3F1B" w:rsidRDefault="007D3F1B" w:rsidP="00F848BF">
      <w:pPr>
        <w:pStyle w:val="ListParagraph"/>
        <w:numPr>
          <w:ilvl w:val="0"/>
          <w:numId w:val="45"/>
        </w:numPr>
      </w:pPr>
      <w:r>
        <w:t xml:space="preserve">The fields making up the primary key cannot be </w:t>
      </w:r>
      <w:proofErr w:type="gramStart"/>
      <w:r>
        <w:t>null</w:t>
      </w:r>
      <w:proofErr w:type="gramEnd"/>
    </w:p>
    <w:p w14:paraId="1BDBF639" w14:textId="21507DF0" w:rsidR="00CC2AF6" w:rsidRDefault="00AF5AE2" w:rsidP="00BB0AD3">
      <w:pPr>
        <w:pStyle w:val="ListParagraph"/>
        <w:numPr>
          <w:ilvl w:val="0"/>
          <w:numId w:val="45"/>
        </w:numPr>
      </w:pPr>
      <w:r>
        <w:t xml:space="preserve">The server creates an index to efficiently enforce uniqueness and </w:t>
      </w:r>
      <w:proofErr w:type="gramStart"/>
      <w:r>
        <w:t>retrieval</w:t>
      </w:r>
      <w:proofErr w:type="gramEnd"/>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proofErr w:type="gramStart"/>
      <w:r w:rsidR="00F2686D">
        <w:t>top</w:t>
      </w:r>
      <w:proofErr w:type="gramEnd"/>
    </w:p>
    <w:p w14:paraId="6757A80F" w14:textId="74779985" w:rsidR="00763513" w:rsidRDefault="00B809A3" w:rsidP="00763513">
      <w:pPr>
        <w:rPr>
          <w:rStyle w:val="Hyperlink"/>
          <w:rFonts w:cstheme="minorBidi"/>
        </w:rPr>
      </w:pPr>
      <w:hyperlink r:id="rId26"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w:t>
      </w:r>
      <w:proofErr w:type="gramStart"/>
      <w:r>
        <w:t>Manage</w:t>
      </w:r>
      <w:proofErr w:type="gramEnd"/>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proofErr w:type="gramStart"/>
      <w:r w:rsidR="00426D00">
        <w:t>directory</w:t>
      </w:r>
      <w:proofErr w:type="gramEnd"/>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w:t>
      </w:r>
      <w:proofErr w:type="gramStart"/>
      <w:r w:rsidR="00F133EB">
        <w:t>file</w:t>
      </w:r>
      <w:proofErr w:type="gramEnd"/>
      <w:r w:rsidR="00F133EB">
        <w:t xml:space="preserv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35"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DE4F77" w:rsidP="00E216C4">
      <w:hyperlink r:id="rId36" w:history="1">
        <w:r w:rsidRPr="00DE4F77">
          <w:rPr>
            <w:rStyle w:val="Hyperlink"/>
            <w:rFonts w:cstheme="minorBidi"/>
          </w:rPr>
          <w:t>See</w:t>
        </w:r>
      </w:hyperlink>
      <w:r>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3630" cy="2127268"/>
                    </a:xfrm>
                    <a:prstGeom prst="rect">
                      <a:avLst/>
                    </a:prstGeom>
                  </pic:spPr>
                </pic:pic>
              </a:graphicData>
            </a:graphic>
          </wp:inline>
        </w:drawing>
      </w:r>
    </w:p>
    <w:p w14:paraId="7028A1B5" w14:textId="70BE9CEE" w:rsidR="00D73255" w:rsidRDefault="00D73255" w:rsidP="00D73255">
      <w:pPr>
        <w:pStyle w:val="Caption"/>
        <w:keepNext/>
      </w:pPr>
      <w:r>
        <w:t xml:space="preserve">Listing </w:t>
      </w:r>
      <w:r w:rsidR="0087777F">
        <w:fldChar w:fldCharType="begin"/>
      </w:r>
      <w:r w:rsidR="0087777F">
        <w:instrText xml:space="preserve"> SEQ Listing \* ARABIC </w:instrText>
      </w:r>
      <w:r w:rsidR="0087777F">
        <w:fldChar w:fldCharType="separate"/>
      </w:r>
      <w:r w:rsidR="00E216C4">
        <w:rPr>
          <w:noProof/>
        </w:rPr>
        <w:t>1</w:t>
      </w:r>
      <w:r w:rsidR="0087777F">
        <w:rPr>
          <w:noProof/>
        </w:rPr>
        <w:fldChar w:fldCharType="end"/>
      </w:r>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0265354E" w:rsidR="00520B07" w:rsidRDefault="00520B07" w:rsidP="00520B07">
      <w:pPr>
        <w:pStyle w:val="Caption"/>
        <w:keepNext/>
      </w:pPr>
      <w:r>
        <w:t xml:space="preserve">Listing </w:t>
      </w:r>
      <w:r w:rsidR="0087777F">
        <w:fldChar w:fldCharType="begin"/>
      </w:r>
      <w:r w:rsidR="0087777F">
        <w:instrText xml:space="preserve"> SEQ Listing \* ARABIC </w:instrText>
      </w:r>
      <w:r w:rsidR="0087777F">
        <w:fldChar w:fldCharType="separate"/>
      </w:r>
      <w:r w:rsidR="00E216C4">
        <w:rPr>
          <w:noProof/>
        </w:rPr>
        <w:t>2</w:t>
      </w:r>
      <w:r w:rsidR="0087777F">
        <w:rPr>
          <w:noProof/>
        </w:rPr>
        <w:fldChar w:fldCharType="end"/>
      </w:r>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40026CB7" w:rsidR="00AE2078" w:rsidRDefault="00AE2078" w:rsidP="00AE2078">
      <w:pPr>
        <w:pStyle w:val="Caption"/>
        <w:keepNext/>
      </w:pPr>
      <w:r>
        <w:t xml:space="preserve">Listing </w:t>
      </w:r>
      <w:r w:rsidR="0087777F">
        <w:fldChar w:fldCharType="begin"/>
      </w:r>
      <w:r w:rsidR="0087777F">
        <w:instrText xml:space="preserve"> SEQ Listing \* ARABIC </w:instrText>
      </w:r>
      <w:r w:rsidR="0087777F">
        <w:fldChar w:fldCharType="separate"/>
      </w:r>
      <w:r w:rsidR="00E216C4">
        <w:rPr>
          <w:noProof/>
        </w:rPr>
        <w:t>3</w:t>
      </w:r>
      <w:r w:rsidR="0087777F">
        <w:rPr>
          <w:noProof/>
        </w:rPr>
        <w:fldChar w:fldCharType="end"/>
      </w:r>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2679BBAA" w:rsidR="005970B8" w:rsidRDefault="005970B8" w:rsidP="005970B8">
      <w:pPr>
        <w:pStyle w:val="Caption"/>
        <w:keepNext/>
      </w:pPr>
      <w:r>
        <w:lastRenderedPageBreak/>
        <w:t xml:space="preserve">Listing </w:t>
      </w:r>
      <w:r w:rsidR="0087777F">
        <w:fldChar w:fldCharType="begin"/>
      </w:r>
      <w:r w:rsidR="0087777F">
        <w:instrText xml:space="preserve"> SEQ Listing \* ARABIC </w:instrText>
      </w:r>
      <w:r w:rsidR="0087777F">
        <w:fldChar w:fldCharType="separate"/>
      </w:r>
      <w:r w:rsidR="00E216C4">
        <w:rPr>
          <w:noProof/>
        </w:rPr>
        <w:t>4</w:t>
      </w:r>
      <w:r w:rsidR="0087777F">
        <w:rPr>
          <w:noProof/>
        </w:rPr>
        <w:fldChar w:fldCharType="end"/>
      </w:r>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 xml:space="preserve">Create </w:t>
      </w:r>
      <w:r>
        <w:t>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w:t>
      </w:r>
      <w:r>
        <w:t xml:space="preserve">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 xml:space="preserve">Add permissions to </w:t>
      </w:r>
      <w:proofErr w:type="gramStart"/>
      <w:r>
        <w:t>role</w:t>
      </w:r>
      <w:proofErr w:type="gramEnd"/>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r>
        <w:t>.NET Core</w:t>
      </w:r>
    </w:p>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 xml:space="preserve">We can insert into our table as </w:t>
      </w:r>
      <w:proofErr w:type="gramStart"/>
      <w:r>
        <w:t>follows</w:t>
      </w:r>
      <w:proofErr w:type="gramEnd"/>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77777777" w:rsidR="00BF334B" w:rsidRPr="00BF334B" w:rsidRDefault="00BF334B" w:rsidP="00BF334B"/>
    <w:p w14:paraId="6FDD27AD" w14:textId="7FA6ED0A" w:rsidR="00BC21BE" w:rsidRDefault="00BC21BE">
      <w:pPr>
        <w:rPr>
          <w:rFonts w:asciiTheme="majorHAnsi" w:eastAsiaTheme="majorEastAsia" w:hAnsiTheme="majorHAnsi" w:cstheme="majorBidi"/>
          <w:color w:val="31378B" w:themeColor="text2"/>
          <w:sz w:val="32"/>
          <w:szCs w:val="28"/>
        </w:rPr>
      </w:pPr>
    </w:p>
    <w:sectPr w:rsidR="00BC21BE">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62FAE" w14:textId="77777777" w:rsidR="00B809A3" w:rsidRDefault="00B809A3" w:rsidP="00DC0620">
      <w:r>
        <w:separator/>
      </w:r>
    </w:p>
  </w:endnote>
  <w:endnote w:type="continuationSeparator" w:id="0">
    <w:p w14:paraId="4ED024BA" w14:textId="77777777" w:rsidR="00B809A3" w:rsidRDefault="00B809A3" w:rsidP="00DC0620">
      <w:r>
        <w:continuationSeparator/>
      </w:r>
    </w:p>
  </w:endnote>
  <w:endnote w:type="continuationNotice" w:id="1">
    <w:p w14:paraId="6B781129" w14:textId="77777777" w:rsidR="00B809A3" w:rsidRDefault="00B80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45DC6" w14:textId="77777777" w:rsidR="00B809A3" w:rsidRDefault="00B809A3" w:rsidP="00DC0620">
      <w:r>
        <w:separator/>
      </w:r>
    </w:p>
  </w:footnote>
  <w:footnote w:type="continuationSeparator" w:id="0">
    <w:p w14:paraId="29BB8F3D" w14:textId="77777777" w:rsidR="00B809A3" w:rsidRDefault="00B809A3" w:rsidP="00DC0620">
      <w:r>
        <w:continuationSeparator/>
      </w:r>
    </w:p>
  </w:footnote>
  <w:footnote w:type="continuationNotice" w:id="1">
    <w:p w14:paraId="1E365C7E" w14:textId="77777777" w:rsidR="00B809A3" w:rsidRDefault="00B80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0BFD513F" w:rsidR="003C6075" w:rsidRDefault="009D3C27">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CFC78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9CB6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4EC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EC52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8EAD8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0"/>
  </w:num>
  <w:num w:numId="10">
    <w:abstractNumId w:val="21"/>
  </w:num>
  <w:num w:numId="11">
    <w:abstractNumId w:val="3"/>
  </w:num>
  <w:num w:numId="12">
    <w:abstractNumId w:val="0"/>
  </w:num>
  <w:num w:numId="13">
    <w:abstractNumId w:val="19"/>
  </w:num>
  <w:num w:numId="14">
    <w:abstractNumId w:val="6"/>
  </w:num>
  <w:num w:numId="15">
    <w:abstractNumId w:val="5"/>
  </w:num>
  <w:num w:numId="16">
    <w:abstractNumId w:val="4"/>
  </w:num>
  <w:num w:numId="17">
    <w:abstractNumId w:val="35"/>
  </w:num>
  <w:num w:numId="18">
    <w:abstractNumId w:val="23"/>
  </w:num>
  <w:num w:numId="19">
    <w:abstractNumId w:val="39"/>
  </w:num>
  <w:num w:numId="20">
    <w:abstractNumId w:val="33"/>
  </w:num>
  <w:num w:numId="21">
    <w:abstractNumId w:val="26"/>
  </w:num>
  <w:num w:numId="22">
    <w:abstractNumId w:val="17"/>
  </w:num>
  <w:num w:numId="23">
    <w:abstractNumId w:val="36"/>
  </w:num>
  <w:num w:numId="24">
    <w:abstractNumId w:val="41"/>
  </w:num>
  <w:num w:numId="25">
    <w:abstractNumId w:val="25"/>
  </w:num>
  <w:num w:numId="26">
    <w:abstractNumId w:val="34"/>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31"/>
  </w:num>
  <w:num w:numId="32">
    <w:abstractNumId w:val="32"/>
  </w:num>
  <w:num w:numId="33">
    <w:abstractNumId w:val="38"/>
  </w:num>
  <w:num w:numId="34">
    <w:abstractNumId w:val="30"/>
  </w:num>
  <w:num w:numId="35">
    <w:abstractNumId w:val="7"/>
  </w:num>
  <w:num w:numId="36">
    <w:abstractNumId w:val="2"/>
  </w:num>
  <w:num w:numId="37">
    <w:abstractNumId w:val="1"/>
  </w:num>
  <w:num w:numId="38">
    <w:abstractNumId w:val="27"/>
  </w:num>
  <w:num w:numId="39">
    <w:abstractNumId w:val="18"/>
  </w:num>
  <w:num w:numId="40">
    <w:abstractNumId w:val="20"/>
  </w:num>
  <w:num w:numId="41">
    <w:abstractNumId w:val="28"/>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109D"/>
    <w:rsid w:val="001F18B9"/>
    <w:rsid w:val="001F1FAC"/>
    <w:rsid w:val="001F2E09"/>
    <w:rsid w:val="001F35AD"/>
    <w:rsid w:val="001F413E"/>
    <w:rsid w:val="001F4369"/>
    <w:rsid w:val="001F47F6"/>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10A2D"/>
    <w:rsid w:val="00210E64"/>
    <w:rsid w:val="00212151"/>
    <w:rsid w:val="00212E2F"/>
    <w:rsid w:val="0021337B"/>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C8"/>
    <w:rsid w:val="002B3B2F"/>
    <w:rsid w:val="002B4EA4"/>
    <w:rsid w:val="002B5EE2"/>
    <w:rsid w:val="002B664F"/>
    <w:rsid w:val="002B6DB9"/>
    <w:rsid w:val="002C0549"/>
    <w:rsid w:val="002C143C"/>
    <w:rsid w:val="002C251A"/>
    <w:rsid w:val="002C35F5"/>
    <w:rsid w:val="002C36CE"/>
    <w:rsid w:val="002C55B7"/>
    <w:rsid w:val="002C5C37"/>
    <w:rsid w:val="002C5D2B"/>
    <w:rsid w:val="002C6B4E"/>
    <w:rsid w:val="002C72BB"/>
    <w:rsid w:val="002D06C6"/>
    <w:rsid w:val="002D090B"/>
    <w:rsid w:val="002D2C73"/>
    <w:rsid w:val="002D3070"/>
    <w:rsid w:val="002D3ADA"/>
    <w:rsid w:val="002D4361"/>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6E1C"/>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2F2"/>
    <w:rsid w:val="00473FD4"/>
    <w:rsid w:val="00474552"/>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AD2"/>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0C7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808"/>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45C7"/>
    <w:rsid w:val="007756AA"/>
    <w:rsid w:val="007757E9"/>
    <w:rsid w:val="00776CD2"/>
    <w:rsid w:val="00777383"/>
    <w:rsid w:val="00777651"/>
    <w:rsid w:val="00777AAC"/>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97B"/>
    <w:rsid w:val="0095196F"/>
    <w:rsid w:val="00951A41"/>
    <w:rsid w:val="00951F19"/>
    <w:rsid w:val="009526AD"/>
    <w:rsid w:val="009532C2"/>
    <w:rsid w:val="009539E9"/>
    <w:rsid w:val="00953D52"/>
    <w:rsid w:val="00953FC5"/>
    <w:rsid w:val="0095529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106B4"/>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08B8"/>
    <w:rsid w:val="00B41109"/>
    <w:rsid w:val="00B4143A"/>
    <w:rsid w:val="00B41FD2"/>
    <w:rsid w:val="00B43B00"/>
    <w:rsid w:val="00B446EB"/>
    <w:rsid w:val="00B4486B"/>
    <w:rsid w:val="00B458C0"/>
    <w:rsid w:val="00B47882"/>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9A3"/>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93B"/>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4A86"/>
    <w:rsid w:val="00BB5278"/>
    <w:rsid w:val="00BB5B5A"/>
    <w:rsid w:val="00BB5DBA"/>
    <w:rsid w:val="00BB6AD1"/>
    <w:rsid w:val="00BB762B"/>
    <w:rsid w:val="00BB784B"/>
    <w:rsid w:val="00BB7972"/>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07601"/>
    <w:rsid w:val="00C07CE2"/>
    <w:rsid w:val="00C1102D"/>
    <w:rsid w:val="00C1132B"/>
    <w:rsid w:val="00C118AB"/>
    <w:rsid w:val="00C12F39"/>
    <w:rsid w:val="00C13AE6"/>
    <w:rsid w:val="00C13C2C"/>
    <w:rsid w:val="00C141D4"/>
    <w:rsid w:val="00C142C4"/>
    <w:rsid w:val="00C15688"/>
    <w:rsid w:val="00C17730"/>
    <w:rsid w:val="00C202BB"/>
    <w:rsid w:val="00C207A1"/>
    <w:rsid w:val="00C21732"/>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2F1"/>
    <w:rsid w:val="00E46961"/>
    <w:rsid w:val="00E46B3A"/>
    <w:rsid w:val="00E47533"/>
    <w:rsid w:val="00E4781E"/>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576"/>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436E"/>
    <w:rsid w:val="00F147B4"/>
    <w:rsid w:val="00F14A94"/>
    <w:rsid w:val="00F15274"/>
    <w:rsid w:val="00F15784"/>
    <w:rsid w:val="00F1715B"/>
    <w:rsid w:val="00F17321"/>
    <w:rsid w:val="00F175FC"/>
    <w:rsid w:val="00F17E7B"/>
    <w:rsid w:val="00F17F2D"/>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C27"/>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9D3C27"/>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9D3C27"/>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9D3C27"/>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9D3C27"/>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9D3C27"/>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9D3C27"/>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9D3C27"/>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9D3C27"/>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9D3C27"/>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9D3C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3C27"/>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3C27"/>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9D3C27"/>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9D3C27"/>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9D3C27"/>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9D3C27"/>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9D3C27"/>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9D3C27"/>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9D3C27"/>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9D3C27"/>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9D3C27"/>
    <w:rPr>
      <w:rFonts w:cs="Times New Roman"/>
      <w:color w:val="0000FF"/>
      <w:u w:val="single"/>
    </w:rPr>
  </w:style>
  <w:style w:type="character" w:styleId="FollowedHyperlink">
    <w:name w:val="FollowedHyperlink"/>
    <w:basedOn w:val="DefaultParagraphFont"/>
    <w:uiPriority w:val="99"/>
    <w:rsid w:val="009D3C27"/>
    <w:rPr>
      <w:rFonts w:cs="Times New Roman"/>
      <w:color w:val="606420"/>
      <w:u w:val="single"/>
    </w:rPr>
  </w:style>
  <w:style w:type="character" w:styleId="PageNumber">
    <w:name w:val="page number"/>
    <w:basedOn w:val="DefaultParagraphFont"/>
    <w:uiPriority w:val="99"/>
    <w:rsid w:val="009D3C27"/>
    <w:rPr>
      <w:rFonts w:cs="Times New Roman"/>
    </w:rPr>
  </w:style>
  <w:style w:type="character" w:styleId="UnresolvedMention">
    <w:name w:val="Unresolved Mention"/>
    <w:basedOn w:val="DefaultParagraphFont"/>
    <w:uiPriority w:val="99"/>
    <w:semiHidden/>
    <w:unhideWhenUsed/>
    <w:rsid w:val="009D3C27"/>
    <w:rPr>
      <w:color w:val="808080"/>
      <w:shd w:val="clear" w:color="auto" w:fill="E6E6E6"/>
    </w:rPr>
  </w:style>
  <w:style w:type="paragraph" w:customStyle="1" w:styleId="StyleGuideSubsection">
    <w:name w:val="Style Guide Subsection"/>
    <w:basedOn w:val="StyleGuideSection"/>
    <w:next w:val="Normal"/>
    <w:autoRedefine/>
    <w:qFormat/>
    <w:rsid w:val="009D3C27"/>
    <w:pPr>
      <w:pBdr>
        <w:top w:val="none" w:sz="0" w:space="0" w:color="auto"/>
      </w:pBdr>
    </w:pPr>
    <w:rPr>
      <w:smallCaps/>
      <w:sz w:val="24"/>
    </w:rPr>
  </w:style>
  <w:style w:type="paragraph" w:customStyle="1" w:styleId="Command">
    <w:name w:val="Command"/>
    <w:basedOn w:val="Normal"/>
    <w:link w:val="CommandChar"/>
    <w:qFormat/>
    <w:rsid w:val="009D3C27"/>
    <w:pPr>
      <w:spacing w:line="240" w:lineRule="auto"/>
      <w:ind w:left="284"/>
    </w:pPr>
    <w:rPr>
      <w:rFonts w:ascii="Courier New" w:hAnsi="Courier New"/>
      <w:sz w:val="20"/>
    </w:rPr>
  </w:style>
  <w:style w:type="paragraph" w:customStyle="1" w:styleId="CodeHeading">
    <w:name w:val="Code Heading"/>
    <w:basedOn w:val="Normal"/>
    <w:uiPriority w:val="99"/>
    <w:rsid w:val="009D3C27"/>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9D3C27"/>
    <w:pPr>
      <w:jc w:val="both"/>
    </w:pPr>
    <w:rPr>
      <w:rFonts w:ascii="Courier New" w:hAnsi="Courier New"/>
      <w:noProof/>
      <w:sz w:val="20"/>
    </w:rPr>
  </w:style>
  <w:style w:type="character" w:styleId="PlaceholderText">
    <w:name w:val="Placeholder Text"/>
    <w:basedOn w:val="DefaultParagraphFont"/>
    <w:uiPriority w:val="99"/>
    <w:semiHidden/>
    <w:rsid w:val="009D3C27"/>
    <w:rPr>
      <w:color w:val="808080"/>
    </w:rPr>
  </w:style>
  <w:style w:type="paragraph" w:styleId="HTMLPreformatted">
    <w:name w:val="HTML Preformatted"/>
    <w:basedOn w:val="Normal"/>
    <w:link w:val="HTMLPreformattedChar"/>
    <w:uiPriority w:val="99"/>
    <w:semiHidden/>
    <w:unhideWhenUsed/>
    <w:rsid w:val="009D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9D3C27"/>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9D3C27"/>
    <w:rPr>
      <w:b/>
    </w:rPr>
  </w:style>
  <w:style w:type="numbering" w:customStyle="1" w:styleId="KennysListStyles">
    <w:name w:val="KennysListStyles"/>
    <w:uiPriority w:val="99"/>
    <w:rsid w:val="009D3C27"/>
    <w:pPr>
      <w:numPr>
        <w:numId w:val="1"/>
      </w:numPr>
    </w:pPr>
  </w:style>
  <w:style w:type="paragraph" w:customStyle="1" w:styleId="Question">
    <w:name w:val="Question"/>
    <w:basedOn w:val="Normal"/>
    <w:next w:val="Answer"/>
    <w:qFormat/>
    <w:rsid w:val="009D3C27"/>
    <w:rPr>
      <w:b/>
    </w:rPr>
  </w:style>
  <w:style w:type="paragraph" w:customStyle="1" w:styleId="Answer">
    <w:name w:val="Answer"/>
    <w:basedOn w:val="Normal"/>
    <w:qFormat/>
    <w:rsid w:val="009D3C27"/>
    <w:pPr>
      <w:spacing w:line="240" w:lineRule="auto"/>
    </w:pPr>
    <w:rPr>
      <w:i/>
    </w:rPr>
  </w:style>
  <w:style w:type="paragraph" w:customStyle="1" w:styleId="ChapterHeading">
    <w:name w:val="Chapter Heading"/>
    <w:basedOn w:val="Heading1"/>
    <w:qFormat/>
    <w:rsid w:val="009D3C27"/>
    <w:pPr>
      <w:numPr>
        <w:numId w:val="6"/>
      </w:numPr>
      <w:spacing w:before="200" w:after="100"/>
      <w:ind w:left="357" w:hanging="357"/>
    </w:pPr>
    <w:rPr>
      <w:sz w:val="40"/>
    </w:rPr>
  </w:style>
  <w:style w:type="table" w:styleId="TableGrid">
    <w:name w:val="Table Grid"/>
    <w:basedOn w:val="TableNormal"/>
    <w:uiPriority w:val="59"/>
    <w:rsid w:val="009D3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9D3C27"/>
    <w:pPr>
      <w:numPr>
        <w:numId w:val="2"/>
      </w:numPr>
    </w:pPr>
  </w:style>
  <w:style w:type="paragraph" w:customStyle="1" w:styleId="QuestionSection">
    <w:name w:val="Question Section"/>
    <w:basedOn w:val="Heading2"/>
    <w:qFormat/>
    <w:rsid w:val="009D3C27"/>
    <w:rPr>
      <w:b/>
      <w:color w:val="403152" w:themeColor="accent4" w:themeShade="80"/>
    </w:rPr>
  </w:style>
  <w:style w:type="paragraph" w:customStyle="1" w:styleId="TableCaption">
    <w:name w:val="Table Caption"/>
    <w:basedOn w:val="Normal"/>
    <w:qFormat/>
    <w:rsid w:val="009D3C27"/>
    <w:rPr>
      <w:smallCaps/>
    </w:rPr>
  </w:style>
  <w:style w:type="paragraph" w:customStyle="1" w:styleId="SourceCodeCaption">
    <w:name w:val="Source Code Caption"/>
    <w:basedOn w:val="Normal"/>
    <w:rsid w:val="009D3C27"/>
    <w:pPr>
      <w:spacing w:after="0" w:line="240" w:lineRule="auto"/>
    </w:pPr>
    <w:rPr>
      <w:rFonts w:ascii="Arial" w:hAnsi="Arial"/>
      <w:noProof/>
    </w:rPr>
  </w:style>
  <w:style w:type="paragraph" w:customStyle="1" w:styleId="CodeListing">
    <w:name w:val="Code Listing"/>
    <w:basedOn w:val="Normal"/>
    <w:qFormat/>
    <w:rsid w:val="009D3C27"/>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9D3C27"/>
    <w:pPr>
      <w:spacing w:before="120"/>
      <w:ind w:left="720" w:right="720"/>
      <w:jc w:val="center"/>
    </w:pPr>
    <w:rPr>
      <w:i/>
      <w:iCs/>
    </w:rPr>
  </w:style>
  <w:style w:type="character" w:customStyle="1" w:styleId="QuoteChar">
    <w:name w:val="Quote Char"/>
    <w:basedOn w:val="DefaultParagraphFont"/>
    <w:link w:val="Quote"/>
    <w:uiPriority w:val="29"/>
    <w:rsid w:val="009D3C27"/>
    <w:rPr>
      <w:rFonts w:eastAsiaTheme="minorEastAsia"/>
      <w:i/>
      <w:iCs/>
      <w:color w:val="000000" w:themeColor="text1"/>
      <w:sz w:val="24"/>
      <w:lang w:eastAsia="en-GB"/>
    </w:rPr>
  </w:style>
  <w:style w:type="paragraph" w:styleId="Caption">
    <w:name w:val="caption"/>
    <w:basedOn w:val="Normal"/>
    <w:next w:val="Normal"/>
    <w:uiPriority w:val="35"/>
    <w:unhideWhenUsed/>
    <w:qFormat/>
    <w:rsid w:val="009D3C27"/>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9D3C27"/>
    <w:rPr>
      <w:b/>
      <w:smallCaps/>
    </w:rPr>
  </w:style>
  <w:style w:type="paragraph" w:customStyle="1" w:styleId="NumberedList">
    <w:name w:val="Numbered List"/>
    <w:basedOn w:val="Normal"/>
    <w:qFormat/>
    <w:rsid w:val="009D3C27"/>
    <w:pPr>
      <w:numPr>
        <w:numId w:val="3"/>
      </w:numPr>
      <w:contextualSpacing/>
    </w:pPr>
    <w:rPr>
      <w:b/>
      <w:i/>
    </w:rPr>
  </w:style>
  <w:style w:type="paragraph" w:customStyle="1" w:styleId="ListNumberHeader">
    <w:name w:val="List Number Header"/>
    <w:basedOn w:val="Normal"/>
    <w:next w:val="ListNumber"/>
    <w:qFormat/>
    <w:rsid w:val="009D3C27"/>
    <w:pPr>
      <w:ind w:left="357" w:hanging="357"/>
      <w:contextualSpacing/>
    </w:pPr>
    <w:rPr>
      <w:b/>
      <w:smallCaps/>
    </w:rPr>
  </w:style>
  <w:style w:type="paragraph" w:styleId="ListBullet">
    <w:name w:val="List Bullet"/>
    <w:basedOn w:val="Normal"/>
    <w:uiPriority w:val="99"/>
    <w:unhideWhenUsed/>
    <w:rsid w:val="009D3C27"/>
    <w:pPr>
      <w:numPr>
        <w:numId w:val="4"/>
      </w:numPr>
      <w:contextualSpacing/>
    </w:pPr>
  </w:style>
  <w:style w:type="paragraph" w:customStyle="1" w:styleId="NumberedBullet">
    <w:name w:val="Numbered Bullet"/>
    <w:basedOn w:val="NumberedList"/>
    <w:rsid w:val="009D3C27"/>
  </w:style>
  <w:style w:type="paragraph" w:styleId="ListNumber">
    <w:name w:val="List Number"/>
    <w:basedOn w:val="Normal"/>
    <w:uiPriority w:val="99"/>
    <w:unhideWhenUsed/>
    <w:rsid w:val="009D3C27"/>
    <w:pPr>
      <w:numPr>
        <w:numId w:val="5"/>
      </w:numPr>
      <w:contextualSpacing/>
    </w:pPr>
  </w:style>
  <w:style w:type="table" w:customStyle="1" w:styleId="RowAndColumnStyle">
    <w:name w:val="RowAndColumnStyle"/>
    <w:basedOn w:val="TableNormal"/>
    <w:uiPriority w:val="99"/>
    <w:rsid w:val="009D3C27"/>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9D3C27"/>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9D3C27"/>
    <w:rPr>
      <w:rFonts w:eastAsiaTheme="minorEastAsia"/>
      <w:lang w:eastAsia="en-GB"/>
    </w:rPr>
    <w:tblPr/>
  </w:style>
  <w:style w:type="paragraph" w:customStyle="1" w:styleId="CommandOutput">
    <w:name w:val="Command Output"/>
    <w:basedOn w:val="Normal"/>
    <w:qFormat/>
    <w:rsid w:val="009D3C27"/>
    <w:pPr>
      <w:spacing w:after="0" w:line="240" w:lineRule="auto"/>
      <w:ind w:left="284"/>
    </w:pPr>
    <w:rPr>
      <w:rFonts w:ascii="Courier New" w:hAnsi="Courier New"/>
      <w:noProof/>
      <w:sz w:val="20"/>
    </w:rPr>
  </w:style>
  <w:style w:type="character" w:styleId="Emphasis">
    <w:name w:val="Emphasis"/>
    <w:basedOn w:val="DefaultParagraphFont"/>
    <w:uiPriority w:val="20"/>
    <w:qFormat/>
    <w:rsid w:val="009D3C27"/>
    <w:rPr>
      <w:i/>
      <w:iCs/>
    </w:rPr>
  </w:style>
  <w:style w:type="character" w:styleId="IntenseEmphasis">
    <w:name w:val="Intense Emphasis"/>
    <w:basedOn w:val="DefaultParagraphFont"/>
    <w:uiPriority w:val="21"/>
    <w:qFormat/>
    <w:rsid w:val="009D3C27"/>
    <w:rPr>
      <w:b w:val="0"/>
      <w:bCs w:val="0"/>
      <w:i/>
      <w:iCs/>
      <w:color w:val="00B0F0" w:themeColor="accent1"/>
    </w:rPr>
  </w:style>
  <w:style w:type="paragraph" w:customStyle="1" w:styleId="Intro">
    <w:name w:val="Intro"/>
    <w:basedOn w:val="Normal"/>
    <w:next w:val="Normal"/>
    <w:qFormat/>
    <w:rsid w:val="009D3C27"/>
    <w:pPr>
      <w:spacing w:before="240"/>
    </w:pPr>
    <w:rPr>
      <w:sz w:val="28"/>
      <w:lang w:eastAsia="fi-FI"/>
    </w:rPr>
  </w:style>
  <w:style w:type="paragraph" w:customStyle="1" w:styleId="StyleGuideSection">
    <w:name w:val="Style Guide Section"/>
    <w:basedOn w:val="Normal"/>
    <w:next w:val="Normal"/>
    <w:autoRedefine/>
    <w:qFormat/>
    <w:rsid w:val="009D3C27"/>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9D3C27"/>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9D3C27"/>
    <w:rPr>
      <w:rFonts w:eastAsiaTheme="minorEastAsia"/>
      <w:color w:val="31378B" w:themeColor="text2"/>
      <w:sz w:val="32"/>
      <w:lang w:eastAsia="en-GB"/>
    </w:rPr>
  </w:style>
  <w:style w:type="paragraph" w:styleId="Footer">
    <w:name w:val="footer"/>
    <w:basedOn w:val="Normal"/>
    <w:link w:val="FooterChar"/>
    <w:uiPriority w:val="99"/>
    <w:unhideWhenUsed/>
    <w:rsid w:val="009D3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C27"/>
    <w:rPr>
      <w:rFonts w:eastAsiaTheme="minorEastAsia"/>
      <w:color w:val="000000" w:themeColor="text1"/>
      <w:sz w:val="24"/>
      <w:lang w:eastAsia="en-GB"/>
    </w:rPr>
  </w:style>
  <w:style w:type="paragraph" w:customStyle="1" w:styleId="QuestionSubSection">
    <w:name w:val="Question Sub Section"/>
    <w:basedOn w:val="Heading3"/>
    <w:qFormat/>
    <w:rsid w:val="009D3C27"/>
    <w:rPr>
      <w:smallCaps/>
    </w:rPr>
  </w:style>
  <w:style w:type="paragraph" w:customStyle="1" w:styleId="TableCellNormal">
    <w:name w:val="Table Cell Normal"/>
    <w:basedOn w:val="Normal"/>
    <w:qFormat/>
    <w:rsid w:val="009D3C27"/>
    <w:pPr>
      <w:spacing w:before="120" w:after="120" w:line="240" w:lineRule="auto"/>
    </w:pPr>
  </w:style>
  <w:style w:type="paragraph" w:customStyle="1" w:styleId="Strong1">
    <w:name w:val="Strong1"/>
    <w:basedOn w:val="Normal"/>
    <w:next w:val="BodyText"/>
    <w:link w:val="strongChar"/>
    <w:qFormat/>
    <w:rsid w:val="009D3C27"/>
    <w:rPr>
      <w:b/>
      <w:lang w:eastAsia="fi-FI"/>
    </w:rPr>
  </w:style>
  <w:style w:type="paragraph" w:customStyle="1" w:styleId="Emphasis1">
    <w:name w:val="Emphasis1"/>
    <w:basedOn w:val="Normal"/>
    <w:next w:val="BodyText"/>
    <w:link w:val="emphasisChar"/>
    <w:qFormat/>
    <w:rsid w:val="009D3C27"/>
    <w:rPr>
      <w:i/>
      <w:lang w:eastAsia="fi-FI"/>
    </w:rPr>
  </w:style>
  <w:style w:type="paragraph" w:styleId="BodyText">
    <w:name w:val="Body Text"/>
    <w:aliases w:val="b"/>
    <w:basedOn w:val="Normal"/>
    <w:link w:val="BodyTextChar"/>
    <w:unhideWhenUsed/>
    <w:rsid w:val="009D3C27"/>
    <w:pPr>
      <w:spacing w:after="120"/>
    </w:pPr>
  </w:style>
  <w:style w:type="character" w:customStyle="1" w:styleId="BodyTextChar">
    <w:name w:val="Body Text Char"/>
    <w:aliases w:val="b Char"/>
    <w:basedOn w:val="DefaultParagraphFont"/>
    <w:link w:val="BodyText"/>
    <w:rsid w:val="009D3C27"/>
    <w:rPr>
      <w:rFonts w:eastAsiaTheme="minorEastAsia"/>
      <w:color w:val="000000" w:themeColor="text1"/>
      <w:sz w:val="24"/>
      <w:lang w:eastAsia="en-GB"/>
    </w:rPr>
  </w:style>
  <w:style w:type="character" w:customStyle="1" w:styleId="strongChar">
    <w:name w:val="strong Char"/>
    <w:basedOn w:val="DefaultParagraphFont"/>
    <w:link w:val="Strong1"/>
    <w:rsid w:val="009D3C27"/>
    <w:rPr>
      <w:rFonts w:eastAsiaTheme="minorEastAsia"/>
      <w:b/>
      <w:color w:val="000000" w:themeColor="text1"/>
      <w:sz w:val="24"/>
      <w:lang w:eastAsia="fi-FI"/>
    </w:rPr>
  </w:style>
  <w:style w:type="character" w:customStyle="1" w:styleId="PathChar">
    <w:name w:val="Path Char"/>
    <w:basedOn w:val="BodyTextChar"/>
    <w:link w:val="Path"/>
    <w:rsid w:val="009D3C27"/>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9D3C27"/>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9D3C27"/>
    <w:rPr>
      <w:i/>
      <w:iCs/>
    </w:rPr>
  </w:style>
  <w:style w:type="character" w:customStyle="1" w:styleId="CommandChar">
    <w:name w:val="Command Char"/>
    <w:basedOn w:val="DefaultParagraphFont"/>
    <w:link w:val="Command"/>
    <w:rsid w:val="009D3C27"/>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9D3C27"/>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9D3C27"/>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9D3C27"/>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9D3C27"/>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9D3C27"/>
    <w:pPr>
      <w:numPr>
        <w:numId w:val="0"/>
      </w:numPr>
      <w:spacing w:after="0"/>
      <w:ind w:left="357" w:hanging="357"/>
      <w:jc w:val="right"/>
    </w:pPr>
    <w:rPr>
      <w:lang w:eastAsia="fi-FI"/>
    </w:rPr>
  </w:style>
  <w:style w:type="paragraph" w:customStyle="1" w:styleId="SubTitle">
    <w:name w:val="Sub Title"/>
    <w:basedOn w:val="Heading1"/>
    <w:qFormat/>
    <w:rsid w:val="009D3C27"/>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9D3C27"/>
    <w:pPr>
      <w:spacing w:after="0"/>
      <w:ind w:left="924" w:hanging="357"/>
    </w:pPr>
  </w:style>
  <w:style w:type="paragraph" w:customStyle="1" w:styleId="a">
    <w:name w:val="`"/>
    <w:basedOn w:val="Normal"/>
    <w:qFormat/>
    <w:rsid w:val="009D3C27"/>
    <w:pPr>
      <w:pBdr>
        <w:bottom w:val="single" w:sz="4" w:space="1" w:color="auto"/>
      </w:pBdr>
    </w:pPr>
  </w:style>
  <w:style w:type="paragraph" w:customStyle="1" w:styleId="ContainsHeader">
    <w:name w:val="Contains Header"/>
    <w:basedOn w:val="ListBulletHeader"/>
    <w:qFormat/>
    <w:rsid w:val="009D3C27"/>
    <w:pPr>
      <w:pBdr>
        <w:top w:val="single" w:sz="4" w:space="12" w:color="auto"/>
      </w:pBdr>
      <w:spacing w:before="240" w:after="120"/>
    </w:pPr>
  </w:style>
  <w:style w:type="paragraph" w:customStyle="1" w:styleId="ContainsEnd">
    <w:name w:val="Contains End"/>
    <w:basedOn w:val="Normal"/>
    <w:qFormat/>
    <w:rsid w:val="009D3C27"/>
    <w:pPr>
      <w:pBdr>
        <w:bottom w:val="single" w:sz="4" w:space="1" w:color="auto"/>
      </w:pBdr>
      <w:spacing w:after="0" w:line="240" w:lineRule="auto"/>
    </w:pPr>
  </w:style>
  <w:style w:type="paragraph" w:customStyle="1" w:styleId="QuoteCallOut">
    <w:name w:val="Quote CallOut"/>
    <w:basedOn w:val="Normal"/>
    <w:qFormat/>
    <w:rsid w:val="009D3C27"/>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9D3C27"/>
    <w:rPr>
      <w:b/>
      <w:smallCaps/>
    </w:rPr>
  </w:style>
  <w:style w:type="table" w:customStyle="1" w:styleId="SimpleDefinition">
    <w:name w:val="SimpleDefinition"/>
    <w:basedOn w:val="TableNormal"/>
    <w:uiPriority w:val="99"/>
    <w:rsid w:val="009D3C27"/>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9D3C27"/>
    <w:pPr>
      <w:shd w:val="clear" w:color="auto" w:fill="FFFFFF" w:themeFill="background1"/>
      <w:spacing w:before="240"/>
      <w:ind w:left="238" w:right="238"/>
      <w:jc w:val="center"/>
    </w:pPr>
  </w:style>
  <w:style w:type="paragraph" w:customStyle="1" w:styleId="CaptionSubtle">
    <w:name w:val="Caption Subtle"/>
    <w:basedOn w:val="Caption"/>
    <w:next w:val="Normal"/>
    <w:qFormat/>
    <w:rsid w:val="009D3C27"/>
    <w:rPr>
      <w:i w:val="0"/>
      <w:color w:val="auto"/>
    </w:rPr>
  </w:style>
  <w:style w:type="paragraph" w:customStyle="1" w:styleId="TableHeader">
    <w:name w:val="Table Header"/>
    <w:basedOn w:val="ListBulletHeader"/>
    <w:qFormat/>
    <w:rsid w:val="009D3C27"/>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9D3C27"/>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9D3C27"/>
    <w:rPr>
      <w:color w:val="7F7F7F" w:themeColor="text1" w:themeTint="80"/>
    </w:rPr>
  </w:style>
  <w:style w:type="paragraph" w:customStyle="1" w:styleId="AppendiceSection">
    <w:name w:val="Appendice Section"/>
    <w:basedOn w:val="Normal"/>
    <w:next w:val="Heading1"/>
    <w:qFormat/>
    <w:rsid w:val="009D3C27"/>
    <w:rPr>
      <w:rFonts w:asciiTheme="majorHAnsi" w:hAnsiTheme="majorHAnsi"/>
      <w:color w:val="31378B" w:themeColor="text2"/>
      <w:sz w:val="32"/>
      <w:lang w:eastAsia="fi-FI"/>
    </w:rPr>
  </w:style>
  <w:style w:type="paragraph" w:customStyle="1" w:styleId="Appendice">
    <w:name w:val="Appendice"/>
    <w:basedOn w:val="Heading2"/>
    <w:qFormat/>
    <w:rsid w:val="009D3C27"/>
    <w:rPr>
      <w:sz w:val="28"/>
      <w:lang w:eastAsia="fi-FI"/>
    </w:rPr>
  </w:style>
  <w:style w:type="paragraph" w:customStyle="1" w:styleId="QuestionEsoteric">
    <w:name w:val="Question Esoteric"/>
    <w:basedOn w:val="Normal"/>
    <w:qFormat/>
    <w:rsid w:val="009D3C27"/>
    <w:rPr>
      <w:color w:val="4BACC6" w:themeColor="accent5"/>
    </w:rPr>
  </w:style>
  <w:style w:type="paragraph" w:customStyle="1" w:styleId="ToDoSection">
    <w:name w:val="ToDo Section"/>
    <w:basedOn w:val="Heading1"/>
    <w:qFormat/>
    <w:rsid w:val="009D3C27"/>
  </w:style>
  <w:style w:type="paragraph" w:customStyle="1" w:styleId="ToDoQuestionHeader">
    <w:name w:val="ToDo Question Header"/>
    <w:basedOn w:val="Question"/>
    <w:qFormat/>
    <w:rsid w:val="009D3C27"/>
  </w:style>
  <w:style w:type="paragraph" w:customStyle="1" w:styleId="ToDoDetails">
    <w:name w:val="ToDoDetails"/>
    <w:basedOn w:val="Normal"/>
    <w:qFormat/>
    <w:rsid w:val="009D3C27"/>
  </w:style>
  <w:style w:type="paragraph" w:customStyle="1" w:styleId="CodeExampleCode">
    <w:name w:val="Code Example Code"/>
    <w:basedOn w:val="Normal"/>
    <w:rsid w:val="009D3C27"/>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9D3C27"/>
    <w:pPr>
      <w:spacing w:after="160" w:line="240" w:lineRule="auto"/>
    </w:pPr>
    <w:rPr>
      <w:b/>
      <w:color w:val="auto"/>
      <w:lang w:eastAsia="fi-FI"/>
    </w:rPr>
  </w:style>
  <w:style w:type="paragraph" w:customStyle="1" w:styleId="CodeExampleRuntime">
    <w:name w:val="Code Example Runtime"/>
    <w:basedOn w:val="Normal"/>
    <w:qFormat/>
    <w:rsid w:val="009D3C27"/>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9D3C27"/>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9D3C27"/>
  </w:style>
  <w:style w:type="paragraph" w:customStyle="1" w:styleId="questionsubsection2">
    <w:name w:val="question sub section 2"/>
    <w:basedOn w:val="Heading4"/>
    <w:qFormat/>
    <w:rsid w:val="009D3C27"/>
  </w:style>
  <w:style w:type="paragraph" w:customStyle="1" w:styleId="ListBulletHeader2">
    <w:name w:val="List Bullet Header 2"/>
    <w:basedOn w:val="Normal"/>
    <w:next w:val="ListBullet"/>
    <w:qFormat/>
    <w:rsid w:val="009D3C27"/>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9D3C27"/>
    <w:rPr>
      <w:color w:val="31378B" w:themeColor="text2"/>
    </w:rPr>
  </w:style>
  <w:style w:type="character" w:customStyle="1" w:styleId="CodeExampleHeadingChar">
    <w:name w:val="Code Example Heading Char"/>
    <w:basedOn w:val="DefaultParagraphFont"/>
    <w:link w:val="CodeExampleHeading"/>
    <w:rsid w:val="009D3C27"/>
    <w:rPr>
      <w:rFonts w:eastAsiaTheme="minorEastAsia"/>
      <w:b/>
      <w:smallCaps/>
      <w:color w:val="31378B" w:themeColor="text2"/>
      <w:sz w:val="28"/>
      <w:lang w:eastAsia="fi-FI"/>
    </w:rPr>
  </w:style>
  <w:style w:type="character" w:customStyle="1" w:styleId="DefChar">
    <w:name w:val="Def Char"/>
    <w:basedOn w:val="CodeExampleHeadingChar"/>
    <w:link w:val="Def"/>
    <w:rsid w:val="009D3C27"/>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9D3C27"/>
    <w:rPr>
      <w:color w:val="00B0F0" w:themeColor="accent1"/>
    </w:rPr>
  </w:style>
  <w:style w:type="paragraph" w:customStyle="1" w:styleId="TutorialStepText">
    <w:name w:val="Tutorial Step Text"/>
    <w:basedOn w:val="Normal"/>
    <w:qFormat/>
    <w:rsid w:val="009D3C27"/>
    <w:pPr>
      <w:ind w:left="480"/>
    </w:pPr>
  </w:style>
  <w:style w:type="paragraph" w:customStyle="1" w:styleId="Keyword">
    <w:name w:val="Keyword"/>
    <w:basedOn w:val="Strong1"/>
    <w:link w:val="KeywordChar"/>
    <w:qFormat/>
    <w:rsid w:val="009D3C27"/>
    <w:rPr>
      <w:b w:val="0"/>
      <w:color w:val="31378B" w:themeColor="text2"/>
    </w:rPr>
  </w:style>
  <w:style w:type="character" w:customStyle="1" w:styleId="KeywordChar">
    <w:name w:val="Keyword Char"/>
    <w:basedOn w:val="strongChar"/>
    <w:link w:val="Keyword"/>
    <w:rsid w:val="009D3C27"/>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itbucket.org/kennyrnwilson/dockerbasics/src/master/examples/sqlserver/startserver/README.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docker.com/_/microsoft-mssql-server"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15627</TotalTime>
  <Pages>35</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856</cp:revision>
  <cp:lastPrinted>2021-03-26T08:29:00Z</cp:lastPrinted>
  <dcterms:created xsi:type="dcterms:W3CDTF">2019-05-30T19:33:00Z</dcterms:created>
  <dcterms:modified xsi:type="dcterms:W3CDTF">2021-03-26T08:33:00Z</dcterms:modified>
</cp:coreProperties>
</file>