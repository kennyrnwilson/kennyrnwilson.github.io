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24457" w14:textId="5B4E28E7" w:rsidR="00CE23AA" w:rsidRDefault="006C6DDA" w:rsidP="0036239E">
      <w:pPr>
        <w:pStyle w:val="DocumentTitle"/>
        <w:ind w:firstLine="0"/>
      </w:pPr>
      <w:r>
        <w:t>KeyCloak</w:t>
      </w:r>
    </w:p>
    <w:p w14:paraId="3D80E79C" w14:textId="77777777" w:rsidR="00BD04E8" w:rsidRDefault="00BD04E8" w:rsidP="00BD04E8"/>
    <w:p w14:paraId="73A040D4" w14:textId="77777777" w:rsidR="0065136D" w:rsidRDefault="0065136D" w:rsidP="0065136D">
      <w:pPr>
        <w:pStyle w:val="Heading2"/>
      </w:pPr>
      <w:r>
        <w:t>Introduction</w:t>
      </w:r>
    </w:p>
    <w:p w14:paraId="65E3FA6D" w14:textId="77777777" w:rsidR="0065136D" w:rsidRDefault="0065136D" w:rsidP="0065136D">
      <w:pPr>
        <w:pStyle w:val="ContainsHeader"/>
      </w:pPr>
      <w:r>
        <w:t>This document covers</w:t>
      </w:r>
    </w:p>
    <w:p w14:paraId="760B19B6" w14:textId="77777777" w:rsidR="0065136D" w:rsidRDefault="0065136D" w:rsidP="0065136D">
      <w:pPr>
        <w:pStyle w:val="ContainsSection"/>
      </w:pPr>
      <w:r>
        <w:t>Introduction</w:t>
      </w:r>
    </w:p>
    <w:p w14:paraId="22E64D76" w14:textId="77777777" w:rsidR="0065136D" w:rsidRPr="006C7A76" w:rsidRDefault="0065136D" w:rsidP="0065136D">
      <w:pPr>
        <w:pStyle w:val="ContainsEnd"/>
      </w:pPr>
    </w:p>
    <w:p w14:paraId="78366288" w14:textId="77777777" w:rsidR="0065136D" w:rsidRDefault="0065136D" w:rsidP="0065136D">
      <w:pPr>
        <w:pStyle w:val="Answer"/>
      </w:pPr>
    </w:p>
    <w:p w14:paraId="2D61CB60" w14:textId="75355498" w:rsidR="000A250C" w:rsidRDefault="000A250C" w:rsidP="000A25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Cheat Sheet</w:t>
      </w:r>
    </w:p>
    <w:p w14:paraId="19FB3F36" w14:textId="1302028F" w:rsidR="000A250C" w:rsidRPr="000A250C" w:rsidRDefault="000A250C" w:rsidP="000A250C">
      <w:r>
        <w:t xml:space="preserve">This gives details on end points on the </w:t>
      </w:r>
      <w:proofErr w:type="gramStart"/>
      <w:r>
        <w:t>server</w:t>
      </w:r>
      <w:proofErr w:type="gramEnd"/>
    </w:p>
    <w:p w14:paraId="34DA53BA" w14:textId="04827E1D" w:rsidR="00C06242" w:rsidRDefault="00C3050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8" w:history="1">
        <w:r w:rsidR="000A250C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6E2EADFD" w14:textId="77777777" w:rsidR="000A250C" w:rsidRDefault="000A250C"/>
    <w:p w14:paraId="1FB3F1F5" w14:textId="77777777" w:rsidR="00C06242" w:rsidRDefault="00C06242">
      <w:r>
        <w:br w:type="page"/>
      </w:r>
    </w:p>
    <w:p w14:paraId="19D48111" w14:textId="3F838A5E" w:rsidR="00C06242" w:rsidRDefault="00C06242" w:rsidP="00C06242">
      <w:pPr>
        <w:pStyle w:val="Heading2"/>
      </w:pPr>
      <w:r>
        <w:lastRenderedPageBreak/>
        <w:t>React and ASP.NET Core</w:t>
      </w:r>
    </w:p>
    <w:p w14:paraId="34600EB1" w14:textId="43D479F3" w:rsidR="00C06242" w:rsidRDefault="00C06242" w:rsidP="00C06242">
      <w:r>
        <w:t xml:space="preserve">This example shows how to use KeyCloak to secure a </w:t>
      </w:r>
      <w:r w:rsidR="00F57B15">
        <w:t xml:space="preserve">React front end and a .NET Core </w:t>
      </w:r>
      <w:r w:rsidR="00702B5A">
        <w:t>backend.</w:t>
      </w:r>
    </w:p>
    <w:p w14:paraId="58C7272D" w14:textId="2B4623AD" w:rsidR="00F57B15" w:rsidRDefault="00F57B15" w:rsidP="00972D2D">
      <w:pPr>
        <w:pStyle w:val="Heading3"/>
      </w:pPr>
      <w:r>
        <w:t xml:space="preserve">Install </w:t>
      </w:r>
      <w:r w:rsidR="00566145">
        <w:t>KeyCloak.</w:t>
      </w:r>
    </w:p>
    <w:p w14:paraId="744CFBEA" w14:textId="689E5A15" w:rsidR="00F57B15" w:rsidRDefault="00F57B15" w:rsidP="00F57B15">
      <w:r>
        <w:t xml:space="preserve">The first step is to install KeyCloak and </w:t>
      </w:r>
      <w:r w:rsidR="003A2BF0">
        <w:t>add an admin user as described here in the KeyCloak documentation.</w:t>
      </w:r>
    </w:p>
    <w:p w14:paraId="1DF2BCB6" w14:textId="1C9673AE" w:rsidR="003A2BF0" w:rsidRDefault="00C30507" w:rsidP="00F57B15">
      <w:hyperlink r:id="rId9" w:history="1">
        <w:r w:rsidR="008F3A27" w:rsidRPr="00D05F6B">
          <w:rPr>
            <w:rStyle w:val="Hyperlink"/>
            <w:rFonts w:cstheme="minorBidi"/>
          </w:rPr>
          <w:t>https://www.keycloak.org/docs/latest/getting_started/index.html</w:t>
        </w:r>
      </w:hyperlink>
    </w:p>
    <w:p w14:paraId="416E6F3C" w14:textId="4C782BB5" w:rsidR="004011BF" w:rsidRDefault="004011BF" w:rsidP="00972D2D">
      <w:pPr>
        <w:pStyle w:val="Heading3"/>
      </w:pPr>
      <w:r>
        <w:t>Configure KeyCloak.</w:t>
      </w:r>
    </w:p>
    <w:p w14:paraId="393196A5" w14:textId="5CFE32AA" w:rsidR="008D4618" w:rsidRPr="008D4618" w:rsidRDefault="008D4618" w:rsidP="008D4618">
      <w:r>
        <w:t xml:space="preserve">For this tutorial we will just use the master realm. </w:t>
      </w:r>
    </w:p>
    <w:p w14:paraId="48C94F17" w14:textId="2187DAB9" w:rsidR="008F3A27" w:rsidRDefault="00963C51" w:rsidP="00972D2D">
      <w:pPr>
        <w:pStyle w:val="Heading4"/>
      </w:pPr>
      <w:r>
        <w:t>Add a user.</w:t>
      </w:r>
    </w:p>
    <w:p w14:paraId="1DBF7250" w14:textId="3818F692" w:rsidR="00772F14" w:rsidRPr="00772F14" w:rsidRDefault="00772F14" w:rsidP="00972D2D">
      <w:pPr>
        <w:pStyle w:val="Heading5"/>
      </w:pPr>
      <w:r>
        <w:t xml:space="preserve">Open the Add user </w:t>
      </w:r>
      <w:proofErr w:type="gramStart"/>
      <w:r>
        <w:t>screen</w:t>
      </w:r>
      <w:proofErr w:type="gramEnd"/>
    </w:p>
    <w:p w14:paraId="210D1366" w14:textId="16C0C7AB" w:rsidR="00041202" w:rsidRDefault="00E01FDC" w:rsidP="008F3A27">
      <w:r>
        <w:t>We go to the Users tab and click add user</w:t>
      </w:r>
      <w:r w:rsidR="0087226E">
        <w:t>.</w:t>
      </w:r>
    </w:p>
    <w:p w14:paraId="6EC1E36C" w14:textId="5A7F3900" w:rsidR="00E01FDC" w:rsidRPr="008F3A27" w:rsidRDefault="00811CB1" w:rsidP="008F3A27">
      <w:r>
        <w:rPr>
          <w:noProof/>
        </w:rPr>
        <w:drawing>
          <wp:inline distT="0" distB="0" distL="0" distR="0" wp14:anchorId="765A974D" wp14:editId="2B08F7B0">
            <wp:extent cx="3842533" cy="21050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51" cy="21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1ECD" w14:textId="1232870F" w:rsidR="00395DA9" w:rsidRPr="00772F14" w:rsidRDefault="00395DA9" w:rsidP="006B397B">
      <w:pPr>
        <w:pStyle w:val="Heading5"/>
      </w:pPr>
      <w:r>
        <w:t xml:space="preserve">Enter Name and turn on Email </w:t>
      </w:r>
      <w:proofErr w:type="gramStart"/>
      <w:r>
        <w:t>Verified</w:t>
      </w:r>
      <w:proofErr w:type="gramEnd"/>
    </w:p>
    <w:p w14:paraId="23343B3B" w14:textId="70C6034F" w:rsidR="008F3A27" w:rsidRDefault="0087226E" w:rsidP="00F57B15">
      <w:r>
        <w:t xml:space="preserve">Now we </w:t>
      </w:r>
      <w:r w:rsidR="007F34F3">
        <w:t>enter</w:t>
      </w:r>
      <w:r>
        <w:t xml:space="preserve"> the name</w:t>
      </w:r>
      <w:r w:rsidR="00395DA9">
        <w:t xml:space="preserve"> as </w:t>
      </w:r>
      <w:r w:rsidR="00395DA9" w:rsidRPr="002E4554">
        <w:rPr>
          <w:rStyle w:val="Strong"/>
        </w:rPr>
        <w:t>testuser</w:t>
      </w:r>
      <w:r>
        <w:t xml:space="preserve">, set </w:t>
      </w:r>
      <w:r w:rsidRPr="002E4554">
        <w:rPr>
          <w:rStyle w:val="Strong"/>
        </w:rPr>
        <w:t>Email Verified</w:t>
      </w:r>
      <w:r>
        <w:t xml:space="preserve"> to “O</w:t>
      </w:r>
      <w:r w:rsidR="007F34F3">
        <w:t xml:space="preserve">n” to indicate we </w:t>
      </w:r>
      <w:r w:rsidR="002E4554">
        <w:t>do not</w:t>
      </w:r>
      <w:r w:rsidR="007F34F3">
        <w:t xml:space="preserve"> need the user to verify the password we will set. </w:t>
      </w:r>
      <w:r w:rsidR="002E4554">
        <w:t>Finally,</w:t>
      </w:r>
      <w:r w:rsidR="007F34F3">
        <w:t xml:space="preserve"> we click save.</w:t>
      </w:r>
    </w:p>
    <w:p w14:paraId="7779F22B" w14:textId="1C4C6139" w:rsidR="000A250C" w:rsidRDefault="000A250C" w:rsidP="00F57B15"/>
    <w:p w14:paraId="393A7617" w14:textId="12D1148B" w:rsidR="000A250C" w:rsidRDefault="000A250C" w:rsidP="00F57B15"/>
    <w:p w14:paraId="7A0DD735" w14:textId="77777777" w:rsidR="000A250C" w:rsidRDefault="000A250C" w:rsidP="00F57B15"/>
    <w:p w14:paraId="3CD2F8EB" w14:textId="1C83A232" w:rsidR="007F34F3" w:rsidRPr="00F57B15" w:rsidRDefault="00A7249C" w:rsidP="00F57B15">
      <w:r>
        <w:rPr>
          <w:noProof/>
        </w:rPr>
        <w:lastRenderedPageBreak/>
        <w:drawing>
          <wp:inline distT="0" distB="0" distL="0" distR="0" wp14:anchorId="00F22C5A" wp14:editId="54501FD0">
            <wp:extent cx="3227713" cy="298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312" cy="29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3553" w14:textId="094A9EC2" w:rsidR="00F57B15" w:rsidRDefault="00D33ACF" w:rsidP="00C06242">
      <w:r>
        <w:t>Now go to the credential</w:t>
      </w:r>
    </w:p>
    <w:p w14:paraId="23E62BC3" w14:textId="11AA3C4E" w:rsidR="002E4554" w:rsidRDefault="002E4554" w:rsidP="00972D2D">
      <w:pPr>
        <w:pStyle w:val="Heading5"/>
      </w:pPr>
      <w:r>
        <w:t xml:space="preserve">Set the password for the </w:t>
      </w:r>
      <w:r w:rsidR="00702B5A">
        <w:t>user.</w:t>
      </w:r>
    </w:p>
    <w:p w14:paraId="77196745" w14:textId="41C2A1F6" w:rsidR="002E4554" w:rsidRDefault="00566145" w:rsidP="002E4554">
      <w:pPr>
        <w:rPr>
          <w:rStyle w:val="Strong"/>
        </w:rPr>
      </w:pPr>
      <w:r>
        <w:t xml:space="preserve">Open the Credentials tab for the user and enter the </w:t>
      </w:r>
      <w:r w:rsidR="00E51901">
        <w:t xml:space="preserve">password. Set the Temporary flag to false so we </w:t>
      </w:r>
      <w:r w:rsidR="004C745B">
        <w:t>do not</w:t>
      </w:r>
      <w:r w:rsidR="00E51901">
        <w:t xml:space="preserve"> have to update it on first logon. Enter the password as t</w:t>
      </w:r>
      <w:r w:rsidR="00E51901" w:rsidRPr="00E51901">
        <w:rPr>
          <w:rStyle w:val="Strong"/>
        </w:rPr>
        <w:t>estuser</w:t>
      </w:r>
      <w:r w:rsidR="00E51901">
        <w:rPr>
          <w:rStyle w:val="Strong"/>
        </w:rPr>
        <w:t xml:space="preserve">. </w:t>
      </w:r>
    </w:p>
    <w:p w14:paraId="4B5DFD9F" w14:textId="1C425FEB" w:rsidR="00F77ED9" w:rsidRDefault="004C745B" w:rsidP="002E4554">
      <w:r>
        <w:rPr>
          <w:noProof/>
        </w:rPr>
        <w:drawing>
          <wp:inline distT="0" distB="0" distL="0" distR="0" wp14:anchorId="7EF3EC7C" wp14:editId="3145BC2D">
            <wp:extent cx="4303110" cy="2428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56" cy="24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0B9D" w14:textId="77777777" w:rsidR="00E51901" w:rsidRPr="002E4554" w:rsidRDefault="00E51901" w:rsidP="002E4554"/>
    <w:p w14:paraId="523B5608" w14:textId="77777777" w:rsidR="00912F34" w:rsidRDefault="00912F34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4D00E478" w14:textId="763E61D0" w:rsidR="00E26379" w:rsidRDefault="00E26379" w:rsidP="006B397B">
      <w:pPr>
        <w:pStyle w:val="Heading4"/>
      </w:pPr>
      <w:r>
        <w:lastRenderedPageBreak/>
        <w:t>Add a Client.</w:t>
      </w:r>
    </w:p>
    <w:p w14:paraId="5699E4E8" w14:textId="317E6B7C" w:rsidR="008014EB" w:rsidRPr="00772F14" w:rsidRDefault="008014EB" w:rsidP="006B397B">
      <w:pPr>
        <w:pStyle w:val="Heading5"/>
      </w:pPr>
      <w:r>
        <w:t>Open the Add Client screen</w:t>
      </w:r>
    </w:p>
    <w:p w14:paraId="70E00226" w14:textId="5E7C1A21" w:rsidR="00E65E95" w:rsidRPr="00E26379" w:rsidRDefault="008014EB" w:rsidP="00E26379">
      <w:r>
        <w:rPr>
          <w:noProof/>
        </w:rPr>
        <w:drawing>
          <wp:inline distT="0" distB="0" distL="0" distR="0" wp14:anchorId="7B50A6B7" wp14:editId="5D389369">
            <wp:extent cx="5724525" cy="2152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8F3" w14:textId="77777777" w:rsidR="00E26379" w:rsidRPr="00E26379" w:rsidRDefault="00E26379" w:rsidP="00E26379"/>
    <w:p w14:paraId="463AA31D" w14:textId="77777777" w:rsidR="00912F34" w:rsidRDefault="00912F34" w:rsidP="006B397B">
      <w:pPr>
        <w:pStyle w:val="Heading5"/>
      </w:pPr>
      <w:r>
        <w:t xml:space="preserve">Enter the </w:t>
      </w:r>
      <w:proofErr w:type="gramStart"/>
      <w:r>
        <w:t>Client</w:t>
      </w:r>
      <w:proofErr w:type="gramEnd"/>
    </w:p>
    <w:p w14:paraId="52907CEE" w14:textId="77777777" w:rsidR="00912F34" w:rsidRDefault="00912F34" w:rsidP="00912F34">
      <w:r>
        <w:t xml:space="preserve">Set the name as </w:t>
      </w:r>
      <w:r w:rsidRPr="00294103">
        <w:rPr>
          <w:rStyle w:val="Strong"/>
        </w:rPr>
        <w:t>testclient</w:t>
      </w:r>
      <w:r>
        <w:rPr>
          <w:rStyle w:val="Strong"/>
        </w:rPr>
        <w:t xml:space="preserve"> and </w:t>
      </w:r>
      <w:r w:rsidRPr="00294103">
        <w:t>click save</w:t>
      </w:r>
      <w:r>
        <w:t>.</w:t>
      </w:r>
    </w:p>
    <w:p w14:paraId="0C1597CC" w14:textId="77777777" w:rsidR="00912F34" w:rsidRDefault="00912F34" w:rsidP="00912F34">
      <w:pPr>
        <w:rPr>
          <w:rStyle w:val="Strong"/>
        </w:rPr>
      </w:pPr>
      <w:r>
        <w:rPr>
          <w:rStyle w:val="Strong"/>
          <w:noProof/>
        </w:rPr>
        <w:drawing>
          <wp:inline distT="0" distB="0" distL="0" distR="0" wp14:anchorId="4C933AEF" wp14:editId="4748BF36">
            <wp:extent cx="5729605" cy="248602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D15F" w14:textId="77777777" w:rsidR="00633901" w:rsidRDefault="00633901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36D1EB7" w14:textId="0815F006" w:rsidR="00912F34" w:rsidRDefault="00912F34" w:rsidP="006B397B">
      <w:pPr>
        <w:pStyle w:val="Heading5"/>
      </w:pPr>
      <w:r>
        <w:lastRenderedPageBreak/>
        <w:t xml:space="preserve">Configure the </w:t>
      </w:r>
      <w:proofErr w:type="gramStart"/>
      <w:r>
        <w:t>Client</w:t>
      </w:r>
      <w:proofErr w:type="gramEnd"/>
    </w:p>
    <w:p w14:paraId="7C400F65" w14:textId="32D6BD26" w:rsidR="00912F34" w:rsidRDefault="00B95FC3" w:rsidP="00912F34">
      <w:r>
        <w:t xml:space="preserve">Setup the client </w:t>
      </w:r>
      <w:r w:rsidR="00FF45E1">
        <w:t xml:space="preserve">by </w:t>
      </w:r>
    </w:p>
    <w:p w14:paraId="409B8962" w14:textId="794740A0" w:rsidR="00912F34" w:rsidRDefault="00FF45E1" w:rsidP="00912F34">
      <w:r>
        <w:rPr>
          <w:noProof/>
        </w:rPr>
        <w:drawing>
          <wp:inline distT="0" distB="0" distL="0" distR="0" wp14:anchorId="5B976997" wp14:editId="266484CC">
            <wp:extent cx="5730875" cy="345694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3976" w14:textId="77777777" w:rsidR="00912F34" w:rsidRPr="00A45802" w:rsidRDefault="00912F34" w:rsidP="00912F34"/>
    <w:p w14:paraId="70E75668" w14:textId="77777777" w:rsidR="0092084E" w:rsidRDefault="0092084E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3673D8B" w14:textId="6569BB6A" w:rsidR="00B572A0" w:rsidRDefault="00D47ED9" w:rsidP="006B397B">
      <w:pPr>
        <w:pStyle w:val="Heading4"/>
      </w:pPr>
      <w:r>
        <w:lastRenderedPageBreak/>
        <w:t>Create a client scope</w:t>
      </w:r>
      <w:r w:rsidR="00B91A3B">
        <w:t xml:space="preserve"> a</w:t>
      </w:r>
      <w:r w:rsidR="00E04AEB">
        <w:t xml:space="preserve">nd </w:t>
      </w:r>
      <w:r w:rsidR="00D464AD">
        <w:t>mapper.</w:t>
      </w:r>
    </w:p>
    <w:p w14:paraId="0F8704F3" w14:textId="75EAC78B" w:rsidR="00D47ED9" w:rsidRDefault="00D47ED9" w:rsidP="00D47ED9">
      <w:r>
        <w:t xml:space="preserve">This is the price that adds the client audience </w:t>
      </w:r>
      <w:r w:rsidR="00B551CA">
        <w:t xml:space="preserve">in the </w:t>
      </w:r>
      <w:r w:rsidR="00B551CA" w:rsidRPr="00B551CA">
        <w:rPr>
          <w:rStyle w:val="Strong"/>
        </w:rPr>
        <w:t>aud</w:t>
      </w:r>
      <w:r w:rsidR="00B551CA">
        <w:t xml:space="preserve"> field of a generated token. This is super important. </w:t>
      </w:r>
    </w:p>
    <w:p w14:paraId="6CE1879F" w14:textId="44ED136F" w:rsidR="0092084E" w:rsidRDefault="00EC4B44" w:rsidP="006B397B">
      <w:pPr>
        <w:pStyle w:val="Heading5"/>
      </w:pPr>
      <w:r>
        <w:t>Open Create Client Scope Screen</w:t>
      </w:r>
    </w:p>
    <w:p w14:paraId="4D2082AB" w14:textId="7FD26207" w:rsidR="00D56A90" w:rsidRDefault="00963AA1" w:rsidP="0092084E">
      <w:r>
        <w:t>Click Create the from the Client Scopes screen.</w:t>
      </w:r>
    </w:p>
    <w:p w14:paraId="4507AF96" w14:textId="2AA9EDA5" w:rsidR="00963AA1" w:rsidRPr="0092084E" w:rsidRDefault="00FF1504" w:rsidP="0092084E">
      <w:r>
        <w:rPr>
          <w:noProof/>
        </w:rPr>
        <w:drawing>
          <wp:inline distT="0" distB="0" distL="0" distR="0" wp14:anchorId="76BA5282" wp14:editId="25B4F864">
            <wp:extent cx="5729605" cy="1657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EE16" w14:textId="560F517B" w:rsidR="00EC4B44" w:rsidRDefault="00EC4B44" w:rsidP="00EC4B44">
      <w:pPr>
        <w:pStyle w:val="Heading4"/>
      </w:pPr>
      <w:r>
        <w:t>Add a new Client Scope</w:t>
      </w:r>
    </w:p>
    <w:p w14:paraId="24B5B274" w14:textId="500399E2" w:rsidR="00EC4B44" w:rsidRPr="00EC4B44" w:rsidRDefault="00EC4B44" w:rsidP="00EC4B44">
      <w:r>
        <w:t xml:space="preserve">Add a scope with name </w:t>
      </w:r>
      <w:r w:rsidR="000E1686" w:rsidRPr="000E1686">
        <w:rPr>
          <w:rStyle w:val="Strong"/>
        </w:rPr>
        <w:t>testaudiencescope</w:t>
      </w:r>
      <w:r w:rsidR="00B04E5B">
        <w:rPr>
          <w:rStyle w:val="Strong"/>
        </w:rPr>
        <w:t xml:space="preserve"> </w:t>
      </w:r>
      <w:r w:rsidR="00B04E5B" w:rsidRPr="00633901">
        <w:t xml:space="preserve">and </w:t>
      </w:r>
      <w:r w:rsidR="00633901" w:rsidRPr="00633901">
        <w:t xml:space="preserve">click </w:t>
      </w:r>
      <w:r w:rsidR="00A815E1">
        <w:t>save</w:t>
      </w:r>
      <w:r w:rsidR="00633901" w:rsidRPr="00633901">
        <w:t>.</w:t>
      </w:r>
    </w:p>
    <w:p w14:paraId="4AF611C3" w14:textId="77777777" w:rsidR="0092084E" w:rsidRPr="00D47ED9" w:rsidRDefault="0092084E" w:rsidP="00D47ED9"/>
    <w:p w14:paraId="341AC773" w14:textId="0A3515BB" w:rsidR="00D52366" w:rsidRDefault="00EC4B44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rPr>
          <w:noProof/>
        </w:rPr>
        <w:drawing>
          <wp:inline distT="0" distB="0" distL="0" distR="0" wp14:anchorId="318F6161" wp14:editId="575EFADD">
            <wp:extent cx="5731510" cy="4413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366">
        <w:br w:type="page"/>
      </w:r>
    </w:p>
    <w:p w14:paraId="3A7E82F4" w14:textId="56841F0B" w:rsidR="00072837" w:rsidRDefault="00861463" w:rsidP="006B397B">
      <w:pPr>
        <w:pStyle w:val="Heading5"/>
      </w:pPr>
      <w:r>
        <w:lastRenderedPageBreak/>
        <w:t>Open the Create Mapper Screen</w:t>
      </w:r>
    </w:p>
    <w:p w14:paraId="1AA18D84" w14:textId="7756387D" w:rsidR="00072837" w:rsidRDefault="007474D4" w:rsidP="00072837">
      <w:r>
        <w:t>From our new client scope move to the Mappers tab and click Create.</w:t>
      </w:r>
    </w:p>
    <w:p w14:paraId="41C21A82" w14:textId="02824CCB" w:rsidR="007474D4" w:rsidRPr="00072837" w:rsidRDefault="00946491" w:rsidP="00072837">
      <w:r>
        <w:rPr>
          <w:noProof/>
        </w:rPr>
        <w:drawing>
          <wp:inline distT="0" distB="0" distL="0" distR="0" wp14:anchorId="3CD48A61" wp14:editId="2E2CA9FE">
            <wp:extent cx="5729605" cy="141922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78DD" w14:textId="50F7035B" w:rsidR="00861463" w:rsidRDefault="00861463" w:rsidP="006B397B">
      <w:pPr>
        <w:pStyle w:val="Heading5"/>
      </w:pPr>
      <w:r>
        <w:t xml:space="preserve">Configure the </w:t>
      </w:r>
      <w:r w:rsidR="006B397B">
        <w:t>Mapper.</w:t>
      </w:r>
    </w:p>
    <w:p w14:paraId="533E83CE" w14:textId="46CAEAA1" w:rsidR="005469B9" w:rsidRPr="005469B9" w:rsidRDefault="005469B9" w:rsidP="005469B9">
      <w:r>
        <w:t>Configure the mapper as follows.</w:t>
      </w:r>
    </w:p>
    <w:p w14:paraId="0864475D" w14:textId="2A56EA1A" w:rsidR="00294103" w:rsidRPr="00800436" w:rsidRDefault="00861463" w:rsidP="00800436">
      <w:r>
        <w:rPr>
          <w:noProof/>
        </w:rPr>
        <w:drawing>
          <wp:inline distT="0" distB="0" distL="0" distR="0" wp14:anchorId="635FBEA9" wp14:editId="76E7935F">
            <wp:extent cx="5731510" cy="49079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98A" w14:textId="77777777" w:rsidR="00AF03F4" w:rsidRDefault="00AF03F4">
      <w:r>
        <w:br w:type="page"/>
      </w:r>
    </w:p>
    <w:p w14:paraId="7B6BF4B8" w14:textId="542BDD92" w:rsidR="009D691C" w:rsidRDefault="009D691C" w:rsidP="009D691C">
      <w:r>
        <w:lastRenderedPageBreak/>
        <w:t>The mappers tab should look like this now.</w:t>
      </w:r>
    </w:p>
    <w:p w14:paraId="4EE63F20" w14:textId="49E33BC8" w:rsidR="009D691C" w:rsidRDefault="00AF03F4" w:rsidP="009D691C">
      <w:r>
        <w:rPr>
          <w:noProof/>
        </w:rPr>
        <w:drawing>
          <wp:inline distT="0" distB="0" distL="0" distR="0" wp14:anchorId="2D794D2F" wp14:editId="5D81B5E4">
            <wp:extent cx="5731510" cy="1776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BA48" w14:textId="2B627F94" w:rsidR="00194B84" w:rsidRDefault="00194B84" w:rsidP="00194B84">
      <w:pPr>
        <w:pStyle w:val="Heading5"/>
      </w:pPr>
      <w:r>
        <w:t>Add Scope to client</w:t>
      </w:r>
    </w:p>
    <w:p w14:paraId="7CC51360" w14:textId="48FB9C63" w:rsidR="00DD1C7D" w:rsidRPr="00DD1C7D" w:rsidRDefault="00DD1C7D" w:rsidP="00DD1C7D">
      <w:r>
        <w:t xml:space="preserve">Select the </w:t>
      </w:r>
      <w:r w:rsidR="00721D8D">
        <w:t>testaudiencescope and add to the Default Client Scopes</w:t>
      </w:r>
    </w:p>
    <w:p w14:paraId="5167F04F" w14:textId="76E648DE" w:rsidR="00194B84" w:rsidRPr="00194B84" w:rsidRDefault="00DD1C7D" w:rsidP="00194B84">
      <w:r>
        <w:rPr>
          <w:noProof/>
        </w:rPr>
        <w:drawing>
          <wp:inline distT="0" distB="0" distL="0" distR="0" wp14:anchorId="66772BE0" wp14:editId="683A9B3E">
            <wp:extent cx="3862956" cy="2493818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02" cy="24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02E9" w14:textId="12178395" w:rsidR="00F57B15" w:rsidRDefault="00F57B15" w:rsidP="00C06242"/>
    <w:p w14:paraId="2B1FA3ED" w14:textId="77777777" w:rsidR="00F57B15" w:rsidRPr="00C06242" w:rsidRDefault="00F57B15" w:rsidP="00C06242"/>
    <w:p w14:paraId="60C71022" w14:textId="0A2ACF2C" w:rsidR="00395DA9" w:rsidRDefault="001734A9" w:rsidP="00BB299C">
      <w:pPr>
        <w:pStyle w:val="Heading3"/>
      </w:pPr>
      <w:r>
        <w:br w:type="page"/>
      </w:r>
      <w:r w:rsidR="00FE06EF">
        <w:lastRenderedPageBreak/>
        <w:t>Create the Frontend react App.</w:t>
      </w:r>
    </w:p>
    <w:p w14:paraId="32439ABD" w14:textId="22E237FE" w:rsidR="002A4D4D" w:rsidRPr="002A4D4D" w:rsidRDefault="002A4D4D" w:rsidP="002A4D4D">
      <w:pPr>
        <w:pStyle w:val="Heading4"/>
      </w:pPr>
      <w:r>
        <w:t>Create the app</w:t>
      </w:r>
    </w:p>
    <w:p w14:paraId="30A0F585" w14:textId="77777777" w:rsidR="002A4D4D" w:rsidRPr="002A4D4D" w:rsidRDefault="002A4D4D" w:rsidP="002A4D4D">
      <w:pPr>
        <w:pStyle w:val="Index4"/>
      </w:pPr>
    </w:p>
    <w:p w14:paraId="78397857" w14:textId="6C77E658" w:rsidR="00BB299C" w:rsidRDefault="00BB299C" w:rsidP="00BB299C">
      <w:r>
        <w:t xml:space="preserve">Assuming you have node and npm installed open a command prompt and enter the following command. </w:t>
      </w:r>
    </w:p>
    <w:p w14:paraId="08451698" w14:textId="77777777" w:rsidR="00903C2B" w:rsidRDefault="00903C2B" w:rsidP="00903C2B">
      <w:pPr>
        <w:pStyle w:val="SourceCode"/>
      </w:pPr>
      <w:r>
        <w:t>npx create-react-app ui --template typescript</w:t>
      </w:r>
    </w:p>
    <w:p w14:paraId="4ECCB3FB" w14:textId="48DE1E23" w:rsidR="00BB299C" w:rsidRDefault="00CA639E" w:rsidP="00BB299C">
      <w:r>
        <w:t xml:space="preserve">Open visual studio </w:t>
      </w:r>
      <w:r w:rsidR="005F230C">
        <w:t xml:space="preserve">in the new </w:t>
      </w:r>
      <w:proofErr w:type="spellStart"/>
      <w:r w:rsidR="005F230C">
        <w:t>ui</w:t>
      </w:r>
      <w:proofErr w:type="spellEnd"/>
      <w:r w:rsidR="005F230C">
        <w:t xml:space="preserve"> </w:t>
      </w:r>
      <w:r w:rsidR="003E47DD">
        <w:t>folder</w:t>
      </w:r>
      <w:r w:rsidR="005F230C">
        <w:t>.</w:t>
      </w:r>
      <w:r w:rsidR="0071393A">
        <w:t xml:space="preserve"> Open a terminal and </w:t>
      </w:r>
      <w:proofErr w:type="gramStart"/>
      <w:r w:rsidR="0071393A">
        <w:t>enter</w:t>
      </w:r>
      <w:proofErr w:type="gramEnd"/>
    </w:p>
    <w:p w14:paraId="67FDFF2E" w14:textId="4968923E" w:rsidR="0071393A" w:rsidRDefault="0071393A" w:rsidP="0071393A">
      <w:pPr>
        <w:pStyle w:val="SourceCode"/>
      </w:pPr>
      <w:r>
        <w:t xml:space="preserve">Npm start </w:t>
      </w:r>
    </w:p>
    <w:p w14:paraId="4EC0EC05" w14:textId="60FCF763" w:rsidR="0071393A" w:rsidRDefault="0071393A" w:rsidP="0071393A">
      <w:r>
        <w:t xml:space="preserve">Make sure you can see the </w:t>
      </w:r>
      <w:r w:rsidR="00A40BA5">
        <w:t xml:space="preserve">react app </w:t>
      </w:r>
      <w:proofErr w:type="gramStart"/>
      <w:r w:rsidR="00A40BA5">
        <w:t>screen</w:t>
      </w:r>
      <w:proofErr w:type="gramEnd"/>
    </w:p>
    <w:p w14:paraId="6AF91646" w14:textId="361B42BF" w:rsidR="00A40BA5" w:rsidRDefault="00A40BA5" w:rsidP="0071393A">
      <w:r>
        <w:rPr>
          <w:noProof/>
        </w:rPr>
        <w:drawing>
          <wp:inline distT="0" distB="0" distL="0" distR="0" wp14:anchorId="4D53A643" wp14:editId="3C59B1D4">
            <wp:extent cx="2993319" cy="19238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887" cy="19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8E24" w14:textId="3DD3DE9A" w:rsidR="002D360C" w:rsidRDefault="002D360C" w:rsidP="002D360C">
      <w:pPr>
        <w:pStyle w:val="Heading4"/>
      </w:pPr>
      <w:r>
        <w:t>Add KeyCloak npm Package</w:t>
      </w:r>
    </w:p>
    <w:p w14:paraId="040F7FEF" w14:textId="129243B3" w:rsidR="002D360C" w:rsidRDefault="002D360C" w:rsidP="002D360C">
      <w:r>
        <w:t>From the command line run the command</w:t>
      </w:r>
    </w:p>
    <w:p w14:paraId="103BF063" w14:textId="168BAD1A" w:rsidR="002D360C" w:rsidRPr="002D360C" w:rsidRDefault="00E16178" w:rsidP="00E16178">
      <w:pPr>
        <w:pStyle w:val="SourceCode"/>
      </w:pPr>
      <w:r w:rsidRPr="00E16178">
        <w:t>npm install keycloak-js</w:t>
      </w:r>
    </w:p>
    <w:p w14:paraId="1FB521DB" w14:textId="53FEBCCE" w:rsidR="002A4D4D" w:rsidRDefault="002A4D4D" w:rsidP="002A4D4D">
      <w:pPr>
        <w:pStyle w:val="Heading4"/>
      </w:pPr>
      <w:r>
        <w:t xml:space="preserve">Add </w:t>
      </w:r>
      <w:proofErr w:type="spellStart"/>
      <w:r>
        <w:t>Keycloak</w:t>
      </w:r>
      <w:proofErr w:type="spellEnd"/>
      <w:r>
        <w:t xml:space="preserve"> settings</w:t>
      </w:r>
    </w:p>
    <w:p w14:paraId="6E9E0187" w14:textId="2E8E189C" w:rsidR="002A4D4D" w:rsidRDefault="004236A2" w:rsidP="002A4D4D">
      <w:r>
        <w:t xml:space="preserve">From KeyCloak admin UI go to our client that we created in the previous sections and </w:t>
      </w:r>
      <w:r w:rsidR="00C82152">
        <w:t xml:space="preserve">click installation. </w:t>
      </w:r>
    </w:p>
    <w:p w14:paraId="1C52EA7F" w14:textId="3C2537F6" w:rsidR="00A06446" w:rsidRPr="002A4D4D" w:rsidRDefault="00A06446" w:rsidP="002A4D4D">
      <w:r>
        <w:rPr>
          <w:noProof/>
        </w:rPr>
        <w:drawing>
          <wp:inline distT="0" distB="0" distL="0" distR="0" wp14:anchorId="10C9AC57" wp14:editId="4084A7C6">
            <wp:extent cx="5729605" cy="18167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A643" w14:textId="77777777" w:rsidR="003E47DD" w:rsidRDefault="003E47DD" w:rsidP="00BB299C"/>
    <w:p w14:paraId="3310AFB7" w14:textId="76A916DA" w:rsidR="005F230C" w:rsidRDefault="00AF0B82" w:rsidP="00BB299C">
      <w:r>
        <w:lastRenderedPageBreak/>
        <w:t>From installation screen select</w:t>
      </w:r>
      <w:r w:rsidR="00DA7075">
        <w:t xml:space="preserve"> </w:t>
      </w:r>
      <w:r>
        <w:t>KeyCloak</w:t>
      </w:r>
      <w:r w:rsidR="00DA7075">
        <w:t xml:space="preserve"> OIDC JSON from the Format Option drop down</w:t>
      </w:r>
    </w:p>
    <w:p w14:paraId="4FDEA533" w14:textId="15106CA6" w:rsidR="00DA7075" w:rsidRDefault="008F3175" w:rsidP="00BB299C">
      <w:r>
        <w:rPr>
          <w:noProof/>
        </w:rPr>
        <w:drawing>
          <wp:inline distT="0" distB="0" distL="0" distR="0" wp14:anchorId="0C66BE23" wp14:editId="10FEABC5">
            <wp:extent cx="5723890" cy="4037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4549" w14:textId="1357765C" w:rsidR="00DA7075" w:rsidRDefault="007D16BD" w:rsidP="00BB299C">
      <w:r>
        <w:t>Copy the JSON into a file c</w:t>
      </w:r>
      <w:r w:rsidR="0087588D">
        <w:t xml:space="preserve">alled </w:t>
      </w:r>
      <w:proofErr w:type="spellStart"/>
      <w:proofErr w:type="gramStart"/>
      <w:r w:rsidR="0087588D">
        <w:t>keycloak.json</w:t>
      </w:r>
      <w:proofErr w:type="spellEnd"/>
      <w:proofErr w:type="gramEnd"/>
      <w:r w:rsidR="0087588D">
        <w:t xml:space="preserve"> in the React app’s </w:t>
      </w:r>
      <w:r w:rsidR="00F231FD">
        <w:t>public/config folder</w:t>
      </w:r>
    </w:p>
    <w:p w14:paraId="1D64502F" w14:textId="329256D5" w:rsidR="00F231FD" w:rsidRDefault="001D532A" w:rsidP="00BB299C">
      <w:r>
        <w:rPr>
          <w:noProof/>
        </w:rPr>
        <w:drawing>
          <wp:inline distT="0" distB="0" distL="0" distR="0" wp14:anchorId="479B12F7" wp14:editId="3DEFC62C">
            <wp:extent cx="5718175" cy="265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FE6D" w14:textId="77777777" w:rsidR="00444B7C" w:rsidRDefault="00444B7C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029F1D10" w14:textId="3E1817D9" w:rsidR="009852A2" w:rsidRDefault="002557F0" w:rsidP="001D532A">
      <w:pPr>
        <w:pStyle w:val="Heading4"/>
      </w:pPr>
      <w:r>
        <w:lastRenderedPageBreak/>
        <w:t xml:space="preserve">Add </w:t>
      </w:r>
      <w:r w:rsidR="008632C8">
        <w:t xml:space="preserve">Logic to connect to </w:t>
      </w:r>
      <w:r w:rsidR="009852A2">
        <w:t>Key</w:t>
      </w:r>
      <w:r w:rsidR="002249D3">
        <w:t>C</w:t>
      </w:r>
      <w:r w:rsidR="009852A2">
        <w:t>loak</w:t>
      </w:r>
    </w:p>
    <w:p w14:paraId="049F40EA" w14:textId="77777777" w:rsidR="009852A2" w:rsidRDefault="009852A2" w:rsidP="009852A2">
      <w:r>
        <w:t xml:space="preserve">Replace index.tsx with the following </w:t>
      </w:r>
      <w:proofErr w:type="gramStart"/>
      <w:r>
        <w:t>code</w:t>
      </w:r>
      <w:proofErr w:type="gramEnd"/>
    </w:p>
    <w:p w14:paraId="382FAF3B" w14:textId="77777777" w:rsidR="006F5E83" w:rsidRPr="006F5E83" w:rsidRDefault="001D532A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="006F5E83"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ReactElement</w:t>
      </w:r>
      <w:proofErr w:type="spellEnd"/>
      <w:proofErr w:type="gramEnd"/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="006F5E83"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6F5E83" w:rsidRPr="006F5E8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="006F5E83"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23E2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F64DB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0FEAC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reportWebVitals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reportWebVitals</w:t>
      </w:r>
      <w:proofErr w:type="spellEnd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F905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keycloak-js</w:t>
      </w:r>
      <w:proofErr w:type="spellEnd"/>
      <w:proofErr w:type="gramStart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41399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B3A7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`/config/keycloak.json?ts=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0F7EB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CF9E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8B574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A00228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onLoad: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'login-required'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enableLogging: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checkLoginIframe: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B7F775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1166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updateToken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44A0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81620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35BCF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tokenParsed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E31E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E6323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F5DE9DE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1AD4F" w14:textId="31DC4E9A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F5E83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proofErr w:type="spellEnd"/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28A5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42E362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5E83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19F906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        );</w:t>
      </w:r>
    </w:p>
    <w:p w14:paraId="2A732D87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A65F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781B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 : </w:t>
      </w:r>
      <w:proofErr w:type="spellStart"/>
      <w:r w:rsidRPr="006F5E83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proofErr w:type="spellEnd"/>
    </w:p>
    <w:p w14:paraId="5128D86C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0379E2" w14:textId="32149FDF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F5E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proofErr w:type="gramStart"/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5E8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F865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F5E8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5E83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6F5E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793FD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A53649" w14:textId="77777777" w:rsidR="006F5E83" w:rsidRPr="006F5E83" w:rsidRDefault="006F5E83" w:rsidP="006F5E8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08581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F5E83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5E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AE90C9" w14:textId="77777777" w:rsidR="006F5E83" w:rsidRPr="006F5E83" w:rsidRDefault="006F5E83" w:rsidP="006F5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CF21C" w14:textId="75F55093" w:rsidR="001D532A" w:rsidRDefault="001D532A" w:rsidP="009852A2"/>
    <w:p w14:paraId="7CDB2607" w14:textId="4E31A2FD" w:rsidR="005F230C" w:rsidRDefault="00444B7C" w:rsidP="001D532A">
      <w:r>
        <w:t xml:space="preserve">When we reload the </w:t>
      </w:r>
      <w:proofErr w:type="gramStart"/>
      <w:r>
        <w:t>app</w:t>
      </w:r>
      <w:proofErr w:type="gramEnd"/>
      <w:r>
        <w:t xml:space="preserve"> we should be asked to login to KeyCloak. </w:t>
      </w:r>
    </w:p>
    <w:p w14:paraId="6146ADC8" w14:textId="08936366" w:rsidR="00D22E2A" w:rsidRDefault="00D22E2A" w:rsidP="00D22E2A">
      <w:pPr>
        <w:pStyle w:val="QuoteCallOutHeader"/>
      </w:pPr>
      <w:r>
        <w:t>Clear KeyCloak Cached Data</w:t>
      </w:r>
    </w:p>
    <w:p w14:paraId="1958EE10" w14:textId="501DCCDD" w:rsidR="00D22E2A" w:rsidRDefault="00D22E2A" w:rsidP="00D22E2A">
      <w:pPr>
        <w:pStyle w:val="QuoteCallOut"/>
      </w:pPr>
      <w:r>
        <w:t xml:space="preserve">If we make </w:t>
      </w:r>
      <w:proofErr w:type="gramStart"/>
      <w:r>
        <w:t>changes</w:t>
      </w:r>
      <w:proofErr w:type="gramEnd"/>
      <w:r>
        <w:t xml:space="preserve"> we often need to clear out </w:t>
      </w:r>
      <w:proofErr w:type="spellStart"/>
      <w:r>
        <w:t>keycloak</w:t>
      </w:r>
      <w:proofErr w:type="spellEnd"/>
      <w:r>
        <w:t xml:space="preserve"> settings. We can do this in Chrome by opening developer settings. Going to Application Tab</w:t>
      </w:r>
      <w:r w:rsidR="00854C6D">
        <w:t>. Selecting Storage and Clear Site Data</w:t>
      </w:r>
    </w:p>
    <w:p w14:paraId="22492789" w14:textId="4E9999C3" w:rsidR="00854C6D" w:rsidRDefault="00E91271" w:rsidP="00D22E2A">
      <w:pPr>
        <w:pStyle w:val="QuoteCallOut"/>
      </w:pPr>
      <w:r>
        <w:rPr>
          <w:noProof/>
        </w:rPr>
        <w:lastRenderedPageBreak/>
        <w:drawing>
          <wp:inline distT="0" distB="0" distL="0" distR="0" wp14:anchorId="770FE0DC" wp14:editId="4BE70EAB">
            <wp:extent cx="5260975" cy="3046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C2C" w14:textId="7C56081F" w:rsidR="00E91271" w:rsidRDefault="00E91271" w:rsidP="00E91271"/>
    <w:p w14:paraId="0B827C16" w14:textId="39CEB72A" w:rsidR="00E91271" w:rsidRDefault="00786CE9" w:rsidP="00E91271">
      <w:r>
        <w:t>Enter the username of testuser and password of testuser.</w:t>
      </w:r>
    </w:p>
    <w:p w14:paraId="4A55A8A3" w14:textId="79D9E465" w:rsidR="00786CE9" w:rsidRDefault="007C51A9" w:rsidP="00E91271">
      <w:r>
        <w:rPr>
          <w:noProof/>
        </w:rPr>
        <w:drawing>
          <wp:inline distT="0" distB="0" distL="0" distR="0" wp14:anchorId="371BE6C9" wp14:editId="16679E3D">
            <wp:extent cx="3574473" cy="26953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3602" cy="27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DA37" w14:textId="202E42BC" w:rsidR="00786CE9" w:rsidRDefault="00786CE9" w:rsidP="00E91271"/>
    <w:p w14:paraId="29C2DF18" w14:textId="24E2BDC1" w:rsidR="007C51A9" w:rsidRDefault="007C51A9" w:rsidP="00E91271">
      <w:r>
        <w:t xml:space="preserve">We should see a token </w:t>
      </w:r>
      <w:r w:rsidR="00D44144">
        <w:t>similar</w:t>
      </w:r>
      <w:r>
        <w:t xml:space="preserve"> to the following, </w:t>
      </w:r>
      <w:proofErr w:type="gramStart"/>
      <w:r w:rsidR="006E62FA">
        <w:t>Note</w:t>
      </w:r>
      <w:proofErr w:type="gramEnd"/>
      <w:r w:rsidR="006E62FA">
        <w:t xml:space="preserve"> we have the testclient in the audience. This is key to use the token from </w:t>
      </w:r>
      <w:proofErr w:type="gramStart"/>
      <w:r w:rsidR="006E62FA">
        <w:t>.net</w:t>
      </w:r>
      <w:proofErr w:type="gramEnd"/>
      <w:r w:rsidR="006E62FA">
        <w:t xml:space="preserve"> </w:t>
      </w:r>
    </w:p>
    <w:p w14:paraId="2B8E5C11" w14:textId="77777777" w:rsidR="00C7163F" w:rsidRDefault="00C716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br w:type="page"/>
      </w:r>
    </w:p>
    <w:p w14:paraId="4BC60E5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>{</w:t>
      </w:r>
    </w:p>
    <w:p w14:paraId="08205DD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"exp": 1613042771,</w:t>
      </w:r>
    </w:p>
    <w:p w14:paraId="5CBC08B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iat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1613042711,</w:t>
      </w:r>
    </w:p>
    <w:p w14:paraId="34A6727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auth_time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1613042696,</w:t>
      </w:r>
    </w:p>
    <w:p w14:paraId="708275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jti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"a2c0dbd8-5f53-4cc8-9b23-9f7c3e633757",</w:t>
      </w:r>
    </w:p>
    <w:p w14:paraId="57E9795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iss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"http://localhost:8080/auth/realms/master",</w:t>
      </w:r>
    </w:p>
    <w:p w14:paraId="32E1C704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</w:rPr>
      </w:pPr>
      <w:r w:rsidRPr="006E62FA">
        <w:rPr>
          <w:rFonts w:eastAsia="Times New Roman"/>
          <w:sz w:val="16"/>
          <w:szCs w:val="16"/>
        </w:rPr>
        <w:t xml:space="preserve">  "aud": [</w:t>
      </w:r>
    </w:p>
    <w:p w14:paraId="1A9CC351" w14:textId="77777777" w:rsidR="006E62FA" w:rsidRPr="006E62FA" w:rsidRDefault="006E62FA" w:rsidP="006E62FA">
      <w:pPr>
        <w:pStyle w:val="SourceCodeStrong"/>
        <w:rPr>
          <w:rFonts w:eastAsia="Times New Roman"/>
          <w:sz w:val="16"/>
          <w:szCs w:val="16"/>
        </w:rPr>
      </w:pPr>
      <w:r w:rsidRPr="006E62FA">
        <w:rPr>
          <w:rFonts w:eastAsia="Times New Roman"/>
          <w:sz w:val="16"/>
          <w:szCs w:val="16"/>
        </w:rPr>
        <w:t xml:space="preserve">    "testclient",</w:t>
      </w:r>
    </w:p>
    <w:p w14:paraId="0AFDAC4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"master-realm",</w:t>
      </w:r>
    </w:p>
    <w:p w14:paraId="40C60B6F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"account"</w:t>
      </w:r>
    </w:p>
    <w:p w14:paraId="08B188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],</w:t>
      </w:r>
    </w:p>
    <w:p w14:paraId="1DD434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"sub": "bd93aa68-622e-4907-aeb7-59967e7e1490",</w:t>
      </w:r>
    </w:p>
    <w:p w14:paraId="70F4B7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typ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"Bearer",</w:t>
      </w:r>
    </w:p>
    <w:p w14:paraId="7723D7E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azp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"testclient",</w:t>
      </w:r>
    </w:p>
    <w:p w14:paraId="351F306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"nonce": "c64e4324-f5ad-4ea0-9ba8-7942b5f4c242",</w:t>
      </w:r>
    </w:p>
    <w:p w14:paraId="0890DE2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session_state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"badf9150-4718-4d4b-9693-565e6b3c0344",</w:t>
      </w:r>
    </w:p>
    <w:p w14:paraId="38A62B0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acr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"0",</w:t>
      </w:r>
    </w:p>
    <w:p w14:paraId="59CD3DE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"allowed-origins": [</w:t>
      </w:r>
    </w:p>
    <w:p w14:paraId="31CC8DA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"http://localhost:3000"</w:t>
      </w:r>
    </w:p>
    <w:p w14:paraId="0F6305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],</w:t>
      </w:r>
    </w:p>
    <w:p w14:paraId="64C8851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realm_access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7BA60BA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"roles": [</w:t>
      </w:r>
    </w:p>
    <w:p w14:paraId="2C1B13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"create-realm",</w:t>
      </w:r>
    </w:p>
    <w:p w14:paraId="25DA9B7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offline_access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",</w:t>
      </w:r>
    </w:p>
    <w:p w14:paraId="4E8AF3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"admin",</w:t>
      </w:r>
    </w:p>
    <w:p w14:paraId="43B7FBE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uma_authorization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</w:t>
      </w:r>
    </w:p>
    <w:p w14:paraId="0448A7F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]</w:t>
      </w:r>
    </w:p>
    <w:p w14:paraId="7261562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},</w:t>
      </w:r>
    </w:p>
    <w:p w14:paraId="1B33B7D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resource_access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{</w:t>
      </w:r>
    </w:p>
    <w:p w14:paraId="2A2095A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"master-realm": {</w:t>
      </w:r>
    </w:p>
    <w:p w14:paraId="3F196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"roles": [</w:t>
      </w:r>
    </w:p>
    <w:p w14:paraId="4BE7DC3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"view-identity-providers",</w:t>
      </w:r>
    </w:p>
    <w:p w14:paraId="18F763D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"view-realm",</w:t>
      </w:r>
    </w:p>
    <w:p w14:paraId="65BE551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"manage-identity-providers",</w:t>
      </w:r>
    </w:p>
    <w:p w14:paraId="51D27A3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"impersonation",</w:t>
      </w:r>
    </w:p>
    <w:p w14:paraId="12A67DC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"create-client",</w:t>
      </w:r>
    </w:p>
    <w:p w14:paraId="1834C65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"manage-users",</w:t>
      </w:r>
    </w:p>
    <w:p w14:paraId="3BA9B92B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"query-realms",</w:t>
      </w:r>
    </w:p>
    <w:p w14:paraId="79317DF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"view-authorization",</w:t>
      </w:r>
    </w:p>
    <w:p w14:paraId="7ABB24C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"query-clients",</w:t>
      </w:r>
    </w:p>
    <w:p w14:paraId="787FE134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"query-users",</w:t>
      </w:r>
    </w:p>
    <w:p w14:paraId="5CEF772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"manage-events",</w:t>
      </w:r>
    </w:p>
    <w:p w14:paraId="69BB2FB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"manage-realm",</w:t>
      </w:r>
    </w:p>
    <w:p w14:paraId="4D21844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"view-events",</w:t>
      </w:r>
    </w:p>
    <w:p w14:paraId="19DD4023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"view-users",</w:t>
      </w:r>
    </w:p>
    <w:p w14:paraId="57F2411A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"view-clients",</w:t>
      </w:r>
    </w:p>
    <w:p w14:paraId="03B85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"manage-authorization",</w:t>
      </w:r>
    </w:p>
    <w:p w14:paraId="5257729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"manage-clients",</w:t>
      </w:r>
    </w:p>
    <w:p w14:paraId="7FD3D6E7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"query-groups"</w:t>
      </w:r>
    </w:p>
    <w:p w14:paraId="7CE86A21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]</w:t>
      </w:r>
    </w:p>
    <w:p w14:paraId="7B3C6AE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},</w:t>
      </w:r>
    </w:p>
    <w:p w14:paraId="57DDDD9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"account": {</w:t>
      </w:r>
    </w:p>
    <w:p w14:paraId="758A89D9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"roles": [</w:t>
      </w:r>
    </w:p>
    <w:p w14:paraId="5ED7392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"manage-account",</w:t>
      </w:r>
    </w:p>
    <w:p w14:paraId="01B94A32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"manage-account-links",</w:t>
      </w:r>
    </w:p>
    <w:p w14:paraId="3C600148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"view-profile"</w:t>
      </w:r>
    </w:p>
    <w:p w14:paraId="4A1E0BF0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]</w:t>
      </w:r>
    </w:p>
    <w:p w14:paraId="7DBCCC6D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}</w:t>
      </w:r>
    </w:p>
    <w:p w14:paraId="4EFB746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},</w:t>
      </w:r>
    </w:p>
    <w:p w14:paraId="1FAE32C5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"scope":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openid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profile email testaudiencescope",</w:t>
      </w:r>
    </w:p>
    <w:p w14:paraId="78DE79BE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email_verified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false,</w:t>
      </w:r>
    </w:p>
    <w:p w14:paraId="09F1677C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"</w:t>
      </w:r>
      <w:proofErr w:type="spellStart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preferred_username</w:t>
      </w:r>
      <w:proofErr w:type="spellEnd"/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": "admin"</w:t>
      </w:r>
    </w:p>
    <w:p w14:paraId="0D1BC476" w14:textId="77777777" w:rsidR="006E62FA" w:rsidRPr="006E62FA" w:rsidRDefault="006E62FA" w:rsidP="006E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E62FA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</w:p>
    <w:p w14:paraId="4222E81D" w14:textId="77777777" w:rsidR="00714EB0" w:rsidRDefault="00714EB0">
      <w:r>
        <w:br w:type="page"/>
      </w:r>
    </w:p>
    <w:p w14:paraId="1D42B6BF" w14:textId="0C4032C1" w:rsidR="007C51A9" w:rsidRDefault="00714EB0" w:rsidP="00714EB0">
      <w:pPr>
        <w:pStyle w:val="Heading3"/>
      </w:pPr>
      <w:r>
        <w:lastRenderedPageBreak/>
        <w:t xml:space="preserve">Create the </w:t>
      </w:r>
      <w:r w:rsidR="00BD02C9">
        <w:t>Backend.</w:t>
      </w:r>
    </w:p>
    <w:p w14:paraId="15E7D86D" w14:textId="778A84C3" w:rsidR="00D104FA" w:rsidRPr="00D104FA" w:rsidRDefault="00D104FA" w:rsidP="00D104FA">
      <w:pPr>
        <w:pStyle w:val="Heading4"/>
      </w:pPr>
      <w:r>
        <w:t>Create the project</w:t>
      </w:r>
    </w:p>
    <w:p w14:paraId="7F9E2E68" w14:textId="505D315E" w:rsidR="00BD02C9" w:rsidRDefault="00BD02C9" w:rsidP="00BD02C9">
      <w:r>
        <w:t xml:space="preserve">Open visual studio and create a new application </w:t>
      </w:r>
      <w:r w:rsidR="00005FDE">
        <w:t xml:space="preserve">using </w:t>
      </w:r>
      <w:r w:rsidR="00005FDE" w:rsidRPr="00A7665A">
        <w:rPr>
          <w:rStyle w:val="Strong"/>
        </w:rPr>
        <w:t>ASP.NET Core Web Application</w:t>
      </w:r>
      <w:r w:rsidR="00AD3956">
        <w:t xml:space="preserve">. Give the solution and project a name and then select the API template. </w:t>
      </w:r>
      <w:r w:rsidR="005E7B08">
        <w:t xml:space="preserve">Untick the configure HTTP </w:t>
      </w:r>
      <w:proofErr w:type="gramStart"/>
      <w:r w:rsidR="005E7B08">
        <w:t>checkbox</w:t>
      </w:r>
      <w:proofErr w:type="gramEnd"/>
      <w:r w:rsidR="005E7B08">
        <w:t xml:space="preserve"> </w:t>
      </w:r>
    </w:p>
    <w:p w14:paraId="0840CCFB" w14:textId="249BDD0E" w:rsidR="00BD02C9" w:rsidRPr="00BD02C9" w:rsidRDefault="001404C7" w:rsidP="00BD02C9">
      <w:r>
        <w:rPr>
          <w:noProof/>
        </w:rPr>
        <w:drawing>
          <wp:inline distT="0" distB="0" distL="0" distR="0" wp14:anchorId="0E608CA5" wp14:editId="71174415">
            <wp:extent cx="5729605" cy="3675380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36EF" w14:textId="531936BD" w:rsidR="00370715" w:rsidRPr="00D104FA" w:rsidRDefault="00370715" w:rsidP="00370715">
      <w:pPr>
        <w:pStyle w:val="Heading4"/>
      </w:pPr>
      <w:r>
        <w:t xml:space="preserve">Create Packages for JWT and </w:t>
      </w:r>
      <w:proofErr w:type="spellStart"/>
      <w:r>
        <w:t>OpenId</w:t>
      </w:r>
      <w:proofErr w:type="spellEnd"/>
    </w:p>
    <w:p w14:paraId="5C0134CC" w14:textId="707C6B50" w:rsidR="00714EB0" w:rsidRDefault="00D104FA" w:rsidP="00714EB0">
      <w:r>
        <w:t xml:space="preserve">Make sure the project is </w:t>
      </w:r>
      <w:proofErr w:type="spellStart"/>
      <w:r>
        <w:t>targetint</w:t>
      </w:r>
      <w:proofErr w:type="spellEnd"/>
      <w:r>
        <w:t xml:space="preserve"> .NET 5.0</w:t>
      </w:r>
      <w:r w:rsidR="00E406B6">
        <w:t xml:space="preserve"> and add the following dependencies to the csproj file.</w:t>
      </w:r>
    </w:p>
    <w:p w14:paraId="06CDC3C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Sdk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Microsoft.NET.Sdk.Web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DB5F37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078E0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PropertyGroup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A168C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net5.0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8FC54A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PropertyGroup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9065D9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017FD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6EC51CCC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bookmarkStart w:id="1" w:name="OLE_LINK2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proofErr w:type="spellStart"/>
      <w:proofErr w:type="gramStart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Microsoft.AspNetCore.Authentication.JwtBearer</w:t>
      </w:r>
      <w:proofErr w:type="spellEnd"/>
      <w:proofErr w:type="gramEnd"/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p w14:paraId="1AEEC0C9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PackageReference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Include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proofErr w:type="spellStart"/>
      <w:proofErr w:type="gramStart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Microsoft.AspNetCore.Authentication.OpenIdConnect</w:t>
      </w:r>
      <w:proofErr w:type="spellEnd"/>
      <w:proofErr w:type="gramEnd"/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 w:rsidRPr="00E406B6">
        <w:rPr>
          <w:rFonts w:ascii="Consolas" w:hAnsi="Consolas" w:cs="Consolas"/>
          <w:b/>
          <w:bCs/>
          <w:color w:val="FF0000"/>
          <w:sz w:val="19"/>
          <w:szCs w:val="19"/>
        </w:rPr>
        <w:t>Version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=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5.0.3</w:t>
      </w:r>
      <w:r w:rsidRPr="00E406B6">
        <w:rPr>
          <w:rFonts w:ascii="Consolas" w:hAnsi="Consolas" w:cs="Consolas"/>
          <w:b/>
          <w:bCs/>
          <w:color w:val="000000"/>
          <w:sz w:val="19"/>
          <w:szCs w:val="19"/>
        </w:rPr>
        <w:t>"</w:t>
      </w: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 xml:space="preserve"> /&gt;</w:t>
      </w:r>
    </w:p>
    <w:bookmarkEnd w:id="1"/>
    <w:p w14:paraId="5466B077" w14:textId="77777777" w:rsidR="00E406B6" w:rsidRP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ab/>
        <w:t>&lt;/</w:t>
      </w:r>
      <w:proofErr w:type="spellStart"/>
      <w:r w:rsidRPr="00E406B6">
        <w:rPr>
          <w:rFonts w:ascii="Consolas" w:hAnsi="Consolas" w:cs="Consolas"/>
          <w:b/>
          <w:bCs/>
          <w:color w:val="A31515"/>
          <w:sz w:val="19"/>
          <w:szCs w:val="19"/>
        </w:rPr>
        <w:t>ItemGroup</w:t>
      </w:r>
      <w:proofErr w:type="spellEnd"/>
      <w:r w:rsidRPr="00E406B6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028CB015" w14:textId="77777777" w:rsidR="00E406B6" w:rsidRDefault="00E406B6" w:rsidP="00E406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B8953" w14:textId="6A4BC9DA" w:rsidR="00E406B6" w:rsidRDefault="00E406B6" w:rsidP="00E406B6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Project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0"/>
    <w:p w14:paraId="4FB307C1" w14:textId="77777777" w:rsidR="00DB6E26" w:rsidRDefault="00DB6E26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3C549604" w14:textId="1DB8A588" w:rsidR="00370715" w:rsidRDefault="00370715" w:rsidP="00370715">
      <w:pPr>
        <w:pStyle w:val="Heading4"/>
      </w:pPr>
      <w:r>
        <w:lastRenderedPageBreak/>
        <w:t xml:space="preserve">USE Authentication On </w:t>
      </w:r>
      <w:proofErr w:type="spellStart"/>
      <w:r>
        <w:t>EndPoint</w:t>
      </w:r>
      <w:proofErr w:type="spellEnd"/>
      <w:r>
        <w:t xml:space="preserve"> Action</w:t>
      </w:r>
    </w:p>
    <w:p w14:paraId="3B7A5A8A" w14:textId="0C542D16" w:rsidR="00370715" w:rsidRDefault="00370715" w:rsidP="00370715">
      <w:r>
        <w:t>Add the authorization attribute to the end point</w:t>
      </w:r>
      <w:r w:rsidR="00DB6E26">
        <w:t xml:space="preserve"> </w:t>
      </w:r>
      <w:r w:rsidR="00DB6E26" w:rsidRPr="00DB6E26">
        <w:rPr>
          <w:rStyle w:val="SourceCodeChar"/>
        </w:rPr>
        <w:t>WeatherForecastController.cs</w:t>
      </w:r>
    </w:p>
    <w:p w14:paraId="73F46D8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31A0B97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[Authorize]</w:t>
      </w:r>
    </w:p>
    <w:p w14:paraId="193B60F9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IEnumerable&lt;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WeatherForecast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03DE05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691AB8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32C176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Enumerable.Range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(index =&gt;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WeatherForecast</w:t>
      </w:r>
      <w:proofErr w:type="spellEnd"/>
    </w:p>
    <w:p w14:paraId="1A34A3B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7845EA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DateTime.Now.AddDays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(index),</w:t>
      </w:r>
    </w:p>
    <w:p w14:paraId="511F1DF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TemperatureC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rng.Next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(-20, 55),</w:t>
      </w:r>
    </w:p>
    <w:p w14:paraId="31CC6AD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Summary = Summaries[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rng.Next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Summaries.Length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A2A7340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</w:t>
      </w:r>
    </w:p>
    <w:p w14:paraId="19940EE2" w14:textId="77777777" w:rsidR="00DB6E26" w:rsidRDefault="00DB6E26" w:rsidP="00DB6E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.ToArray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524FC7" w14:textId="600BA328" w:rsidR="00DB6E26" w:rsidRDefault="00DB6E26" w:rsidP="00DB6E26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211A01" w14:textId="77777777" w:rsidR="00FD5D21" w:rsidRDefault="00FD5D2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60E3D656" w14:textId="07716334" w:rsidR="00875F58" w:rsidRDefault="00875F58" w:rsidP="00875F58">
      <w:pPr>
        <w:pStyle w:val="Heading4"/>
      </w:pPr>
      <w:r>
        <w:lastRenderedPageBreak/>
        <w:t xml:space="preserve">USE KeyCloak to </w:t>
      </w:r>
      <w:proofErr w:type="spellStart"/>
      <w:r>
        <w:t>Startup.CS</w:t>
      </w:r>
      <w:proofErr w:type="spellEnd"/>
    </w:p>
    <w:p w14:paraId="41DE237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bookmarkStart w:id="2" w:name="OLE_LINK3"/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class</w:t>
      </w:r>
      <w:r w:rsidRPr="00D14263">
        <w:rPr>
          <w:color w:val="000000"/>
          <w:sz w:val="18"/>
          <w:szCs w:val="18"/>
        </w:rPr>
        <w:t xml:space="preserve"> Startup</w:t>
      </w:r>
    </w:p>
    <w:p w14:paraId="0204872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{</w:t>
      </w:r>
    </w:p>
    <w:p w14:paraId="02C15F4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Startup(IConfiguration configuration)</w:t>
      </w:r>
    </w:p>
    <w:p w14:paraId="4F70C93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34E30F3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Configuration = configuration;</w:t>
      </w:r>
    </w:p>
    <w:p w14:paraId="05CBD94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785B048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6CAA94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IConfiguration Configuration { </w:t>
      </w:r>
      <w:r w:rsidRPr="00D14263">
        <w:rPr>
          <w:sz w:val="18"/>
          <w:szCs w:val="18"/>
        </w:rPr>
        <w:t>get</w:t>
      </w:r>
      <w:r w:rsidRPr="00D14263">
        <w:rPr>
          <w:color w:val="000000"/>
          <w:sz w:val="18"/>
          <w:szCs w:val="18"/>
        </w:rPr>
        <w:t>; }</w:t>
      </w:r>
    </w:p>
    <w:p w14:paraId="0470F3C8" w14:textId="77777777" w:rsidR="00396B65" w:rsidRPr="00D14263" w:rsidRDefault="00396B65" w:rsidP="00875F58">
      <w:pPr>
        <w:pStyle w:val="SourceCode"/>
        <w:rPr>
          <w:color w:val="000000"/>
          <w:sz w:val="18"/>
          <w:szCs w:val="18"/>
        </w:rPr>
      </w:pPr>
    </w:p>
    <w:p w14:paraId="7BB55475" w14:textId="49A2C51E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ConfigureServices(IServiceCollection services)</w:t>
      </w:r>
    </w:p>
    <w:p w14:paraId="767618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2B95992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services.AddCors();</w:t>
      </w:r>
    </w:p>
    <w:p w14:paraId="252018E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5B67F2D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services.AddControllers();</w:t>
      </w:r>
    </w:p>
    <w:p w14:paraId="3DDC004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bookmarkStart w:id="3" w:name="OLE_LINK4"/>
    </w:p>
    <w:p w14:paraId="3C03FD1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sz w:val="18"/>
          <w:szCs w:val="18"/>
        </w:rPr>
        <w:t>var</w:t>
      </w:r>
      <w:r w:rsidRPr="00D14263">
        <w:rPr>
          <w:b/>
          <w:bCs/>
          <w:color w:val="000000"/>
          <w:sz w:val="18"/>
          <w:szCs w:val="18"/>
        </w:rPr>
        <w:t xml:space="preserve"> auth = services.AddAuthentication();</w:t>
      </w:r>
    </w:p>
    <w:p w14:paraId="0011058B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280E631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auth.AddJwtBearer(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>, options =&gt;</w:t>
      </w:r>
    </w:p>
    <w:p w14:paraId="4AFC28A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46B1224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options.Authority = </w:t>
      </w:r>
      <w:r w:rsidRPr="00D14263">
        <w:rPr>
          <w:b/>
          <w:bCs/>
          <w:color w:val="B41414"/>
          <w:sz w:val="18"/>
          <w:szCs w:val="18"/>
        </w:rPr>
        <w:t>"http://localhost:8080/auth/realms/master"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147BF44D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options.Audience = </w:t>
      </w:r>
      <w:r w:rsidRPr="00D14263">
        <w:rPr>
          <w:b/>
          <w:bCs/>
          <w:color w:val="B41414"/>
          <w:sz w:val="18"/>
          <w:szCs w:val="18"/>
        </w:rPr>
        <w:t>"testclient"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7257FBE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options.RequireHttpsMetadata = </w:t>
      </w:r>
      <w:r w:rsidRPr="00D14263">
        <w:rPr>
          <w:b/>
          <w:bCs/>
          <w:sz w:val="18"/>
          <w:szCs w:val="18"/>
        </w:rPr>
        <w:t>false</w:t>
      </w:r>
      <w:r w:rsidRPr="00D14263">
        <w:rPr>
          <w:b/>
          <w:bCs/>
          <w:color w:val="000000"/>
          <w:sz w:val="18"/>
          <w:szCs w:val="18"/>
        </w:rPr>
        <w:t>;</w:t>
      </w:r>
    </w:p>
    <w:p w14:paraId="34677CC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p w14:paraId="012B7AA6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</w:p>
    <w:p w14:paraId="7C0CF24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services.AddAuthorization(options =&gt;</w:t>
      </w:r>
    </w:p>
    <w:p w14:paraId="17B805BC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{</w:t>
      </w:r>
    </w:p>
    <w:p w14:paraId="09C0BE4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options.DefaultPolicy = 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AuthorizationPolicyBuilder()</w:t>
      </w:r>
    </w:p>
    <w:p w14:paraId="424FD653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.AddAuthenticationSchemes(</w:t>
      </w:r>
      <w:r w:rsidRPr="00D14263">
        <w:rPr>
          <w:b/>
          <w:bCs/>
          <w:sz w:val="18"/>
          <w:szCs w:val="18"/>
        </w:rPr>
        <w:t>new</w:t>
      </w:r>
      <w:r w:rsidRPr="00D14263">
        <w:rPr>
          <w:b/>
          <w:bCs/>
          <w:color w:val="000000"/>
          <w:sz w:val="18"/>
          <w:szCs w:val="18"/>
        </w:rPr>
        <w:t xml:space="preserve"> { </w:t>
      </w:r>
      <w:r w:rsidRPr="00D14263">
        <w:rPr>
          <w:b/>
          <w:bCs/>
          <w:color w:val="B41414"/>
          <w:sz w:val="18"/>
          <w:szCs w:val="18"/>
        </w:rPr>
        <w:t>"myscheme"</w:t>
      </w:r>
      <w:r w:rsidRPr="00D14263">
        <w:rPr>
          <w:b/>
          <w:bCs/>
          <w:color w:val="000000"/>
          <w:sz w:val="18"/>
          <w:szCs w:val="18"/>
        </w:rPr>
        <w:t xml:space="preserve"> })</w:t>
      </w:r>
    </w:p>
    <w:p w14:paraId="0BDDFAA8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.RequireAuthenticatedUser()</w:t>
      </w:r>
    </w:p>
    <w:p w14:paraId="5DE5C3F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.Build();</w:t>
      </w:r>
    </w:p>
    <w:p w14:paraId="529BB8C4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});</w:t>
      </w:r>
    </w:p>
    <w:bookmarkEnd w:id="3"/>
    <w:p w14:paraId="3B0C0F7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58BA4762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D515DCE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public</w:t>
      </w:r>
      <w:r w:rsidRPr="00D14263">
        <w:rPr>
          <w:color w:val="000000"/>
          <w:sz w:val="18"/>
          <w:szCs w:val="18"/>
        </w:rPr>
        <w:t xml:space="preserve"> </w:t>
      </w:r>
      <w:r w:rsidRPr="00D14263">
        <w:rPr>
          <w:sz w:val="18"/>
          <w:szCs w:val="18"/>
        </w:rPr>
        <w:t>void</w:t>
      </w:r>
      <w:r w:rsidRPr="00D14263">
        <w:rPr>
          <w:color w:val="000000"/>
          <w:sz w:val="18"/>
          <w:szCs w:val="18"/>
        </w:rPr>
        <w:t xml:space="preserve"> Configure(IApplicationBuilder app, IWebHostEnvironment env)</w:t>
      </w:r>
    </w:p>
    <w:p w14:paraId="3588948F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{</w:t>
      </w:r>
    </w:p>
    <w:p w14:paraId="53B7FB0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sz w:val="18"/>
          <w:szCs w:val="18"/>
        </w:rPr>
        <w:t>if</w:t>
      </w:r>
      <w:r w:rsidRPr="00D14263">
        <w:rPr>
          <w:color w:val="000000"/>
          <w:sz w:val="18"/>
          <w:szCs w:val="18"/>
        </w:rPr>
        <w:t xml:space="preserve"> (env.IsDevelopment())</w:t>
      </w:r>
    </w:p>
    <w:p w14:paraId="5425330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{</w:t>
      </w:r>
    </w:p>
    <w:p w14:paraId="322348F8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app.UseDeveloperExceptionPage();</w:t>
      </w:r>
    </w:p>
    <w:p w14:paraId="0EB31921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}</w:t>
      </w:r>
    </w:p>
    <w:p w14:paraId="07D7C1F6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B38ABF7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app.UseRouting();</w:t>
      </w:r>
    </w:p>
    <w:p w14:paraId="482A2C60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14F52C47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bookmarkStart w:id="4" w:name="OLE_LINK5"/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app.UseCors(builder =&gt;</w:t>
      </w:r>
    </w:p>
    <w:p w14:paraId="1CB06B9F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builder.AllowAnyMethod()</w:t>
      </w:r>
    </w:p>
    <w:p w14:paraId="371D85B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.AllowAnyHeader()</w:t>
      </w:r>
    </w:p>
    <w:p w14:paraId="029F4D85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.AllowCredentials()</w:t>
      </w:r>
    </w:p>
    <w:p w14:paraId="346D95D9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 xml:space="preserve">.SetIsOriginAllowed(s =&gt; </w:t>
      </w:r>
      <w:r w:rsidRPr="00D14263">
        <w:rPr>
          <w:b/>
          <w:bCs/>
          <w:sz w:val="18"/>
          <w:szCs w:val="18"/>
        </w:rPr>
        <w:t>true</w:t>
      </w:r>
      <w:r w:rsidRPr="00D14263">
        <w:rPr>
          <w:b/>
          <w:bCs/>
          <w:color w:val="000000"/>
          <w:sz w:val="18"/>
          <w:szCs w:val="18"/>
        </w:rPr>
        <w:t>));</w:t>
      </w:r>
    </w:p>
    <w:p w14:paraId="6B1A77F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7178BF7A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app.UseAuthentication();</w:t>
      </w:r>
    </w:p>
    <w:p w14:paraId="4056A4A1" w14:textId="77777777" w:rsidR="00875F58" w:rsidRPr="00D14263" w:rsidRDefault="00875F58" w:rsidP="00875F58">
      <w:pPr>
        <w:pStyle w:val="SourceCode"/>
        <w:rPr>
          <w:b/>
          <w:bCs/>
          <w:color w:val="000000"/>
          <w:sz w:val="18"/>
          <w:szCs w:val="18"/>
        </w:rPr>
      </w:pPr>
      <w:r w:rsidRPr="00D14263">
        <w:rPr>
          <w:b/>
          <w:bCs/>
          <w:color w:val="000000"/>
          <w:sz w:val="18"/>
          <w:szCs w:val="18"/>
        </w:rPr>
        <w:tab/>
      </w:r>
      <w:r w:rsidRPr="00D14263">
        <w:rPr>
          <w:b/>
          <w:bCs/>
          <w:color w:val="000000"/>
          <w:sz w:val="18"/>
          <w:szCs w:val="18"/>
        </w:rPr>
        <w:tab/>
        <w:t>app.UseAuthorization();</w:t>
      </w:r>
    </w:p>
    <w:bookmarkEnd w:id="4"/>
    <w:p w14:paraId="56F69153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</w:p>
    <w:p w14:paraId="4C31F90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>app.UseEndpoints(endpoints =&gt;</w:t>
      </w:r>
    </w:p>
    <w:p w14:paraId="342ADC74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{</w:t>
      </w:r>
    </w:p>
    <w:p w14:paraId="6B582B5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</w:r>
      <w:r w:rsidRPr="00D14263">
        <w:rPr>
          <w:color w:val="000000"/>
          <w:sz w:val="18"/>
          <w:szCs w:val="18"/>
        </w:rPr>
        <w:tab/>
        <w:t xml:space="preserve"> endpoints.MapControllers();</w:t>
      </w:r>
    </w:p>
    <w:p w14:paraId="3083F409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 xml:space="preserve"> });</w:t>
      </w:r>
    </w:p>
    <w:p w14:paraId="5135DD1A" w14:textId="77777777" w:rsidR="00875F58" w:rsidRPr="00D14263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ab/>
        <w:t>}</w:t>
      </w:r>
    </w:p>
    <w:p w14:paraId="61DA8210" w14:textId="33A22617" w:rsidR="00D104FA" w:rsidRDefault="00875F58" w:rsidP="00875F58">
      <w:pPr>
        <w:pStyle w:val="SourceCode"/>
        <w:rPr>
          <w:color w:val="000000"/>
          <w:sz w:val="18"/>
          <w:szCs w:val="18"/>
        </w:rPr>
      </w:pPr>
      <w:r w:rsidRPr="00D14263">
        <w:rPr>
          <w:color w:val="000000"/>
          <w:sz w:val="18"/>
          <w:szCs w:val="18"/>
        </w:rPr>
        <w:t>}</w:t>
      </w:r>
    </w:p>
    <w:bookmarkEnd w:id="2"/>
    <w:p w14:paraId="6E9C1339" w14:textId="749A6DDC" w:rsidR="0042181E" w:rsidRDefault="0042181E" w:rsidP="00875F58">
      <w:pPr>
        <w:pStyle w:val="SourceCode"/>
        <w:rPr>
          <w:color w:val="000000"/>
          <w:sz w:val="18"/>
          <w:szCs w:val="18"/>
        </w:rPr>
      </w:pPr>
    </w:p>
    <w:p w14:paraId="2EA6F733" w14:textId="77777777" w:rsidR="0042181E" w:rsidRDefault="0042181E">
      <w:pPr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6EE31E5B" w14:textId="56663A57" w:rsidR="0042181E" w:rsidRDefault="0042181E" w:rsidP="0042181E">
      <w:pPr>
        <w:pStyle w:val="Heading4"/>
      </w:pPr>
      <w:r>
        <w:lastRenderedPageBreak/>
        <w:t>Run</w:t>
      </w:r>
    </w:p>
    <w:p w14:paraId="2AD8FB24" w14:textId="2DB07B05" w:rsidR="0042181E" w:rsidRDefault="0042181E" w:rsidP="0042181E">
      <w:r>
        <w:t>Make sure we run the project profile and not the IIS one.</w:t>
      </w:r>
    </w:p>
    <w:p w14:paraId="666C4C7A" w14:textId="23498C87" w:rsidR="0042181E" w:rsidRPr="0042181E" w:rsidRDefault="00FE06EF" w:rsidP="0042181E">
      <w:r>
        <w:rPr>
          <w:noProof/>
        </w:rPr>
        <w:drawing>
          <wp:inline distT="0" distB="0" distL="0" distR="0" wp14:anchorId="57A0DE26" wp14:editId="5177401B">
            <wp:extent cx="264795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AD2" w14:textId="77777777" w:rsidR="0042181E" w:rsidRPr="0042181E" w:rsidRDefault="0042181E" w:rsidP="0042181E"/>
    <w:p w14:paraId="101EB947" w14:textId="77777777" w:rsidR="00F35D41" w:rsidRDefault="00F35D41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74D4E9BF" w14:textId="78708802" w:rsidR="00F35D41" w:rsidRDefault="00F35D41" w:rsidP="00F35D41">
      <w:pPr>
        <w:pStyle w:val="Heading3"/>
      </w:pPr>
      <w:r>
        <w:lastRenderedPageBreak/>
        <w:t xml:space="preserve">Add Code </w:t>
      </w:r>
      <w:proofErr w:type="gramStart"/>
      <w:r>
        <w:t>To</w:t>
      </w:r>
      <w:proofErr w:type="gramEnd"/>
      <w:r>
        <w:t xml:space="preserve"> Front End to hit authenticated endpoint</w:t>
      </w:r>
    </w:p>
    <w:p w14:paraId="27182B0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ReactElement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37F2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69957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97893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keycloak-js</w:t>
      </w:r>
      <w:proofErr w:type="spellEnd"/>
      <w:proofErr w:type="gram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76CE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EE87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`/config/keycloak.json?ts=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${new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87FC2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0907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2134FE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9EDBBA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045777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onLoad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'login-required'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061E0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enableLogging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BAB2A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checkLoginIframe</w:t>
      </w:r>
      <w:proofErr w:type="spell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65A9A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29297F5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06541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updateToken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D5C8E1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8529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tokenParsed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tokenParsed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5C93E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62D8F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'http://localhost:5000/weatherforecast'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5E9F38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60ED9C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mode: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53DC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23DF9B4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`Bearer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keycloak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4552EDD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]</w:t>
      </w:r>
    </w:p>
    <w:p w14:paraId="62F3AAF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F318B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61088497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379B6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1F101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CCAE90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gramStart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5D2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182E3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16F74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D2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18930B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14:paraId="7FCDCE5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717BB5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386BA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proofErr w:type="spellStart"/>
      <w:r w:rsidRPr="00FD5D21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745B59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D5D2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proofErr w:type="gramStart"/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5D21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5D2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5D21">
        <w:rPr>
          <w:rFonts w:ascii="Consolas" w:eastAsia="Times New Roman" w:hAnsi="Consolas" w:cs="Times New Roman"/>
          <w:color w:val="569CD6"/>
          <w:sz w:val="21"/>
          <w:szCs w:val="21"/>
        </w:rPr>
        <w:t>pre</w:t>
      </w:r>
      <w:r w:rsidRPr="00FD5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12DA4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A0AAEC" w14:textId="77777777" w:rsidR="00F35D41" w:rsidRPr="00FD5D21" w:rsidRDefault="00F35D41" w:rsidP="00F35D4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9D802" w14:textId="77777777" w:rsidR="00F35D41" w:rsidRPr="00FD5D21" w:rsidRDefault="00F35D41" w:rsidP="00F35D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D5D21">
        <w:rPr>
          <w:rFonts w:ascii="Consolas" w:eastAsia="Times New Roman" w:hAnsi="Consolas" w:cs="Times New Roman"/>
          <w:color w:val="DCDCAA"/>
          <w:sz w:val="21"/>
          <w:szCs w:val="21"/>
        </w:rPr>
        <w:t>DoWork</w:t>
      </w:r>
      <w:proofErr w:type="spell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D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C7614A" w14:textId="77777777" w:rsidR="00370493" w:rsidRDefault="00370493">
      <w:pPr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02DD1B4E" w14:textId="565E7845" w:rsidR="00370493" w:rsidRDefault="00370493" w:rsidP="00370493">
      <w:pPr>
        <w:pStyle w:val="Heading3"/>
      </w:pPr>
      <w:r>
        <w:lastRenderedPageBreak/>
        <w:t>Make Sure You Can See the Result</w:t>
      </w:r>
    </w:p>
    <w:p w14:paraId="335797C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</w:p>
    <w:p w14:paraId="4267751B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16045A4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"2021-02-12T11:40:36.7960094+00:00",</w:t>
      </w:r>
    </w:p>
    <w:p w14:paraId="4008755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30,</w:t>
      </w:r>
    </w:p>
    <w:p w14:paraId="1F89734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85,</w:t>
      </w:r>
    </w:p>
    <w:p w14:paraId="77173B6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</w:t>
      </w:r>
      <w:proofErr w:type="gram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Freezing"</w:t>
      </w:r>
      <w:proofErr w:type="gramEnd"/>
    </w:p>
    <w:p w14:paraId="514E165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3BBBC54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2D8BD4B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"2021-02-13T11:40:36.7960137+00:00",</w:t>
      </w:r>
    </w:p>
    <w:p w14:paraId="686C327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27,</w:t>
      </w:r>
    </w:p>
    <w:p w14:paraId="19D9E69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80,</w:t>
      </w:r>
    </w:p>
    <w:p w14:paraId="576FE806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"Warm"</w:t>
      </w:r>
    </w:p>
    <w:p w14:paraId="7B251E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5A18724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76E5DEBE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"2021-02-14T11:40:36.796014+00:00",</w:t>
      </w:r>
    </w:p>
    <w:p w14:paraId="6B9F1901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28,</w:t>
      </w:r>
    </w:p>
    <w:p w14:paraId="518F307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82,</w:t>
      </w:r>
    </w:p>
    <w:p w14:paraId="7D438E8F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"Chilly"</w:t>
      </w:r>
    </w:p>
    <w:p w14:paraId="23C106C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3F2DB97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5830D469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"2021-02-15T11:40:36.7960142+00:00",</w:t>
      </w:r>
    </w:p>
    <w:p w14:paraId="6451933D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-5,</w:t>
      </w:r>
    </w:p>
    <w:p w14:paraId="288A75DC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24,</w:t>
      </w:r>
    </w:p>
    <w:p w14:paraId="62D84592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"Hot"</w:t>
      </w:r>
    </w:p>
    <w:p w14:paraId="1DF1EB47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14:paraId="64DBB23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5B510DB8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"date": "2021-02-16T11:40:36.7960145+00:00",</w:t>
      </w:r>
    </w:p>
    <w:p w14:paraId="4F8843F4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temperatureC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10,</w:t>
      </w:r>
    </w:p>
    <w:p w14:paraId="39A3C80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temperatureF</w:t>
      </w:r>
      <w:proofErr w:type="spellEnd"/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": 49,</w:t>
      </w:r>
    </w:p>
    <w:p w14:paraId="5B3C721A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"summary": "Chilly"</w:t>
      </w:r>
    </w:p>
    <w:p w14:paraId="38F241F0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0D85CA5" w14:textId="77777777" w:rsidR="00CC3EA0" w:rsidRPr="00CC3EA0" w:rsidRDefault="00CC3EA0" w:rsidP="00CC3E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3EA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A1B9B6" w14:textId="77777777" w:rsidR="007132A5" w:rsidRDefault="007132A5">
      <w:pPr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0ED099AD" w14:textId="57ADAD9E" w:rsidR="007132A5" w:rsidRDefault="007132A5" w:rsidP="007132A5">
      <w:pPr>
        <w:pStyle w:val="Heading2"/>
      </w:pPr>
      <w:r>
        <w:lastRenderedPageBreak/>
        <w:t>Using KeyCloak</w:t>
      </w:r>
    </w:p>
    <w:p w14:paraId="3CEA58F8" w14:textId="2A45BACC" w:rsidR="003F2952" w:rsidRPr="003F2952" w:rsidRDefault="003F2952" w:rsidP="003F2952">
      <w:pPr>
        <w:pStyle w:val="Heading3"/>
      </w:pPr>
      <w:r>
        <w:t>Get Server Endpoint details</w:t>
      </w:r>
    </w:p>
    <w:p w14:paraId="727FBDA8" w14:textId="77777777" w:rsidR="003F2952" w:rsidRPr="000A250C" w:rsidRDefault="003F2952" w:rsidP="003F2952">
      <w:r>
        <w:t xml:space="preserve">This gives details on end points on the </w:t>
      </w:r>
      <w:proofErr w:type="gramStart"/>
      <w:r>
        <w:t>server</w:t>
      </w:r>
      <w:proofErr w:type="gramEnd"/>
    </w:p>
    <w:p w14:paraId="299BC3A7" w14:textId="77777777" w:rsidR="003F2952" w:rsidRDefault="00C30507" w:rsidP="003F295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="003F2952" w:rsidRPr="00D51751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http://localhost:8080/auth/realms/master/.well-known/openid-configuration</w:t>
        </w:r>
      </w:hyperlink>
    </w:p>
    <w:p w14:paraId="58DC73A2" w14:textId="7E5C9694" w:rsidR="003F2952" w:rsidRDefault="003F2952" w:rsidP="003F2952">
      <w:pPr>
        <w:pStyle w:val="Heading3"/>
      </w:pPr>
      <w:r>
        <w:t xml:space="preserve">Get </w:t>
      </w:r>
      <w:r w:rsidR="00FA2C95">
        <w:t xml:space="preserve">Token. </w:t>
      </w:r>
    </w:p>
    <w:p w14:paraId="0E048389" w14:textId="65130ED4" w:rsidR="00FA2C95" w:rsidRDefault="00FA2C95" w:rsidP="00FA2C95">
      <w:r>
        <w:t>The following shows how to use PostMan to get a token. Note the data is form encoded the HTTP verb is POST.</w:t>
      </w:r>
    </w:p>
    <w:p w14:paraId="272CCE55" w14:textId="42C6BAAB" w:rsidR="00FA2C95" w:rsidRDefault="004B1701" w:rsidP="00FA2C95">
      <w:r>
        <w:rPr>
          <w:noProof/>
        </w:rPr>
        <w:drawing>
          <wp:inline distT="0" distB="0" distL="0" distR="0" wp14:anchorId="5CF41493" wp14:editId="12806509">
            <wp:extent cx="5731510" cy="2938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E93" w14:textId="77777777" w:rsidR="00FA2C95" w:rsidRDefault="00FA2C95" w:rsidP="00FA2C95"/>
    <w:p w14:paraId="69D9784C" w14:textId="77777777" w:rsidR="00FA2C95" w:rsidRPr="00FA2C95" w:rsidRDefault="00FA2C95" w:rsidP="00FA2C95"/>
    <w:p w14:paraId="01D46822" w14:textId="77777777" w:rsidR="007132A5" w:rsidRPr="007132A5" w:rsidRDefault="007132A5" w:rsidP="007132A5"/>
    <w:p w14:paraId="0138E156" w14:textId="77777777" w:rsidR="00370493" w:rsidRPr="00370493" w:rsidRDefault="00370493" w:rsidP="00370493"/>
    <w:p w14:paraId="63759060" w14:textId="77777777" w:rsidR="0042181E" w:rsidRPr="00D14263" w:rsidRDefault="0042181E" w:rsidP="00875F58">
      <w:pPr>
        <w:pStyle w:val="SourceCode"/>
        <w:rPr>
          <w:sz w:val="18"/>
          <w:szCs w:val="18"/>
        </w:rPr>
      </w:pPr>
    </w:p>
    <w:sectPr w:rsidR="0042181E" w:rsidRPr="00D1426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5A893" w14:textId="77777777" w:rsidR="00C30507" w:rsidRDefault="00C30507" w:rsidP="00DC0620">
      <w:r>
        <w:separator/>
      </w:r>
    </w:p>
  </w:endnote>
  <w:endnote w:type="continuationSeparator" w:id="0">
    <w:p w14:paraId="56FEE03C" w14:textId="77777777" w:rsidR="00C30507" w:rsidRDefault="00C30507" w:rsidP="00DC0620">
      <w:r>
        <w:continuationSeparator/>
      </w:r>
    </w:p>
  </w:endnote>
  <w:endnote w:type="continuationNotice" w:id="1">
    <w:p w14:paraId="482EC8E3" w14:textId="77777777" w:rsidR="00C30507" w:rsidRDefault="00C305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8268" w14:textId="77777777" w:rsidR="003C6075" w:rsidRDefault="003C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71292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3CADB84" w14:textId="6C4062B3" w:rsidR="003C6075" w:rsidRDefault="003C607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8AA9A86" w14:textId="77777777" w:rsidR="003C6075" w:rsidRDefault="003C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E6D8" w14:textId="77777777" w:rsidR="003C6075" w:rsidRDefault="003C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6CED31" w14:textId="77777777" w:rsidR="00C30507" w:rsidRDefault="00C30507" w:rsidP="00DC0620">
      <w:r>
        <w:separator/>
      </w:r>
    </w:p>
  </w:footnote>
  <w:footnote w:type="continuationSeparator" w:id="0">
    <w:p w14:paraId="5AF638A7" w14:textId="77777777" w:rsidR="00C30507" w:rsidRDefault="00C30507" w:rsidP="00DC0620">
      <w:r>
        <w:continuationSeparator/>
      </w:r>
    </w:p>
  </w:footnote>
  <w:footnote w:type="continuationNotice" w:id="1">
    <w:p w14:paraId="11EF235A" w14:textId="77777777" w:rsidR="00C30507" w:rsidRDefault="00C305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DEDAD" w14:textId="77777777" w:rsidR="003C6075" w:rsidRDefault="003C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81ABE" w14:textId="27EB2B0D" w:rsidR="003C6075" w:rsidRPr="006739FE" w:rsidRDefault="006739FE">
    <w:pPr>
      <w:pStyle w:val="Header"/>
      <w:rPr>
        <w:lang w:val="en-US"/>
      </w:rPr>
    </w:pPr>
    <w:r>
      <w:rPr>
        <w:lang w:val="en-US"/>
      </w:rPr>
      <w:t>Kenny R N Wilson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54CA5" w14:textId="77777777" w:rsidR="003C6075" w:rsidRDefault="003C6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FEA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11C9D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C017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F020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8CF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B40EA8"/>
    <w:multiLevelType w:val="multilevel"/>
    <w:tmpl w:val="FD985614"/>
    <w:numStyleLink w:val="Headings"/>
  </w:abstractNum>
  <w:abstractNum w:abstractNumId="27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2"/>
  </w:num>
  <w:num w:numId="3">
    <w:abstractNumId w:val="33"/>
  </w:num>
  <w:num w:numId="4">
    <w:abstractNumId w:val="9"/>
  </w:num>
  <w:num w:numId="5">
    <w:abstractNumId w:val="8"/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1"/>
  </w:num>
  <w:num w:numId="9">
    <w:abstractNumId w:val="36"/>
  </w:num>
  <w:num w:numId="10">
    <w:abstractNumId w:val="19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0"/>
  </w:num>
  <w:num w:numId="16">
    <w:abstractNumId w:val="35"/>
  </w:num>
  <w:num w:numId="17">
    <w:abstractNumId w:val="30"/>
  </w:num>
  <w:num w:numId="18">
    <w:abstractNumId w:val="23"/>
  </w:num>
  <w:num w:numId="19">
    <w:abstractNumId w:val="16"/>
  </w:num>
  <w:num w:numId="20">
    <w:abstractNumId w:val="32"/>
  </w:num>
  <w:num w:numId="21">
    <w:abstractNumId w:val="37"/>
  </w:num>
  <w:num w:numId="22">
    <w:abstractNumId w:val="22"/>
  </w:num>
  <w:num w:numId="23">
    <w:abstractNumId w:val="31"/>
  </w:num>
  <w:num w:numId="24">
    <w:abstractNumId w:val="10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15"/>
  </w:num>
  <w:num w:numId="28">
    <w:abstractNumId w:val="28"/>
  </w:num>
  <w:num w:numId="29">
    <w:abstractNumId w:val="29"/>
  </w:num>
  <w:num w:numId="30">
    <w:abstractNumId w:val="34"/>
  </w:num>
  <w:num w:numId="31">
    <w:abstractNumId w:val="27"/>
  </w:num>
  <w:num w:numId="32">
    <w:abstractNumId w:val="7"/>
  </w:num>
  <w:num w:numId="33">
    <w:abstractNumId w:val="2"/>
  </w:num>
  <w:num w:numId="34">
    <w:abstractNumId w:val="1"/>
  </w:num>
  <w:num w:numId="35">
    <w:abstractNumId w:val="24"/>
  </w:num>
  <w:num w:numId="36">
    <w:abstractNumId w:val="17"/>
  </w:num>
  <w:num w:numId="37">
    <w:abstractNumId w:val="18"/>
  </w:num>
  <w:num w:numId="38">
    <w:abstractNumId w:val="25"/>
  </w:num>
  <w:num w:numId="39">
    <w:abstractNumId w:val="26"/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CC3"/>
    <w:rsid w:val="00001FD6"/>
    <w:rsid w:val="00002484"/>
    <w:rsid w:val="000025BE"/>
    <w:rsid w:val="000025FA"/>
    <w:rsid w:val="000038B4"/>
    <w:rsid w:val="00005FDE"/>
    <w:rsid w:val="00006158"/>
    <w:rsid w:val="000061A1"/>
    <w:rsid w:val="00007061"/>
    <w:rsid w:val="000072CF"/>
    <w:rsid w:val="00007E3F"/>
    <w:rsid w:val="000108DD"/>
    <w:rsid w:val="000119C0"/>
    <w:rsid w:val="00012977"/>
    <w:rsid w:val="0001337F"/>
    <w:rsid w:val="00013AB6"/>
    <w:rsid w:val="000140F8"/>
    <w:rsid w:val="00015CDA"/>
    <w:rsid w:val="0001631A"/>
    <w:rsid w:val="000169FE"/>
    <w:rsid w:val="0001797D"/>
    <w:rsid w:val="00020549"/>
    <w:rsid w:val="00020C37"/>
    <w:rsid w:val="00021486"/>
    <w:rsid w:val="00021ECA"/>
    <w:rsid w:val="000224EA"/>
    <w:rsid w:val="00022FCF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EE9"/>
    <w:rsid w:val="00037FED"/>
    <w:rsid w:val="00041202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B58"/>
    <w:rsid w:val="00066E6F"/>
    <w:rsid w:val="00067338"/>
    <w:rsid w:val="000678E5"/>
    <w:rsid w:val="000713A2"/>
    <w:rsid w:val="00071981"/>
    <w:rsid w:val="00071A8C"/>
    <w:rsid w:val="00072837"/>
    <w:rsid w:val="00075B73"/>
    <w:rsid w:val="00075F18"/>
    <w:rsid w:val="0007628E"/>
    <w:rsid w:val="000770DB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568F"/>
    <w:rsid w:val="0008664E"/>
    <w:rsid w:val="000867B7"/>
    <w:rsid w:val="00086AC1"/>
    <w:rsid w:val="00086ACC"/>
    <w:rsid w:val="00086E84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FC3"/>
    <w:rsid w:val="00095877"/>
    <w:rsid w:val="0009618E"/>
    <w:rsid w:val="00096656"/>
    <w:rsid w:val="00096917"/>
    <w:rsid w:val="00097E79"/>
    <w:rsid w:val="000A0C2C"/>
    <w:rsid w:val="000A236D"/>
    <w:rsid w:val="000A250C"/>
    <w:rsid w:val="000A26A4"/>
    <w:rsid w:val="000A3D89"/>
    <w:rsid w:val="000A4144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686"/>
    <w:rsid w:val="000E17E5"/>
    <w:rsid w:val="000E1853"/>
    <w:rsid w:val="000E1974"/>
    <w:rsid w:val="000E1BBC"/>
    <w:rsid w:val="000E2624"/>
    <w:rsid w:val="000E2686"/>
    <w:rsid w:val="000E31A7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589F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4124"/>
    <w:rsid w:val="0011600A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9F6"/>
    <w:rsid w:val="00134C65"/>
    <w:rsid w:val="00135F33"/>
    <w:rsid w:val="00136FF1"/>
    <w:rsid w:val="0013710D"/>
    <w:rsid w:val="00137573"/>
    <w:rsid w:val="00137D2E"/>
    <w:rsid w:val="001400A0"/>
    <w:rsid w:val="001400F9"/>
    <w:rsid w:val="001404C7"/>
    <w:rsid w:val="00141377"/>
    <w:rsid w:val="00142F8C"/>
    <w:rsid w:val="00143EEB"/>
    <w:rsid w:val="00144B44"/>
    <w:rsid w:val="001452B9"/>
    <w:rsid w:val="001462A9"/>
    <w:rsid w:val="00146A6D"/>
    <w:rsid w:val="00146E3D"/>
    <w:rsid w:val="00146EF9"/>
    <w:rsid w:val="001502BC"/>
    <w:rsid w:val="00150A1D"/>
    <w:rsid w:val="00150C7D"/>
    <w:rsid w:val="0015250A"/>
    <w:rsid w:val="00152E3C"/>
    <w:rsid w:val="001533FB"/>
    <w:rsid w:val="001538F0"/>
    <w:rsid w:val="00153D10"/>
    <w:rsid w:val="00154518"/>
    <w:rsid w:val="001545EF"/>
    <w:rsid w:val="0015461A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34A9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B84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1492"/>
    <w:rsid w:val="001B1582"/>
    <w:rsid w:val="001B23BE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532A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35AD"/>
    <w:rsid w:val="001F413E"/>
    <w:rsid w:val="001F47F6"/>
    <w:rsid w:val="001F51D2"/>
    <w:rsid w:val="001F5C16"/>
    <w:rsid w:val="001F66F0"/>
    <w:rsid w:val="001F6859"/>
    <w:rsid w:val="001F7271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20410"/>
    <w:rsid w:val="00220B73"/>
    <w:rsid w:val="00220EBF"/>
    <w:rsid w:val="0022122C"/>
    <w:rsid w:val="00222054"/>
    <w:rsid w:val="0022208E"/>
    <w:rsid w:val="002232AC"/>
    <w:rsid w:val="002234F7"/>
    <w:rsid w:val="0022464F"/>
    <w:rsid w:val="002249D3"/>
    <w:rsid w:val="00224DFF"/>
    <w:rsid w:val="0022605F"/>
    <w:rsid w:val="00226BAC"/>
    <w:rsid w:val="00226F09"/>
    <w:rsid w:val="00230159"/>
    <w:rsid w:val="00230779"/>
    <w:rsid w:val="00230E95"/>
    <w:rsid w:val="0023145A"/>
    <w:rsid w:val="00231932"/>
    <w:rsid w:val="002327D7"/>
    <w:rsid w:val="002335F1"/>
    <w:rsid w:val="002336D8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7F0"/>
    <w:rsid w:val="00255D85"/>
    <w:rsid w:val="0025644B"/>
    <w:rsid w:val="00257CAC"/>
    <w:rsid w:val="002621ED"/>
    <w:rsid w:val="00262CD6"/>
    <w:rsid w:val="00263AE5"/>
    <w:rsid w:val="0026479F"/>
    <w:rsid w:val="002648F2"/>
    <w:rsid w:val="00264BCB"/>
    <w:rsid w:val="00267512"/>
    <w:rsid w:val="002705CF"/>
    <w:rsid w:val="00270C10"/>
    <w:rsid w:val="002715E8"/>
    <w:rsid w:val="00272C74"/>
    <w:rsid w:val="00273461"/>
    <w:rsid w:val="00273462"/>
    <w:rsid w:val="002738A9"/>
    <w:rsid w:val="00275086"/>
    <w:rsid w:val="002752A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103"/>
    <w:rsid w:val="0029446D"/>
    <w:rsid w:val="00294783"/>
    <w:rsid w:val="00295273"/>
    <w:rsid w:val="0029584E"/>
    <w:rsid w:val="002A0997"/>
    <w:rsid w:val="002A0BDA"/>
    <w:rsid w:val="002A221B"/>
    <w:rsid w:val="002A22EB"/>
    <w:rsid w:val="002A2385"/>
    <w:rsid w:val="002A4861"/>
    <w:rsid w:val="002A4B21"/>
    <w:rsid w:val="002A4D4D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EE2"/>
    <w:rsid w:val="002B6DB9"/>
    <w:rsid w:val="002C0549"/>
    <w:rsid w:val="002C143C"/>
    <w:rsid w:val="002C251A"/>
    <w:rsid w:val="002C35F5"/>
    <w:rsid w:val="002C36CE"/>
    <w:rsid w:val="002C55B7"/>
    <w:rsid w:val="002C5C37"/>
    <w:rsid w:val="002C5D2B"/>
    <w:rsid w:val="002C6B4E"/>
    <w:rsid w:val="002C72BB"/>
    <w:rsid w:val="002D0175"/>
    <w:rsid w:val="002D090B"/>
    <w:rsid w:val="002D2C73"/>
    <w:rsid w:val="002D3070"/>
    <w:rsid w:val="002D360C"/>
    <w:rsid w:val="002D3ADA"/>
    <w:rsid w:val="002D4361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4554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366F"/>
    <w:rsid w:val="00344B32"/>
    <w:rsid w:val="00344BC0"/>
    <w:rsid w:val="00344E0F"/>
    <w:rsid w:val="00347C09"/>
    <w:rsid w:val="00350EFB"/>
    <w:rsid w:val="00351A32"/>
    <w:rsid w:val="00351C09"/>
    <w:rsid w:val="00352402"/>
    <w:rsid w:val="00352A73"/>
    <w:rsid w:val="00354238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FF9"/>
    <w:rsid w:val="0036239E"/>
    <w:rsid w:val="00362CD9"/>
    <w:rsid w:val="00364C1E"/>
    <w:rsid w:val="00366072"/>
    <w:rsid w:val="00367457"/>
    <w:rsid w:val="00367A41"/>
    <w:rsid w:val="00370493"/>
    <w:rsid w:val="00370715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5DA9"/>
    <w:rsid w:val="003963BE"/>
    <w:rsid w:val="00396B65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BF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075"/>
    <w:rsid w:val="003C6B43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D44"/>
    <w:rsid w:val="003D6542"/>
    <w:rsid w:val="003E0B66"/>
    <w:rsid w:val="003E0E02"/>
    <w:rsid w:val="003E1E62"/>
    <w:rsid w:val="003E2AD0"/>
    <w:rsid w:val="003E2B00"/>
    <w:rsid w:val="003E47DD"/>
    <w:rsid w:val="003E4CAC"/>
    <w:rsid w:val="003E51AA"/>
    <w:rsid w:val="003E6A4B"/>
    <w:rsid w:val="003E7041"/>
    <w:rsid w:val="003E70EA"/>
    <w:rsid w:val="003E7B37"/>
    <w:rsid w:val="003F01A0"/>
    <w:rsid w:val="003F11CA"/>
    <w:rsid w:val="003F23A4"/>
    <w:rsid w:val="003F2952"/>
    <w:rsid w:val="003F3106"/>
    <w:rsid w:val="003F3B5D"/>
    <w:rsid w:val="003F3E2F"/>
    <w:rsid w:val="003F48CB"/>
    <w:rsid w:val="003F49ED"/>
    <w:rsid w:val="003F5B47"/>
    <w:rsid w:val="003F60A2"/>
    <w:rsid w:val="003F70B2"/>
    <w:rsid w:val="003F75B1"/>
    <w:rsid w:val="00400650"/>
    <w:rsid w:val="004011BF"/>
    <w:rsid w:val="004013D5"/>
    <w:rsid w:val="00401B5F"/>
    <w:rsid w:val="00402287"/>
    <w:rsid w:val="004022A9"/>
    <w:rsid w:val="00402870"/>
    <w:rsid w:val="00402E6C"/>
    <w:rsid w:val="004030AE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5994"/>
    <w:rsid w:val="00416310"/>
    <w:rsid w:val="00416FAB"/>
    <w:rsid w:val="00417A85"/>
    <w:rsid w:val="004209B5"/>
    <w:rsid w:val="0042181E"/>
    <w:rsid w:val="004227FC"/>
    <w:rsid w:val="00422C8D"/>
    <w:rsid w:val="0042350C"/>
    <w:rsid w:val="004236A2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406C9"/>
    <w:rsid w:val="004416CA"/>
    <w:rsid w:val="00441996"/>
    <w:rsid w:val="004426B0"/>
    <w:rsid w:val="0044274C"/>
    <w:rsid w:val="00442CA7"/>
    <w:rsid w:val="0044380D"/>
    <w:rsid w:val="00443F7A"/>
    <w:rsid w:val="004440B9"/>
    <w:rsid w:val="00444244"/>
    <w:rsid w:val="00444B7C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2CB5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202"/>
    <w:rsid w:val="004A1CBA"/>
    <w:rsid w:val="004A216E"/>
    <w:rsid w:val="004A390D"/>
    <w:rsid w:val="004A47FF"/>
    <w:rsid w:val="004A513D"/>
    <w:rsid w:val="004A77F7"/>
    <w:rsid w:val="004B04C7"/>
    <w:rsid w:val="004B0DEA"/>
    <w:rsid w:val="004B1701"/>
    <w:rsid w:val="004B2241"/>
    <w:rsid w:val="004B24DE"/>
    <w:rsid w:val="004B4838"/>
    <w:rsid w:val="004B59F0"/>
    <w:rsid w:val="004B5AFE"/>
    <w:rsid w:val="004B62F4"/>
    <w:rsid w:val="004B733F"/>
    <w:rsid w:val="004B7659"/>
    <w:rsid w:val="004B7D46"/>
    <w:rsid w:val="004C0F34"/>
    <w:rsid w:val="004C1222"/>
    <w:rsid w:val="004C1636"/>
    <w:rsid w:val="004C1799"/>
    <w:rsid w:val="004C38E4"/>
    <w:rsid w:val="004C4B74"/>
    <w:rsid w:val="004C4E78"/>
    <w:rsid w:val="004C57C0"/>
    <w:rsid w:val="004C745B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61F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6D4F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828"/>
    <w:rsid w:val="00500D40"/>
    <w:rsid w:val="00501066"/>
    <w:rsid w:val="00503524"/>
    <w:rsid w:val="0050405C"/>
    <w:rsid w:val="005044E2"/>
    <w:rsid w:val="005052BD"/>
    <w:rsid w:val="00512D28"/>
    <w:rsid w:val="005131EC"/>
    <w:rsid w:val="0051348B"/>
    <w:rsid w:val="0051421D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66FD"/>
    <w:rsid w:val="00536B8D"/>
    <w:rsid w:val="005372F2"/>
    <w:rsid w:val="00537341"/>
    <w:rsid w:val="00537484"/>
    <w:rsid w:val="005378CC"/>
    <w:rsid w:val="00540E22"/>
    <w:rsid w:val="00541662"/>
    <w:rsid w:val="00541A16"/>
    <w:rsid w:val="00541C9F"/>
    <w:rsid w:val="005422EB"/>
    <w:rsid w:val="00542AA5"/>
    <w:rsid w:val="00544015"/>
    <w:rsid w:val="00544506"/>
    <w:rsid w:val="00544E93"/>
    <w:rsid w:val="00546126"/>
    <w:rsid w:val="005469B9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1809"/>
    <w:rsid w:val="005623DE"/>
    <w:rsid w:val="005625F4"/>
    <w:rsid w:val="00563FBF"/>
    <w:rsid w:val="005652B0"/>
    <w:rsid w:val="0056536C"/>
    <w:rsid w:val="00565CB7"/>
    <w:rsid w:val="00566145"/>
    <w:rsid w:val="00567667"/>
    <w:rsid w:val="00567E55"/>
    <w:rsid w:val="00567F3A"/>
    <w:rsid w:val="005707DD"/>
    <w:rsid w:val="00570D08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29F6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851"/>
    <w:rsid w:val="005E7B08"/>
    <w:rsid w:val="005E7BBA"/>
    <w:rsid w:val="005F0CA6"/>
    <w:rsid w:val="005F1042"/>
    <w:rsid w:val="005F14D7"/>
    <w:rsid w:val="005F19BB"/>
    <w:rsid w:val="005F1A01"/>
    <w:rsid w:val="005F230C"/>
    <w:rsid w:val="005F5101"/>
    <w:rsid w:val="005F5809"/>
    <w:rsid w:val="005F680F"/>
    <w:rsid w:val="005F6B70"/>
    <w:rsid w:val="005F6EDC"/>
    <w:rsid w:val="005F7189"/>
    <w:rsid w:val="005F719A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3901"/>
    <w:rsid w:val="00634151"/>
    <w:rsid w:val="00634190"/>
    <w:rsid w:val="0063425F"/>
    <w:rsid w:val="006342C1"/>
    <w:rsid w:val="006356BF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7064"/>
    <w:rsid w:val="006471D5"/>
    <w:rsid w:val="0065034F"/>
    <w:rsid w:val="006505C2"/>
    <w:rsid w:val="006506D4"/>
    <w:rsid w:val="00651108"/>
    <w:rsid w:val="00651292"/>
    <w:rsid w:val="0065136D"/>
    <w:rsid w:val="00651C3F"/>
    <w:rsid w:val="006529F5"/>
    <w:rsid w:val="00652AE1"/>
    <w:rsid w:val="006532D6"/>
    <w:rsid w:val="0065385E"/>
    <w:rsid w:val="00654655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ECF"/>
    <w:rsid w:val="00667520"/>
    <w:rsid w:val="00667FE9"/>
    <w:rsid w:val="00670808"/>
    <w:rsid w:val="00671588"/>
    <w:rsid w:val="00673019"/>
    <w:rsid w:val="006739FE"/>
    <w:rsid w:val="006741CD"/>
    <w:rsid w:val="006746C5"/>
    <w:rsid w:val="00674943"/>
    <w:rsid w:val="006778DE"/>
    <w:rsid w:val="006779AA"/>
    <w:rsid w:val="00680EEC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8AD"/>
    <w:rsid w:val="00694EAB"/>
    <w:rsid w:val="00696293"/>
    <w:rsid w:val="006967F9"/>
    <w:rsid w:val="00696A91"/>
    <w:rsid w:val="00697694"/>
    <w:rsid w:val="00697DD5"/>
    <w:rsid w:val="006A0263"/>
    <w:rsid w:val="006A0C70"/>
    <w:rsid w:val="006A1B51"/>
    <w:rsid w:val="006A20E0"/>
    <w:rsid w:val="006A24C8"/>
    <w:rsid w:val="006A69C1"/>
    <w:rsid w:val="006B1FCC"/>
    <w:rsid w:val="006B2258"/>
    <w:rsid w:val="006B2340"/>
    <w:rsid w:val="006B2C0C"/>
    <w:rsid w:val="006B327A"/>
    <w:rsid w:val="006B3288"/>
    <w:rsid w:val="006B397B"/>
    <w:rsid w:val="006B6594"/>
    <w:rsid w:val="006C163F"/>
    <w:rsid w:val="006C305C"/>
    <w:rsid w:val="006C3159"/>
    <w:rsid w:val="006C33D4"/>
    <w:rsid w:val="006C3F7D"/>
    <w:rsid w:val="006C6DDA"/>
    <w:rsid w:val="006D09D3"/>
    <w:rsid w:val="006D128F"/>
    <w:rsid w:val="006D13DC"/>
    <w:rsid w:val="006D1AAE"/>
    <w:rsid w:val="006D29C8"/>
    <w:rsid w:val="006D7F28"/>
    <w:rsid w:val="006E269E"/>
    <w:rsid w:val="006E477B"/>
    <w:rsid w:val="006E4F5F"/>
    <w:rsid w:val="006E5EDC"/>
    <w:rsid w:val="006E62FA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5E83"/>
    <w:rsid w:val="006F6D34"/>
    <w:rsid w:val="006F7045"/>
    <w:rsid w:val="006F7150"/>
    <w:rsid w:val="00700E10"/>
    <w:rsid w:val="00702B5A"/>
    <w:rsid w:val="00703762"/>
    <w:rsid w:val="00704AD5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32A5"/>
    <w:rsid w:val="0071393A"/>
    <w:rsid w:val="0071468F"/>
    <w:rsid w:val="007147E5"/>
    <w:rsid w:val="00714EB0"/>
    <w:rsid w:val="00714FE9"/>
    <w:rsid w:val="0071553E"/>
    <w:rsid w:val="00717A60"/>
    <w:rsid w:val="00721C40"/>
    <w:rsid w:val="00721CBF"/>
    <w:rsid w:val="00721D8D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74D4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276"/>
    <w:rsid w:val="007711D3"/>
    <w:rsid w:val="00771DE5"/>
    <w:rsid w:val="00771E33"/>
    <w:rsid w:val="00772D07"/>
    <w:rsid w:val="00772F14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4D1F"/>
    <w:rsid w:val="00786508"/>
    <w:rsid w:val="00786CE9"/>
    <w:rsid w:val="007872C3"/>
    <w:rsid w:val="007872E1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B7AC6"/>
    <w:rsid w:val="007C0527"/>
    <w:rsid w:val="007C0C9C"/>
    <w:rsid w:val="007C32DA"/>
    <w:rsid w:val="007C3673"/>
    <w:rsid w:val="007C3944"/>
    <w:rsid w:val="007C3CBB"/>
    <w:rsid w:val="007C47CF"/>
    <w:rsid w:val="007C4D84"/>
    <w:rsid w:val="007C51A9"/>
    <w:rsid w:val="007C5493"/>
    <w:rsid w:val="007C5DB9"/>
    <w:rsid w:val="007C7BE7"/>
    <w:rsid w:val="007D0E92"/>
    <w:rsid w:val="007D1052"/>
    <w:rsid w:val="007D114B"/>
    <w:rsid w:val="007D11FA"/>
    <w:rsid w:val="007D165E"/>
    <w:rsid w:val="007D16BD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4F3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06E"/>
    <w:rsid w:val="007F7487"/>
    <w:rsid w:val="007F781D"/>
    <w:rsid w:val="00800436"/>
    <w:rsid w:val="008014EB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E71"/>
    <w:rsid w:val="00810FCC"/>
    <w:rsid w:val="008115AC"/>
    <w:rsid w:val="00811AA7"/>
    <w:rsid w:val="00811CB1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4C6D"/>
    <w:rsid w:val="00855918"/>
    <w:rsid w:val="008567F8"/>
    <w:rsid w:val="00857422"/>
    <w:rsid w:val="0085776B"/>
    <w:rsid w:val="008577C3"/>
    <w:rsid w:val="00860520"/>
    <w:rsid w:val="008606DE"/>
    <w:rsid w:val="008610A5"/>
    <w:rsid w:val="00861463"/>
    <w:rsid w:val="00861D91"/>
    <w:rsid w:val="00861DAB"/>
    <w:rsid w:val="008628B6"/>
    <w:rsid w:val="00862909"/>
    <w:rsid w:val="008632C8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26E"/>
    <w:rsid w:val="0087272A"/>
    <w:rsid w:val="0087286A"/>
    <w:rsid w:val="00873DC5"/>
    <w:rsid w:val="0087484C"/>
    <w:rsid w:val="00874CA4"/>
    <w:rsid w:val="0087588D"/>
    <w:rsid w:val="00875B0C"/>
    <w:rsid w:val="00875F58"/>
    <w:rsid w:val="0087625F"/>
    <w:rsid w:val="00876808"/>
    <w:rsid w:val="008769BB"/>
    <w:rsid w:val="00877920"/>
    <w:rsid w:val="00882369"/>
    <w:rsid w:val="008824C8"/>
    <w:rsid w:val="00883AD4"/>
    <w:rsid w:val="00885316"/>
    <w:rsid w:val="00885A29"/>
    <w:rsid w:val="00886F62"/>
    <w:rsid w:val="0088706E"/>
    <w:rsid w:val="00887132"/>
    <w:rsid w:val="0088771B"/>
    <w:rsid w:val="0089163C"/>
    <w:rsid w:val="0089166C"/>
    <w:rsid w:val="00891D39"/>
    <w:rsid w:val="00891DB3"/>
    <w:rsid w:val="008921D4"/>
    <w:rsid w:val="00893318"/>
    <w:rsid w:val="008937BC"/>
    <w:rsid w:val="00895221"/>
    <w:rsid w:val="00895857"/>
    <w:rsid w:val="008965D5"/>
    <w:rsid w:val="00896DE6"/>
    <w:rsid w:val="0089748C"/>
    <w:rsid w:val="008A1CDE"/>
    <w:rsid w:val="008A23DE"/>
    <w:rsid w:val="008A246C"/>
    <w:rsid w:val="008A3C13"/>
    <w:rsid w:val="008A3D35"/>
    <w:rsid w:val="008A3E41"/>
    <w:rsid w:val="008A44E2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C178E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0F7"/>
    <w:rsid w:val="008D0DFE"/>
    <w:rsid w:val="008D10A1"/>
    <w:rsid w:val="008D1FCD"/>
    <w:rsid w:val="008D2034"/>
    <w:rsid w:val="008D2CA1"/>
    <w:rsid w:val="008D3014"/>
    <w:rsid w:val="008D333B"/>
    <w:rsid w:val="008D4618"/>
    <w:rsid w:val="008D5A77"/>
    <w:rsid w:val="008D644B"/>
    <w:rsid w:val="008D68C2"/>
    <w:rsid w:val="008D6C5F"/>
    <w:rsid w:val="008E04C7"/>
    <w:rsid w:val="008E0D1C"/>
    <w:rsid w:val="008E2D57"/>
    <w:rsid w:val="008E32D5"/>
    <w:rsid w:val="008E4412"/>
    <w:rsid w:val="008E5514"/>
    <w:rsid w:val="008E5E16"/>
    <w:rsid w:val="008E60C5"/>
    <w:rsid w:val="008E6700"/>
    <w:rsid w:val="008E7C6F"/>
    <w:rsid w:val="008F3175"/>
    <w:rsid w:val="008F3A27"/>
    <w:rsid w:val="008F5963"/>
    <w:rsid w:val="008F5DD9"/>
    <w:rsid w:val="008F61F6"/>
    <w:rsid w:val="008F6524"/>
    <w:rsid w:val="008F75C4"/>
    <w:rsid w:val="008F7FBF"/>
    <w:rsid w:val="009016FD"/>
    <w:rsid w:val="00903745"/>
    <w:rsid w:val="00903C2B"/>
    <w:rsid w:val="00904519"/>
    <w:rsid w:val="0090490E"/>
    <w:rsid w:val="00905630"/>
    <w:rsid w:val="00905D5D"/>
    <w:rsid w:val="00906F28"/>
    <w:rsid w:val="00907B08"/>
    <w:rsid w:val="0091022C"/>
    <w:rsid w:val="00910D39"/>
    <w:rsid w:val="0091289F"/>
    <w:rsid w:val="00912DA8"/>
    <w:rsid w:val="00912F34"/>
    <w:rsid w:val="00913395"/>
    <w:rsid w:val="00913F2C"/>
    <w:rsid w:val="00914418"/>
    <w:rsid w:val="00915E59"/>
    <w:rsid w:val="0091607F"/>
    <w:rsid w:val="009161E9"/>
    <w:rsid w:val="0092084E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965"/>
    <w:rsid w:val="00931BBD"/>
    <w:rsid w:val="009321ED"/>
    <w:rsid w:val="009324A8"/>
    <w:rsid w:val="0093252D"/>
    <w:rsid w:val="00933431"/>
    <w:rsid w:val="00934AC3"/>
    <w:rsid w:val="00935039"/>
    <w:rsid w:val="009350CD"/>
    <w:rsid w:val="00935D09"/>
    <w:rsid w:val="00936A2D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46491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AA1"/>
    <w:rsid w:val="00963C51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D2D"/>
    <w:rsid w:val="00972ECC"/>
    <w:rsid w:val="0097383A"/>
    <w:rsid w:val="00974936"/>
    <w:rsid w:val="00975290"/>
    <w:rsid w:val="009763D0"/>
    <w:rsid w:val="00977FFB"/>
    <w:rsid w:val="00980272"/>
    <w:rsid w:val="009803B0"/>
    <w:rsid w:val="00980522"/>
    <w:rsid w:val="00980AAD"/>
    <w:rsid w:val="00981DB6"/>
    <w:rsid w:val="0098281E"/>
    <w:rsid w:val="009845E6"/>
    <w:rsid w:val="009848B9"/>
    <w:rsid w:val="009852A2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27DA"/>
    <w:rsid w:val="00994320"/>
    <w:rsid w:val="00994D79"/>
    <w:rsid w:val="009A0064"/>
    <w:rsid w:val="009A0738"/>
    <w:rsid w:val="009A0E27"/>
    <w:rsid w:val="009A1419"/>
    <w:rsid w:val="009A14C4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D0CBF"/>
    <w:rsid w:val="009D1A92"/>
    <w:rsid w:val="009D2B85"/>
    <w:rsid w:val="009D3905"/>
    <w:rsid w:val="009D691C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542"/>
    <w:rsid w:val="009F1F46"/>
    <w:rsid w:val="009F1F8A"/>
    <w:rsid w:val="009F267C"/>
    <w:rsid w:val="009F2AB4"/>
    <w:rsid w:val="009F2D06"/>
    <w:rsid w:val="009F39E3"/>
    <w:rsid w:val="009F3D24"/>
    <w:rsid w:val="009F4DA3"/>
    <w:rsid w:val="009F5819"/>
    <w:rsid w:val="009F6C40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446"/>
    <w:rsid w:val="00A06656"/>
    <w:rsid w:val="00A105C7"/>
    <w:rsid w:val="00A12E61"/>
    <w:rsid w:val="00A13C4D"/>
    <w:rsid w:val="00A14772"/>
    <w:rsid w:val="00A152F2"/>
    <w:rsid w:val="00A16554"/>
    <w:rsid w:val="00A172CC"/>
    <w:rsid w:val="00A20041"/>
    <w:rsid w:val="00A20AFF"/>
    <w:rsid w:val="00A20F28"/>
    <w:rsid w:val="00A22DEB"/>
    <w:rsid w:val="00A23023"/>
    <w:rsid w:val="00A230DD"/>
    <w:rsid w:val="00A231C1"/>
    <w:rsid w:val="00A2322F"/>
    <w:rsid w:val="00A24095"/>
    <w:rsid w:val="00A242C9"/>
    <w:rsid w:val="00A2539A"/>
    <w:rsid w:val="00A253BF"/>
    <w:rsid w:val="00A25611"/>
    <w:rsid w:val="00A26787"/>
    <w:rsid w:val="00A268BA"/>
    <w:rsid w:val="00A27C06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0BA5"/>
    <w:rsid w:val="00A41826"/>
    <w:rsid w:val="00A42FFF"/>
    <w:rsid w:val="00A4300A"/>
    <w:rsid w:val="00A4357F"/>
    <w:rsid w:val="00A44DEC"/>
    <w:rsid w:val="00A45802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C43"/>
    <w:rsid w:val="00A640A5"/>
    <w:rsid w:val="00A648C4"/>
    <w:rsid w:val="00A65009"/>
    <w:rsid w:val="00A70CB5"/>
    <w:rsid w:val="00A719B9"/>
    <w:rsid w:val="00A7249C"/>
    <w:rsid w:val="00A72C1E"/>
    <w:rsid w:val="00A73EB1"/>
    <w:rsid w:val="00A75306"/>
    <w:rsid w:val="00A75D41"/>
    <w:rsid w:val="00A76083"/>
    <w:rsid w:val="00A7665A"/>
    <w:rsid w:val="00A76E9F"/>
    <w:rsid w:val="00A7778A"/>
    <w:rsid w:val="00A77883"/>
    <w:rsid w:val="00A80D12"/>
    <w:rsid w:val="00A815E1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F0"/>
    <w:rsid w:val="00A946CF"/>
    <w:rsid w:val="00A955F7"/>
    <w:rsid w:val="00A95FFF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05C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153"/>
    <w:rsid w:val="00AC5B9C"/>
    <w:rsid w:val="00AC73B9"/>
    <w:rsid w:val="00AC7A6E"/>
    <w:rsid w:val="00AD0964"/>
    <w:rsid w:val="00AD1C7F"/>
    <w:rsid w:val="00AD2FC2"/>
    <w:rsid w:val="00AD3956"/>
    <w:rsid w:val="00AD4029"/>
    <w:rsid w:val="00AD419F"/>
    <w:rsid w:val="00AD492E"/>
    <w:rsid w:val="00AD4E29"/>
    <w:rsid w:val="00AD4EBD"/>
    <w:rsid w:val="00AD6AA6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3F4"/>
    <w:rsid w:val="00AF0981"/>
    <w:rsid w:val="00AF0B82"/>
    <w:rsid w:val="00AF1405"/>
    <w:rsid w:val="00AF1867"/>
    <w:rsid w:val="00AF2CD6"/>
    <w:rsid w:val="00AF3EA4"/>
    <w:rsid w:val="00AF4326"/>
    <w:rsid w:val="00AF598F"/>
    <w:rsid w:val="00AF5E6E"/>
    <w:rsid w:val="00AF6D2B"/>
    <w:rsid w:val="00AF6D65"/>
    <w:rsid w:val="00AF70F9"/>
    <w:rsid w:val="00AF7E31"/>
    <w:rsid w:val="00B00482"/>
    <w:rsid w:val="00B007C3"/>
    <w:rsid w:val="00B01809"/>
    <w:rsid w:val="00B01C37"/>
    <w:rsid w:val="00B02164"/>
    <w:rsid w:val="00B047E6"/>
    <w:rsid w:val="00B04A17"/>
    <w:rsid w:val="00B04E5B"/>
    <w:rsid w:val="00B0524A"/>
    <w:rsid w:val="00B076FA"/>
    <w:rsid w:val="00B1163A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EF"/>
    <w:rsid w:val="00B27A99"/>
    <w:rsid w:val="00B27E80"/>
    <w:rsid w:val="00B31080"/>
    <w:rsid w:val="00B33421"/>
    <w:rsid w:val="00B34B15"/>
    <w:rsid w:val="00B35222"/>
    <w:rsid w:val="00B3528A"/>
    <w:rsid w:val="00B35C4E"/>
    <w:rsid w:val="00B362F6"/>
    <w:rsid w:val="00B4044F"/>
    <w:rsid w:val="00B4143A"/>
    <w:rsid w:val="00B41FD2"/>
    <w:rsid w:val="00B446EB"/>
    <w:rsid w:val="00B4486B"/>
    <w:rsid w:val="00B46609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1CA"/>
    <w:rsid w:val="00B5558D"/>
    <w:rsid w:val="00B56CAC"/>
    <w:rsid w:val="00B572A0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869"/>
    <w:rsid w:val="00B67436"/>
    <w:rsid w:val="00B677B0"/>
    <w:rsid w:val="00B67C9C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1A3B"/>
    <w:rsid w:val="00B92B08"/>
    <w:rsid w:val="00B9361F"/>
    <w:rsid w:val="00B9380A"/>
    <w:rsid w:val="00B94CE8"/>
    <w:rsid w:val="00B94FE4"/>
    <w:rsid w:val="00B954CC"/>
    <w:rsid w:val="00B95FC3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299C"/>
    <w:rsid w:val="00BB5278"/>
    <w:rsid w:val="00BB5B5A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2C9"/>
    <w:rsid w:val="00BD04E8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4C35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6AFC"/>
    <w:rsid w:val="00BF6C5C"/>
    <w:rsid w:val="00BF6C7C"/>
    <w:rsid w:val="00C01A9D"/>
    <w:rsid w:val="00C02AC6"/>
    <w:rsid w:val="00C02C0F"/>
    <w:rsid w:val="00C0369C"/>
    <w:rsid w:val="00C0385B"/>
    <w:rsid w:val="00C047D0"/>
    <w:rsid w:val="00C0485F"/>
    <w:rsid w:val="00C04E5B"/>
    <w:rsid w:val="00C04EDC"/>
    <w:rsid w:val="00C05740"/>
    <w:rsid w:val="00C05BFF"/>
    <w:rsid w:val="00C06242"/>
    <w:rsid w:val="00C067B9"/>
    <w:rsid w:val="00C1102D"/>
    <w:rsid w:val="00C1132B"/>
    <w:rsid w:val="00C13AE6"/>
    <w:rsid w:val="00C13C2C"/>
    <w:rsid w:val="00C141D4"/>
    <w:rsid w:val="00C142C4"/>
    <w:rsid w:val="00C15688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507"/>
    <w:rsid w:val="00C30D85"/>
    <w:rsid w:val="00C334DF"/>
    <w:rsid w:val="00C336CE"/>
    <w:rsid w:val="00C33DA8"/>
    <w:rsid w:val="00C34F61"/>
    <w:rsid w:val="00C34FF7"/>
    <w:rsid w:val="00C35229"/>
    <w:rsid w:val="00C3559E"/>
    <w:rsid w:val="00C363CD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D3B"/>
    <w:rsid w:val="00C7047D"/>
    <w:rsid w:val="00C7163F"/>
    <w:rsid w:val="00C739E9"/>
    <w:rsid w:val="00C74629"/>
    <w:rsid w:val="00C75C56"/>
    <w:rsid w:val="00C765AE"/>
    <w:rsid w:val="00C77DE7"/>
    <w:rsid w:val="00C808E1"/>
    <w:rsid w:val="00C809CF"/>
    <w:rsid w:val="00C810AF"/>
    <w:rsid w:val="00C82152"/>
    <w:rsid w:val="00C82631"/>
    <w:rsid w:val="00C83293"/>
    <w:rsid w:val="00C835B3"/>
    <w:rsid w:val="00C84122"/>
    <w:rsid w:val="00C84874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639E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B79F8"/>
    <w:rsid w:val="00CC010A"/>
    <w:rsid w:val="00CC0B4D"/>
    <w:rsid w:val="00CC0C70"/>
    <w:rsid w:val="00CC1902"/>
    <w:rsid w:val="00CC306C"/>
    <w:rsid w:val="00CC3427"/>
    <w:rsid w:val="00CC3EA0"/>
    <w:rsid w:val="00CC5CE9"/>
    <w:rsid w:val="00CC5E67"/>
    <w:rsid w:val="00CC61FD"/>
    <w:rsid w:val="00CC6BB1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AF5"/>
    <w:rsid w:val="00D07268"/>
    <w:rsid w:val="00D07BC2"/>
    <w:rsid w:val="00D104FA"/>
    <w:rsid w:val="00D125F0"/>
    <w:rsid w:val="00D131ED"/>
    <w:rsid w:val="00D13EAD"/>
    <w:rsid w:val="00D14037"/>
    <w:rsid w:val="00D14263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2E2A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ACF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316B"/>
    <w:rsid w:val="00D44144"/>
    <w:rsid w:val="00D44182"/>
    <w:rsid w:val="00D452E1"/>
    <w:rsid w:val="00D45399"/>
    <w:rsid w:val="00D45432"/>
    <w:rsid w:val="00D45A18"/>
    <w:rsid w:val="00D464AD"/>
    <w:rsid w:val="00D47ED9"/>
    <w:rsid w:val="00D507E9"/>
    <w:rsid w:val="00D50853"/>
    <w:rsid w:val="00D50B58"/>
    <w:rsid w:val="00D5124A"/>
    <w:rsid w:val="00D513D9"/>
    <w:rsid w:val="00D51553"/>
    <w:rsid w:val="00D52366"/>
    <w:rsid w:val="00D53F0D"/>
    <w:rsid w:val="00D53F7E"/>
    <w:rsid w:val="00D547CA"/>
    <w:rsid w:val="00D54A33"/>
    <w:rsid w:val="00D558A0"/>
    <w:rsid w:val="00D55A04"/>
    <w:rsid w:val="00D56195"/>
    <w:rsid w:val="00D56A90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40B8"/>
    <w:rsid w:val="00D76009"/>
    <w:rsid w:val="00D765C5"/>
    <w:rsid w:val="00D77030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83C"/>
    <w:rsid w:val="00DA6FEC"/>
    <w:rsid w:val="00DA7075"/>
    <w:rsid w:val="00DB15CB"/>
    <w:rsid w:val="00DB1A1B"/>
    <w:rsid w:val="00DB1DB0"/>
    <w:rsid w:val="00DB1F56"/>
    <w:rsid w:val="00DB382E"/>
    <w:rsid w:val="00DB3F21"/>
    <w:rsid w:val="00DB408F"/>
    <w:rsid w:val="00DB42F7"/>
    <w:rsid w:val="00DB4642"/>
    <w:rsid w:val="00DB65A0"/>
    <w:rsid w:val="00DB67B8"/>
    <w:rsid w:val="00DB6E08"/>
    <w:rsid w:val="00DB6E26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1C7D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84F"/>
    <w:rsid w:val="00DE1E9C"/>
    <w:rsid w:val="00DE26A0"/>
    <w:rsid w:val="00DE2974"/>
    <w:rsid w:val="00DE2A06"/>
    <w:rsid w:val="00DE3EA0"/>
    <w:rsid w:val="00DE4AAC"/>
    <w:rsid w:val="00DE511B"/>
    <w:rsid w:val="00DE66DE"/>
    <w:rsid w:val="00DE6C45"/>
    <w:rsid w:val="00DE7706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1FDC"/>
    <w:rsid w:val="00E03511"/>
    <w:rsid w:val="00E04680"/>
    <w:rsid w:val="00E04AEB"/>
    <w:rsid w:val="00E04E77"/>
    <w:rsid w:val="00E06A53"/>
    <w:rsid w:val="00E10A3B"/>
    <w:rsid w:val="00E14E02"/>
    <w:rsid w:val="00E15210"/>
    <w:rsid w:val="00E1557B"/>
    <w:rsid w:val="00E1562C"/>
    <w:rsid w:val="00E15914"/>
    <w:rsid w:val="00E16178"/>
    <w:rsid w:val="00E16793"/>
    <w:rsid w:val="00E16D3F"/>
    <w:rsid w:val="00E17135"/>
    <w:rsid w:val="00E17381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5024"/>
    <w:rsid w:val="00E251CC"/>
    <w:rsid w:val="00E2567C"/>
    <w:rsid w:val="00E25735"/>
    <w:rsid w:val="00E25BFE"/>
    <w:rsid w:val="00E26379"/>
    <w:rsid w:val="00E266D1"/>
    <w:rsid w:val="00E27357"/>
    <w:rsid w:val="00E30312"/>
    <w:rsid w:val="00E309CB"/>
    <w:rsid w:val="00E33724"/>
    <w:rsid w:val="00E34A87"/>
    <w:rsid w:val="00E35364"/>
    <w:rsid w:val="00E406B6"/>
    <w:rsid w:val="00E415C7"/>
    <w:rsid w:val="00E418E2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1901"/>
    <w:rsid w:val="00E5206D"/>
    <w:rsid w:val="00E52083"/>
    <w:rsid w:val="00E52489"/>
    <w:rsid w:val="00E52954"/>
    <w:rsid w:val="00E52CE8"/>
    <w:rsid w:val="00E5398A"/>
    <w:rsid w:val="00E543B4"/>
    <w:rsid w:val="00E5444A"/>
    <w:rsid w:val="00E56DFB"/>
    <w:rsid w:val="00E606E4"/>
    <w:rsid w:val="00E60BC1"/>
    <w:rsid w:val="00E61335"/>
    <w:rsid w:val="00E62325"/>
    <w:rsid w:val="00E62C10"/>
    <w:rsid w:val="00E65E95"/>
    <w:rsid w:val="00E66D90"/>
    <w:rsid w:val="00E672E0"/>
    <w:rsid w:val="00E675F4"/>
    <w:rsid w:val="00E7063D"/>
    <w:rsid w:val="00E71819"/>
    <w:rsid w:val="00E7283C"/>
    <w:rsid w:val="00E73430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271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B44"/>
    <w:rsid w:val="00EC4D84"/>
    <w:rsid w:val="00EC57A3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1046"/>
    <w:rsid w:val="00EF1960"/>
    <w:rsid w:val="00EF3CDD"/>
    <w:rsid w:val="00EF4127"/>
    <w:rsid w:val="00EF50E5"/>
    <w:rsid w:val="00EF5F80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31FD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41"/>
    <w:rsid w:val="00F35D59"/>
    <w:rsid w:val="00F3682F"/>
    <w:rsid w:val="00F37B2B"/>
    <w:rsid w:val="00F40355"/>
    <w:rsid w:val="00F4148A"/>
    <w:rsid w:val="00F416AB"/>
    <w:rsid w:val="00F41E00"/>
    <w:rsid w:val="00F41EC3"/>
    <w:rsid w:val="00F43868"/>
    <w:rsid w:val="00F44EFB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57B15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7ED9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653B"/>
    <w:rsid w:val="00F87D7A"/>
    <w:rsid w:val="00F90C3C"/>
    <w:rsid w:val="00F919E7"/>
    <w:rsid w:val="00F94F6D"/>
    <w:rsid w:val="00F95024"/>
    <w:rsid w:val="00F9662B"/>
    <w:rsid w:val="00F96A9B"/>
    <w:rsid w:val="00F96DF4"/>
    <w:rsid w:val="00FA1CF4"/>
    <w:rsid w:val="00FA1DC7"/>
    <w:rsid w:val="00FA2322"/>
    <w:rsid w:val="00FA2BEC"/>
    <w:rsid w:val="00FA2C95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ED"/>
    <w:rsid w:val="00FD4AEF"/>
    <w:rsid w:val="00FD5D21"/>
    <w:rsid w:val="00FD5D62"/>
    <w:rsid w:val="00FD5FEE"/>
    <w:rsid w:val="00FD69D1"/>
    <w:rsid w:val="00FD6B90"/>
    <w:rsid w:val="00FD6D32"/>
    <w:rsid w:val="00FD6EFD"/>
    <w:rsid w:val="00FD7286"/>
    <w:rsid w:val="00FE06EF"/>
    <w:rsid w:val="00FE08E7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1504"/>
    <w:rsid w:val="00FF3DF7"/>
    <w:rsid w:val="00FF45E1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3BF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3BF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3BF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253BF"/>
    <w:pPr>
      <w:keepNext/>
      <w:keepLines/>
      <w:spacing w:before="12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A253BF"/>
    <w:pPr>
      <w:keepNext/>
      <w:keepLines/>
      <w:spacing w:before="12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A253BF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253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3B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3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3B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A253B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253BF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53BF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A253BF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253BF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A253BF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A253BF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A253BF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3BF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3BF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3BF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A253BF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A253BF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A253BF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A253BF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A253BF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A253BF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A253BF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A253BF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A253B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3BF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next w:val="SourceCode"/>
    <w:link w:val="SourceCodeStrongChar"/>
    <w:qFormat/>
    <w:rsid w:val="00A253BF"/>
    <w:rPr>
      <w:b/>
    </w:rPr>
  </w:style>
  <w:style w:type="numbering" w:customStyle="1" w:styleId="KennysListStyles">
    <w:name w:val="KennysListStyles"/>
    <w:uiPriority w:val="99"/>
    <w:rsid w:val="00A253BF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A253BF"/>
    <w:rPr>
      <w:b/>
    </w:rPr>
  </w:style>
  <w:style w:type="paragraph" w:customStyle="1" w:styleId="Answer">
    <w:name w:val="Answer"/>
    <w:basedOn w:val="Normal"/>
    <w:qFormat/>
    <w:rsid w:val="00A253BF"/>
    <w:pPr>
      <w:spacing w:line="240" w:lineRule="auto"/>
    </w:pPr>
    <w:rPr>
      <w:i/>
    </w:rPr>
  </w:style>
  <w:style w:type="paragraph" w:customStyle="1" w:styleId="ChapterHeading">
    <w:name w:val="Chapter Heading"/>
    <w:basedOn w:val="Heading1"/>
    <w:qFormat/>
    <w:rsid w:val="00A253BF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A253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A253BF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A253BF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A253BF"/>
    <w:rPr>
      <w:smallCaps/>
    </w:rPr>
  </w:style>
  <w:style w:type="paragraph" w:customStyle="1" w:styleId="SourceCodeCaption">
    <w:name w:val="Source Code Caption"/>
    <w:basedOn w:val="Normal"/>
    <w:rsid w:val="00A253BF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A253BF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A253B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253BF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A253BF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A253BF"/>
    <w:rPr>
      <w:b/>
      <w:smallCaps/>
    </w:rPr>
  </w:style>
  <w:style w:type="paragraph" w:customStyle="1" w:styleId="NumberedList">
    <w:name w:val="Numbered List"/>
    <w:basedOn w:val="Normal"/>
    <w:qFormat/>
    <w:rsid w:val="00A253BF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A253BF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A253BF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A253BF"/>
  </w:style>
  <w:style w:type="paragraph" w:styleId="ListNumber">
    <w:name w:val="List Number"/>
    <w:basedOn w:val="Normal"/>
    <w:uiPriority w:val="99"/>
    <w:unhideWhenUsed/>
    <w:rsid w:val="00A253BF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A253BF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A253BF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A253BF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A253BF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A253B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253BF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A253BF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A253BF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A253BF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A253BF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A25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3BF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A253BF"/>
    <w:rPr>
      <w:smallCaps/>
    </w:rPr>
  </w:style>
  <w:style w:type="paragraph" w:customStyle="1" w:styleId="TableCellNormal">
    <w:name w:val="Table Cell Normal"/>
    <w:basedOn w:val="Normal"/>
    <w:qFormat/>
    <w:rsid w:val="00A253BF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A253BF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A253BF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A253BF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A253BF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A253BF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A253BF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A253BF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A253BF"/>
    <w:rPr>
      <w:i/>
      <w:iCs/>
    </w:rPr>
  </w:style>
  <w:style w:type="character" w:customStyle="1" w:styleId="CommandChar">
    <w:name w:val="Command Char"/>
    <w:basedOn w:val="DefaultParagraphFont"/>
    <w:link w:val="Command"/>
    <w:rsid w:val="00A253BF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A253BF"/>
    <w:pPr>
      <w:spacing w:after="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A253BF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A253BF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A253BF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A253BF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A253BF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A253BF"/>
    <w:pPr>
      <w:spacing w:after="0"/>
      <w:ind w:left="924" w:hanging="357"/>
    </w:pPr>
  </w:style>
  <w:style w:type="paragraph" w:customStyle="1" w:styleId="a">
    <w:name w:val="`"/>
    <w:basedOn w:val="Normal"/>
    <w:qFormat/>
    <w:rsid w:val="00A253BF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A253BF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A253BF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A253BF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A253BF"/>
    <w:rPr>
      <w:b/>
      <w:smallCaps/>
    </w:rPr>
  </w:style>
  <w:style w:type="table" w:customStyle="1" w:styleId="SimpleDefinition">
    <w:name w:val="SimpleDefinition"/>
    <w:basedOn w:val="TableNormal"/>
    <w:uiPriority w:val="99"/>
    <w:rsid w:val="00A253BF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A253BF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A253BF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A253BF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A253BF"/>
    <w:pPr>
      <w:numPr>
        <w:numId w:val="7"/>
      </w:numPr>
      <w:ind w:left="357" w:hanging="357"/>
    </w:pPr>
    <w:rPr>
      <w:color w:val="0083B3" w:themeColor="accent6" w:themeShade="BF"/>
      <w:lang w:eastAsia="fi-FI"/>
    </w:rPr>
  </w:style>
  <w:style w:type="paragraph" w:customStyle="1" w:styleId="QuestionAnkied">
    <w:name w:val="Question Ankied"/>
    <w:basedOn w:val="Question"/>
    <w:qFormat/>
    <w:rsid w:val="00A253BF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A253BF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A253BF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A253BF"/>
    <w:rPr>
      <w:color w:val="4BACC6" w:themeColor="accent5"/>
    </w:rPr>
  </w:style>
  <w:style w:type="paragraph" w:customStyle="1" w:styleId="ToDoSection">
    <w:name w:val="ToDo Section"/>
    <w:basedOn w:val="Heading1"/>
    <w:qFormat/>
    <w:rsid w:val="00A253BF"/>
  </w:style>
  <w:style w:type="paragraph" w:customStyle="1" w:styleId="ToDoQuestionHeader">
    <w:name w:val="ToDo Question Header"/>
    <w:basedOn w:val="Question"/>
    <w:qFormat/>
    <w:rsid w:val="00A253BF"/>
  </w:style>
  <w:style w:type="paragraph" w:customStyle="1" w:styleId="ToDoDetails">
    <w:name w:val="ToDoDetails"/>
    <w:basedOn w:val="Normal"/>
    <w:qFormat/>
    <w:rsid w:val="00A253BF"/>
  </w:style>
  <w:style w:type="paragraph" w:customStyle="1" w:styleId="CodeExampleCode">
    <w:name w:val="Code Example Code"/>
    <w:basedOn w:val="Normal"/>
    <w:rsid w:val="00A253BF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A253BF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A253BF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A253BF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A253BF"/>
  </w:style>
  <w:style w:type="paragraph" w:customStyle="1" w:styleId="questionsubsection2">
    <w:name w:val="question sub section 2"/>
    <w:basedOn w:val="Heading4"/>
    <w:qFormat/>
    <w:rsid w:val="00A253BF"/>
  </w:style>
  <w:style w:type="paragraph" w:customStyle="1" w:styleId="ListBulletHeader2">
    <w:name w:val="List Bullet Header 2"/>
    <w:basedOn w:val="Normal"/>
    <w:next w:val="ListBullet"/>
    <w:qFormat/>
    <w:rsid w:val="00A253BF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A253BF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A253BF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A253BF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table" w:styleId="GridTable3-Accent1">
    <w:name w:val="Grid Table 3 Accent 1"/>
    <w:basedOn w:val="TableNormal"/>
    <w:uiPriority w:val="48"/>
    <w:rsid w:val="008D68C2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1" w:themeTint="99"/>
        <w:left w:val="single" w:sz="4" w:space="0" w:color="5DD3FF" w:themeColor="accent1" w:themeTint="99"/>
        <w:bottom w:val="single" w:sz="4" w:space="0" w:color="5DD3FF" w:themeColor="accent1" w:themeTint="99"/>
        <w:right w:val="single" w:sz="4" w:space="0" w:color="5DD3FF" w:themeColor="accent1" w:themeTint="99"/>
        <w:insideH w:val="single" w:sz="4" w:space="0" w:color="5DD3FF" w:themeColor="accent1" w:themeTint="99"/>
        <w:insideV w:val="single" w:sz="4" w:space="0" w:color="5DD3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  <w:tblStylePr w:type="neCell">
      <w:tblPr/>
      <w:tcPr>
        <w:tcBorders>
          <w:bottom w:val="single" w:sz="4" w:space="0" w:color="5DD3FF" w:themeColor="accent1" w:themeTint="99"/>
        </w:tcBorders>
      </w:tcPr>
    </w:tblStylePr>
    <w:tblStylePr w:type="nwCell">
      <w:tblPr/>
      <w:tcPr>
        <w:tcBorders>
          <w:bottom w:val="single" w:sz="4" w:space="0" w:color="5DD3FF" w:themeColor="accent1" w:themeTint="99"/>
        </w:tcBorders>
      </w:tcPr>
    </w:tblStylePr>
    <w:tblStylePr w:type="seCell">
      <w:tblPr/>
      <w:tcPr>
        <w:tcBorders>
          <w:top w:val="single" w:sz="4" w:space="0" w:color="5DD3FF" w:themeColor="accent1" w:themeTint="99"/>
        </w:tcBorders>
      </w:tcPr>
    </w:tblStylePr>
    <w:tblStylePr w:type="swCell">
      <w:tblPr/>
      <w:tcPr>
        <w:tcBorders>
          <w:top w:val="single" w:sz="4" w:space="0" w:color="5DD3FF" w:themeColor="accent1" w:themeTint="99"/>
        </w:tcBorders>
      </w:tcPr>
    </w:tblStylePr>
  </w:style>
  <w:style w:type="paragraph" w:customStyle="1" w:styleId="ProofHeading">
    <w:name w:val="Proof Heading"/>
    <w:basedOn w:val="Def"/>
    <w:qFormat/>
    <w:rsid w:val="00A253BF"/>
    <w:rPr>
      <w:color w:val="00B0F0" w:themeColor="accent1"/>
    </w:rPr>
  </w:style>
  <w:style w:type="paragraph" w:styleId="Index4">
    <w:name w:val="index 4"/>
    <w:basedOn w:val="Normal"/>
    <w:next w:val="Normal"/>
    <w:autoRedefine/>
    <w:uiPriority w:val="99"/>
    <w:unhideWhenUsed/>
    <w:rsid w:val="002A4D4D"/>
    <w:pPr>
      <w:spacing w:after="0" w:line="240" w:lineRule="auto"/>
      <w:ind w:left="880" w:hanging="220"/>
    </w:pPr>
  </w:style>
  <w:style w:type="paragraph" w:customStyle="1" w:styleId="TutorialStepText">
    <w:name w:val="Tutorial Step Text"/>
    <w:basedOn w:val="Normal"/>
    <w:qFormat/>
    <w:rsid w:val="00A253BF"/>
    <w:pPr>
      <w:ind w:left="480"/>
    </w:pPr>
  </w:style>
  <w:style w:type="paragraph" w:customStyle="1" w:styleId="Keyword">
    <w:name w:val="Keyword"/>
    <w:basedOn w:val="Strong1"/>
    <w:link w:val="KeywordChar"/>
    <w:qFormat/>
    <w:rsid w:val="00A253BF"/>
    <w:rPr>
      <w:b w:val="0"/>
      <w:color w:val="31378B" w:themeColor="text2"/>
    </w:rPr>
  </w:style>
  <w:style w:type="character" w:customStyle="1" w:styleId="KeywordChar">
    <w:name w:val="Keyword Char"/>
    <w:basedOn w:val="strongChar"/>
    <w:link w:val="Keyword"/>
    <w:rsid w:val="00A253BF"/>
    <w:rPr>
      <w:rFonts w:eastAsiaTheme="minorEastAsia"/>
      <w:b w:val="0"/>
      <w:color w:val="31378B" w:themeColor="text2"/>
      <w:sz w:val="24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keycloak.org/docs/latest/getting_started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:8080/auth/realms/master/.well-known/openid-configuration" TargetMode="External"/><Relationship Id="rId35" Type="http://schemas.openxmlformats.org/officeDocument/2006/relationships/footer" Target="footer2.xml"/><Relationship Id="rId8" Type="http://schemas.openxmlformats.org/officeDocument/2006/relationships/hyperlink" Target="http://localhost:8080/auth/realms/master/.well-known/openid-configuration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e\Code\kennyrnwilson\github\kennyrnwilson.github.io\notes\Style%20Guide.dotm" TargetMode="External"/></Relationship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B3F9E-7EEA-4F9F-AA6B-0AB5E8046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 Guide</Template>
  <TotalTime>13680</TotalTime>
  <Pages>1</Pages>
  <Words>1510</Words>
  <Characters>8612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470</cp:revision>
  <cp:lastPrinted>2021-03-09T17:15:00Z</cp:lastPrinted>
  <dcterms:created xsi:type="dcterms:W3CDTF">2019-05-30T19:33:00Z</dcterms:created>
  <dcterms:modified xsi:type="dcterms:W3CDTF">2021-03-09T17:16:00Z</dcterms:modified>
</cp:coreProperties>
</file>