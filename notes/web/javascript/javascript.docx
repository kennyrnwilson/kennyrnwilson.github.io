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2950E867" w:rsidR="000B0006" w:rsidRDefault="000B0006" w:rsidP="000B0006">
      <w:pPr>
        <w:pStyle w:val="DocumentTitle"/>
        <w:ind w:firstLine="0"/>
      </w:pPr>
      <w:bookmarkStart w:id="0" w:name="_Toc44265500"/>
      <w:r>
        <w:t>JavaScript</w:t>
      </w:r>
      <w:bookmarkEnd w:id="0"/>
    </w:p>
    <w:p w14:paraId="6D21ACAE" w14:textId="17ABED06" w:rsidR="00A164CD" w:rsidRDefault="00A164CD" w:rsidP="00A164CD">
      <w:pPr>
        <w:pStyle w:val="Heading2"/>
      </w:pPr>
      <w:bookmarkStart w:id="1" w:name="_Cheat_Sheet"/>
      <w:bookmarkStart w:id="2" w:name="_Hlk53937273"/>
      <w:bookmarkStart w:id="3" w:name="_Toc44265501"/>
      <w:bookmarkEnd w:id="1"/>
      <w:r>
        <w:t>Characteristics and Benefits</w:t>
      </w:r>
      <w:bookmarkEnd w:id="2"/>
    </w:p>
    <w:p w14:paraId="62803FEF" w14:textId="77777777" w:rsidR="00A164CD" w:rsidRDefault="00A164CD" w:rsidP="00A164CD"/>
    <w:p w14:paraId="5BC33B58" w14:textId="77777777" w:rsidR="00A164CD" w:rsidRDefault="00A164CD">
      <w:pPr>
        <w:rPr>
          <w:rFonts w:asciiTheme="majorHAnsi" w:eastAsiaTheme="majorEastAsia" w:hAnsiTheme="majorHAnsi" w:cstheme="majorBidi"/>
          <w:color w:val="31378B" w:themeColor="text2"/>
          <w:sz w:val="32"/>
          <w:szCs w:val="28"/>
        </w:rPr>
      </w:pPr>
      <w:r>
        <w:br w:type="page"/>
      </w:r>
    </w:p>
    <w:p w14:paraId="596F0439" w14:textId="42A8AB5F" w:rsidR="0065136D" w:rsidRDefault="00145689" w:rsidP="00D7456B">
      <w:pPr>
        <w:pStyle w:val="Heading2"/>
      </w:pPr>
      <w:r>
        <w:lastRenderedPageBreak/>
        <w:t>Cheat Sheet</w:t>
      </w:r>
      <w:bookmarkEnd w:id="3"/>
      <w:r w:rsidR="00A164CD">
        <w:t>s</w:t>
      </w:r>
    </w:p>
    <w:p w14:paraId="2DD203E3" w14:textId="5D87AAA9" w:rsidR="00304789" w:rsidRDefault="00245B33" w:rsidP="00304789">
      <w:pPr>
        <w:pStyle w:val="Heading3"/>
      </w:pPr>
      <w:bookmarkStart w:id="4" w:name="_Toc44265502"/>
      <w:r>
        <w:t xml:space="preserve">Basic </w:t>
      </w:r>
      <w:r w:rsidR="00304789">
        <w:t>Arrays</w:t>
      </w:r>
      <w:bookmarkEnd w:id="4"/>
    </w:p>
    <w:tbl>
      <w:tblPr>
        <w:tblStyle w:val="ColumnHeaderTableStyle"/>
        <w:tblW w:w="0" w:type="auto"/>
        <w:tblInd w:w="5" w:type="dxa"/>
        <w:tblLook w:val="04A0" w:firstRow="1" w:lastRow="0" w:firstColumn="1" w:lastColumn="0" w:noHBand="0" w:noVBand="1"/>
      </w:tblPr>
      <w:tblGrid>
        <w:gridCol w:w="1625"/>
        <w:gridCol w:w="2828"/>
        <w:gridCol w:w="1498"/>
        <w:gridCol w:w="1865"/>
      </w:tblGrid>
      <w:tr w:rsidR="00281186" w14:paraId="22EFF817" w14:textId="77777777" w:rsidTr="00802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15256F7" w14:textId="77777777" w:rsidR="00281186" w:rsidRDefault="00281186" w:rsidP="008024BA">
            <w:r>
              <w:t>Name</w:t>
            </w:r>
          </w:p>
        </w:tc>
        <w:tc>
          <w:tcPr>
            <w:tcW w:w="2828" w:type="dxa"/>
          </w:tcPr>
          <w:p w14:paraId="0EE410B7" w14:textId="77777777" w:rsidR="00281186" w:rsidRDefault="00281186"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5E620130" w14:textId="636FEE69" w:rsidR="00281186" w:rsidRDefault="008307FA"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0D47DEE" w14:textId="76B74C38" w:rsidR="00281186" w:rsidRDefault="008307FA" w:rsidP="008024BA">
            <w:pPr>
              <w:cnfStyle w:val="100000000000" w:firstRow="1" w:lastRow="0" w:firstColumn="0" w:lastColumn="0" w:oddVBand="0" w:evenVBand="0" w:oddHBand="0" w:evenHBand="0" w:firstRowFirstColumn="0" w:firstRowLastColumn="0" w:lastRowFirstColumn="0" w:lastRowLastColumn="0"/>
            </w:pPr>
            <w:r>
              <w:t>Desc</w:t>
            </w:r>
            <w:r w:rsidR="002B257E">
              <w:t>ription</w:t>
            </w:r>
          </w:p>
        </w:tc>
      </w:tr>
      <w:tr w:rsidR="008307FA" w14:paraId="24050828"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6B0D6218" w14:textId="2466F321" w:rsidR="008307FA" w:rsidRDefault="008307FA" w:rsidP="008307FA">
            <w:r>
              <w:t>concat</w:t>
            </w:r>
          </w:p>
        </w:tc>
        <w:tc>
          <w:tcPr>
            <w:tcW w:w="2828" w:type="dxa"/>
          </w:tcPr>
          <w:p w14:paraId="71EB8D57" w14:textId="53E87AFC" w:rsidR="008307FA" w:rsidRPr="00041B8B"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[1,2,3].concat([4,5,6])</w:t>
            </w:r>
          </w:p>
        </w:tc>
        <w:tc>
          <w:tcPr>
            <w:tcW w:w="1498" w:type="dxa"/>
          </w:tcPr>
          <w:p w14:paraId="749A3AB6" w14:textId="4A5C9203" w:rsidR="008307FA"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[1,2,3,4,5,6])</w:t>
            </w:r>
          </w:p>
        </w:tc>
        <w:tc>
          <w:tcPr>
            <w:tcW w:w="1865" w:type="dxa"/>
          </w:tcPr>
          <w:p w14:paraId="5BCB5EE9" w14:textId="1796C824" w:rsidR="008307FA" w:rsidRPr="00167511"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new array</w:t>
            </w:r>
          </w:p>
        </w:tc>
      </w:tr>
      <w:tr w:rsidR="008307FA" w14:paraId="38A43BCC"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016B581" w14:textId="764C12F4" w:rsidR="008307FA" w:rsidRDefault="00ED4572" w:rsidP="008307FA">
            <w:r>
              <w:t>join</w:t>
            </w:r>
          </w:p>
        </w:tc>
        <w:tc>
          <w:tcPr>
            <w:tcW w:w="2828" w:type="dxa"/>
          </w:tcPr>
          <w:p w14:paraId="0FB6C065" w14:textId="46FEB0BD" w:rsidR="008307FA"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[1,2,3].join(</w:t>
            </w:r>
            <w:r w:rsidR="00FA6A92">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w:t>
            </w:r>
          </w:p>
        </w:tc>
        <w:tc>
          <w:tcPr>
            <w:tcW w:w="1498" w:type="dxa"/>
          </w:tcPr>
          <w:p w14:paraId="70FFA7EC" w14:textId="470B94E5"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w:t>
            </w:r>
          </w:p>
        </w:tc>
        <w:tc>
          <w:tcPr>
            <w:tcW w:w="1865" w:type="dxa"/>
          </w:tcPr>
          <w:p w14:paraId="1ADA02A5" w14:textId="358AEAF2"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Create a string from an array</w:t>
            </w:r>
          </w:p>
        </w:tc>
      </w:tr>
      <w:tr w:rsidR="008307FA" w14:paraId="40B92944"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F96E25F" w14:textId="41FA29CB" w:rsidR="008307FA" w:rsidRDefault="008B1A1B" w:rsidP="008307FA">
            <w:r>
              <w:t>pop</w:t>
            </w:r>
          </w:p>
        </w:tc>
        <w:tc>
          <w:tcPr>
            <w:tcW w:w="2828" w:type="dxa"/>
          </w:tcPr>
          <w:p w14:paraId="1FF95E6C" w14:textId="5088F741" w:rsidR="008307F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[1,2,3].pop()</w:t>
            </w:r>
          </w:p>
        </w:tc>
        <w:tc>
          <w:tcPr>
            <w:tcW w:w="1498" w:type="dxa"/>
          </w:tcPr>
          <w:p w14:paraId="3CA81D9E" w14:textId="05424AF3" w:rsidR="008307FA" w:rsidRPr="00796C7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3</w:t>
            </w:r>
          </w:p>
        </w:tc>
        <w:tc>
          <w:tcPr>
            <w:tcW w:w="1865" w:type="dxa"/>
          </w:tcPr>
          <w:p w14:paraId="1884FBB6" w14:textId="16BA87FE" w:rsidR="008307FA" w:rsidRDefault="008B1A1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8307FA" w14:paraId="67DF8A3D"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1A70FFBB" w14:textId="53EB21D7" w:rsidR="008307FA" w:rsidRDefault="00037096" w:rsidP="008307FA">
            <w:r>
              <w:t>shift</w:t>
            </w:r>
          </w:p>
        </w:tc>
        <w:tc>
          <w:tcPr>
            <w:tcW w:w="2828" w:type="dxa"/>
          </w:tcPr>
          <w:p w14:paraId="74789864" w14:textId="0A38695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[1,2,3].shift()</w:t>
            </w:r>
          </w:p>
        </w:tc>
        <w:tc>
          <w:tcPr>
            <w:tcW w:w="1498" w:type="dxa"/>
          </w:tcPr>
          <w:p w14:paraId="517B2D30" w14:textId="7DABB049" w:rsidR="008307FA" w:rsidRDefault="00E33721"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w:t>
            </w:r>
          </w:p>
        </w:tc>
        <w:tc>
          <w:tcPr>
            <w:tcW w:w="1865" w:type="dxa"/>
          </w:tcPr>
          <w:p w14:paraId="7D8163D3" w14:textId="7080B76C"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and return the first element</w:t>
            </w:r>
          </w:p>
        </w:tc>
      </w:tr>
      <w:tr w:rsidR="007A4C0C" w14:paraId="6911CDBF"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B07AB4C" w14:textId="48773A6F" w:rsidR="007A4C0C" w:rsidRDefault="00D501C4" w:rsidP="008307FA">
            <w:r>
              <w:t>p</w:t>
            </w:r>
            <w:r w:rsidR="008A5206">
              <w:t>ush</w:t>
            </w:r>
          </w:p>
        </w:tc>
        <w:tc>
          <w:tcPr>
            <w:tcW w:w="2828" w:type="dxa"/>
          </w:tcPr>
          <w:p w14:paraId="704380B6" w14:textId="619A1CEF" w:rsidR="007A4C0C" w:rsidRDefault="00992C95"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w:t>
            </w:r>
            <w:r w:rsidR="00D501C4">
              <w:rPr>
                <w:rFonts w:ascii="Consolas" w:eastAsiaTheme="minorHAnsi" w:hAnsi="Consolas" w:cs="Consolas"/>
                <w:color w:val="0000FF"/>
                <w:sz w:val="16"/>
                <w:szCs w:val="16"/>
                <w:lang w:eastAsia="en-US"/>
              </w:rPr>
              <w:t>push</w:t>
            </w:r>
            <w:r>
              <w:rPr>
                <w:rFonts w:ascii="Consolas" w:eastAsiaTheme="minorHAnsi" w:hAnsi="Consolas" w:cs="Consolas"/>
                <w:color w:val="0000FF"/>
                <w:sz w:val="16"/>
                <w:szCs w:val="16"/>
                <w:lang w:eastAsia="en-US"/>
              </w:rPr>
              <w:t>(</w:t>
            </w:r>
            <w:r w:rsidR="00D501C4">
              <w:rPr>
                <w:rFonts w:ascii="Consolas" w:eastAsiaTheme="minorHAnsi" w:hAnsi="Consolas" w:cs="Consolas"/>
                <w:color w:val="0000FF"/>
                <w:sz w:val="16"/>
                <w:szCs w:val="16"/>
                <w:lang w:eastAsia="en-US"/>
              </w:rPr>
              <w:t>4</w:t>
            </w:r>
            <w:r>
              <w:rPr>
                <w:rFonts w:ascii="Consolas" w:eastAsiaTheme="minorHAnsi" w:hAnsi="Consolas" w:cs="Consolas"/>
                <w:color w:val="0000FF"/>
                <w:sz w:val="16"/>
                <w:szCs w:val="16"/>
                <w:lang w:eastAsia="en-US"/>
              </w:rPr>
              <w:t>)</w:t>
            </w:r>
          </w:p>
        </w:tc>
        <w:tc>
          <w:tcPr>
            <w:tcW w:w="1498" w:type="dxa"/>
          </w:tcPr>
          <w:p w14:paraId="68ADBAEE" w14:textId="59E3A3C1" w:rsidR="007A4C0C"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w:t>
            </w:r>
            <w:r w:rsidR="009C5747">
              <w:rPr>
                <w:rFonts w:ascii="Consolas" w:eastAsiaTheme="minorHAnsi" w:hAnsi="Consolas" w:cs="Consolas"/>
                <w:color w:val="0000FF"/>
                <w:sz w:val="16"/>
                <w:szCs w:val="16"/>
                <w:lang w:eastAsia="en-US"/>
              </w:rPr>
              <w:t xml:space="preserve"> [1,2,3,4]</w:t>
            </w:r>
          </w:p>
        </w:tc>
        <w:tc>
          <w:tcPr>
            <w:tcW w:w="1865" w:type="dxa"/>
          </w:tcPr>
          <w:p w14:paraId="6BE91D31" w14:textId="5F485E30" w:rsidR="007A4C0C" w:rsidRDefault="00D501C4"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E84178" w14:paraId="734B3807"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48652853" w14:textId="28718223" w:rsidR="00E84178" w:rsidRDefault="00E84178" w:rsidP="008307FA">
            <w:r>
              <w:t>unshift</w:t>
            </w:r>
          </w:p>
        </w:tc>
        <w:tc>
          <w:tcPr>
            <w:tcW w:w="2828" w:type="dxa"/>
          </w:tcPr>
          <w:p w14:paraId="6BC8C720" w14:textId="5F6A68E1"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[1,2,3].unsh</w:t>
            </w:r>
            <w:r w:rsidR="00CA27B3">
              <w:rPr>
                <w:rFonts w:ascii="Consolas" w:eastAsiaTheme="minorHAnsi" w:hAnsi="Consolas" w:cs="Consolas"/>
                <w:color w:val="0000FF"/>
                <w:sz w:val="16"/>
                <w:szCs w:val="16"/>
                <w:lang w:eastAsia="en-US"/>
              </w:rPr>
              <w:t>ift</w:t>
            </w:r>
            <w:r>
              <w:rPr>
                <w:rFonts w:ascii="Consolas" w:eastAsiaTheme="minorHAnsi" w:hAnsi="Consolas" w:cs="Consolas"/>
                <w:color w:val="0000FF"/>
                <w:sz w:val="16"/>
                <w:szCs w:val="16"/>
                <w:lang w:eastAsia="en-US"/>
              </w:rPr>
              <w:t>(4)</w:t>
            </w:r>
          </w:p>
        </w:tc>
        <w:tc>
          <w:tcPr>
            <w:tcW w:w="1498" w:type="dxa"/>
          </w:tcPr>
          <w:p w14:paraId="108C01B3" w14:textId="05B0815F" w:rsidR="00E84178"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holds</w:t>
            </w:r>
            <w:r w:rsidR="009C5747">
              <w:rPr>
                <w:rFonts w:ascii="Consolas" w:eastAsiaTheme="minorHAnsi" w:hAnsi="Consolas" w:cs="Consolas"/>
                <w:color w:val="0000FF"/>
                <w:sz w:val="16"/>
                <w:szCs w:val="16"/>
                <w:lang w:eastAsia="en-US"/>
              </w:rPr>
              <w:t xml:space="preserve"> [4,1,2,3]</w:t>
            </w:r>
          </w:p>
        </w:tc>
        <w:tc>
          <w:tcPr>
            <w:tcW w:w="1865" w:type="dxa"/>
          </w:tcPr>
          <w:p w14:paraId="6629F93B" w14:textId="77777777"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8307FA" w14:paraId="53A142B1"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5C73848" w14:textId="23A0F8CD" w:rsidR="008307FA" w:rsidRDefault="006A18CB" w:rsidP="008307FA">
            <w:r>
              <w:t>slice</w:t>
            </w:r>
          </w:p>
        </w:tc>
        <w:tc>
          <w:tcPr>
            <w:tcW w:w="2828" w:type="dxa"/>
          </w:tcPr>
          <w:p w14:paraId="52EAB173" w14:textId="4CF4BE1C" w:rsidR="008307FA" w:rsidRPr="00E50F15" w:rsidRDefault="00640825" w:rsidP="00EB5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40825">
              <w:rPr>
                <w:rFonts w:ascii="Consolas" w:eastAsiaTheme="minorHAnsi" w:hAnsi="Consolas" w:cs="Consolas"/>
                <w:color w:val="0000FF"/>
                <w:sz w:val="16"/>
                <w:szCs w:val="16"/>
                <w:lang w:eastAsia="en-US"/>
              </w:rPr>
              <w:t>[1,2,3,4].slice(1,3)</w:t>
            </w:r>
          </w:p>
        </w:tc>
        <w:tc>
          <w:tcPr>
            <w:tcW w:w="1498" w:type="dxa"/>
          </w:tcPr>
          <w:p w14:paraId="10A65D4D" w14:textId="110FA387" w:rsidR="008307FA" w:rsidRPr="00E50F15" w:rsidRDefault="000231F6" w:rsidP="009C574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w:t>
            </w:r>
          </w:p>
        </w:tc>
        <w:tc>
          <w:tcPr>
            <w:tcW w:w="1865" w:type="dxa"/>
          </w:tcPr>
          <w:p w14:paraId="59560240" w14:textId="79C2CBF9" w:rsidR="008307FA" w:rsidRPr="00E50F15" w:rsidRDefault="000231F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Return a section of the array</w:t>
            </w:r>
          </w:p>
        </w:tc>
      </w:tr>
      <w:tr w:rsidR="00372D48" w14:paraId="730E5E38" w14:textId="77777777" w:rsidTr="005C6FB6">
        <w:trPr>
          <w:trHeight w:val="446"/>
        </w:trPr>
        <w:tc>
          <w:tcPr>
            <w:cnfStyle w:val="001000000000" w:firstRow="0" w:lastRow="0" w:firstColumn="1" w:lastColumn="0" w:oddVBand="0" w:evenVBand="0" w:oddHBand="0" w:evenHBand="0" w:firstRowFirstColumn="0" w:firstRowLastColumn="0" w:lastRowFirstColumn="0" w:lastRowLastColumn="0"/>
            <w:tcW w:w="1625" w:type="dxa"/>
          </w:tcPr>
          <w:p w14:paraId="6C885A4A" w14:textId="1C692C3A" w:rsidR="00372D48" w:rsidRDefault="005C6FB6" w:rsidP="00372D48">
            <w:r>
              <w:t>sort</w:t>
            </w:r>
          </w:p>
        </w:tc>
        <w:tc>
          <w:tcPr>
            <w:tcW w:w="2828" w:type="dxa"/>
          </w:tcPr>
          <w:p w14:paraId="08D8BAED" w14:textId="5CCC5B32"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C6FB6">
              <w:rPr>
                <w:rFonts w:ascii="Consolas" w:eastAsiaTheme="minorHAnsi" w:hAnsi="Consolas" w:cs="Consolas"/>
                <w:color w:val="0000FF"/>
                <w:sz w:val="16"/>
                <w:szCs w:val="16"/>
                <w:lang w:eastAsia="en-US"/>
              </w:rPr>
              <w:t>[4,2,3,5].sort()</w:t>
            </w:r>
          </w:p>
        </w:tc>
        <w:tc>
          <w:tcPr>
            <w:tcW w:w="1498" w:type="dxa"/>
          </w:tcPr>
          <w:p w14:paraId="7D87BEB5" w14:textId="343A30C5"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[2,3,4,5]</w:t>
            </w:r>
          </w:p>
        </w:tc>
        <w:tc>
          <w:tcPr>
            <w:tcW w:w="1865" w:type="dxa"/>
          </w:tcPr>
          <w:p w14:paraId="5BAC10D3" w14:textId="2B7264A3" w:rsidR="00F0703C" w:rsidRPr="00E50F15" w:rsidRDefault="00CC55EC"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Sort in place. Does not create new array</w:t>
            </w:r>
          </w:p>
        </w:tc>
      </w:tr>
      <w:tr w:rsidR="00372D48" w:rsidRPr="0034352B" w14:paraId="02162959"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94175F2" w14:textId="11C1AD09" w:rsidR="00372D48" w:rsidRDefault="00C6767C" w:rsidP="00372D48">
            <w:r>
              <w:t>splice</w:t>
            </w:r>
          </w:p>
        </w:tc>
        <w:tc>
          <w:tcPr>
            <w:tcW w:w="2828" w:type="dxa"/>
          </w:tcPr>
          <w:p w14:paraId="4E501013" w14:textId="77777777" w:rsidR="008F4615"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val="sv-SE" w:eastAsia="en-US"/>
              </w:rPr>
            </w:pPr>
            <w:r w:rsidRPr="008F4615">
              <w:rPr>
                <w:rFonts w:ascii="Consolas" w:eastAsiaTheme="minorHAnsi" w:hAnsi="Consolas" w:cs="Consolas"/>
                <w:color w:val="0000FF"/>
                <w:sz w:val="16"/>
                <w:szCs w:val="16"/>
                <w:lang w:val="sv-SE" w:eastAsia="en-US"/>
              </w:rPr>
              <w:t>var a = [1,2,3,4];</w:t>
            </w:r>
          </w:p>
          <w:p w14:paraId="2263F0DE" w14:textId="70859851" w:rsidR="00372D48"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sv-SE"/>
              </w:rPr>
            </w:pPr>
            <w:r w:rsidRPr="008F4615">
              <w:rPr>
                <w:rFonts w:ascii="Consolas" w:eastAsiaTheme="minorHAnsi" w:hAnsi="Consolas" w:cs="Consolas"/>
                <w:color w:val="0000FF"/>
                <w:sz w:val="16"/>
                <w:szCs w:val="16"/>
                <w:lang w:val="sv-SE" w:eastAsia="en-US"/>
              </w:rPr>
              <w:t>var b = a.splice(1,2);</w:t>
            </w:r>
          </w:p>
        </w:tc>
        <w:tc>
          <w:tcPr>
            <w:tcW w:w="1498" w:type="dxa"/>
          </w:tcPr>
          <w:p w14:paraId="6F1C2892" w14:textId="15E1A624" w:rsidR="0034352B" w:rsidRPr="0034352B" w:rsidRDefault="008F4615" w:rsidP="00372D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a=[1,4]</w:t>
            </w:r>
            <w:r w:rsidR="0034352B">
              <w:rPr>
                <w:rFonts w:ascii="Consolas" w:eastAsiaTheme="minorHAnsi" w:hAnsi="Consolas" w:cs="Consolas"/>
                <w:color w:val="0000FF"/>
                <w:sz w:val="16"/>
                <w:szCs w:val="16"/>
                <w:lang w:eastAsia="en-US"/>
              </w:rPr>
              <w:t xml:space="preserve"> b=[2,3]</w:t>
            </w:r>
          </w:p>
        </w:tc>
        <w:tc>
          <w:tcPr>
            <w:tcW w:w="1865" w:type="dxa"/>
          </w:tcPr>
          <w:p w14:paraId="264D6486" w14:textId="13A936D3" w:rsidR="00372D48" w:rsidRPr="0034352B" w:rsidRDefault="0034352B"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Removes elements from array and</w:t>
            </w:r>
          </w:p>
        </w:tc>
      </w:tr>
    </w:tbl>
    <w:p w14:paraId="1894D9CC" w14:textId="77777777" w:rsidR="00BB2CD5" w:rsidRDefault="00BB2CD5" w:rsidP="005E11C2">
      <w:bookmarkStart w:id="5" w:name="_Toc44265503"/>
    </w:p>
    <w:p w14:paraId="7D7A862E" w14:textId="77777777" w:rsidR="00BB2CD5" w:rsidRDefault="00BB2CD5">
      <w:pPr>
        <w:rPr>
          <w:rFonts w:asciiTheme="majorHAnsi" w:eastAsiaTheme="majorEastAsia" w:hAnsiTheme="majorHAnsi" w:cstheme="majorBidi"/>
          <w:color w:val="31378B" w:themeColor="text2"/>
          <w:sz w:val="28"/>
          <w:szCs w:val="26"/>
        </w:rPr>
      </w:pPr>
      <w:r>
        <w:lastRenderedPageBreak/>
        <w:br w:type="page"/>
      </w:r>
    </w:p>
    <w:p w14:paraId="49D5211D" w14:textId="217415F1" w:rsidR="00B165E7" w:rsidRDefault="00B165E7" w:rsidP="00B165E7">
      <w:pPr>
        <w:pStyle w:val="Heading3"/>
      </w:pPr>
      <w:r>
        <w:lastRenderedPageBreak/>
        <w:t>LINQ</w:t>
      </w:r>
      <w:bookmarkEnd w:id="5"/>
    </w:p>
    <w:tbl>
      <w:tblPr>
        <w:tblStyle w:val="ColumnHeaderTableStyle"/>
        <w:tblW w:w="0" w:type="auto"/>
        <w:tblInd w:w="5" w:type="dxa"/>
        <w:tblLook w:val="04A0" w:firstRow="1" w:lastRow="0" w:firstColumn="1" w:lastColumn="0" w:noHBand="0" w:noVBand="1"/>
      </w:tblPr>
      <w:tblGrid>
        <w:gridCol w:w="1625"/>
        <w:gridCol w:w="3559"/>
        <w:gridCol w:w="1498"/>
        <w:gridCol w:w="1865"/>
      </w:tblGrid>
      <w:tr w:rsidR="00DB5A3F" w14:paraId="6E943781"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5A701A4" w14:textId="77777777" w:rsidR="00DB5A3F" w:rsidRDefault="00DB5A3F" w:rsidP="008024BA">
            <w:r>
              <w:t>Name</w:t>
            </w:r>
          </w:p>
        </w:tc>
        <w:tc>
          <w:tcPr>
            <w:tcW w:w="3559" w:type="dxa"/>
          </w:tcPr>
          <w:p w14:paraId="62F6D042"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31A07275"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353BD5B"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proofErr w:type="spellStart"/>
            <w:r>
              <w:t>Desc</w:t>
            </w:r>
            <w:proofErr w:type="spellEnd"/>
          </w:p>
        </w:tc>
      </w:tr>
      <w:tr w:rsidR="00DB5A3F" w:rsidRPr="00167511" w14:paraId="37195CE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47223BFC" w14:textId="59094AE2" w:rsidR="00DB5A3F" w:rsidRDefault="005B1A16" w:rsidP="008024BA">
            <w:r>
              <w:t>every</w:t>
            </w:r>
          </w:p>
        </w:tc>
        <w:tc>
          <w:tcPr>
            <w:tcW w:w="3559" w:type="dxa"/>
          </w:tcPr>
          <w:p w14:paraId="07641096" w14:textId="7C49C766" w:rsidR="00DB5A3F" w:rsidRPr="00041B8B"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C16F1A">
              <w:rPr>
                <w:rFonts w:ascii="Consolas" w:eastAsiaTheme="minorHAnsi" w:hAnsi="Consolas" w:cs="Consolas"/>
                <w:color w:val="0000FF"/>
                <w:sz w:val="16"/>
                <w:szCs w:val="16"/>
                <w:lang w:eastAsia="en-US"/>
              </w:rPr>
              <w:t>[1,3,5].every(x=&gt; x%2 == 1)</w:t>
            </w:r>
          </w:p>
        </w:tc>
        <w:tc>
          <w:tcPr>
            <w:tcW w:w="1498" w:type="dxa"/>
          </w:tcPr>
          <w:p w14:paraId="24DCFC65" w14:textId="39329B40" w:rsidR="00DB5A3F"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4CCB877B" w14:textId="03339309" w:rsidR="00DB5A3F" w:rsidRPr="00167511" w:rsidRDefault="00DB5A3F"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0B0A" w:rsidRPr="00167511" w14:paraId="22005C7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13CD3957" w14:textId="27EB2773" w:rsidR="00C20B0A" w:rsidRDefault="00C20B0A" w:rsidP="00C20B0A">
            <w:r>
              <w:t>some</w:t>
            </w:r>
          </w:p>
        </w:tc>
        <w:tc>
          <w:tcPr>
            <w:tcW w:w="3559" w:type="dxa"/>
          </w:tcPr>
          <w:p w14:paraId="431D8929" w14:textId="4872027F" w:rsidR="00C20B0A" w:rsidRPr="00C16F1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C16F1A">
              <w:rPr>
                <w:rFonts w:ascii="Consolas" w:eastAsiaTheme="minorHAnsi" w:hAnsi="Consolas" w:cs="Consolas"/>
                <w:color w:val="0000FF"/>
                <w:sz w:val="16"/>
                <w:szCs w:val="16"/>
                <w:lang w:eastAsia="en-US"/>
              </w:rPr>
              <w:t>[1,</w:t>
            </w:r>
            <w:r>
              <w:rPr>
                <w:rFonts w:ascii="Consolas" w:eastAsiaTheme="minorHAnsi" w:hAnsi="Consolas" w:cs="Consolas"/>
                <w:color w:val="0000FF"/>
                <w:sz w:val="16"/>
                <w:szCs w:val="16"/>
                <w:lang w:eastAsia="en-US"/>
              </w:rPr>
              <w:t>2</w:t>
            </w:r>
            <w:r w:rsidRPr="00C16F1A">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some</w:t>
            </w:r>
            <w:r w:rsidRPr="00C16F1A">
              <w:rPr>
                <w:rFonts w:ascii="Consolas" w:eastAsiaTheme="minorHAnsi" w:hAnsi="Consolas" w:cs="Consolas"/>
                <w:color w:val="0000FF"/>
                <w:sz w:val="16"/>
                <w:szCs w:val="16"/>
                <w:lang w:eastAsia="en-US"/>
              </w:rPr>
              <w:t>(x=&gt; x%2 == 1)</w:t>
            </w:r>
          </w:p>
        </w:tc>
        <w:tc>
          <w:tcPr>
            <w:tcW w:w="1498" w:type="dxa"/>
          </w:tcPr>
          <w:p w14:paraId="5F23B978" w14:textId="07DDDB6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788F06AF" w14:textId="6C9C812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284946" w:rsidRPr="00167511" w14:paraId="012D996F"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E0A5756" w14:textId="6DD1D5D6" w:rsidR="00284946" w:rsidRDefault="00284946" w:rsidP="00284946">
            <w:r>
              <w:t>filter</w:t>
            </w:r>
          </w:p>
        </w:tc>
        <w:tc>
          <w:tcPr>
            <w:tcW w:w="3559" w:type="dxa"/>
          </w:tcPr>
          <w:p w14:paraId="3DC527D4" w14:textId="6CC1E902" w:rsidR="00284946" w:rsidRPr="00C16F1A"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D426B2">
              <w:rPr>
                <w:rFonts w:ascii="Consolas" w:eastAsiaTheme="minorHAnsi" w:hAnsi="Consolas" w:cs="Consolas"/>
                <w:color w:val="0000FF"/>
                <w:sz w:val="16"/>
                <w:szCs w:val="16"/>
                <w:lang w:eastAsia="en-US"/>
              </w:rPr>
              <w:t>[1,2,3,5].filter(x=&gt; x%2 == 1)</w:t>
            </w:r>
          </w:p>
        </w:tc>
        <w:tc>
          <w:tcPr>
            <w:tcW w:w="1498" w:type="dxa"/>
          </w:tcPr>
          <w:p w14:paraId="4F95C296" w14:textId="28C32F83" w:rsidR="00284946"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3F56D4C7" w14:textId="77777777" w:rsidR="00284946" w:rsidRDefault="00284946" w:rsidP="002849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3277F6" w:rsidRPr="00167511" w14:paraId="4162C433"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EA3371B" w14:textId="173A80C0" w:rsidR="003277F6" w:rsidRDefault="003277F6" w:rsidP="003277F6">
            <w:r>
              <w:t>find</w:t>
            </w:r>
          </w:p>
        </w:tc>
        <w:tc>
          <w:tcPr>
            <w:tcW w:w="3559" w:type="dxa"/>
          </w:tcPr>
          <w:p w14:paraId="0686085D" w14:textId="0F9DE97D" w:rsidR="003277F6" w:rsidRPr="00D426B2"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[1,2].find(x=&gt; x%2 == 0)</w:t>
            </w:r>
          </w:p>
        </w:tc>
        <w:tc>
          <w:tcPr>
            <w:tcW w:w="1498" w:type="dxa"/>
          </w:tcPr>
          <w:p w14:paraId="5EFB8D82" w14:textId="51C31C8C"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73709721" w14:textId="77777777"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9489A" w:rsidRPr="00167511" w14:paraId="043E9689"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7DCEC2DD" w14:textId="5DE3D93E" w:rsidR="0009489A" w:rsidRDefault="0009489A" w:rsidP="0009489A">
            <w:r>
              <w:t>findIndex</w:t>
            </w:r>
          </w:p>
        </w:tc>
        <w:tc>
          <w:tcPr>
            <w:tcW w:w="3559" w:type="dxa"/>
          </w:tcPr>
          <w:p w14:paraId="001698CB" w14:textId="6117C4C6" w:rsidR="0009489A" w:rsidRPr="003277F6"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w:t>
            </w:r>
            <w:r>
              <w:rPr>
                <w:rFonts w:ascii="Consolas" w:eastAsiaTheme="minorHAnsi" w:hAnsi="Consolas" w:cs="Consolas"/>
                <w:color w:val="0000FF"/>
                <w:sz w:val="16"/>
                <w:szCs w:val="16"/>
                <w:lang w:eastAsia="en-US"/>
              </w:rPr>
              <w:t>Index</w:t>
            </w:r>
            <w:r w:rsidRPr="003277F6">
              <w:rPr>
                <w:rFonts w:ascii="Consolas" w:eastAsiaTheme="minorHAnsi" w:hAnsi="Consolas" w:cs="Consolas"/>
                <w:color w:val="0000FF"/>
                <w:sz w:val="16"/>
                <w:szCs w:val="16"/>
                <w:lang w:eastAsia="en-US"/>
              </w:rPr>
              <w:t>(x=&gt; x%2 == 0)</w:t>
            </w:r>
          </w:p>
        </w:tc>
        <w:tc>
          <w:tcPr>
            <w:tcW w:w="1498" w:type="dxa"/>
          </w:tcPr>
          <w:p w14:paraId="7DF044A3" w14:textId="4DEDFE45"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05861775" w14:textId="77777777"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D1704" w:rsidRPr="00167511" w14:paraId="488A620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5F5F2FE" w14:textId="40066E8E" w:rsidR="000D1704" w:rsidRDefault="000D1704" w:rsidP="000D1704">
            <w:r>
              <w:t>map</w:t>
            </w:r>
          </w:p>
        </w:tc>
        <w:tc>
          <w:tcPr>
            <w:tcW w:w="3559" w:type="dxa"/>
          </w:tcPr>
          <w:p w14:paraId="3777C01C" w14:textId="1A449A50" w:rsidR="000D1704" w:rsidRPr="003277F6" w:rsidRDefault="002A2DFF"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r w:rsidR="007746D1" w:rsidRPr="007746D1">
              <w:rPr>
                <w:rFonts w:ascii="Consolas" w:eastAsiaTheme="minorHAnsi" w:hAnsi="Consolas" w:cs="Consolas"/>
                <w:color w:val="0000FF"/>
                <w:sz w:val="16"/>
                <w:szCs w:val="16"/>
                <w:lang w:eastAsia="en-US"/>
              </w:rPr>
              <w:t>1,2].map(x=&gt;x*2</w:t>
            </w:r>
          </w:p>
        </w:tc>
        <w:tc>
          <w:tcPr>
            <w:tcW w:w="1498" w:type="dxa"/>
          </w:tcPr>
          <w:p w14:paraId="0811B0BE" w14:textId="3883F334" w:rsidR="000D1704" w:rsidRDefault="007746D1"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29B60FD7" w14:textId="77777777" w:rsidR="000D1704" w:rsidRDefault="000D1704" w:rsidP="000D1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5111" w:rsidRPr="00167511" w14:paraId="3C4AAB5D"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13ABF83" w14:textId="1BEADE28" w:rsidR="006D0816" w:rsidRDefault="006D0816" w:rsidP="00C25111">
            <w:r>
              <w:t>R</w:t>
            </w:r>
            <w:r w:rsidR="00C25111">
              <w:t>educe</w:t>
            </w:r>
          </w:p>
        </w:tc>
        <w:tc>
          <w:tcPr>
            <w:tcW w:w="3559" w:type="dxa"/>
          </w:tcPr>
          <w:p w14:paraId="35D1C3AE" w14:textId="03156B7E" w:rsidR="00C25111" w:rsidRPr="007746D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2A2DFF">
              <w:rPr>
                <w:rFonts w:ascii="Consolas" w:eastAsiaTheme="minorHAnsi" w:hAnsi="Consolas" w:cs="Consolas"/>
                <w:color w:val="0000FF"/>
                <w:sz w:val="16"/>
                <w:szCs w:val="16"/>
                <w:lang w:eastAsia="en-US"/>
              </w:rPr>
              <w:t>[1,2].reduce((</w:t>
            </w:r>
            <w:proofErr w:type="spellStart"/>
            <w:r w:rsidRPr="002A2DFF">
              <w:rPr>
                <w:rFonts w:ascii="Consolas" w:eastAsiaTheme="minorHAnsi" w:hAnsi="Consolas" w:cs="Consolas"/>
                <w:color w:val="0000FF"/>
                <w:sz w:val="16"/>
                <w:szCs w:val="16"/>
                <w:lang w:eastAsia="en-US"/>
              </w:rPr>
              <w:t>prev,curr</w:t>
            </w:r>
            <w:proofErr w:type="spellEnd"/>
            <w:r w:rsidRPr="002A2DFF">
              <w:rPr>
                <w:rFonts w:ascii="Consolas" w:eastAsiaTheme="minorHAnsi" w:hAnsi="Consolas" w:cs="Consolas"/>
                <w:color w:val="0000FF"/>
                <w:sz w:val="16"/>
                <w:szCs w:val="16"/>
                <w:lang w:eastAsia="en-US"/>
              </w:rPr>
              <w:t>)=&gt;curr+prev,0)</w:t>
            </w:r>
          </w:p>
        </w:tc>
        <w:tc>
          <w:tcPr>
            <w:tcW w:w="1498" w:type="dxa"/>
          </w:tcPr>
          <w:p w14:paraId="4B4CC1CD" w14:textId="080A9D63" w:rsidR="00C2511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5AB3BC46" w14:textId="77777777" w:rsidR="00C25111" w:rsidRDefault="00C25111" w:rsidP="00C251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F49DFFB" w14:textId="60227201" w:rsidR="00343BCF" w:rsidRDefault="00343BCF" w:rsidP="00343BCF">
      <w:bookmarkStart w:id="6" w:name="_Toc44265504"/>
    </w:p>
    <w:p w14:paraId="0381BC77" w14:textId="77777777" w:rsidR="005E11C2" w:rsidRDefault="005E11C2">
      <w:pPr>
        <w:rPr>
          <w:rFonts w:asciiTheme="majorHAnsi" w:eastAsiaTheme="majorEastAsia" w:hAnsiTheme="majorHAnsi" w:cstheme="majorBidi"/>
          <w:color w:val="31378B" w:themeColor="text2"/>
          <w:sz w:val="28"/>
          <w:szCs w:val="26"/>
        </w:rPr>
      </w:pPr>
      <w:r>
        <w:br w:type="page"/>
      </w:r>
    </w:p>
    <w:p w14:paraId="09F5F87B" w14:textId="550031C2" w:rsidR="00151127" w:rsidRDefault="00151127" w:rsidP="00151127">
      <w:pPr>
        <w:pStyle w:val="Heading3"/>
      </w:pPr>
      <w:r>
        <w:lastRenderedPageBreak/>
        <w:t>Spread</w:t>
      </w:r>
      <w:bookmarkEnd w:id="6"/>
    </w:p>
    <w:tbl>
      <w:tblPr>
        <w:tblStyle w:val="ColumnHeaderTableStyle"/>
        <w:tblW w:w="9067" w:type="dxa"/>
        <w:tblInd w:w="5" w:type="dxa"/>
        <w:tblLook w:val="04A0" w:firstRow="1" w:lastRow="0" w:firstColumn="1" w:lastColumn="0" w:noHBand="0" w:noVBand="1"/>
      </w:tblPr>
      <w:tblGrid>
        <w:gridCol w:w="1625"/>
        <w:gridCol w:w="7442"/>
      </w:tblGrid>
      <w:tr w:rsidR="00151127" w14:paraId="67E84313"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C4A313E" w14:textId="77777777" w:rsidR="00151127" w:rsidRDefault="00151127" w:rsidP="003D5740">
            <w:r>
              <w:t>Name</w:t>
            </w:r>
          </w:p>
        </w:tc>
        <w:tc>
          <w:tcPr>
            <w:tcW w:w="7442" w:type="dxa"/>
          </w:tcPr>
          <w:p w14:paraId="054FF7F6" w14:textId="77777777" w:rsidR="00151127" w:rsidRDefault="00151127" w:rsidP="003D5740">
            <w:pPr>
              <w:cnfStyle w:val="100000000000" w:firstRow="1" w:lastRow="0" w:firstColumn="0" w:lastColumn="0" w:oddVBand="0" w:evenVBand="0" w:oddHBand="0" w:evenHBand="0" w:firstRowFirstColumn="0" w:firstRowLastColumn="0" w:lastRowFirstColumn="0" w:lastRowLastColumn="0"/>
            </w:pPr>
            <w:r>
              <w:t>Code</w:t>
            </w:r>
          </w:p>
        </w:tc>
      </w:tr>
      <w:tr w:rsidR="00151127" w:rsidRPr="00F9542A" w14:paraId="1815E6E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4621E45" w14:textId="77777777" w:rsidR="00151127" w:rsidRDefault="00151127" w:rsidP="003D5740">
            <w:r>
              <w:t>Variable args</w:t>
            </w:r>
          </w:p>
        </w:tc>
        <w:tc>
          <w:tcPr>
            <w:tcW w:w="7442" w:type="dxa"/>
          </w:tcPr>
          <w:p w14:paraId="53302C4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7A1ECF18"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0AFBB3DF"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75303811"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5E3DE0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1C8DA0E"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3162111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A35AC0B" w14:textId="77777777" w:rsidR="00151127" w:rsidRPr="00F9542A" w:rsidRDefault="00151127" w:rsidP="003D5740">
            <w:pPr>
              <w:pStyle w:val="SourceCode"/>
              <w:cnfStyle w:val="000000000000" w:firstRow="0" w:lastRow="0" w:firstColumn="0" w:lastColumn="0" w:oddVBand="0" w:evenVBand="0" w:oddHBand="0" w:evenHBand="0" w:firstRowFirstColumn="0" w:firstRowLastColumn="0" w:lastRowFirstColumn="0" w:lastRowLastColumn="0"/>
            </w:pPr>
          </w:p>
        </w:tc>
      </w:tr>
      <w:tr w:rsidR="00151127" w:rsidRPr="00F9542A" w14:paraId="5F0F4A7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B491680" w14:textId="77777777" w:rsidR="00151127" w:rsidRDefault="00151127" w:rsidP="003D5740">
            <w:r>
              <w:t>Use elements of array as Func args</w:t>
            </w:r>
          </w:p>
        </w:tc>
        <w:tc>
          <w:tcPr>
            <w:tcW w:w="7442" w:type="dxa"/>
          </w:tcPr>
          <w:p w14:paraId="5DF0DE67"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var numbers = [10,20,30]</w:t>
            </w:r>
          </w:p>
          <w:p w14:paraId="7C90EE34" w14:textId="77777777" w:rsidR="00151127" w:rsidRPr="00764D33"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console.log(avg(...numbers));</w:t>
            </w:r>
          </w:p>
        </w:tc>
      </w:tr>
      <w:tr w:rsidR="00151127" w:rsidRPr="00F9542A" w14:paraId="0A82446B"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8A85739" w14:textId="77777777" w:rsidR="00151127" w:rsidRDefault="00151127" w:rsidP="003D5740">
            <w:r>
              <w:t>Use array to provide args</w:t>
            </w:r>
          </w:p>
        </w:tc>
        <w:tc>
          <w:tcPr>
            <w:tcW w:w="7442" w:type="dxa"/>
          </w:tcPr>
          <w:p w14:paraId="1D27150E" w14:textId="77777777" w:rsidR="00151127" w:rsidRPr="00DF0F55" w:rsidRDefault="00151127" w:rsidP="003D574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F0F55">
              <w:rPr>
                <w:sz w:val="16"/>
                <w:szCs w:val="16"/>
              </w:rPr>
              <w:t>var numbers = [10,20,30]</w:t>
            </w:r>
          </w:p>
          <w:p w14:paraId="7F5F6A69"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DF0F55">
              <w:rPr>
                <w:sz w:val="16"/>
                <w:szCs w:val="16"/>
              </w:rPr>
              <w:t>console.log(avg(</w:t>
            </w:r>
            <w:r w:rsidRPr="00CB220A">
              <w:rPr>
                <w:rStyle w:val="SourceCodeStrongChar"/>
              </w:rPr>
              <w:t>...numbers</w:t>
            </w:r>
            <w:r w:rsidRPr="00DF0F55">
              <w:rPr>
                <w:sz w:val="16"/>
                <w:szCs w:val="16"/>
              </w:rPr>
              <w:t>));</w:t>
            </w:r>
          </w:p>
        </w:tc>
      </w:tr>
    </w:tbl>
    <w:p w14:paraId="270CC9A4" w14:textId="77777777" w:rsidR="001829A7" w:rsidRDefault="001829A7">
      <w:pPr>
        <w:rPr>
          <w:rFonts w:asciiTheme="majorHAnsi" w:eastAsiaTheme="majorEastAsia" w:hAnsiTheme="majorHAnsi" w:cstheme="majorBidi"/>
          <w:color w:val="31378B" w:themeColor="text2"/>
          <w:sz w:val="28"/>
          <w:szCs w:val="26"/>
        </w:rPr>
      </w:pPr>
      <w:bookmarkStart w:id="7" w:name="_Toc44265505"/>
      <w:r>
        <w:br w:type="page"/>
      </w:r>
    </w:p>
    <w:p w14:paraId="4BA53955" w14:textId="58393E02" w:rsidR="00E8785C" w:rsidRDefault="00E8785C" w:rsidP="00E8785C">
      <w:pPr>
        <w:pStyle w:val="Heading3"/>
      </w:pPr>
      <w:r>
        <w:lastRenderedPageBreak/>
        <w:t>Iterators</w:t>
      </w:r>
      <w:bookmarkEnd w:id="7"/>
      <w:r>
        <w:tab/>
      </w:r>
    </w:p>
    <w:tbl>
      <w:tblPr>
        <w:tblStyle w:val="ColumnHeaderTableStyle"/>
        <w:tblW w:w="9067" w:type="dxa"/>
        <w:tblInd w:w="5" w:type="dxa"/>
        <w:tblLook w:val="04A0" w:firstRow="1" w:lastRow="0" w:firstColumn="1" w:lastColumn="0" w:noHBand="0" w:noVBand="1"/>
      </w:tblPr>
      <w:tblGrid>
        <w:gridCol w:w="1625"/>
        <w:gridCol w:w="7442"/>
      </w:tblGrid>
      <w:tr w:rsidR="00E8785C" w14:paraId="39518D85"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1C95492C" w14:textId="77777777" w:rsidR="00E8785C" w:rsidRDefault="00E8785C" w:rsidP="003D5740">
            <w:r>
              <w:t>Name</w:t>
            </w:r>
          </w:p>
        </w:tc>
        <w:tc>
          <w:tcPr>
            <w:tcW w:w="7442" w:type="dxa"/>
          </w:tcPr>
          <w:p w14:paraId="2624E7EA" w14:textId="77777777" w:rsidR="00E8785C" w:rsidRDefault="00E8785C" w:rsidP="003D5740">
            <w:pPr>
              <w:cnfStyle w:val="100000000000" w:firstRow="1" w:lastRow="0" w:firstColumn="0" w:lastColumn="0" w:oddVBand="0" w:evenVBand="0" w:oddHBand="0" w:evenHBand="0" w:firstRowFirstColumn="0" w:firstRowLastColumn="0" w:lastRowFirstColumn="0" w:lastRowLastColumn="0"/>
            </w:pPr>
            <w:r>
              <w:t>Code</w:t>
            </w:r>
          </w:p>
        </w:tc>
      </w:tr>
      <w:tr w:rsidR="00E8785C" w:rsidRPr="00167511" w14:paraId="187CEB2C"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8AF0B46" w14:textId="512543B8" w:rsidR="00E8785C" w:rsidRDefault="00F9542A" w:rsidP="003D5740">
            <w:r>
              <w:t>Create</w:t>
            </w:r>
          </w:p>
        </w:tc>
        <w:tc>
          <w:tcPr>
            <w:tcW w:w="7442" w:type="dxa"/>
          </w:tcPr>
          <w:p w14:paraId="1CB7D92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413821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0B729808"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463F1F0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7E97461B"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0C697AD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459A357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4802DCC5"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30DC3BAC"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0BEA019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3E503BBF" w14:textId="2B4CAC7E"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E8785C" w:rsidRPr="00167511" w14:paraId="0FE2796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B56AF69" w14:textId="5B3D9C48" w:rsidR="00E8785C" w:rsidRDefault="00F9542A" w:rsidP="003D5740">
            <w:r>
              <w:t>Consume (</w:t>
            </w:r>
            <w:proofErr w:type="spellStart"/>
            <w:r>
              <w:t>i</w:t>
            </w:r>
            <w:proofErr w:type="spellEnd"/>
            <w:r>
              <w:t>)</w:t>
            </w:r>
          </w:p>
        </w:tc>
        <w:tc>
          <w:tcPr>
            <w:tcW w:w="7442" w:type="dxa"/>
          </w:tcPr>
          <w:p w14:paraId="1793FA02" w14:textId="6F897074" w:rsidR="00E8785C"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F9542A">
              <w:t>console.log(...iterable);</w:t>
            </w:r>
          </w:p>
        </w:tc>
      </w:tr>
      <w:tr w:rsidR="00F9542A" w:rsidRPr="00167511" w14:paraId="7555E3D5"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5F659266" w14:textId="690CAC97" w:rsidR="00F9542A" w:rsidRDefault="00F9542A" w:rsidP="003D5740">
            <w:r>
              <w:t>Consume (</w:t>
            </w:r>
            <w:proofErr w:type="spellStart"/>
            <w:r>
              <w:t>i</w:t>
            </w:r>
            <w:proofErr w:type="spellEnd"/>
            <w:r>
              <w:t>)</w:t>
            </w:r>
          </w:p>
        </w:tc>
        <w:tc>
          <w:tcPr>
            <w:tcW w:w="7442" w:type="dxa"/>
          </w:tcPr>
          <w:p w14:paraId="2BC8D80C"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56AE3C8D" w14:textId="53151B46" w:rsidR="00F9542A"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r w:rsidR="00F9542A" w:rsidRPr="00167511" w14:paraId="3D7B34DE"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DEFED8B" w14:textId="2F42F6F3" w:rsidR="00F9542A" w:rsidRDefault="00F9542A" w:rsidP="003D5740">
            <w:r>
              <w:t>Yield*</w:t>
            </w:r>
          </w:p>
        </w:tc>
        <w:tc>
          <w:tcPr>
            <w:tcW w:w="7442" w:type="dxa"/>
          </w:tcPr>
          <w:p w14:paraId="7AA12FD5"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let f = function*()</w:t>
            </w:r>
          </w:p>
          <w:p w14:paraId="14B4E901"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w:t>
            </w:r>
          </w:p>
          <w:p w14:paraId="7B5B911E"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 xml:space="preserve">    return yield* [1,2,3]</w:t>
            </w:r>
          </w:p>
          <w:p w14:paraId="2878CDC8"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tc>
      </w:tr>
    </w:tbl>
    <w:p w14:paraId="1F6953D6" w14:textId="761D2B9F" w:rsidR="00151127" w:rsidRDefault="00151127" w:rsidP="00151127">
      <w:r>
        <w:t xml:space="preserve">An iterable can be consumed by the spread operator. The following shows all three </w:t>
      </w:r>
      <w:proofErr w:type="gramStart"/>
      <w:r>
        <w:t>parts;</w:t>
      </w:r>
      <w:proofErr w:type="gramEnd"/>
      <w:r>
        <w:t xml:space="preserve"> iterator, iterable and </w:t>
      </w:r>
      <w:r w:rsidR="005661B2">
        <w:t>consumer.</w:t>
      </w:r>
    </w:p>
    <w:p w14:paraId="26C1E986" w14:textId="77777777" w:rsidR="00151127" w:rsidRPr="00DA7E72" w:rsidRDefault="00151127" w:rsidP="00151127">
      <w:pPr>
        <w:pStyle w:val="SourceCode"/>
      </w:pPr>
      <w:r w:rsidRPr="00DA7E72">
        <w:t>// Iterator</w:t>
      </w:r>
    </w:p>
    <w:p w14:paraId="782876AB" w14:textId="77777777" w:rsidR="00151127" w:rsidRPr="00DA7E72" w:rsidRDefault="00151127" w:rsidP="00151127">
      <w:pPr>
        <w:pStyle w:val="SourceCode"/>
      </w:pPr>
      <w:r w:rsidRPr="00DA7E72">
        <w:t>let Iterator = function(count) {</w:t>
      </w:r>
    </w:p>
    <w:p w14:paraId="435D78C7" w14:textId="77777777" w:rsidR="00151127" w:rsidRPr="00DA7E72" w:rsidRDefault="00151127" w:rsidP="00151127">
      <w:pPr>
        <w:pStyle w:val="SourceCode"/>
      </w:pPr>
      <w:r w:rsidRPr="00DA7E72">
        <w:t>    this.count = count;</w:t>
      </w:r>
    </w:p>
    <w:p w14:paraId="73EF5177" w14:textId="77777777" w:rsidR="00151127" w:rsidRPr="00DA7E72" w:rsidRDefault="00151127" w:rsidP="00151127">
      <w:pPr>
        <w:pStyle w:val="SourceCode"/>
      </w:pPr>
    </w:p>
    <w:p w14:paraId="3F154701" w14:textId="77777777" w:rsidR="00151127" w:rsidRPr="00DA7E72" w:rsidRDefault="00151127" w:rsidP="00151127">
      <w:pPr>
        <w:pStyle w:val="SourceCode"/>
      </w:pPr>
      <w:r w:rsidRPr="00DA7E72">
        <w:t>    this.next = function() {</w:t>
      </w:r>
    </w:p>
    <w:p w14:paraId="2E51C61C" w14:textId="77777777" w:rsidR="00151127" w:rsidRPr="00DA7E72" w:rsidRDefault="00151127" w:rsidP="00151127">
      <w:pPr>
        <w:pStyle w:val="SourceCode"/>
      </w:pPr>
      <w:r w:rsidRPr="00DA7E72">
        <w:t>        let res = (this.count &gt;=0) ? </w:t>
      </w:r>
    </w:p>
    <w:p w14:paraId="1229E45C" w14:textId="77777777" w:rsidR="00151127" w:rsidRPr="00DA7E72" w:rsidRDefault="00151127" w:rsidP="00151127">
      <w:pPr>
        <w:pStyle w:val="SourceCode"/>
      </w:pPr>
      <w:r w:rsidRPr="00DA7E72">
        <w:t>        {done:false,value:this.count} :</w:t>
      </w:r>
    </w:p>
    <w:p w14:paraId="6C2A5C22" w14:textId="77777777" w:rsidR="00151127" w:rsidRPr="00DA7E72" w:rsidRDefault="00151127" w:rsidP="00151127">
      <w:pPr>
        <w:pStyle w:val="SourceCode"/>
      </w:pPr>
      <w:r w:rsidRPr="00DA7E72">
        <w:t>        {done: true,value:undefined }</w:t>
      </w:r>
    </w:p>
    <w:p w14:paraId="301D85D4" w14:textId="77777777" w:rsidR="00151127" w:rsidRPr="00DA7E72" w:rsidRDefault="00151127" w:rsidP="00151127">
      <w:pPr>
        <w:pStyle w:val="SourceCode"/>
      </w:pPr>
      <w:r w:rsidRPr="00DA7E72">
        <w:t>    </w:t>
      </w:r>
    </w:p>
    <w:p w14:paraId="77A3EB0E" w14:textId="77777777" w:rsidR="00151127" w:rsidRPr="00DA7E72" w:rsidRDefault="00151127" w:rsidP="00151127">
      <w:pPr>
        <w:pStyle w:val="SourceCode"/>
      </w:pPr>
      <w:r w:rsidRPr="00DA7E72">
        <w:t>        this.count = this.count-1;</w:t>
      </w:r>
    </w:p>
    <w:p w14:paraId="667D7E81" w14:textId="77777777" w:rsidR="00151127" w:rsidRPr="00DA7E72" w:rsidRDefault="00151127" w:rsidP="00151127">
      <w:pPr>
        <w:pStyle w:val="SourceCode"/>
      </w:pPr>
      <w:r w:rsidRPr="00DA7E72">
        <w:t>        return res;</w:t>
      </w:r>
    </w:p>
    <w:p w14:paraId="776B15F8" w14:textId="77777777" w:rsidR="00151127" w:rsidRPr="00DA7E72" w:rsidRDefault="00151127" w:rsidP="00151127">
      <w:pPr>
        <w:pStyle w:val="SourceCode"/>
      </w:pPr>
      <w:r w:rsidRPr="00DA7E72">
        <w:t>    }</w:t>
      </w:r>
    </w:p>
    <w:p w14:paraId="6236B5A4" w14:textId="77777777" w:rsidR="00151127" w:rsidRPr="00DA7E72" w:rsidRDefault="00151127" w:rsidP="00151127">
      <w:pPr>
        <w:pStyle w:val="SourceCode"/>
      </w:pPr>
      <w:r w:rsidRPr="00DA7E72">
        <w:t>}</w:t>
      </w:r>
    </w:p>
    <w:p w14:paraId="67E339CE" w14:textId="77777777" w:rsidR="00151127" w:rsidRPr="00DA7E72" w:rsidRDefault="00151127" w:rsidP="00151127">
      <w:pPr>
        <w:pStyle w:val="SourceCode"/>
      </w:pPr>
    </w:p>
    <w:p w14:paraId="132D7CE3" w14:textId="77777777" w:rsidR="00151127" w:rsidRPr="00DA7E72" w:rsidRDefault="00151127" w:rsidP="00151127">
      <w:pPr>
        <w:pStyle w:val="SourceCode"/>
      </w:pPr>
      <w:r w:rsidRPr="00DA7E72">
        <w:t>// Iterable</w:t>
      </w:r>
    </w:p>
    <w:p w14:paraId="531CDD44" w14:textId="77777777" w:rsidR="00151127" w:rsidRPr="00DA7E72" w:rsidRDefault="00151127" w:rsidP="00151127">
      <w:pPr>
        <w:pStyle w:val="SourceCode"/>
      </w:pPr>
      <w:r w:rsidRPr="00DA7E72">
        <w:t>let Iterable = function(count) {</w:t>
      </w:r>
    </w:p>
    <w:p w14:paraId="15615A83" w14:textId="77777777" w:rsidR="00151127" w:rsidRPr="00DA7E72" w:rsidRDefault="00151127" w:rsidP="00151127">
      <w:pPr>
        <w:pStyle w:val="SourceCode"/>
      </w:pPr>
      <w:r w:rsidRPr="00DA7E72">
        <w:t>    this.count = count;</w:t>
      </w:r>
    </w:p>
    <w:p w14:paraId="52DA2124" w14:textId="77777777" w:rsidR="00151127" w:rsidRPr="00DA7E72" w:rsidRDefault="00151127" w:rsidP="00151127">
      <w:pPr>
        <w:pStyle w:val="SourceCode"/>
      </w:pPr>
    </w:p>
    <w:p w14:paraId="15363BD8" w14:textId="77777777" w:rsidR="00151127" w:rsidRPr="00DA7E72" w:rsidRDefault="00151127" w:rsidP="00151127">
      <w:pPr>
        <w:pStyle w:val="SourceCode"/>
      </w:pPr>
      <w:r w:rsidRPr="00DA7E72">
        <w:t>    this[Symbol.iterator] = function() {</w:t>
      </w:r>
    </w:p>
    <w:p w14:paraId="5CA2982C" w14:textId="77777777" w:rsidR="00151127" w:rsidRPr="00DA7E72" w:rsidRDefault="00151127" w:rsidP="00151127">
      <w:pPr>
        <w:pStyle w:val="SourceCode"/>
      </w:pPr>
      <w:r w:rsidRPr="00DA7E72">
        <w:t>        return new Iterator(this.count);</w:t>
      </w:r>
    </w:p>
    <w:p w14:paraId="64B4AD7E" w14:textId="77777777" w:rsidR="00151127" w:rsidRPr="00DA7E72" w:rsidRDefault="00151127" w:rsidP="00151127">
      <w:pPr>
        <w:pStyle w:val="SourceCode"/>
      </w:pPr>
      <w:r w:rsidRPr="00DA7E72">
        <w:t>    }</w:t>
      </w:r>
    </w:p>
    <w:p w14:paraId="0270AEFE" w14:textId="77777777" w:rsidR="00151127" w:rsidRPr="00DA7E72" w:rsidRDefault="00151127" w:rsidP="00151127">
      <w:pPr>
        <w:pStyle w:val="SourceCode"/>
      </w:pPr>
      <w:r w:rsidRPr="00DA7E72">
        <w:t>}</w:t>
      </w:r>
    </w:p>
    <w:p w14:paraId="37F5EF2F" w14:textId="77777777" w:rsidR="00151127" w:rsidRPr="00DA7E72" w:rsidRDefault="00151127" w:rsidP="00151127">
      <w:pPr>
        <w:pStyle w:val="SourceCode"/>
      </w:pPr>
    </w:p>
    <w:p w14:paraId="70E5BEA8" w14:textId="77777777" w:rsidR="00151127" w:rsidRPr="00DA7E72" w:rsidRDefault="00151127" w:rsidP="00151127">
      <w:pPr>
        <w:pStyle w:val="SourceCode"/>
      </w:pPr>
      <w:r w:rsidRPr="00DA7E72">
        <w:t>// Consumer of Iterable</w:t>
      </w:r>
    </w:p>
    <w:p w14:paraId="38D0290B" w14:textId="77777777" w:rsidR="00151127" w:rsidRDefault="00151127" w:rsidP="00151127">
      <w:pPr>
        <w:pStyle w:val="SourceCode"/>
      </w:pPr>
      <w:r w:rsidRPr="00DA7E72">
        <w:t>console.log(... new Iterable(2));</w:t>
      </w:r>
    </w:p>
    <w:p w14:paraId="65BFF02F" w14:textId="0F6E2134" w:rsidR="00DB5A3F" w:rsidRDefault="00DB5A3F" w:rsidP="00DB5A3F"/>
    <w:p w14:paraId="5D8D485E" w14:textId="77777777" w:rsidR="007146BA" w:rsidRDefault="007146BA">
      <w:pPr>
        <w:rPr>
          <w:rFonts w:asciiTheme="majorHAnsi" w:eastAsiaTheme="majorEastAsia" w:hAnsiTheme="majorHAnsi" w:cstheme="majorBidi"/>
          <w:color w:val="31378B" w:themeColor="text2"/>
          <w:sz w:val="28"/>
          <w:szCs w:val="26"/>
        </w:rPr>
      </w:pPr>
      <w:bookmarkStart w:id="8" w:name="_Toc44265506"/>
      <w:r>
        <w:lastRenderedPageBreak/>
        <w:br w:type="page"/>
      </w:r>
    </w:p>
    <w:p w14:paraId="4FB9B1CA" w14:textId="77777777" w:rsidR="001A1213" w:rsidRDefault="001A1213" w:rsidP="001A1213">
      <w:pPr>
        <w:pStyle w:val="Heading3"/>
      </w:pPr>
      <w:r>
        <w:lastRenderedPageBreak/>
        <w:t>Functions</w:t>
      </w:r>
    </w:p>
    <w:tbl>
      <w:tblPr>
        <w:tblStyle w:val="ColumnHeaderTableStyle"/>
        <w:tblW w:w="9067" w:type="dxa"/>
        <w:tblInd w:w="5" w:type="dxa"/>
        <w:tblLook w:val="04A0" w:firstRow="1" w:lastRow="0" w:firstColumn="1" w:lastColumn="0" w:noHBand="0" w:noVBand="1"/>
      </w:tblPr>
      <w:tblGrid>
        <w:gridCol w:w="1625"/>
        <w:gridCol w:w="7442"/>
      </w:tblGrid>
      <w:tr w:rsidR="001A1213" w14:paraId="456F31DB" w14:textId="77777777" w:rsidTr="00646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21E67A76" w14:textId="77777777" w:rsidR="001A1213" w:rsidRDefault="001A1213" w:rsidP="006469CC">
            <w:r>
              <w:t>Name</w:t>
            </w:r>
          </w:p>
        </w:tc>
        <w:tc>
          <w:tcPr>
            <w:tcW w:w="7442" w:type="dxa"/>
          </w:tcPr>
          <w:p w14:paraId="21F4BFCF" w14:textId="77777777" w:rsidR="001A1213" w:rsidRDefault="001A1213" w:rsidP="006469CC">
            <w:pPr>
              <w:cnfStyle w:val="100000000000" w:firstRow="1" w:lastRow="0" w:firstColumn="0" w:lastColumn="0" w:oddVBand="0" w:evenVBand="0" w:oddHBand="0" w:evenHBand="0" w:firstRowFirstColumn="0" w:firstRowLastColumn="0" w:lastRowFirstColumn="0" w:lastRowLastColumn="0"/>
            </w:pPr>
            <w:r>
              <w:t>Code</w:t>
            </w:r>
          </w:p>
        </w:tc>
      </w:tr>
      <w:tr w:rsidR="001A1213" w:rsidRPr="00F9542A" w14:paraId="3B91C59D"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55D8673D" w14:textId="77777777" w:rsidR="001A1213" w:rsidRDefault="001A1213" w:rsidP="006469CC">
            <w:r>
              <w:t>Declaration</w:t>
            </w:r>
          </w:p>
        </w:tc>
        <w:tc>
          <w:tcPr>
            <w:tcW w:w="7442" w:type="dxa"/>
          </w:tcPr>
          <w:p w14:paraId="69FD7057"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3ACBAA00"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3245872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305EFC7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470879D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B37C6D6"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15D3D863"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7B20FCDE" w14:textId="77777777" w:rsidR="001A1213" w:rsidRPr="00F9542A"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FFBD13A"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256E057" w14:textId="77777777" w:rsidR="001A1213" w:rsidRDefault="001A1213" w:rsidP="006469CC">
            <w:r>
              <w:t>Expression</w:t>
            </w:r>
          </w:p>
        </w:tc>
        <w:tc>
          <w:tcPr>
            <w:tcW w:w="7442" w:type="dxa"/>
          </w:tcPr>
          <w:p w14:paraId="39E94E4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sidRPr="00D30F24">
              <w:rPr>
                <w:lang w:val="sv-SE"/>
              </w:rPr>
              <w:t>var f =  function avg(</w:t>
            </w:r>
            <w:r w:rsidRPr="00D30F24">
              <w:rPr>
                <w:rStyle w:val="SourceCodeStrongChar"/>
                <w:b w:val="0"/>
                <w:lang w:val="sv-SE"/>
              </w:rPr>
              <w:t>...args</w:t>
            </w:r>
            <w:r w:rsidRPr="00D30F24">
              <w:rPr>
                <w:lang w:val="sv-SE"/>
              </w:rPr>
              <w:t>) {</w:t>
            </w:r>
          </w:p>
          <w:p w14:paraId="466E0B5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    </w:t>
            </w:r>
            <w:r w:rsidRPr="00C5031E">
              <w:t>var sum = 0;</w:t>
            </w:r>
          </w:p>
          <w:p w14:paraId="06B5A588"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019C0A3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A41394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133F02F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7362203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67BA1D3" w14:textId="77777777" w:rsidR="001A1213" w:rsidRPr="00764D3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421F16CB"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1A96730B" w14:textId="77777777" w:rsidR="001A1213" w:rsidRDefault="001A1213" w:rsidP="006469CC">
            <w:r>
              <w:t>Default param value</w:t>
            </w:r>
          </w:p>
        </w:tc>
        <w:tc>
          <w:tcPr>
            <w:tcW w:w="7442" w:type="dxa"/>
          </w:tcPr>
          <w:p w14:paraId="18C81FBA"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function add( x, y = 3.0 )</w:t>
            </w:r>
          </w:p>
          <w:p w14:paraId="5075D4EC"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w:t>
            </w:r>
          </w:p>
          <w:p w14:paraId="53763DF8"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 xml:space="preserve">  return x + y;</w:t>
            </w:r>
          </w:p>
          <w:p w14:paraId="7A3443E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w:t>
            </w:r>
          </w:p>
        </w:tc>
      </w:tr>
      <w:tr w:rsidR="001A1213" w:rsidRPr="00F9542A" w14:paraId="60099EBF"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3DBA4409" w14:textId="77777777" w:rsidR="001A1213" w:rsidRDefault="001A1213" w:rsidP="006469CC">
            <w:r>
              <w:t>Lambda no args</w:t>
            </w:r>
          </w:p>
        </w:tc>
        <w:tc>
          <w:tcPr>
            <w:tcW w:w="7442" w:type="dxa"/>
          </w:tcPr>
          <w:p w14:paraId="2DD0E264"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var f =  </w:t>
            </w:r>
            <w:r>
              <w:rPr>
                <w:lang w:val="sv-SE"/>
              </w:rPr>
              <w:t>() =&gt; 3.0</w:t>
            </w:r>
          </w:p>
          <w:p w14:paraId="4189D6FE"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15802D3"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C1BE25F" w14:textId="77777777" w:rsidR="001A1213" w:rsidRDefault="001A1213" w:rsidP="006469CC">
            <w:r>
              <w:t xml:space="preserve">Lambda 1 </w:t>
            </w:r>
            <w:proofErr w:type="spellStart"/>
            <w:r>
              <w:t>Arg</w:t>
            </w:r>
            <w:proofErr w:type="spellEnd"/>
          </w:p>
        </w:tc>
        <w:tc>
          <w:tcPr>
            <w:tcW w:w="7442" w:type="dxa"/>
          </w:tcPr>
          <w:p w14:paraId="04C84050"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f = x =&gt; x * x ;</w:t>
            </w:r>
          </w:p>
        </w:tc>
      </w:tr>
      <w:tr w:rsidR="001A1213" w:rsidRPr="00F9542A" w14:paraId="3F4B2FD9"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7871103F" w14:textId="77777777" w:rsidR="001A1213" w:rsidRDefault="001A1213" w:rsidP="006469CC">
            <w:r>
              <w:t>Lambda 2 Args</w:t>
            </w:r>
          </w:p>
        </w:tc>
        <w:tc>
          <w:tcPr>
            <w:tcW w:w="7442" w:type="dxa"/>
          </w:tcPr>
          <w:p w14:paraId="2489388D"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x = (x,y) =&gt; x + y;</w:t>
            </w:r>
          </w:p>
        </w:tc>
      </w:tr>
    </w:tbl>
    <w:p w14:paraId="77F52BD2" w14:textId="77777777" w:rsidR="001A1213" w:rsidRDefault="001A1213" w:rsidP="001A1213">
      <w:pPr>
        <w:pStyle w:val="Heading3"/>
      </w:pPr>
      <w:r>
        <w:t>For in</w:t>
      </w:r>
    </w:p>
    <w:p w14:paraId="139F1B9E" w14:textId="77777777" w:rsidR="001A1213" w:rsidRDefault="001A1213" w:rsidP="001A1213">
      <w:r>
        <w:t>Loop over elements in an array</w:t>
      </w:r>
    </w:p>
    <w:p w14:paraId="59F3277B" w14:textId="77777777" w:rsidR="001A1213" w:rsidRPr="00CB12D4" w:rsidRDefault="001A1213" w:rsidP="001A1213">
      <w:pPr>
        <w:pStyle w:val="SourceCode"/>
      </w:pPr>
      <w:r w:rsidRPr="00CB12D4">
        <w:t>let a = [1,2,3]</w:t>
      </w:r>
    </w:p>
    <w:p w14:paraId="603E8488" w14:textId="77777777" w:rsidR="001A1213" w:rsidRPr="00CB12D4" w:rsidRDefault="001A1213" w:rsidP="001A1213">
      <w:pPr>
        <w:pStyle w:val="SourceCode"/>
      </w:pPr>
      <w:r w:rsidRPr="00CB12D4">
        <w:t>for (const e of a ) { console.log(e);}</w:t>
      </w:r>
    </w:p>
    <w:p w14:paraId="33AD4C04" w14:textId="77777777" w:rsidR="001A1213" w:rsidRDefault="001A1213" w:rsidP="00606E8B"/>
    <w:p w14:paraId="24D7F1D4" w14:textId="77777777" w:rsidR="001A1213" w:rsidRDefault="001A1213">
      <w:pPr>
        <w:rPr>
          <w:rFonts w:asciiTheme="majorHAnsi" w:eastAsiaTheme="majorEastAsia" w:hAnsiTheme="majorHAnsi" w:cstheme="majorBidi"/>
          <w:color w:val="31378B" w:themeColor="text2"/>
          <w:sz w:val="28"/>
          <w:szCs w:val="26"/>
        </w:rPr>
      </w:pPr>
      <w:r>
        <w:br w:type="page"/>
      </w:r>
    </w:p>
    <w:p w14:paraId="3B7376B1" w14:textId="1A4A0614" w:rsidR="00AE719A" w:rsidRDefault="00AE719A" w:rsidP="00AA612F">
      <w:pPr>
        <w:pStyle w:val="Heading3"/>
      </w:pPr>
      <w:r>
        <w:lastRenderedPageBreak/>
        <w:t>Objects</w:t>
      </w:r>
      <w:bookmarkEnd w:id="8"/>
    </w:p>
    <w:tbl>
      <w:tblPr>
        <w:tblStyle w:val="ColumnHeaderTableStyle"/>
        <w:tblW w:w="9067" w:type="dxa"/>
        <w:tblInd w:w="5" w:type="dxa"/>
        <w:tblLook w:val="04A0" w:firstRow="1" w:lastRow="0" w:firstColumn="1" w:lastColumn="0" w:noHBand="0" w:noVBand="1"/>
      </w:tblPr>
      <w:tblGrid>
        <w:gridCol w:w="1625"/>
        <w:gridCol w:w="7442"/>
      </w:tblGrid>
      <w:tr w:rsidR="00F36EE7" w14:paraId="118DE4D9"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C72D8F7" w14:textId="77777777" w:rsidR="00F36EE7" w:rsidRDefault="00F36EE7" w:rsidP="003D5740">
            <w:r>
              <w:t>Name</w:t>
            </w:r>
          </w:p>
        </w:tc>
        <w:tc>
          <w:tcPr>
            <w:tcW w:w="7442" w:type="dxa"/>
          </w:tcPr>
          <w:p w14:paraId="5CFA8359" w14:textId="77777777" w:rsidR="00F36EE7" w:rsidRDefault="00F36EE7" w:rsidP="003D5740">
            <w:pPr>
              <w:cnfStyle w:val="100000000000" w:firstRow="1" w:lastRow="0" w:firstColumn="0" w:lastColumn="0" w:oddVBand="0" w:evenVBand="0" w:oddHBand="0" w:evenHBand="0" w:firstRowFirstColumn="0" w:firstRowLastColumn="0" w:lastRowFirstColumn="0" w:lastRowLastColumn="0"/>
            </w:pPr>
            <w:r>
              <w:t>Code</w:t>
            </w:r>
          </w:p>
        </w:tc>
      </w:tr>
      <w:tr w:rsidR="00F36EE7" w:rsidRPr="00F9542A" w14:paraId="00D8E69E"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B910172" w14:textId="2D0379C5" w:rsidR="00F36EE7" w:rsidRDefault="00F36EE7" w:rsidP="003D5740">
            <w:r>
              <w:t>Create Prototype</w:t>
            </w:r>
          </w:p>
        </w:tc>
        <w:tc>
          <w:tcPr>
            <w:tcW w:w="7442" w:type="dxa"/>
          </w:tcPr>
          <w:p w14:paraId="227F186E" w14:textId="31590F22" w:rsidR="00F36EE7" w:rsidRPr="00F9542A" w:rsidRDefault="00F36EE7" w:rsidP="003D5740">
            <w:pPr>
              <w:pStyle w:val="SourceCode"/>
              <w:cnfStyle w:val="000000000000" w:firstRow="0" w:lastRow="0" w:firstColumn="0" w:lastColumn="0" w:oddVBand="0" w:evenVBand="0" w:oddHBand="0" w:evenHBand="0" w:firstRowFirstColumn="0" w:firstRowLastColumn="0" w:lastRowFirstColumn="0" w:lastRowLastColumn="0"/>
            </w:pPr>
            <w:r w:rsidRPr="00F36EE7">
              <w:t>function Car() {}</w:t>
            </w:r>
          </w:p>
        </w:tc>
      </w:tr>
      <w:tr w:rsidR="00545236" w:rsidRPr="00F9542A" w14:paraId="4ED324B9"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6779905" w14:textId="1F66B9F8" w:rsidR="00545236" w:rsidRDefault="00545236" w:rsidP="003D5740">
            <w:r>
              <w:t>Add Prototype Method</w:t>
            </w:r>
          </w:p>
        </w:tc>
        <w:tc>
          <w:tcPr>
            <w:tcW w:w="7442" w:type="dxa"/>
          </w:tcPr>
          <w:p w14:paraId="6F5EEDE3" w14:textId="77777777" w:rsidR="00545236"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 xml:space="preserve">Car.prototype.drive = function() </w:t>
            </w:r>
          </w:p>
          <w:p w14:paraId="45364A74" w14:textId="27D918E0" w:rsidR="00545236" w:rsidRPr="00F36EE7"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{console.log("Broom!");}</w:t>
            </w:r>
          </w:p>
        </w:tc>
      </w:tr>
      <w:tr w:rsidR="006F292E" w:rsidRPr="00F9542A" w14:paraId="35F3140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A465573" w14:textId="0864F427" w:rsidR="006F292E" w:rsidRDefault="006F292E" w:rsidP="003D5740">
            <w:r>
              <w:t>Add Property</w:t>
            </w:r>
          </w:p>
        </w:tc>
        <w:tc>
          <w:tcPr>
            <w:tcW w:w="7442" w:type="dxa"/>
          </w:tcPr>
          <w:p w14:paraId="7DB6E73C"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Object.defineProperty(Car.prototype,"length", {</w:t>
            </w:r>
          </w:p>
          <w:p w14:paraId="6CD1EE64"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get: function() {return this._length;},</w:t>
            </w:r>
          </w:p>
          <w:p w14:paraId="4CB36D6F"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set: function(length) {this._length=length;}</w:t>
            </w:r>
          </w:p>
          <w:p w14:paraId="32ACC5A8" w14:textId="77777777" w:rsidR="006F292E"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w:t>
            </w:r>
          </w:p>
          <w:p w14:paraId="2748FBDD" w14:textId="3BB53B32"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p>
        </w:tc>
      </w:tr>
    </w:tbl>
    <w:p w14:paraId="35AC4F58" w14:textId="77777777" w:rsidR="00370F20" w:rsidRDefault="00370F20" w:rsidP="00370F20">
      <w:bookmarkStart w:id="9" w:name="_Toc44265529"/>
      <w:bookmarkStart w:id="10" w:name="_Toc44265507"/>
    </w:p>
    <w:p w14:paraId="1A3B6B8A" w14:textId="77777777" w:rsidR="00370F20" w:rsidRDefault="00370F20">
      <w:pPr>
        <w:rPr>
          <w:rFonts w:asciiTheme="majorHAnsi" w:eastAsiaTheme="majorEastAsia" w:hAnsiTheme="majorHAnsi" w:cstheme="majorBidi"/>
          <w:color w:val="31378B" w:themeColor="text2"/>
          <w:sz w:val="32"/>
          <w:szCs w:val="28"/>
        </w:rPr>
      </w:pPr>
      <w:r>
        <w:br w:type="page"/>
      </w:r>
    </w:p>
    <w:p w14:paraId="002C0191" w14:textId="2E6CAD27" w:rsidR="00370F20" w:rsidRDefault="00370F20" w:rsidP="00FD54FB">
      <w:pPr>
        <w:pStyle w:val="Heading3"/>
      </w:pPr>
      <w:bookmarkStart w:id="11" w:name="_JavaScript_and_the"/>
      <w:bookmarkEnd w:id="11"/>
      <w:r>
        <w:lastRenderedPageBreak/>
        <w:t>JavaScript and the DOM</w:t>
      </w:r>
      <w:bookmarkEnd w:id="9"/>
    </w:p>
    <w:p w14:paraId="3344BFB0" w14:textId="77777777" w:rsidR="00370F20" w:rsidRDefault="00370F20" w:rsidP="00370F20">
      <w:r>
        <w:t xml:space="preserve">The query selector methods take any valid CSS selector including pseudo selector. It is </w:t>
      </w:r>
      <w:proofErr w:type="gramStart"/>
      <w:r>
        <w:t>very powerful</w:t>
      </w:r>
      <w:proofErr w:type="gramEnd"/>
      <w:r>
        <w:t xml:space="preserve">. </w:t>
      </w:r>
    </w:p>
    <w:p w14:paraId="6F7A9CA0" w14:textId="77777777" w:rsidR="00370F20" w:rsidRPr="005D4B4A" w:rsidRDefault="00370F20" w:rsidP="00FD54FB">
      <w:pPr>
        <w:pStyle w:val="Heading4"/>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08498E18"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DD79E9C" w14:textId="77777777" w:rsidR="00370F20" w:rsidRDefault="00370F20" w:rsidP="006469CC">
            <w:r>
              <w:t>Function</w:t>
            </w:r>
          </w:p>
        </w:tc>
        <w:tc>
          <w:tcPr>
            <w:tcW w:w="4844" w:type="dxa"/>
          </w:tcPr>
          <w:p w14:paraId="63ECA382"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rsidRPr="00167511" w14:paraId="0C19B56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8DCD65C" w14:textId="77777777" w:rsidR="00370F20" w:rsidRPr="00583A2E" w:rsidRDefault="00370F20" w:rsidP="006469CC">
            <w:pPr>
              <w:pStyle w:val="SourceCode"/>
              <w:ind w:left="0"/>
            </w:pPr>
            <w:r w:rsidRPr="00583A2E">
              <w:t>element.querySelector(“h1”)</w:t>
            </w:r>
          </w:p>
        </w:tc>
        <w:tc>
          <w:tcPr>
            <w:tcW w:w="4844" w:type="dxa"/>
          </w:tcPr>
          <w:p w14:paraId="1B183E4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tag is “h1”</w:t>
            </w:r>
          </w:p>
        </w:tc>
      </w:tr>
      <w:tr w:rsidR="00370F20" w14:paraId="08D4CA1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151368A" w14:textId="77777777" w:rsidR="00370F20" w:rsidRDefault="00370F20" w:rsidP="006469CC">
            <w:pPr>
              <w:pStyle w:val="SourceCode"/>
              <w:ind w:left="0"/>
            </w:pPr>
            <w:r w:rsidRPr="00583A2E">
              <w:t>element.querySelector(“</w:t>
            </w:r>
            <w:r w:rsidRPr="005954EB">
              <w:t>#myId</w:t>
            </w:r>
            <w:r w:rsidRPr="00583A2E">
              <w:t>”)</w:t>
            </w:r>
          </w:p>
        </w:tc>
        <w:tc>
          <w:tcPr>
            <w:tcW w:w="4844" w:type="dxa"/>
          </w:tcPr>
          <w:p w14:paraId="33A62B38"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first descendent of this element whose id is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w:t>
            </w:r>
          </w:p>
        </w:tc>
      </w:tr>
      <w:tr w:rsidR="00370F20" w14:paraId="07DB61D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65926B9"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052F6FA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40126A73"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64443FB" w14:textId="77777777" w:rsidR="00370F20" w:rsidRPr="00583A2E" w:rsidRDefault="00370F20" w:rsidP="006469CC">
            <w:pPr>
              <w:pStyle w:val="SourceCode"/>
              <w:ind w:left="0"/>
            </w:pPr>
            <w:r w:rsidRPr="00583A2E">
              <w:t>element.querySelector</w:t>
            </w:r>
            <w:r>
              <w:t>All</w:t>
            </w:r>
            <w:r w:rsidRPr="00583A2E">
              <w:t>(“h1”)</w:t>
            </w:r>
          </w:p>
        </w:tc>
        <w:tc>
          <w:tcPr>
            <w:tcW w:w="4844" w:type="dxa"/>
          </w:tcPr>
          <w:p w14:paraId="03F0986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370F20" w14:paraId="04B68F6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8A93DF" w14:textId="77777777" w:rsidR="00370F20" w:rsidRPr="00583A2E" w:rsidRDefault="00370F20" w:rsidP="006469CC">
            <w:pPr>
              <w:pStyle w:val="SourceCode"/>
              <w:ind w:left="0"/>
            </w:pPr>
            <w:r w:rsidRPr="00583A2E">
              <w:t>element.querySelector(“</w:t>
            </w:r>
            <w:r w:rsidRPr="005954EB">
              <w:t>#myId</w:t>
            </w:r>
            <w:r w:rsidRPr="00583A2E">
              <w:t>”)</w:t>
            </w:r>
          </w:p>
        </w:tc>
        <w:tc>
          <w:tcPr>
            <w:tcW w:w="4844" w:type="dxa"/>
          </w:tcPr>
          <w:p w14:paraId="6857A08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 or an empty list if no element has such an Id.</w:t>
            </w:r>
          </w:p>
        </w:tc>
      </w:tr>
      <w:tr w:rsidR="00370F20" w14:paraId="056D48F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AA7F78C"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48D0983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07EA8CE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C94AEF4" w14:textId="77777777" w:rsidR="00370F20" w:rsidRPr="00583A2E" w:rsidRDefault="00370F20" w:rsidP="006469CC">
            <w:pPr>
              <w:pStyle w:val="SourceCode"/>
              <w:ind w:left="0"/>
            </w:pPr>
          </w:p>
        </w:tc>
        <w:tc>
          <w:tcPr>
            <w:tcW w:w="4844" w:type="dxa"/>
          </w:tcPr>
          <w:p w14:paraId="7F08993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C2C3D21" w14:textId="77777777" w:rsidR="00370F20" w:rsidRDefault="00370F20" w:rsidP="00370F20">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method. If we use the </w:t>
      </w:r>
      <w:r w:rsidRPr="005735B1">
        <w:rPr>
          <w:rStyle w:val="SourceCodeChar"/>
        </w:rPr>
        <w:t>getElementsByTagName</w:t>
      </w:r>
      <w:r>
        <w:rPr>
          <w:rFonts w:eastAsiaTheme="majorEastAsia"/>
        </w:rPr>
        <w:t xml:space="preserve"> or </w:t>
      </w:r>
      <w:r w:rsidRPr="005735B1">
        <w:rPr>
          <w:rStyle w:val="SourceCodeChar"/>
        </w:rPr>
        <w:t>getElementsByClassName</w:t>
      </w:r>
      <w:r>
        <w:rPr>
          <w:rFonts w:eastAsiaTheme="majorEastAsia"/>
        </w:rPr>
        <w:t xml:space="preserve"> these return live lists. If add or remove elements to the DOM they will be reflected in these lists. </w:t>
      </w:r>
    </w:p>
    <w:p w14:paraId="5831F234" w14:textId="77777777" w:rsidR="00370F20" w:rsidRDefault="00370F20" w:rsidP="00370F20">
      <w:pPr>
        <w:rPr>
          <w:rFonts w:eastAsiaTheme="majorEastAsia"/>
        </w:rPr>
      </w:pPr>
      <w:r>
        <w:rPr>
          <w:rFonts w:eastAsiaTheme="majorEastAsia"/>
        </w:rPr>
        <w:br w:type="page"/>
      </w:r>
    </w:p>
    <w:p w14:paraId="0F259F38" w14:textId="77777777" w:rsidR="00370F20" w:rsidRDefault="00370F20" w:rsidP="00FD54FB">
      <w:pPr>
        <w:pStyle w:val="Heading4"/>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72109DD"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159D128" w14:textId="77777777" w:rsidR="00370F20" w:rsidRDefault="00370F20" w:rsidP="006469CC">
            <w:r>
              <w:t>Function</w:t>
            </w:r>
          </w:p>
        </w:tc>
        <w:tc>
          <w:tcPr>
            <w:tcW w:w="4844" w:type="dxa"/>
          </w:tcPr>
          <w:p w14:paraId="5DB9ACA4"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B720A7E"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84278C" w14:textId="77777777" w:rsidR="00370F20" w:rsidRPr="00583A2E" w:rsidRDefault="00370F20" w:rsidP="006469CC">
            <w:pPr>
              <w:pStyle w:val="SourceCode"/>
              <w:ind w:left="0"/>
            </w:pPr>
            <w:r w:rsidRPr="00583A2E">
              <w:t>element.</w:t>
            </w:r>
            <w:r>
              <w:t>children</w:t>
            </w:r>
          </w:p>
        </w:tc>
        <w:tc>
          <w:tcPr>
            <w:tcW w:w="4844" w:type="dxa"/>
          </w:tcPr>
          <w:p w14:paraId="2DEDEB8B"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370F20" w14:paraId="0260C69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10932D5" w14:textId="77777777" w:rsidR="00370F20" w:rsidRDefault="00370F20" w:rsidP="006469CC">
            <w:pPr>
              <w:pStyle w:val="SourceCode"/>
              <w:ind w:left="0"/>
            </w:pPr>
            <w:r>
              <w:t>element.childNodes</w:t>
            </w:r>
          </w:p>
        </w:tc>
        <w:tc>
          <w:tcPr>
            <w:tcW w:w="4844" w:type="dxa"/>
          </w:tcPr>
          <w:p w14:paraId="58EFCB8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370F20" w14:paraId="1D7B100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AEDF5A" w14:textId="77777777" w:rsidR="00370F20" w:rsidRPr="00583A2E" w:rsidRDefault="00370F20" w:rsidP="006469CC">
            <w:pPr>
              <w:pStyle w:val="SourceCode"/>
              <w:ind w:left="0"/>
            </w:pPr>
            <w:r>
              <w:t>element.firstChild</w:t>
            </w:r>
          </w:p>
        </w:tc>
        <w:tc>
          <w:tcPr>
            <w:tcW w:w="4844" w:type="dxa"/>
          </w:tcPr>
          <w:p w14:paraId="30BB536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370F20" w14:paraId="6CEDB88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5238BB5" w14:textId="77777777" w:rsidR="00370F20" w:rsidRDefault="00370F20" w:rsidP="006469CC">
            <w:pPr>
              <w:pStyle w:val="SourceCode"/>
              <w:ind w:left="0"/>
            </w:pPr>
            <w:r>
              <w:t>element.firstElementChild</w:t>
            </w:r>
          </w:p>
        </w:tc>
        <w:tc>
          <w:tcPr>
            <w:tcW w:w="4844" w:type="dxa"/>
          </w:tcPr>
          <w:p w14:paraId="0FB34F1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70F20" w14:paraId="6E4FB85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6CD4CCA" w14:textId="77777777" w:rsidR="00370F20" w:rsidRDefault="00370F20" w:rsidP="006469CC">
            <w:pPr>
              <w:pStyle w:val="SourceCode"/>
              <w:ind w:left="0"/>
            </w:pPr>
            <w:r>
              <w:t>Element.parentElement</w:t>
            </w:r>
          </w:p>
        </w:tc>
        <w:tc>
          <w:tcPr>
            <w:tcW w:w="4844" w:type="dxa"/>
          </w:tcPr>
          <w:p w14:paraId="3D07C65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370F20" w14:paraId="43E6A9CA"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5EB952" w14:textId="77777777" w:rsidR="00370F20" w:rsidRDefault="00370F20" w:rsidP="006469CC">
            <w:pPr>
              <w:pStyle w:val="SourceCode"/>
              <w:ind w:left="0"/>
            </w:pPr>
            <w:r>
              <w:t>Element.nextSibling</w:t>
            </w:r>
          </w:p>
        </w:tc>
        <w:tc>
          <w:tcPr>
            <w:tcW w:w="4844" w:type="dxa"/>
          </w:tcPr>
          <w:p w14:paraId="63F833C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370F20" w14:paraId="693F8798"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0C7E15" w14:textId="77777777" w:rsidR="00370F20" w:rsidRDefault="00370F20" w:rsidP="006469CC">
            <w:pPr>
              <w:pStyle w:val="SourceCode"/>
              <w:ind w:left="0"/>
            </w:pPr>
            <w:r>
              <w:t>Element.nextElementSibling</w:t>
            </w:r>
          </w:p>
        </w:tc>
        <w:tc>
          <w:tcPr>
            <w:tcW w:w="4844" w:type="dxa"/>
          </w:tcPr>
          <w:p w14:paraId="114D9AF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70F20" w14:paraId="4679C7E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541BF17" w14:textId="77777777" w:rsidR="00370F20" w:rsidRDefault="00370F20" w:rsidP="006469CC">
            <w:pPr>
              <w:pStyle w:val="SourceCode"/>
              <w:ind w:left="0"/>
            </w:pPr>
            <w:r>
              <w:t>Element.previousSibling</w:t>
            </w:r>
          </w:p>
        </w:tc>
        <w:tc>
          <w:tcPr>
            <w:tcW w:w="4844" w:type="dxa"/>
          </w:tcPr>
          <w:p w14:paraId="064CAC4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370F20" w14:paraId="4C2BA52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8F5E365" w14:textId="77777777" w:rsidR="00370F20" w:rsidRDefault="00370F20" w:rsidP="006469CC">
            <w:pPr>
              <w:pStyle w:val="SourceCode"/>
              <w:ind w:left="0"/>
            </w:pPr>
            <w:r>
              <w:t>Element.previousElementSibling</w:t>
            </w:r>
          </w:p>
        </w:tc>
        <w:tc>
          <w:tcPr>
            <w:tcW w:w="4844" w:type="dxa"/>
          </w:tcPr>
          <w:p w14:paraId="1C217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16AACF1" w14:textId="77777777" w:rsidR="00370F20" w:rsidRDefault="00370F20" w:rsidP="00370F20"/>
    <w:p w14:paraId="34797E1B" w14:textId="77777777" w:rsidR="00370F20" w:rsidRDefault="00370F20" w:rsidP="00370F20">
      <w:pPr>
        <w:rPr>
          <w:rFonts w:asciiTheme="majorHAnsi" w:eastAsiaTheme="majorEastAsia" w:hAnsiTheme="majorHAnsi" w:cstheme="majorBidi"/>
          <w:color w:val="31378B" w:themeColor="text2"/>
          <w:sz w:val="28"/>
          <w:szCs w:val="26"/>
        </w:rPr>
      </w:pPr>
      <w:r>
        <w:br w:type="page"/>
      </w:r>
    </w:p>
    <w:p w14:paraId="33E7A282" w14:textId="77777777" w:rsidR="00370F20" w:rsidRDefault="00370F20" w:rsidP="00FD54FB">
      <w:pPr>
        <w:pStyle w:val="Heading4"/>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370F20" w14:paraId="07410D1C" w14:textId="77777777" w:rsidTr="006469CC">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5220C1" w14:textId="77777777" w:rsidR="00370F20" w:rsidRDefault="00370F20" w:rsidP="006469CC">
            <w:r>
              <w:t>Function</w:t>
            </w:r>
          </w:p>
        </w:tc>
        <w:tc>
          <w:tcPr>
            <w:tcW w:w="2203" w:type="dxa"/>
          </w:tcPr>
          <w:p w14:paraId="61BF698C"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4644189D"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A09834" w14:textId="77777777" w:rsidR="00370F20" w:rsidRPr="00583A2E" w:rsidRDefault="00370F20" w:rsidP="006469CC">
            <w:pPr>
              <w:pStyle w:val="SourceCode"/>
              <w:ind w:left="0"/>
            </w:pPr>
            <w:r w:rsidRPr="00583A2E">
              <w:t>element.</w:t>
            </w:r>
            <w:r>
              <w:t>textContent = “Hello”</w:t>
            </w:r>
          </w:p>
        </w:tc>
        <w:tc>
          <w:tcPr>
            <w:tcW w:w="2203" w:type="dxa"/>
          </w:tcPr>
          <w:p w14:paraId="5CFBE31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content of a node</w:t>
            </w:r>
          </w:p>
        </w:tc>
      </w:tr>
      <w:tr w:rsidR="00370F20" w14:paraId="100A42B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D711368" w14:textId="77777777" w:rsidR="00370F20" w:rsidRDefault="00370F20" w:rsidP="006469CC">
            <w:pPr>
              <w:pStyle w:val="SourceCode"/>
              <w:ind w:left="0"/>
            </w:pPr>
            <w:r w:rsidRPr="00583A2E">
              <w:t>element.</w:t>
            </w:r>
            <w:r>
              <w:t>className = “class1 class2”</w:t>
            </w:r>
          </w:p>
        </w:tc>
        <w:tc>
          <w:tcPr>
            <w:tcW w:w="2203" w:type="dxa"/>
          </w:tcPr>
          <w:p w14:paraId="3602447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370F20" w14:paraId="706B685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4AED92C" w14:textId="77777777" w:rsidR="00370F20" w:rsidRPr="00583A2E" w:rsidRDefault="00370F20" w:rsidP="006469CC">
            <w:pPr>
              <w:pStyle w:val="SourceCode"/>
              <w:ind w:left="0"/>
            </w:pPr>
            <w:r w:rsidRPr="00583A2E">
              <w:t>element.</w:t>
            </w:r>
            <w:r>
              <w:t>style.backgroundColor = “red”</w:t>
            </w:r>
          </w:p>
        </w:tc>
        <w:tc>
          <w:tcPr>
            <w:tcW w:w="2203" w:type="dxa"/>
          </w:tcPr>
          <w:p w14:paraId="72CE53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476CCC3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38F6AA9" w14:textId="77777777" w:rsidR="00370F20" w:rsidRPr="00583A2E" w:rsidRDefault="00370F20" w:rsidP="006469CC">
            <w:pPr>
              <w:pStyle w:val="SourceCode"/>
              <w:ind w:left="0"/>
            </w:pPr>
            <w:r>
              <w:t>Element.innerHtml = “&lt;h1&gt;Different&lt;h1&gt;”</w:t>
            </w:r>
          </w:p>
        </w:tc>
        <w:tc>
          <w:tcPr>
            <w:tcW w:w="2203" w:type="dxa"/>
          </w:tcPr>
          <w:p w14:paraId="0FFBBC2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370F20" w14:paraId="09E03627"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3E3942E" w14:textId="77777777" w:rsidR="00370F20" w:rsidRDefault="00370F20" w:rsidP="006469CC">
            <w:pPr>
              <w:pStyle w:val="SourceCode"/>
              <w:ind w:left="0"/>
            </w:pPr>
            <w:r>
              <w:t>Element.insertAdjacentHtml(‘beforeend’,’&lt;h1&gt;Mode&lt;/h1&gt;’</w:t>
            </w:r>
          </w:p>
        </w:tc>
        <w:tc>
          <w:tcPr>
            <w:tcW w:w="2203" w:type="dxa"/>
          </w:tcPr>
          <w:p w14:paraId="3CB86AA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after its last child</w:t>
            </w:r>
          </w:p>
        </w:tc>
      </w:tr>
      <w:tr w:rsidR="00370F20" w14:paraId="7D31402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8A3375" w14:textId="77777777" w:rsidR="00370F20" w:rsidRDefault="00370F20" w:rsidP="006469CC">
            <w:pPr>
              <w:pStyle w:val="SourceCode"/>
              <w:ind w:left="0"/>
            </w:pPr>
            <w:r>
              <w:t>Element.insertAdjacentHtml(‘afterbegin,’&lt;h1&gt;Mode&lt;/h1&gt;’</w:t>
            </w:r>
          </w:p>
        </w:tc>
        <w:tc>
          <w:tcPr>
            <w:tcW w:w="2203" w:type="dxa"/>
          </w:tcPr>
          <w:p w14:paraId="45E4F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370F20" w14:paraId="1BA03BB5"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77DE41" w14:textId="77777777" w:rsidR="00370F20" w:rsidRDefault="00370F20" w:rsidP="006469CC">
            <w:pPr>
              <w:pStyle w:val="SourceCode"/>
              <w:ind w:left="0"/>
            </w:pPr>
            <w:r>
              <w:t>Element.insertAdjacentHtml(‘beforebegin,’&lt;h1&gt;Mode&lt;/h1&gt;’</w:t>
            </w:r>
          </w:p>
        </w:tc>
        <w:tc>
          <w:tcPr>
            <w:tcW w:w="2203" w:type="dxa"/>
          </w:tcPr>
          <w:p w14:paraId="429650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370F20" w14:paraId="590D84D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D1F54F6" w14:textId="77777777" w:rsidR="00370F20" w:rsidRDefault="00370F20" w:rsidP="006469CC">
            <w:pPr>
              <w:pStyle w:val="SourceCode"/>
              <w:ind w:left="0"/>
            </w:pPr>
            <w:r>
              <w:t>Element.insertAdjacentHtml(‘afterend,’&lt;h1&gt;Mode&lt;/h1&gt;’</w:t>
            </w:r>
          </w:p>
        </w:tc>
        <w:tc>
          <w:tcPr>
            <w:tcW w:w="2323" w:type="dxa"/>
            <w:gridSpan w:val="2"/>
          </w:tcPr>
          <w:p w14:paraId="660B42C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370F20" w14:paraId="0AE6F05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6AEF171" w14:textId="77777777" w:rsidR="00370F20" w:rsidRDefault="00370F20" w:rsidP="006469CC">
            <w:pPr>
              <w:pStyle w:val="SourceCode"/>
              <w:ind w:left="0"/>
            </w:pPr>
            <w:r>
              <w:t>Document.createElement</w:t>
            </w:r>
          </w:p>
        </w:tc>
        <w:tc>
          <w:tcPr>
            <w:tcW w:w="2203" w:type="dxa"/>
          </w:tcPr>
          <w:p w14:paraId="3071701E"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370F20" w14:paraId="681CED3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9DF67E" w14:textId="77777777" w:rsidR="00370F20" w:rsidRDefault="00370F20" w:rsidP="006469CC">
            <w:pPr>
              <w:pStyle w:val="SourceCode"/>
              <w:ind w:left="0"/>
            </w:pPr>
            <w:r>
              <w:t>Element.appendChild(element)</w:t>
            </w:r>
          </w:p>
        </w:tc>
        <w:tc>
          <w:tcPr>
            <w:tcW w:w="2203" w:type="dxa"/>
          </w:tcPr>
          <w:p w14:paraId="3F0619E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370F20" w14:paraId="5D40C05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8C439B5" w14:textId="77777777" w:rsidR="00370F20" w:rsidRDefault="00370F20" w:rsidP="006469CC">
            <w:pPr>
              <w:pStyle w:val="SourceCode"/>
              <w:ind w:left="0"/>
            </w:pPr>
            <w:r>
              <w:lastRenderedPageBreak/>
              <w:t>Element.append</w:t>
            </w:r>
          </w:p>
        </w:tc>
        <w:tc>
          <w:tcPr>
            <w:tcW w:w="2203" w:type="dxa"/>
          </w:tcPr>
          <w:p w14:paraId="5AE6A47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More flexible than </w:t>
            </w:r>
            <w:proofErr w:type="spellStart"/>
            <w:r>
              <w:rPr>
                <w:rFonts w:ascii="Times New Roman" w:eastAsia="Times New Roman" w:hAnsi="Times New Roman" w:cs="Times New Roman"/>
                <w:i/>
              </w:rPr>
              <w:t>appendChild</w:t>
            </w:r>
            <w:proofErr w:type="spellEnd"/>
            <w:r>
              <w:rPr>
                <w:rFonts w:ascii="Times New Roman" w:eastAsia="Times New Roman" w:hAnsi="Times New Roman" w:cs="Times New Roman"/>
                <w:i/>
              </w:rPr>
              <w:t xml:space="preserve"> but not supported by IE</w:t>
            </w:r>
          </w:p>
        </w:tc>
      </w:tr>
      <w:tr w:rsidR="00370F20" w14:paraId="07166DF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82002FB" w14:textId="77777777" w:rsidR="00370F20" w:rsidRDefault="00370F20" w:rsidP="006469CC">
            <w:pPr>
              <w:pStyle w:val="SourceCode"/>
              <w:ind w:left="0"/>
            </w:pPr>
            <w:r>
              <w:t>Element.prependChild(element)</w:t>
            </w:r>
          </w:p>
        </w:tc>
        <w:tc>
          <w:tcPr>
            <w:tcW w:w="2203" w:type="dxa"/>
          </w:tcPr>
          <w:p w14:paraId="1F1F193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 Not supported by EI</w:t>
            </w:r>
          </w:p>
        </w:tc>
      </w:tr>
      <w:tr w:rsidR="00370F20" w14:paraId="0D793743"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285EF5C" w14:textId="77777777" w:rsidR="00370F20" w:rsidRDefault="00370F20" w:rsidP="006469CC">
            <w:pPr>
              <w:pStyle w:val="SourceCode"/>
              <w:ind w:left="0"/>
            </w:pPr>
            <w:r>
              <w:t>Element.cloneNode</w:t>
            </w:r>
          </w:p>
        </w:tc>
        <w:tc>
          <w:tcPr>
            <w:tcW w:w="2203" w:type="dxa"/>
          </w:tcPr>
          <w:p w14:paraId="673C403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370F20" w14:paraId="01983BF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E49BA50" w14:textId="77777777" w:rsidR="00370F20" w:rsidRDefault="00370F20" w:rsidP="006469CC">
            <w:pPr>
              <w:pStyle w:val="SourceCode"/>
              <w:ind w:left="0"/>
            </w:pPr>
            <w:r>
              <w:t xml:space="preserve">List.remove </w:t>
            </w:r>
          </w:p>
        </w:tc>
        <w:tc>
          <w:tcPr>
            <w:tcW w:w="2203" w:type="dxa"/>
          </w:tcPr>
          <w:p w14:paraId="6D7D790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4840238E" w14:textId="77777777" w:rsidR="00370F20" w:rsidRDefault="00370F20" w:rsidP="00370F20">
      <w:pPr>
        <w:rPr>
          <w:rFonts w:eastAsiaTheme="majorEastAsia"/>
        </w:rPr>
      </w:pPr>
      <w:r>
        <w:rPr>
          <w:rFonts w:eastAsiaTheme="majorEastAsia"/>
        </w:rPr>
        <w:t xml:space="preserve">If we want to add </w:t>
      </w:r>
      <w:proofErr w:type="spellStart"/>
      <w:proofErr w:type="gramStart"/>
      <w:r>
        <w:rPr>
          <w:rFonts w:eastAsiaTheme="majorEastAsia"/>
        </w:rPr>
        <w:t>a</w:t>
      </w:r>
      <w:proofErr w:type="spellEnd"/>
      <w:proofErr w:type="gramEnd"/>
      <w:r>
        <w:rPr>
          <w:rFonts w:eastAsiaTheme="majorEastAsia"/>
        </w:rPr>
        <w:t xml:space="preserve"> existing element somewhere else in the DOM it will be moved and not cloned. </w:t>
      </w:r>
    </w:p>
    <w:p w14:paraId="5FA0CF5C" w14:textId="77777777" w:rsidR="00370F20" w:rsidRPr="00431668" w:rsidRDefault="00370F20" w:rsidP="00370F20"/>
    <w:p w14:paraId="373FDA62" w14:textId="77777777" w:rsidR="00370F20" w:rsidRDefault="00370F20" w:rsidP="00FD54FB">
      <w:pPr>
        <w:pStyle w:val="Heading4"/>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C6EFE10"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A9B2E7" w14:textId="77777777" w:rsidR="00370F20" w:rsidRDefault="00370F20" w:rsidP="006469CC">
            <w:r>
              <w:t>Function</w:t>
            </w:r>
          </w:p>
        </w:tc>
        <w:tc>
          <w:tcPr>
            <w:tcW w:w="4844" w:type="dxa"/>
          </w:tcPr>
          <w:p w14:paraId="3440FE78"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569AD4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1575B2" w14:textId="77777777" w:rsidR="00370F20" w:rsidRPr="00583A2E" w:rsidRDefault="00370F20" w:rsidP="006469CC">
            <w:pPr>
              <w:pStyle w:val="SourceCode"/>
              <w:ind w:left="0"/>
            </w:pPr>
            <w:r w:rsidRPr="00583A2E">
              <w:t>element.</w:t>
            </w:r>
            <w:r>
              <w:t>style.backgroundColor = “red”</w:t>
            </w:r>
          </w:p>
        </w:tc>
        <w:tc>
          <w:tcPr>
            <w:tcW w:w="4844" w:type="dxa"/>
          </w:tcPr>
          <w:p w14:paraId="1750E4E4"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15DBA98B"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22994AD" w14:textId="77777777" w:rsidR="00370F20" w:rsidRPr="00583A2E" w:rsidRDefault="00370F20" w:rsidP="006469CC">
            <w:pPr>
              <w:pStyle w:val="SourceCode"/>
              <w:ind w:left="0"/>
            </w:pPr>
            <w:r w:rsidRPr="00583A2E">
              <w:t>element.</w:t>
            </w:r>
            <w:r>
              <w:t>className = “class1 class2”</w:t>
            </w:r>
          </w:p>
        </w:tc>
        <w:tc>
          <w:tcPr>
            <w:tcW w:w="4844" w:type="dxa"/>
          </w:tcPr>
          <w:p w14:paraId="60396B7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370F20" w14:paraId="381C878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03E4A8" w14:textId="77777777" w:rsidR="00370F20" w:rsidRPr="00583A2E" w:rsidRDefault="00370F20" w:rsidP="006469CC">
            <w:pPr>
              <w:pStyle w:val="SourceCode"/>
              <w:ind w:left="0"/>
            </w:pPr>
            <w:r>
              <w:t>Element.classList.add(“class”)</w:t>
            </w:r>
          </w:p>
        </w:tc>
        <w:tc>
          <w:tcPr>
            <w:tcW w:w="4844" w:type="dxa"/>
          </w:tcPr>
          <w:p w14:paraId="5B67CC7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370F20" w14:paraId="43EC30E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9879DF5" w14:textId="77777777" w:rsidR="00370F20" w:rsidRDefault="00370F20" w:rsidP="006469CC">
            <w:pPr>
              <w:pStyle w:val="SourceCode"/>
              <w:ind w:left="0"/>
            </w:pPr>
            <w:r>
              <w:t>Element.classList.remove(“class”)</w:t>
            </w:r>
          </w:p>
        </w:tc>
        <w:tc>
          <w:tcPr>
            <w:tcW w:w="4844" w:type="dxa"/>
          </w:tcPr>
          <w:p w14:paraId="22C3930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370F20" w14:paraId="40BE417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1D2B6B" w14:textId="77777777" w:rsidR="00370F20" w:rsidRDefault="00370F20" w:rsidP="006469CC">
            <w:pPr>
              <w:pStyle w:val="SourceCode"/>
              <w:ind w:left="0"/>
            </w:pPr>
            <w:r>
              <w:t>Element.classList.toggle(“class”)</w:t>
            </w:r>
          </w:p>
        </w:tc>
        <w:tc>
          <w:tcPr>
            <w:tcW w:w="4844" w:type="dxa"/>
          </w:tcPr>
          <w:p w14:paraId="15177A5F"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60522DC0" w14:textId="556116AC" w:rsidR="00374D5F" w:rsidRDefault="00374D5F">
      <w:pPr>
        <w:rPr>
          <w:rFonts w:ascii="Consolas" w:eastAsia="Times New Roman" w:hAnsi="Consolas" w:cs="Times New Roman"/>
          <w:color w:val="000000"/>
          <w:sz w:val="21"/>
          <w:szCs w:val="21"/>
        </w:rPr>
      </w:pPr>
    </w:p>
    <w:p w14:paraId="08AFA392" w14:textId="50CF7214" w:rsidR="00374D5F" w:rsidRPr="00FD54FB" w:rsidRDefault="0027302B">
      <w:pPr>
        <w:rPr>
          <w:rFonts w:asciiTheme="majorHAnsi" w:eastAsiaTheme="majorEastAsia" w:hAnsiTheme="majorHAnsi" w:cstheme="majorBidi"/>
          <w:color w:val="31378B" w:themeColor="text2"/>
          <w:sz w:val="28"/>
          <w:szCs w:val="26"/>
        </w:rPr>
      </w:pPr>
      <w:r>
        <w:br w:type="page"/>
      </w:r>
    </w:p>
    <w:p w14:paraId="2CE61AC1" w14:textId="77777777" w:rsidR="007102A2" w:rsidRPr="00E50279" w:rsidRDefault="007102A2" w:rsidP="007102A2">
      <w:pPr>
        <w:pStyle w:val="Heading2"/>
      </w:pPr>
      <w:bookmarkStart w:id="12" w:name="_Development_Environment"/>
      <w:bookmarkStart w:id="13" w:name="_Objects_1"/>
      <w:bookmarkEnd w:id="12"/>
      <w:bookmarkEnd w:id="13"/>
      <w:r>
        <w:lastRenderedPageBreak/>
        <w:t>The Type System</w:t>
      </w:r>
    </w:p>
    <w:p w14:paraId="129D180A" w14:textId="77777777" w:rsidR="007102A2" w:rsidRDefault="007102A2" w:rsidP="007102A2">
      <w:pPr>
        <w:pStyle w:val="Heading3"/>
      </w:pPr>
      <w:r>
        <w:t>Types</w:t>
      </w:r>
    </w:p>
    <w:p w14:paraId="2FAFEB69" w14:textId="24DE240F" w:rsidR="007102A2" w:rsidRDefault="007102A2" w:rsidP="007102A2">
      <w:r>
        <w:t xml:space="preserve">JavaScript has a simple </w:t>
      </w:r>
      <w:r w:rsidR="00877AC5">
        <w:t>Type</w:t>
      </w:r>
      <w:r>
        <w:t xml:space="preserve"> </w:t>
      </w:r>
      <w:r w:rsidR="00877AC5">
        <w:t xml:space="preserve">System </w:t>
      </w:r>
      <w:r>
        <w:t>consisting of the following types.</w:t>
      </w:r>
    </w:p>
    <w:p w14:paraId="0AE6E254" w14:textId="77777777" w:rsidR="007102A2" w:rsidRDefault="007102A2" w:rsidP="007102A2">
      <w:pPr>
        <w:pStyle w:val="ListBullet"/>
      </w:pPr>
      <w:r>
        <w:t>string</w:t>
      </w:r>
    </w:p>
    <w:p w14:paraId="5685796B" w14:textId="77777777" w:rsidR="007102A2" w:rsidRDefault="007102A2" w:rsidP="007102A2">
      <w:pPr>
        <w:pStyle w:val="ListBullet"/>
      </w:pPr>
      <w:r>
        <w:t>number</w:t>
      </w:r>
    </w:p>
    <w:p w14:paraId="598FF3F5" w14:textId="77777777" w:rsidR="007102A2" w:rsidRDefault="007102A2" w:rsidP="007102A2">
      <w:pPr>
        <w:pStyle w:val="ListBullet"/>
      </w:pPr>
      <w:r>
        <w:t>boolean</w:t>
      </w:r>
    </w:p>
    <w:p w14:paraId="028EE20A" w14:textId="77777777" w:rsidR="007102A2" w:rsidRDefault="007102A2" w:rsidP="007102A2">
      <w:pPr>
        <w:pStyle w:val="ListBullet"/>
      </w:pPr>
      <w:r>
        <w:t>undefined</w:t>
      </w:r>
    </w:p>
    <w:p w14:paraId="3E82398D" w14:textId="77777777" w:rsidR="007102A2" w:rsidRDefault="007102A2" w:rsidP="007102A2">
      <w:pPr>
        <w:pStyle w:val="ListBullet"/>
      </w:pPr>
      <w:r>
        <w:t>null</w:t>
      </w:r>
    </w:p>
    <w:p w14:paraId="24E6BE9A" w14:textId="77777777" w:rsidR="007102A2" w:rsidRPr="008469A3" w:rsidRDefault="007102A2" w:rsidP="007102A2">
      <w:pPr>
        <w:pStyle w:val="ListBullet"/>
      </w:pPr>
      <w:r>
        <w:t>object</w:t>
      </w:r>
    </w:p>
    <w:p w14:paraId="432AE566" w14:textId="77777777" w:rsidR="007102A2" w:rsidRDefault="007102A2" w:rsidP="007102A2">
      <w:bookmarkStart w:id="14" w:name="_Variables_and_Scope"/>
      <w:bookmarkStart w:id="15" w:name="_Toc44265511"/>
      <w:bookmarkEnd w:id="14"/>
      <w:r>
        <w:t>Undefined is the default value for uninitialized variables. Undefined is also a data type. Null is also a data type.</w:t>
      </w:r>
    </w:p>
    <w:p w14:paraId="5FAF5085" w14:textId="77777777" w:rsidR="007102A2" w:rsidRDefault="007102A2" w:rsidP="007102A2">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7102A2" w14:paraId="7B79ADF2" w14:textId="77777777" w:rsidTr="00381F94">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3B0EFAE" w14:textId="77777777" w:rsidR="007102A2" w:rsidRDefault="007102A2" w:rsidP="00381F94">
            <w:r>
              <w:t>Name</w:t>
            </w:r>
          </w:p>
        </w:tc>
        <w:tc>
          <w:tcPr>
            <w:tcW w:w="5340" w:type="dxa"/>
          </w:tcPr>
          <w:p w14:paraId="15E7DF99" w14:textId="77777777" w:rsidR="007102A2" w:rsidRDefault="007102A2" w:rsidP="00381F94">
            <w:pPr>
              <w:cnfStyle w:val="100000000000" w:firstRow="1" w:lastRow="0" w:firstColumn="0" w:lastColumn="0" w:oddVBand="0" w:evenVBand="0" w:oddHBand="0" w:evenHBand="0" w:firstRowFirstColumn="0" w:firstRowLastColumn="0" w:lastRowFirstColumn="0" w:lastRowLastColumn="0"/>
            </w:pPr>
            <w:r>
              <w:t>Code</w:t>
            </w:r>
          </w:p>
        </w:tc>
      </w:tr>
      <w:tr w:rsidR="007102A2" w:rsidRPr="00167511" w14:paraId="6775426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613140E" w14:textId="77777777" w:rsidR="007102A2" w:rsidRDefault="007102A2" w:rsidP="00381F94">
            <w:r>
              <w:t>O</w:t>
            </w:r>
          </w:p>
        </w:tc>
        <w:tc>
          <w:tcPr>
            <w:tcW w:w="5340" w:type="dxa"/>
          </w:tcPr>
          <w:p w14:paraId="24F5095F" w14:textId="77777777" w:rsidR="007102A2" w:rsidRPr="00041B8B" w:rsidRDefault="007102A2" w:rsidP="00381F9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7102A2" w:rsidRPr="00167511" w14:paraId="43C000D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881286F" w14:textId="77777777" w:rsidR="007102A2" w:rsidRDefault="007102A2" w:rsidP="00381F94">
            <w:r>
              <w:t>Non-zero number</w:t>
            </w:r>
          </w:p>
        </w:tc>
        <w:tc>
          <w:tcPr>
            <w:tcW w:w="5340" w:type="dxa"/>
          </w:tcPr>
          <w:p w14:paraId="2DF8FAF3"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446209A"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37ECF34D" w14:textId="77777777" w:rsidR="007102A2" w:rsidRDefault="007102A2" w:rsidP="00381F94">
            <w:r>
              <w:t>Undefined</w:t>
            </w:r>
          </w:p>
        </w:tc>
        <w:tc>
          <w:tcPr>
            <w:tcW w:w="5340" w:type="dxa"/>
          </w:tcPr>
          <w:p w14:paraId="183E977C"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361E655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15D8266" w14:textId="77777777" w:rsidR="007102A2" w:rsidRDefault="007102A2" w:rsidP="00381F94">
            <w:r>
              <w:t>NaN</w:t>
            </w:r>
          </w:p>
        </w:tc>
        <w:tc>
          <w:tcPr>
            <w:tcW w:w="5340" w:type="dxa"/>
          </w:tcPr>
          <w:p w14:paraId="7B603D58"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04A0375D"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217552" w14:textId="77777777" w:rsidR="007102A2" w:rsidRDefault="007102A2" w:rsidP="00381F94">
            <w:r>
              <w:t>{}</w:t>
            </w:r>
          </w:p>
        </w:tc>
        <w:tc>
          <w:tcPr>
            <w:tcW w:w="5340" w:type="dxa"/>
          </w:tcPr>
          <w:p w14:paraId="699E9AA9"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A25991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178A8D4" w14:textId="77777777" w:rsidR="007102A2" w:rsidRDefault="007102A2" w:rsidP="00381F94">
            <w:r>
              <w:t>[]</w:t>
            </w:r>
          </w:p>
        </w:tc>
        <w:tc>
          <w:tcPr>
            <w:tcW w:w="5340" w:type="dxa"/>
          </w:tcPr>
          <w:p w14:paraId="5CF18FC6"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131C86D8"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F6DD780" w14:textId="77777777" w:rsidR="007102A2" w:rsidRDefault="007102A2" w:rsidP="00381F94">
            <w:r>
              <w:t>Null</w:t>
            </w:r>
          </w:p>
        </w:tc>
        <w:tc>
          <w:tcPr>
            <w:tcW w:w="5340" w:type="dxa"/>
          </w:tcPr>
          <w:p w14:paraId="43F1176D"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3DE4660E" w14:textId="77777777" w:rsidTr="00381F94">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486DC291" w14:textId="77777777" w:rsidR="007102A2" w:rsidRDefault="007102A2" w:rsidP="00381F94">
            <w:r>
              <w:t>Null</w:t>
            </w:r>
          </w:p>
        </w:tc>
        <w:tc>
          <w:tcPr>
            <w:tcW w:w="5340" w:type="dxa"/>
          </w:tcPr>
          <w:p w14:paraId="35CE140F"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526385EB"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7E2C026C" w14:textId="77777777" w:rsidR="007102A2" w:rsidRDefault="007102A2" w:rsidP="00381F94"/>
        </w:tc>
        <w:tc>
          <w:tcPr>
            <w:tcW w:w="5340" w:type="dxa"/>
          </w:tcPr>
          <w:p w14:paraId="7965D32E"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4F156C1A" w14:textId="77777777" w:rsidR="007102A2" w:rsidRPr="00C21C53" w:rsidRDefault="007102A2" w:rsidP="007102A2"/>
    <w:p w14:paraId="03E0F239" w14:textId="77777777" w:rsidR="007102A2" w:rsidRDefault="007102A2" w:rsidP="007102A2">
      <w:pPr>
        <w:pStyle w:val="Heading3"/>
      </w:pPr>
      <w:r>
        <w:lastRenderedPageBreak/>
        <w:t>Operators</w:t>
      </w:r>
    </w:p>
    <w:p w14:paraId="67B920D6" w14:textId="77777777" w:rsidR="007102A2" w:rsidRPr="00602E41" w:rsidRDefault="007102A2" w:rsidP="007102A2">
      <w:pPr>
        <w:pStyle w:val="Def"/>
      </w:pPr>
      <w:r>
        <w:t xml:space="preserve">!! Convert to </w:t>
      </w:r>
      <w:proofErr w:type="gramStart"/>
      <w:r>
        <w:t>bool</w:t>
      </w:r>
      <w:proofErr w:type="gramEnd"/>
    </w:p>
    <w:p w14:paraId="442DB16C" w14:textId="77777777" w:rsidR="007102A2" w:rsidRDefault="007102A2" w:rsidP="007102A2">
      <w:pPr>
        <w:pStyle w:val="SourceCode"/>
      </w:pPr>
      <w:r>
        <w:t>&gt; !!''</w:t>
      </w:r>
    </w:p>
    <w:p w14:paraId="27FC437E" w14:textId="77777777" w:rsidR="007102A2" w:rsidRDefault="007102A2" w:rsidP="007102A2">
      <w:pPr>
        <w:pStyle w:val="SourceCode"/>
      </w:pPr>
      <w:r>
        <w:t>&gt; false</w:t>
      </w:r>
    </w:p>
    <w:p w14:paraId="13B608A6" w14:textId="77777777" w:rsidR="007102A2" w:rsidRDefault="007102A2" w:rsidP="007102A2">
      <w:pPr>
        <w:pStyle w:val="SourceCode"/>
      </w:pPr>
    </w:p>
    <w:p w14:paraId="497693E8" w14:textId="77777777" w:rsidR="007102A2" w:rsidRPr="00602E41" w:rsidRDefault="007102A2" w:rsidP="007102A2">
      <w:pPr>
        <w:pStyle w:val="Def"/>
      </w:pPr>
      <w:r>
        <w:t xml:space="preserve">|| to provide default </w:t>
      </w:r>
      <w:proofErr w:type="gramStart"/>
      <w:r>
        <w:t>value</w:t>
      </w:r>
      <w:proofErr w:type="gramEnd"/>
    </w:p>
    <w:p w14:paraId="65150FAF" w14:textId="77777777" w:rsidR="007102A2" w:rsidRDefault="007102A2" w:rsidP="007102A2">
      <w:pPr>
        <w:pStyle w:val="SourceCode"/>
      </w:pPr>
    </w:p>
    <w:p w14:paraId="740795B2" w14:textId="77777777" w:rsidR="007102A2" w:rsidRDefault="007102A2" w:rsidP="007102A2">
      <w:pPr>
        <w:pStyle w:val="SourceCode"/>
      </w:pPr>
      <w:r>
        <w:t>&gt;&gt; const v = input || "kenny"</w:t>
      </w:r>
    </w:p>
    <w:p w14:paraId="6206C7CC" w14:textId="77777777" w:rsidR="007102A2" w:rsidRDefault="007102A2" w:rsidP="007102A2">
      <w:pPr>
        <w:pStyle w:val="SourceCode"/>
      </w:pPr>
      <w:r>
        <w:t>&gt;&gt; undefined</w:t>
      </w:r>
    </w:p>
    <w:p w14:paraId="392BB9F2" w14:textId="77777777" w:rsidR="007102A2" w:rsidRDefault="007102A2" w:rsidP="007102A2">
      <w:pPr>
        <w:pStyle w:val="SourceCode"/>
      </w:pPr>
      <w:r>
        <w:t>&gt;&gt; v</w:t>
      </w:r>
    </w:p>
    <w:p w14:paraId="5D8954C6" w14:textId="77777777" w:rsidR="007102A2" w:rsidRDefault="007102A2" w:rsidP="007102A2">
      <w:pPr>
        <w:pStyle w:val="SourceCode"/>
      </w:pPr>
      <w:r>
        <w:t>&gt;&gt; “kenny</w:t>
      </w:r>
    </w:p>
    <w:p w14:paraId="7886244A" w14:textId="77777777" w:rsidR="007102A2" w:rsidRDefault="007102A2" w:rsidP="007102A2">
      <w:pPr>
        <w:pStyle w:val="SourceCode"/>
      </w:pPr>
    </w:p>
    <w:p w14:paraId="4D2B2E75" w14:textId="77777777" w:rsidR="007102A2" w:rsidRPr="00602E41" w:rsidRDefault="007102A2" w:rsidP="007102A2"/>
    <w:p w14:paraId="0CA216D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1533C3A" w14:textId="77777777" w:rsidR="007102A2" w:rsidRDefault="007102A2" w:rsidP="007102A2">
      <w:pPr>
        <w:pStyle w:val="Heading3"/>
      </w:pPr>
      <w:r>
        <w:lastRenderedPageBreak/>
        <w:t>Variables and Scope</w:t>
      </w:r>
      <w:bookmarkEnd w:id="15"/>
    </w:p>
    <w:p w14:paraId="313A5C28" w14:textId="77777777" w:rsidR="007102A2" w:rsidRPr="001D692F" w:rsidRDefault="007102A2" w:rsidP="007102A2">
      <w:r>
        <w:t xml:space="preserve">Scope defines the visibility of variables. Scopes can be nested. A variable can only be accessed from the scope in which it is declared or by any scope nested inside the scope in which it is declared. JavaScript provides the var and let modifiers to specify the scope of variables. </w:t>
      </w:r>
    </w:p>
    <w:p w14:paraId="26EE3144" w14:textId="77777777" w:rsidR="007102A2" w:rsidRDefault="007102A2" w:rsidP="007102A2">
      <w:pPr>
        <w:pStyle w:val="Heading4"/>
      </w:pPr>
      <w:r>
        <w:t>Var</w:t>
      </w:r>
    </w:p>
    <w:p w14:paraId="1AE4C32A" w14:textId="77777777" w:rsidR="007102A2" w:rsidRPr="001B602A" w:rsidRDefault="007102A2" w:rsidP="007102A2">
      <w:pPr>
        <w:pStyle w:val="Heading5"/>
      </w:pPr>
      <w:r>
        <w:t>Lexical Scope</w:t>
      </w:r>
    </w:p>
    <w:p w14:paraId="551FE458" w14:textId="77777777" w:rsidR="007102A2" w:rsidRDefault="007102A2" w:rsidP="007102A2">
      <w:r>
        <w:t xml:space="preserve">Variable defined with </w:t>
      </w:r>
      <w:r w:rsidRPr="00924E85">
        <w:rPr>
          <w:rStyle w:val="SourceCodeStrongChar"/>
        </w:rPr>
        <w:t>var</w:t>
      </w:r>
      <w:r>
        <w:t xml:space="preserve"> have lexical scope. Lexical scope means a variable is scoped by its execution context. When a variable is declared with var inside a function the execution context is the enclosing function. If the variable is declared with var outside of all functions, then its execution context is global. </w:t>
      </w:r>
    </w:p>
    <w:p w14:paraId="4387E5C0" w14:textId="77777777" w:rsidR="007102A2" w:rsidRPr="00D33E22" w:rsidRDefault="007102A2" w:rsidP="007102A2">
      <w:pPr>
        <w:pStyle w:val="SourceCode"/>
      </w:pPr>
      <w:r w:rsidRPr="00D33E22">
        <w:t>// Global execution context</w:t>
      </w:r>
    </w:p>
    <w:p w14:paraId="4F85D229" w14:textId="77777777" w:rsidR="007102A2" w:rsidRPr="00D33E22" w:rsidRDefault="007102A2" w:rsidP="007102A2">
      <w:pPr>
        <w:pStyle w:val="SourceCode"/>
      </w:pPr>
      <w:r w:rsidRPr="00D33E22">
        <w:t>var a = 5;</w:t>
      </w:r>
    </w:p>
    <w:p w14:paraId="5BDC5FCF" w14:textId="77777777" w:rsidR="007102A2" w:rsidRPr="00D33E22" w:rsidRDefault="007102A2" w:rsidP="007102A2">
      <w:pPr>
        <w:pStyle w:val="SourceCode"/>
      </w:pPr>
    </w:p>
    <w:p w14:paraId="30547E23" w14:textId="77777777" w:rsidR="007102A2" w:rsidRPr="00D33E22" w:rsidRDefault="007102A2" w:rsidP="007102A2">
      <w:pPr>
        <w:pStyle w:val="SourceCode"/>
      </w:pPr>
      <w:r w:rsidRPr="00D33E22">
        <w:t>function f() </w:t>
      </w:r>
    </w:p>
    <w:p w14:paraId="3477DACF" w14:textId="77777777" w:rsidR="007102A2" w:rsidRPr="00D33E22" w:rsidRDefault="007102A2" w:rsidP="007102A2">
      <w:pPr>
        <w:pStyle w:val="SourceCode"/>
      </w:pPr>
      <w:r w:rsidRPr="00D33E22">
        <w:t>{</w:t>
      </w:r>
    </w:p>
    <w:p w14:paraId="751205B9" w14:textId="77777777" w:rsidR="007102A2" w:rsidRPr="00D33E22" w:rsidRDefault="007102A2" w:rsidP="007102A2">
      <w:pPr>
        <w:pStyle w:val="SourceCode"/>
      </w:pPr>
      <w:r w:rsidRPr="00D33E22">
        <w:t>    // Execution context of enclosing function</w:t>
      </w:r>
    </w:p>
    <w:p w14:paraId="4F7271D5" w14:textId="77777777" w:rsidR="007102A2" w:rsidRPr="00D33E22" w:rsidRDefault="007102A2" w:rsidP="007102A2">
      <w:pPr>
        <w:pStyle w:val="SourceCode"/>
      </w:pPr>
      <w:r w:rsidRPr="00D33E22">
        <w:t>    var b = 15;</w:t>
      </w:r>
    </w:p>
    <w:p w14:paraId="7485DA4F" w14:textId="77777777" w:rsidR="007102A2" w:rsidRPr="00D33E22" w:rsidRDefault="007102A2" w:rsidP="007102A2">
      <w:pPr>
        <w:pStyle w:val="SourceCode"/>
      </w:pPr>
      <w:r w:rsidRPr="00D33E22">
        <w:t>}</w:t>
      </w:r>
    </w:p>
    <w:p w14:paraId="4E14F20C" w14:textId="77777777" w:rsidR="007102A2" w:rsidRPr="00D33E22" w:rsidRDefault="007102A2" w:rsidP="007102A2">
      <w:pPr>
        <w:pStyle w:val="SourceCode"/>
      </w:pPr>
    </w:p>
    <w:p w14:paraId="14969F30" w14:textId="77777777" w:rsidR="007102A2" w:rsidRPr="00D33E22" w:rsidRDefault="007102A2" w:rsidP="007102A2">
      <w:pPr>
        <w:pStyle w:val="SourceCode"/>
      </w:pPr>
      <w:r w:rsidRPr="00D33E22">
        <w:t>f();</w:t>
      </w:r>
    </w:p>
    <w:p w14:paraId="7165AC55" w14:textId="77777777" w:rsidR="007102A2" w:rsidRPr="00D33E22" w:rsidRDefault="007102A2" w:rsidP="007102A2">
      <w:pPr>
        <w:pStyle w:val="SourceCode"/>
      </w:pPr>
    </w:p>
    <w:p w14:paraId="6491260C" w14:textId="77777777" w:rsidR="007102A2" w:rsidRPr="00D33E22" w:rsidRDefault="007102A2" w:rsidP="007102A2">
      <w:pPr>
        <w:pStyle w:val="SourceCode"/>
      </w:pPr>
      <w:r w:rsidRPr="00D33E22">
        <w:t>console.log(a)</w:t>
      </w:r>
    </w:p>
    <w:p w14:paraId="2F6D8D3A" w14:textId="77777777" w:rsidR="007102A2" w:rsidRPr="00D33E22" w:rsidRDefault="007102A2" w:rsidP="007102A2">
      <w:pPr>
        <w:pStyle w:val="SourceCode"/>
      </w:pPr>
    </w:p>
    <w:p w14:paraId="18CFAF02" w14:textId="77777777" w:rsidR="007102A2" w:rsidRPr="00D33E22" w:rsidRDefault="007102A2" w:rsidP="007102A2">
      <w:pPr>
        <w:pStyle w:val="SourceCode"/>
      </w:pPr>
      <w:r w:rsidRPr="00D33E22">
        <w:t>// Reference error.</w:t>
      </w:r>
    </w:p>
    <w:p w14:paraId="72799765" w14:textId="77777777" w:rsidR="007102A2" w:rsidRPr="00D33E22" w:rsidRDefault="007102A2" w:rsidP="007102A2">
      <w:pPr>
        <w:pStyle w:val="SourceCode"/>
      </w:pPr>
      <w:r w:rsidRPr="00D33E22">
        <w:t>console.log(b);</w:t>
      </w:r>
    </w:p>
    <w:p w14:paraId="3DB1FC52" w14:textId="77777777" w:rsidR="007102A2" w:rsidRPr="00D33E2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029AEBA"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A2106B7" w14:textId="77777777" w:rsidR="007102A2" w:rsidRPr="001B602A" w:rsidRDefault="007102A2" w:rsidP="007102A2">
      <w:pPr>
        <w:pStyle w:val="Heading5"/>
      </w:pPr>
      <w:r>
        <w:lastRenderedPageBreak/>
        <w:t>Declared and undeclared variables</w:t>
      </w:r>
    </w:p>
    <w:p w14:paraId="300B58BF" w14:textId="77777777" w:rsidR="007102A2" w:rsidRPr="001B602A" w:rsidRDefault="007102A2" w:rsidP="007102A2">
      <w:r>
        <w:t xml:space="preserve">JavaScript has the concept of declared and undeclared variables. A declared variable is declared with the var keyword and can take an optional initial value. An undeclared value has no var keyword and just takes an initial value. Undeclared variables implicitly take the global execution </w:t>
      </w:r>
      <w:proofErr w:type="gramStart"/>
      <w:r>
        <w:t>context</w:t>
      </w:r>
      <w:proofErr w:type="gramEnd"/>
    </w:p>
    <w:p w14:paraId="3E586F0E" w14:textId="77777777" w:rsidR="007102A2" w:rsidRPr="00370C9E" w:rsidRDefault="007102A2" w:rsidP="007102A2">
      <w:pPr>
        <w:pStyle w:val="SourceCode"/>
      </w:pPr>
      <w:r w:rsidRPr="00370C9E">
        <w:t>function f() </w:t>
      </w:r>
    </w:p>
    <w:p w14:paraId="61A9337E" w14:textId="77777777" w:rsidR="007102A2" w:rsidRPr="00370C9E" w:rsidRDefault="007102A2" w:rsidP="007102A2">
      <w:pPr>
        <w:pStyle w:val="SourceCode"/>
      </w:pPr>
      <w:r w:rsidRPr="00370C9E">
        <w:t>{</w:t>
      </w:r>
    </w:p>
    <w:p w14:paraId="33294696" w14:textId="77777777" w:rsidR="007102A2" w:rsidRPr="00370C9E" w:rsidRDefault="007102A2" w:rsidP="007102A2">
      <w:pPr>
        <w:pStyle w:val="SourceCode"/>
      </w:pPr>
      <w:r w:rsidRPr="00370C9E">
        <w:t>    // Undeclared variable. </w:t>
      </w:r>
      <w:r>
        <w:t>Implicit</w:t>
      </w:r>
      <w:r w:rsidRPr="00370C9E">
        <w:t> global execution context</w:t>
      </w:r>
    </w:p>
    <w:p w14:paraId="5185ABDA" w14:textId="77777777" w:rsidR="007102A2" w:rsidRPr="00370C9E" w:rsidRDefault="007102A2" w:rsidP="007102A2">
      <w:pPr>
        <w:pStyle w:val="SourceCode"/>
      </w:pPr>
      <w:r w:rsidRPr="00370C9E">
        <w:t>    a = 10;</w:t>
      </w:r>
    </w:p>
    <w:p w14:paraId="101EAF5A" w14:textId="77777777" w:rsidR="007102A2" w:rsidRPr="00370C9E" w:rsidRDefault="007102A2" w:rsidP="007102A2">
      <w:pPr>
        <w:pStyle w:val="SourceCode"/>
      </w:pPr>
    </w:p>
    <w:p w14:paraId="0439CB6B" w14:textId="77777777" w:rsidR="007102A2" w:rsidRPr="00370C9E" w:rsidRDefault="007102A2" w:rsidP="007102A2">
      <w:pPr>
        <w:pStyle w:val="SourceCode"/>
      </w:pPr>
      <w:r w:rsidRPr="00370C9E">
        <w:t>    // Execution context of enclosing function</w:t>
      </w:r>
    </w:p>
    <w:p w14:paraId="383D726E" w14:textId="77777777" w:rsidR="007102A2" w:rsidRPr="00370C9E" w:rsidRDefault="007102A2" w:rsidP="007102A2">
      <w:pPr>
        <w:pStyle w:val="SourceCode"/>
      </w:pPr>
      <w:r w:rsidRPr="00370C9E">
        <w:t>    var b = 15;</w:t>
      </w:r>
    </w:p>
    <w:p w14:paraId="285BC665" w14:textId="77777777" w:rsidR="007102A2" w:rsidRPr="00370C9E" w:rsidRDefault="007102A2" w:rsidP="007102A2">
      <w:pPr>
        <w:pStyle w:val="SourceCode"/>
      </w:pPr>
      <w:r w:rsidRPr="00370C9E">
        <w:t>}</w:t>
      </w:r>
    </w:p>
    <w:p w14:paraId="63D6E1C3" w14:textId="77777777" w:rsidR="007102A2" w:rsidRPr="00370C9E" w:rsidRDefault="007102A2" w:rsidP="007102A2">
      <w:pPr>
        <w:pStyle w:val="SourceCode"/>
      </w:pPr>
    </w:p>
    <w:p w14:paraId="459FE436" w14:textId="77777777" w:rsidR="007102A2" w:rsidRPr="00370C9E" w:rsidRDefault="007102A2" w:rsidP="007102A2">
      <w:pPr>
        <w:pStyle w:val="SourceCode"/>
      </w:pPr>
      <w:r w:rsidRPr="00370C9E">
        <w:t>f();</w:t>
      </w:r>
    </w:p>
    <w:p w14:paraId="2202B473" w14:textId="77777777" w:rsidR="007102A2" w:rsidRPr="00370C9E" w:rsidRDefault="007102A2" w:rsidP="007102A2">
      <w:pPr>
        <w:pStyle w:val="SourceCode"/>
      </w:pPr>
    </w:p>
    <w:p w14:paraId="5CD16888" w14:textId="77777777" w:rsidR="007102A2" w:rsidRDefault="007102A2" w:rsidP="007102A2">
      <w:pPr>
        <w:pStyle w:val="SourceCode"/>
      </w:pPr>
      <w:r w:rsidRPr="00370C9E">
        <w:t>console.log(a)</w:t>
      </w:r>
    </w:p>
    <w:p w14:paraId="68A4118E" w14:textId="77777777" w:rsidR="007102A2" w:rsidRDefault="007102A2" w:rsidP="007102A2">
      <w:pPr>
        <w:pStyle w:val="SourceCode"/>
      </w:pPr>
    </w:p>
    <w:p w14:paraId="794260DB" w14:textId="77777777" w:rsidR="007102A2" w:rsidRDefault="007102A2" w:rsidP="007102A2">
      <w:pPr>
        <w:pStyle w:val="SourceCode"/>
      </w:pPr>
      <w:r>
        <w:t>&gt;&gt; 10</w:t>
      </w:r>
    </w:p>
    <w:p w14:paraId="028A9D76" w14:textId="77777777" w:rsidR="007102A2" w:rsidRDefault="007102A2" w:rsidP="007102A2"/>
    <w:p w14:paraId="1AC75A90" w14:textId="77777777" w:rsidR="007102A2" w:rsidRDefault="007102A2" w:rsidP="007102A2">
      <w:r>
        <w:t xml:space="preserve">Undeclared variables do not exist until after they have been assigned </w:t>
      </w:r>
      <w:proofErr w:type="gramStart"/>
      <w:r>
        <w:t>to</w:t>
      </w:r>
      <w:proofErr w:type="gramEnd"/>
      <w:r>
        <w:t xml:space="preserve"> so the following is a reference exception</w:t>
      </w:r>
    </w:p>
    <w:p w14:paraId="6CE9FD9C" w14:textId="77777777" w:rsidR="007102A2" w:rsidRDefault="007102A2" w:rsidP="007102A2">
      <w:pPr>
        <w:pStyle w:val="SourceCode"/>
        <w:rPr>
          <w:rFonts w:eastAsia="Times New Roman"/>
        </w:rPr>
      </w:pPr>
      <w:r w:rsidRPr="007A71E5">
        <w:rPr>
          <w:rFonts w:eastAsia="Times New Roman"/>
        </w:rPr>
        <w:t>console.log(a);</w:t>
      </w:r>
    </w:p>
    <w:p w14:paraId="67B33C76" w14:textId="77777777" w:rsidR="007102A2" w:rsidRDefault="007102A2" w:rsidP="007102A2">
      <w:pPr>
        <w:pStyle w:val="SourceCode"/>
        <w:rPr>
          <w:rFonts w:eastAsia="Times New Roman"/>
        </w:rPr>
      </w:pPr>
      <w:r>
        <w:rPr>
          <w:rFonts w:eastAsia="Times New Roman"/>
        </w:rPr>
        <w:t>&gt;&gt; Reference error: a is not defined</w:t>
      </w:r>
    </w:p>
    <w:p w14:paraId="62235F32" w14:textId="77777777" w:rsidR="007102A2" w:rsidRPr="007A71E5" w:rsidRDefault="007102A2" w:rsidP="007102A2">
      <w:pPr>
        <w:pStyle w:val="SourceCode"/>
        <w:ind w:left="0"/>
        <w:rPr>
          <w:rFonts w:eastAsia="Times New Roman"/>
        </w:rPr>
      </w:pPr>
    </w:p>
    <w:p w14:paraId="0207E353" w14:textId="77777777" w:rsidR="007102A2" w:rsidRDefault="007102A2" w:rsidP="007102A2">
      <w:r>
        <w:t>Declared variables exist before any code in a file is executed.</w:t>
      </w:r>
    </w:p>
    <w:p w14:paraId="03A898AF" w14:textId="77777777" w:rsidR="007102A2" w:rsidRPr="005E7200" w:rsidRDefault="007102A2" w:rsidP="007102A2">
      <w:pPr>
        <w:pStyle w:val="SourceCode"/>
      </w:pPr>
      <w:r w:rsidRPr="005E7200">
        <w:t>var a;</w:t>
      </w:r>
    </w:p>
    <w:p w14:paraId="75F62786" w14:textId="77777777" w:rsidR="007102A2" w:rsidRPr="005E7200" w:rsidRDefault="007102A2" w:rsidP="007102A2">
      <w:pPr>
        <w:pStyle w:val="SourceCode"/>
      </w:pPr>
      <w:r w:rsidRPr="005E7200">
        <w:t>console.log(a);</w:t>
      </w:r>
    </w:p>
    <w:p w14:paraId="7F57281E" w14:textId="77777777" w:rsidR="007102A2" w:rsidRPr="005E7200" w:rsidRDefault="007102A2" w:rsidP="007102A2">
      <w:pPr>
        <w:pStyle w:val="SourceCode"/>
      </w:pPr>
    </w:p>
    <w:p w14:paraId="4DAAFFE8" w14:textId="77777777" w:rsidR="007102A2" w:rsidRPr="005E7200" w:rsidRDefault="007102A2" w:rsidP="007102A2">
      <w:pPr>
        <w:pStyle w:val="SourceCode"/>
      </w:pPr>
      <w:r w:rsidRPr="005E7200">
        <w:t>a = 5;</w:t>
      </w:r>
    </w:p>
    <w:p w14:paraId="34284E9C" w14:textId="77777777" w:rsidR="007102A2" w:rsidRDefault="007102A2" w:rsidP="007102A2">
      <w:pPr>
        <w:pStyle w:val="SourceCode"/>
      </w:pPr>
      <w:r w:rsidRPr="005E7200">
        <w:t>console.log(a);</w:t>
      </w:r>
    </w:p>
    <w:p w14:paraId="095C7CA9" w14:textId="77777777" w:rsidR="007102A2" w:rsidRDefault="007102A2" w:rsidP="007102A2">
      <w:pPr>
        <w:pStyle w:val="SourceCode"/>
      </w:pPr>
    </w:p>
    <w:p w14:paraId="3C270589" w14:textId="77777777" w:rsidR="007102A2" w:rsidRDefault="007102A2" w:rsidP="007102A2">
      <w:pPr>
        <w:pStyle w:val="SourceCode"/>
      </w:pPr>
      <w:r>
        <w:t>&gt;&gt; undefined</w:t>
      </w:r>
    </w:p>
    <w:p w14:paraId="400C1DB4" w14:textId="77777777" w:rsidR="007102A2" w:rsidRDefault="007102A2" w:rsidP="007102A2">
      <w:pPr>
        <w:pStyle w:val="SourceCode"/>
      </w:pPr>
      <w:r>
        <w:t>&gt;&gt; 5</w:t>
      </w:r>
    </w:p>
    <w:p w14:paraId="2BDC606D" w14:textId="77777777" w:rsidR="007102A2" w:rsidRDefault="007102A2" w:rsidP="007102A2">
      <w:pPr>
        <w:pStyle w:val="SourceCode"/>
      </w:pPr>
    </w:p>
    <w:p w14:paraId="406C0DDD" w14:textId="77777777" w:rsidR="007102A2" w:rsidRPr="005E7200" w:rsidRDefault="007102A2" w:rsidP="007102A2">
      <w:pPr>
        <w:pStyle w:val="SourceCode"/>
      </w:pPr>
    </w:p>
    <w:p w14:paraId="0C5CB014" w14:textId="77777777" w:rsidR="007102A2" w:rsidRDefault="007102A2" w:rsidP="007102A2">
      <w:r>
        <w:t>Declared variables are a property of their execution context (global or function). As such they cannot be deleted. Undeclared variables can be deleted.</w:t>
      </w:r>
    </w:p>
    <w:p w14:paraId="5ADBAC1B" w14:textId="77777777" w:rsidR="007102A2" w:rsidRPr="00415708" w:rsidRDefault="007102A2" w:rsidP="007102A2">
      <w:pPr>
        <w:pStyle w:val="SourceCode"/>
      </w:pPr>
      <w:r w:rsidRPr="00415708">
        <w:t>a = 5;</w:t>
      </w:r>
    </w:p>
    <w:p w14:paraId="38667488" w14:textId="77777777" w:rsidR="007102A2" w:rsidRPr="00415708" w:rsidRDefault="007102A2" w:rsidP="007102A2">
      <w:pPr>
        <w:pStyle w:val="SourceCode"/>
      </w:pPr>
    </w:p>
    <w:p w14:paraId="4D914E63" w14:textId="77777777" w:rsidR="007102A2" w:rsidRPr="00415708" w:rsidRDefault="007102A2" w:rsidP="007102A2">
      <w:pPr>
        <w:pStyle w:val="SourceCode"/>
      </w:pPr>
      <w:r w:rsidRPr="00415708">
        <w:t>console.log(a);</w:t>
      </w:r>
    </w:p>
    <w:p w14:paraId="5A7902A8" w14:textId="77777777" w:rsidR="007102A2" w:rsidRPr="00415708" w:rsidRDefault="007102A2" w:rsidP="007102A2">
      <w:pPr>
        <w:pStyle w:val="SourceCode"/>
      </w:pPr>
    </w:p>
    <w:p w14:paraId="6F67C6F0" w14:textId="77777777" w:rsidR="007102A2" w:rsidRPr="00415708" w:rsidRDefault="007102A2" w:rsidP="007102A2">
      <w:pPr>
        <w:pStyle w:val="SourceCode"/>
      </w:pPr>
      <w:r w:rsidRPr="00415708">
        <w:t>delete a;</w:t>
      </w:r>
    </w:p>
    <w:p w14:paraId="7B47D234" w14:textId="77777777" w:rsidR="007102A2" w:rsidRPr="00415708" w:rsidRDefault="007102A2" w:rsidP="007102A2">
      <w:pPr>
        <w:pStyle w:val="SourceCode"/>
      </w:pPr>
    </w:p>
    <w:p w14:paraId="0D582030" w14:textId="77777777" w:rsidR="007102A2" w:rsidRDefault="007102A2" w:rsidP="007102A2">
      <w:pPr>
        <w:pStyle w:val="SourceCode"/>
      </w:pPr>
      <w:r w:rsidRPr="00415708">
        <w:t>console.log(a);</w:t>
      </w:r>
    </w:p>
    <w:p w14:paraId="08D77854" w14:textId="77777777" w:rsidR="007102A2" w:rsidRDefault="007102A2" w:rsidP="007102A2">
      <w:pPr>
        <w:pStyle w:val="SourceCode"/>
      </w:pPr>
    </w:p>
    <w:p w14:paraId="4D2FEC68" w14:textId="77777777" w:rsidR="007102A2" w:rsidRDefault="007102A2" w:rsidP="007102A2">
      <w:pPr>
        <w:pStyle w:val="SourceCode"/>
      </w:pPr>
      <w:r>
        <w:t>&gt;&gt; 5</w:t>
      </w:r>
    </w:p>
    <w:p w14:paraId="428D2CF8" w14:textId="77777777" w:rsidR="007102A2" w:rsidRDefault="007102A2" w:rsidP="007102A2">
      <w:pPr>
        <w:pStyle w:val="SourceCode"/>
      </w:pPr>
      <w:r>
        <w:t xml:space="preserve">&gt;&gt; </w:t>
      </w:r>
      <w:r w:rsidRPr="00010EEA">
        <w:t>ReferenceError: a is not defined</w:t>
      </w:r>
    </w:p>
    <w:p w14:paraId="3D03021B" w14:textId="77777777" w:rsidR="007102A2" w:rsidRDefault="007102A2" w:rsidP="007102A2">
      <w:pPr>
        <w:pStyle w:val="QuoteCallOutHeader"/>
      </w:pPr>
      <w:r>
        <w:t>Undeclared Variables</w:t>
      </w:r>
    </w:p>
    <w:p w14:paraId="3774A1BF" w14:textId="77777777" w:rsidR="007102A2" w:rsidRDefault="007102A2" w:rsidP="007102A2">
      <w:pPr>
        <w:pStyle w:val="QuoteCallOut"/>
      </w:pPr>
      <w:r>
        <w:lastRenderedPageBreak/>
        <w:t>It is unwise to use undeclared variables and indeed in strict mode assigning to an undeclared variable is an error.</w:t>
      </w:r>
    </w:p>
    <w:p w14:paraId="106DF15C" w14:textId="77777777" w:rsidR="007102A2" w:rsidRDefault="007102A2" w:rsidP="007102A2"/>
    <w:p w14:paraId="64D10925" w14:textId="77777777" w:rsidR="007102A2" w:rsidRDefault="007102A2" w:rsidP="007102A2">
      <w:pPr>
        <w:pStyle w:val="Heading5"/>
      </w:pPr>
      <w:r>
        <w:t>Hoisting</w:t>
      </w:r>
    </w:p>
    <w:p w14:paraId="4258CF85" w14:textId="77777777" w:rsidR="007102A2" w:rsidRDefault="007102A2" w:rsidP="007102A2">
      <w:r>
        <w:t>Variable declarations are processed before any code is executed. It is as if the variables were declared at the top of the file. This is known as hoisting.</w:t>
      </w:r>
    </w:p>
    <w:p w14:paraId="641DFD8D" w14:textId="77777777" w:rsidR="007102A2" w:rsidRPr="00E426B6" w:rsidRDefault="007102A2" w:rsidP="007102A2">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6D94FB10" w14:textId="77777777" w:rsidR="007102A2" w:rsidRPr="00E426B6" w:rsidRDefault="007102A2" w:rsidP="007102A2">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077083C9" w14:textId="77777777" w:rsidR="007102A2" w:rsidRPr="00E426B6" w:rsidRDefault="007102A2" w:rsidP="007102A2">
      <w:pPr>
        <w:pStyle w:val="SourceCode"/>
        <w:rPr>
          <w:rFonts w:eastAsia="Times New Roman"/>
        </w:rPr>
      </w:pPr>
    </w:p>
    <w:p w14:paraId="027C69F3" w14:textId="77777777" w:rsidR="007102A2" w:rsidRDefault="007102A2" w:rsidP="007102A2">
      <w:pPr>
        <w:pStyle w:val="SourceCode"/>
        <w:rPr>
          <w:rFonts w:eastAsia="Times New Roman"/>
        </w:rPr>
      </w:pPr>
      <w:r w:rsidRPr="00E426B6">
        <w:rPr>
          <w:rFonts w:eastAsia="Times New Roman"/>
          <w:color w:val="0000FF"/>
        </w:rPr>
        <w:t>var</w:t>
      </w:r>
      <w:r w:rsidRPr="00E426B6">
        <w:rPr>
          <w:rFonts w:eastAsia="Times New Roman"/>
        </w:rPr>
        <w:t> a;</w:t>
      </w:r>
    </w:p>
    <w:p w14:paraId="79F93E08" w14:textId="77777777" w:rsidR="007102A2" w:rsidRDefault="007102A2" w:rsidP="007102A2">
      <w:pPr>
        <w:pStyle w:val="SourceCode"/>
        <w:rPr>
          <w:rFonts w:eastAsia="Times New Roman"/>
        </w:rPr>
      </w:pPr>
    </w:p>
    <w:p w14:paraId="69CD9FEF" w14:textId="77777777" w:rsidR="007102A2" w:rsidRDefault="007102A2" w:rsidP="007102A2">
      <w:pPr>
        <w:pStyle w:val="SourceCode"/>
        <w:rPr>
          <w:rFonts w:eastAsia="Times New Roman"/>
        </w:rPr>
      </w:pPr>
      <w:r>
        <w:rPr>
          <w:rFonts w:eastAsia="Times New Roman"/>
        </w:rPr>
        <w:t>&gt;&gt; 10</w:t>
      </w:r>
    </w:p>
    <w:p w14:paraId="107D7B4E" w14:textId="77777777" w:rsidR="007102A2" w:rsidRDefault="007102A2" w:rsidP="007102A2">
      <w:pPr>
        <w:pStyle w:val="SourceCode"/>
        <w:rPr>
          <w:rFonts w:eastAsia="Times New Roman"/>
        </w:rPr>
      </w:pPr>
    </w:p>
    <w:p w14:paraId="38F00CE5" w14:textId="77777777" w:rsidR="007102A2" w:rsidRDefault="007102A2" w:rsidP="007102A2">
      <w:r>
        <w:rPr>
          <w:rFonts w:eastAsia="Times New Roman"/>
        </w:rPr>
        <w:t xml:space="preserve">Hoisting does not affect the initialization. It occurs at the point the assignment statement is reached. </w:t>
      </w:r>
      <w:r>
        <w:t xml:space="preserve"> </w:t>
      </w:r>
    </w:p>
    <w:p w14:paraId="6C2B7173" w14:textId="77777777" w:rsidR="007102A2" w:rsidRDefault="007102A2" w:rsidP="007102A2">
      <w:pPr>
        <w:pStyle w:val="Heading5"/>
      </w:pPr>
      <w:bookmarkStart w:id="16" w:name="_Hlk36836322"/>
      <w:r>
        <w:t xml:space="preserve">Blocks have no effect on </w:t>
      </w:r>
      <w:proofErr w:type="gramStart"/>
      <w:r>
        <w:t>var</w:t>
      </w:r>
      <w:proofErr w:type="gramEnd"/>
    </w:p>
    <w:bookmarkEnd w:id="16"/>
    <w:p w14:paraId="59AC34D3" w14:textId="77777777" w:rsidR="007102A2" w:rsidRPr="007D185A" w:rsidRDefault="007102A2" w:rsidP="007102A2">
      <w:r>
        <w:t xml:space="preserve">Blocks have no impact on the scope of variables declared with </w:t>
      </w:r>
      <w:proofErr w:type="gramStart"/>
      <w:r>
        <w:t>var</w:t>
      </w:r>
      <w:proofErr w:type="gramEnd"/>
    </w:p>
    <w:p w14:paraId="3E7359CB" w14:textId="77777777" w:rsidR="007102A2" w:rsidRPr="007D185A" w:rsidRDefault="007102A2" w:rsidP="007102A2">
      <w:pPr>
        <w:pStyle w:val="SourceCode"/>
      </w:pPr>
      <w:r w:rsidRPr="007D185A">
        <w:t>{</w:t>
      </w:r>
    </w:p>
    <w:p w14:paraId="6A48A419" w14:textId="77777777" w:rsidR="007102A2" w:rsidRPr="007D185A" w:rsidRDefault="007102A2" w:rsidP="007102A2">
      <w:pPr>
        <w:pStyle w:val="SourceCode"/>
      </w:pPr>
      <w:r w:rsidRPr="007D185A">
        <w:t>    var a = 5;</w:t>
      </w:r>
    </w:p>
    <w:p w14:paraId="7FCC4DBC" w14:textId="77777777" w:rsidR="007102A2" w:rsidRPr="007D185A" w:rsidRDefault="007102A2" w:rsidP="007102A2">
      <w:pPr>
        <w:pStyle w:val="SourceCode"/>
      </w:pPr>
      <w:r w:rsidRPr="007D185A">
        <w:t>}</w:t>
      </w:r>
    </w:p>
    <w:p w14:paraId="5BCF32C3" w14:textId="77777777" w:rsidR="007102A2" w:rsidRPr="007D185A" w:rsidRDefault="007102A2" w:rsidP="007102A2">
      <w:pPr>
        <w:pStyle w:val="SourceCode"/>
      </w:pPr>
    </w:p>
    <w:p w14:paraId="36DB3A48" w14:textId="77777777" w:rsidR="007102A2" w:rsidRDefault="007102A2" w:rsidP="007102A2">
      <w:pPr>
        <w:pStyle w:val="SourceCode"/>
      </w:pPr>
      <w:r w:rsidRPr="007D185A">
        <w:t>console.log(a);</w:t>
      </w:r>
    </w:p>
    <w:p w14:paraId="1357B506" w14:textId="77777777" w:rsidR="007102A2" w:rsidRDefault="007102A2" w:rsidP="007102A2">
      <w:pPr>
        <w:pStyle w:val="SourceCode"/>
      </w:pPr>
    </w:p>
    <w:p w14:paraId="26C86AFE" w14:textId="77777777" w:rsidR="007102A2" w:rsidRDefault="007102A2" w:rsidP="007102A2">
      <w:pPr>
        <w:pStyle w:val="SourceCode"/>
      </w:pPr>
      <w:r>
        <w:t>&gt;&gt; 5</w:t>
      </w:r>
    </w:p>
    <w:p w14:paraId="71BD5482" w14:textId="77777777" w:rsidR="007102A2" w:rsidRPr="007D185A" w:rsidRDefault="007102A2" w:rsidP="007102A2">
      <w:pPr>
        <w:pStyle w:val="SourceCode"/>
      </w:pPr>
    </w:p>
    <w:p w14:paraId="075FEEF3" w14:textId="77777777" w:rsidR="007102A2" w:rsidRDefault="007102A2" w:rsidP="007102A2">
      <w:pPr>
        <w:pStyle w:val="Heading5"/>
      </w:pPr>
      <w:r>
        <w:t>Redeclaring</w:t>
      </w:r>
    </w:p>
    <w:p w14:paraId="065E8D2A" w14:textId="77777777" w:rsidR="007102A2" w:rsidRDefault="007102A2" w:rsidP="007102A2">
      <w:r>
        <w:t>Redeclaring a variable declared initially with var has no effect and does not clear its value.</w:t>
      </w:r>
    </w:p>
    <w:p w14:paraId="745A302A" w14:textId="77777777" w:rsidR="007102A2" w:rsidRPr="00671318" w:rsidRDefault="007102A2" w:rsidP="007102A2">
      <w:pPr>
        <w:pStyle w:val="SourceCode"/>
      </w:pPr>
      <w:r w:rsidRPr="00671318">
        <w:t>{</w:t>
      </w:r>
    </w:p>
    <w:p w14:paraId="42F6A608" w14:textId="77777777" w:rsidR="007102A2" w:rsidRPr="00671318" w:rsidRDefault="007102A2" w:rsidP="007102A2">
      <w:pPr>
        <w:pStyle w:val="SourceCode"/>
      </w:pPr>
      <w:r w:rsidRPr="00671318">
        <w:t>    var a = 5;</w:t>
      </w:r>
    </w:p>
    <w:p w14:paraId="0B4C549B" w14:textId="77777777" w:rsidR="007102A2" w:rsidRPr="00671318" w:rsidRDefault="007102A2" w:rsidP="007102A2">
      <w:pPr>
        <w:pStyle w:val="SourceCode"/>
      </w:pPr>
      <w:r w:rsidRPr="00671318">
        <w:t>}</w:t>
      </w:r>
    </w:p>
    <w:p w14:paraId="0A566DAB" w14:textId="77777777" w:rsidR="007102A2" w:rsidRPr="00671318" w:rsidRDefault="007102A2" w:rsidP="007102A2">
      <w:pPr>
        <w:pStyle w:val="SourceCode"/>
      </w:pPr>
    </w:p>
    <w:p w14:paraId="30B9E4CE" w14:textId="77777777" w:rsidR="007102A2" w:rsidRPr="00671318" w:rsidRDefault="007102A2" w:rsidP="007102A2">
      <w:pPr>
        <w:pStyle w:val="SourceCode"/>
      </w:pPr>
      <w:r w:rsidRPr="00671318">
        <w:t>var a;</w:t>
      </w:r>
    </w:p>
    <w:p w14:paraId="668B88B4" w14:textId="77777777" w:rsidR="007102A2" w:rsidRPr="00671318" w:rsidRDefault="007102A2" w:rsidP="007102A2">
      <w:pPr>
        <w:pStyle w:val="SourceCode"/>
      </w:pPr>
    </w:p>
    <w:p w14:paraId="12084160" w14:textId="77777777" w:rsidR="007102A2" w:rsidRDefault="007102A2" w:rsidP="007102A2">
      <w:pPr>
        <w:pStyle w:val="SourceCode"/>
      </w:pPr>
      <w:r w:rsidRPr="00671318">
        <w:t>console.log(a);</w:t>
      </w:r>
    </w:p>
    <w:p w14:paraId="61C0CD80" w14:textId="77777777" w:rsidR="007102A2" w:rsidRDefault="007102A2" w:rsidP="007102A2">
      <w:pPr>
        <w:pStyle w:val="SourceCode"/>
      </w:pPr>
    </w:p>
    <w:p w14:paraId="3C98883C" w14:textId="77777777" w:rsidR="007102A2" w:rsidRDefault="007102A2" w:rsidP="007102A2">
      <w:pPr>
        <w:pStyle w:val="SourceCode"/>
      </w:pPr>
      <w:r>
        <w:t>&gt;&gt; 5</w:t>
      </w:r>
    </w:p>
    <w:p w14:paraId="42AF2C61" w14:textId="77777777" w:rsidR="007102A2" w:rsidRPr="00F87484" w:rsidRDefault="007102A2" w:rsidP="007102A2">
      <w:pPr>
        <w:rPr>
          <w:rFonts w:eastAsia="Times New Roman"/>
        </w:rPr>
      </w:pPr>
    </w:p>
    <w:p w14:paraId="5546631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8558CF5" w14:textId="77777777" w:rsidR="007102A2" w:rsidRDefault="007102A2" w:rsidP="007102A2">
      <w:pPr>
        <w:pStyle w:val="Heading4"/>
      </w:pPr>
      <w:r>
        <w:lastRenderedPageBreak/>
        <w:t>Let</w:t>
      </w:r>
    </w:p>
    <w:p w14:paraId="550D4DAC" w14:textId="77777777" w:rsidR="007102A2" w:rsidRDefault="007102A2" w:rsidP="007102A2">
      <w:r>
        <w:t>Variables defined with let have block scope and as such are only visible within their enclosing code block.</w:t>
      </w:r>
    </w:p>
    <w:p w14:paraId="7A69A1F0" w14:textId="77777777" w:rsidR="007102A2" w:rsidRPr="00BD74ED" w:rsidRDefault="007102A2" w:rsidP="007102A2">
      <w:pPr>
        <w:pStyle w:val="SourceCode"/>
      </w:pPr>
      <w:r w:rsidRPr="00BD74ED">
        <w:t>{</w:t>
      </w:r>
    </w:p>
    <w:p w14:paraId="417667F4" w14:textId="77777777" w:rsidR="007102A2" w:rsidRPr="00BD74ED" w:rsidRDefault="007102A2" w:rsidP="007102A2">
      <w:pPr>
        <w:pStyle w:val="SourceCode"/>
      </w:pPr>
      <w:r w:rsidRPr="00BD74ED">
        <w:t>    let mylex = 4;</w:t>
      </w:r>
    </w:p>
    <w:p w14:paraId="767EC78A" w14:textId="77777777" w:rsidR="007102A2" w:rsidRPr="00BD74ED" w:rsidRDefault="007102A2" w:rsidP="007102A2">
      <w:pPr>
        <w:pStyle w:val="SourceCode"/>
      </w:pPr>
      <w:r w:rsidRPr="00BD74ED">
        <w:t>}</w:t>
      </w:r>
    </w:p>
    <w:p w14:paraId="78B9F968" w14:textId="77777777" w:rsidR="007102A2" w:rsidRPr="00BD74ED" w:rsidRDefault="007102A2" w:rsidP="007102A2">
      <w:pPr>
        <w:pStyle w:val="SourceCode"/>
      </w:pPr>
    </w:p>
    <w:p w14:paraId="11A209CA" w14:textId="77777777" w:rsidR="007102A2" w:rsidRDefault="007102A2" w:rsidP="007102A2">
      <w:pPr>
        <w:pStyle w:val="SourceCode"/>
      </w:pPr>
      <w:r w:rsidRPr="00BD74ED">
        <w:t>console.log(mylex);</w:t>
      </w:r>
    </w:p>
    <w:p w14:paraId="105E395E" w14:textId="77777777" w:rsidR="007102A2" w:rsidRDefault="007102A2" w:rsidP="007102A2">
      <w:pPr>
        <w:pStyle w:val="SourceCode"/>
      </w:pPr>
    </w:p>
    <w:p w14:paraId="09CB7A5B" w14:textId="77777777" w:rsidR="007102A2" w:rsidRDefault="007102A2" w:rsidP="007102A2">
      <w:pPr>
        <w:pStyle w:val="SourceCode"/>
      </w:pPr>
      <w:r>
        <w:t xml:space="preserve">&gt;&gt; </w:t>
      </w:r>
      <w:r w:rsidRPr="00CD4FD2">
        <w:t>ReferenceError: mylex is not defined</w:t>
      </w:r>
    </w:p>
    <w:p w14:paraId="5E21B92B" w14:textId="77777777" w:rsidR="007102A2" w:rsidRDefault="007102A2" w:rsidP="007102A2">
      <w:pPr>
        <w:pStyle w:val="SourceCode"/>
      </w:pPr>
    </w:p>
    <w:p w14:paraId="4EC984BB" w14:textId="77777777" w:rsidR="007102A2" w:rsidRDefault="007102A2" w:rsidP="007102A2">
      <w:pPr>
        <w:pStyle w:val="SourceCode"/>
      </w:pPr>
    </w:p>
    <w:p w14:paraId="23F5D92B" w14:textId="77777777" w:rsidR="007102A2" w:rsidRDefault="007102A2" w:rsidP="007102A2">
      <w:pPr>
        <w:shd w:val="clear" w:color="auto" w:fill="FFFFFF"/>
        <w:spacing w:after="0" w:line="285" w:lineRule="atLeast"/>
      </w:pPr>
      <w:r>
        <w:t xml:space="preserve">Unlike var, variables declared with let at global scope do create properties on the global object. If we run the following </w:t>
      </w:r>
      <w:r w:rsidRPr="009C5CBC">
        <w:rPr>
          <w:b/>
          <w:bCs/>
        </w:rPr>
        <w:t>in a browser</w:t>
      </w:r>
      <w:r>
        <w:t>.</w:t>
      </w:r>
    </w:p>
    <w:p w14:paraId="29991B4B" w14:textId="77777777" w:rsidR="007102A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1B8C976" w14:textId="77777777" w:rsidR="007102A2" w:rsidRPr="009C5CBC" w:rsidRDefault="007102A2" w:rsidP="007102A2">
      <w:pPr>
        <w:pStyle w:val="SourceCode"/>
      </w:pPr>
      <w:r w:rsidRPr="009C5CBC">
        <w:t>var a = 10;</w:t>
      </w:r>
    </w:p>
    <w:p w14:paraId="59159D11" w14:textId="77777777" w:rsidR="007102A2" w:rsidRPr="009C5CBC" w:rsidRDefault="007102A2" w:rsidP="007102A2">
      <w:pPr>
        <w:pStyle w:val="SourceCode"/>
      </w:pPr>
      <w:r w:rsidRPr="009C5CBC">
        <w:t>let b = 5;</w:t>
      </w:r>
    </w:p>
    <w:p w14:paraId="2D376FEA" w14:textId="77777777" w:rsidR="007102A2" w:rsidRPr="009C5CBC" w:rsidRDefault="007102A2" w:rsidP="007102A2">
      <w:pPr>
        <w:pStyle w:val="SourceCode"/>
      </w:pPr>
    </w:p>
    <w:p w14:paraId="42CD3C93" w14:textId="77777777" w:rsidR="007102A2" w:rsidRPr="009C5CBC" w:rsidRDefault="007102A2" w:rsidP="007102A2">
      <w:pPr>
        <w:pStyle w:val="SourceCode"/>
      </w:pPr>
      <w:r w:rsidRPr="009C5CBC">
        <w:t>console.log(this.a);</w:t>
      </w:r>
    </w:p>
    <w:p w14:paraId="5699A1B4" w14:textId="77777777" w:rsidR="007102A2" w:rsidRDefault="007102A2" w:rsidP="007102A2">
      <w:pPr>
        <w:pStyle w:val="SourceCode"/>
      </w:pPr>
      <w:r w:rsidRPr="009C5CBC">
        <w:t>console.log(this.b);</w:t>
      </w:r>
    </w:p>
    <w:p w14:paraId="5EDD491C" w14:textId="77777777" w:rsidR="007102A2" w:rsidRDefault="007102A2" w:rsidP="007102A2">
      <w:pPr>
        <w:pStyle w:val="SourceCode"/>
      </w:pPr>
    </w:p>
    <w:p w14:paraId="6A4AA564" w14:textId="77777777" w:rsidR="007102A2" w:rsidRDefault="007102A2" w:rsidP="007102A2">
      <w:pPr>
        <w:pStyle w:val="SourceCode"/>
      </w:pPr>
      <w:r>
        <w:t>&gt;&gt; 10</w:t>
      </w:r>
    </w:p>
    <w:p w14:paraId="4CB7CE96" w14:textId="77777777" w:rsidR="007102A2" w:rsidRDefault="007102A2" w:rsidP="007102A2">
      <w:pPr>
        <w:pStyle w:val="SourceCode"/>
      </w:pPr>
      <w:r>
        <w:t>&gt;&gt; undefined</w:t>
      </w:r>
    </w:p>
    <w:p w14:paraId="427D217D" w14:textId="77777777" w:rsidR="007102A2" w:rsidRDefault="007102A2" w:rsidP="007102A2">
      <w:pPr>
        <w:pStyle w:val="SourceCode"/>
      </w:pPr>
    </w:p>
    <w:p w14:paraId="557A9FCF" w14:textId="77777777" w:rsidR="007102A2" w:rsidRDefault="007102A2" w:rsidP="007102A2">
      <w:pPr>
        <w:pStyle w:val="Heading5"/>
      </w:pPr>
      <w:r>
        <w:t>Temporal Dead Zone</w:t>
      </w:r>
    </w:p>
    <w:p w14:paraId="5C51BB83" w14:textId="77777777" w:rsidR="007102A2" w:rsidRDefault="007102A2" w:rsidP="007102A2">
      <w:r>
        <w:t xml:space="preserve">Variables declared with let are not initialized until their definition is </w:t>
      </w:r>
      <w:proofErr w:type="gramStart"/>
      <w:r>
        <w:t>evaluated</w:t>
      </w:r>
      <w:proofErr w:type="gramEnd"/>
    </w:p>
    <w:p w14:paraId="46937F55" w14:textId="77777777" w:rsidR="007102A2" w:rsidRPr="00EF4377" w:rsidRDefault="007102A2" w:rsidP="007102A2">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2388CB8E"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51F5BABC" w14:textId="77777777" w:rsidR="007102A2" w:rsidRPr="00EF4377" w:rsidRDefault="007102A2" w:rsidP="007102A2">
      <w:pPr>
        <w:pStyle w:val="SourceCode"/>
        <w:rPr>
          <w:rFonts w:eastAsia="Times New Roman"/>
          <w:color w:val="000000"/>
        </w:rPr>
      </w:pPr>
      <w:r w:rsidRPr="00EF4377">
        <w:rPr>
          <w:rFonts w:eastAsia="Times New Roman"/>
          <w:color w:val="000000"/>
        </w:rPr>
        <w:t>    console.log(a);</w:t>
      </w:r>
    </w:p>
    <w:p w14:paraId="5B09A852" w14:textId="77777777" w:rsidR="007102A2" w:rsidRPr="00EF4377" w:rsidRDefault="007102A2" w:rsidP="007102A2">
      <w:pPr>
        <w:pStyle w:val="SourceCode"/>
        <w:rPr>
          <w:rFonts w:eastAsia="Times New Roman"/>
          <w:color w:val="000000"/>
        </w:rPr>
      </w:pPr>
      <w:r w:rsidRPr="00EF4377">
        <w:rPr>
          <w:rFonts w:eastAsia="Times New Roman"/>
          <w:color w:val="000000"/>
        </w:rPr>
        <w:t>    console.log(b);</w:t>
      </w:r>
    </w:p>
    <w:p w14:paraId="1C8B2C74" w14:textId="77777777" w:rsidR="007102A2" w:rsidRPr="00EF4377" w:rsidRDefault="007102A2" w:rsidP="007102A2">
      <w:pPr>
        <w:pStyle w:val="SourceCode"/>
        <w:rPr>
          <w:rFonts w:eastAsia="Times New Roman"/>
          <w:color w:val="000000"/>
        </w:rPr>
      </w:pPr>
    </w:p>
    <w:p w14:paraId="22352FBD"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6D753814"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44F54FFA"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1209F547" w14:textId="77777777" w:rsidR="007102A2" w:rsidRPr="00EF4377" w:rsidRDefault="007102A2" w:rsidP="007102A2">
      <w:pPr>
        <w:pStyle w:val="SourceCode"/>
        <w:rPr>
          <w:rFonts w:eastAsia="Times New Roman"/>
          <w:color w:val="000000"/>
        </w:rPr>
      </w:pPr>
    </w:p>
    <w:p w14:paraId="231354E6" w14:textId="77777777" w:rsidR="007102A2" w:rsidRDefault="007102A2" w:rsidP="007102A2">
      <w:pPr>
        <w:pStyle w:val="SourceCode"/>
        <w:rPr>
          <w:rFonts w:eastAsia="Times New Roman"/>
          <w:color w:val="000000"/>
        </w:rPr>
      </w:pPr>
      <w:r w:rsidRPr="00EF4377">
        <w:rPr>
          <w:rFonts w:eastAsia="Times New Roman"/>
          <w:color w:val="000000"/>
        </w:rPr>
        <w:t>f();</w:t>
      </w:r>
    </w:p>
    <w:p w14:paraId="37ACC68F" w14:textId="77777777" w:rsidR="007102A2"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7A4A2EF7" w14:textId="77777777" w:rsidR="007102A2" w:rsidRDefault="007102A2" w:rsidP="007102A2"/>
    <w:p w14:paraId="0AF8C3D4" w14:textId="77777777" w:rsidR="007102A2" w:rsidRDefault="007102A2" w:rsidP="007102A2">
      <w:r>
        <w:t>Similarly</w:t>
      </w:r>
    </w:p>
    <w:p w14:paraId="047D4681" w14:textId="77777777" w:rsidR="007102A2" w:rsidRPr="00A72AB0" w:rsidRDefault="007102A2" w:rsidP="007102A2">
      <w:pPr>
        <w:pStyle w:val="SourceCode"/>
        <w:rPr>
          <w:rFonts w:eastAsia="Times New Roman"/>
          <w:color w:val="000000"/>
        </w:rPr>
      </w:pPr>
      <w:r w:rsidRPr="00A72AB0">
        <w:rPr>
          <w:rFonts w:eastAsia="Times New Roman"/>
        </w:rPr>
        <w:t>function</w:t>
      </w:r>
      <w:r w:rsidRPr="00A72AB0">
        <w:rPr>
          <w:rFonts w:eastAsia="Times New Roman"/>
          <w:color w:val="000000"/>
        </w:rPr>
        <w:t> f()</w:t>
      </w:r>
    </w:p>
    <w:p w14:paraId="550675F7"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73E859EC" w14:textId="77777777" w:rsidR="007102A2" w:rsidRPr="00A72AB0" w:rsidRDefault="007102A2" w:rsidP="007102A2">
      <w:pPr>
        <w:pStyle w:val="SourceCode"/>
        <w:rPr>
          <w:rFonts w:eastAsia="Times New Roman"/>
          <w:color w:val="000000"/>
        </w:rPr>
      </w:pPr>
      <w:r w:rsidRPr="00A72AB0">
        <w:rPr>
          <w:rFonts w:eastAsia="Times New Roman"/>
          <w:color w:val="000000"/>
        </w:rPr>
        <w:t>    console.log(</w:t>
      </w:r>
      <w:r w:rsidRPr="00A72AB0">
        <w:rPr>
          <w:rFonts w:eastAsia="Times New Roman"/>
        </w:rPr>
        <w:t>typeof</w:t>
      </w:r>
      <w:r w:rsidRPr="00A72AB0">
        <w:rPr>
          <w:rFonts w:eastAsia="Times New Roman"/>
          <w:color w:val="000000"/>
        </w:rPr>
        <w:t> b);</w:t>
      </w:r>
    </w:p>
    <w:p w14:paraId="33CEA0BB" w14:textId="77777777" w:rsidR="007102A2" w:rsidRPr="00A72AB0" w:rsidRDefault="007102A2" w:rsidP="007102A2">
      <w:pPr>
        <w:pStyle w:val="SourceCode"/>
        <w:rPr>
          <w:rFonts w:eastAsia="Times New Roman"/>
          <w:color w:val="000000"/>
        </w:rPr>
      </w:pPr>
      <w:r w:rsidRPr="00A72AB0">
        <w:rPr>
          <w:rFonts w:eastAsia="Times New Roman"/>
          <w:color w:val="000000"/>
        </w:rPr>
        <w:t>    </w:t>
      </w:r>
      <w:r w:rsidRPr="00A72AB0">
        <w:rPr>
          <w:rFonts w:eastAsia="Times New Roman"/>
        </w:rPr>
        <w:t>let</w:t>
      </w:r>
      <w:r w:rsidRPr="00A72AB0">
        <w:rPr>
          <w:rFonts w:eastAsia="Times New Roman"/>
          <w:color w:val="000000"/>
        </w:rPr>
        <w:t> b = </w:t>
      </w:r>
      <w:r w:rsidRPr="00A72AB0">
        <w:rPr>
          <w:rFonts w:eastAsia="Times New Roman"/>
          <w:color w:val="098658"/>
        </w:rPr>
        <w:t>6</w:t>
      </w:r>
      <w:r w:rsidRPr="00A72AB0">
        <w:rPr>
          <w:rFonts w:eastAsia="Times New Roman"/>
          <w:color w:val="000000"/>
        </w:rPr>
        <w:t>;</w:t>
      </w:r>
    </w:p>
    <w:p w14:paraId="18F8F24A"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2173B7E2" w14:textId="77777777" w:rsidR="007102A2" w:rsidRPr="00A72AB0" w:rsidRDefault="007102A2" w:rsidP="007102A2">
      <w:pPr>
        <w:pStyle w:val="SourceCode"/>
        <w:rPr>
          <w:rFonts w:eastAsia="Times New Roman"/>
          <w:color w:val="000000"/>
        </w:rPr>
      </w:pPr>
    </w:p>
    <w:p w14:paraId="6F621903" w14:textId="77777777" w:rsidR="007102A2" w:rsidRDefault="007102A2" w:rsidP="007102A2">
      <w:pPr>
        <w:pStyle w:val="SourceCode"/>
        <w:rPr>
          <w:rFonts w:eastAsia="Times New Roman"/>
          <w:color w:val="000000"/>
        </w:rPr>
      </w:pPr>
      <w:r w:rsidRPr="00A72AB0">
        <w:rPr>
          <w:rFonts w:eastAsia="Times New Roman"/>
          <w:color w:val="000000"/>
        </w:rPr>
        <w:t>f();</w:t>
      </w:r>
    </w:p>
    <w:p w14:paraId="216685F9" w14:textId="77777777" w:rsidR="007102A2" w:rsidRDefault="007102A2" w:rsidP="007102A2">
      <w:pPr>
        <w:pStyle w:val="SourceCode"/>
        <w:rPr>
          <w:rFonts w:eastAsia="Times New Roman"/>
          <w:color w:val="000000"/>
        </w:rPr>
      </w:pPr>
    </w:p>
    <w:p w14:paraId="752E5AED" w14:textId="77777777" w:rsidR="007102A2" w:rsidRPr="00A72AB0"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0E631C27" w14:textId="77777777" w:rsidR="007102A2" w:rsidRDefault="007102A2" w:rsidP="007102A2"/>
    <w:p w14:paraId="0B3BC6EF" w14:textId="77777777" w:rsidR="007102A2" w:rsidRDefault="007102A2" w:rsidP="007102A2"/>
    <w:p w14:paraId="0F4B6C3C" w14:textId="77777777" w:rsidR="007102A2" w:rsidRDefault="007102A2" w:rsidP="007102A2">
      <w:pPr>
        <w:pStyle w:val="Heading4"/>
      </w:pPr>
      <w:r>
        <w:lastRenderedPageBreak/>
        <w:t>Const</w:t>
      </w:r>
    </w:p>
    <w:p w14:paraId="5B83F01E" w14:textId="77777777" w:rsidR="007102A2" w:rsidRPr="00460089" w:rsidRDefault="007102A2" w:rsidP="007102A2">
      <w:r>
        <w:t>Const is like let but the variable must be initialized when it is declared, after which it cannot be re-assigned. In most other behaviours it is the same as let. This includes temporal dead zone.</w:t>
      </w:r>
    </w:p>
    <w:p w14:paraId="6F9FA32F" w14:textId="77777777" w:rsidR="007102A2" w:rsidRDefault="007102A2" w:rsidP="007102A2"/>
    <w:p w14:paraId="5A443EAE" w14:textId="77777777" w:rsidR="007102A2" w:rsidRDefault="007102A2" w:rsidP="007102A2"/>
    <w:p w14:paraId="072575C0" w14:textId="77777777" w:rsidR="007102A2" w:rsidRPr="007D185A" w:rsidRDefault="007102A2" w:rsidP="007102A2">
      <w:pPr>
        <w:shd w:val="clear" w:color="auto" w:fill="FFFFFF"/>
        <w:spacing w:after="0" w:line="285" w:lineRule="atLeast"/>
        <w:rPr>
          <w:rFonts w:ascii="Consolas" w:eastAsia="Times New Roman" w:hAnsi="Consolas" w:cs="Times New Roman"/>
          <w:color w:val="000000"/>
          <w:sz w:val="21"/>
          <w:szCs w:val="21"/>
        </w:rPr>
      </w:pPr>
    </w:p>
    <w:p w14:paraId="432306BD" w14:textId="77777777" w:rsidR="007102A2" w:rsidRDefault="007102A2" w:rsidP="007102A2">
      <w:pPr>
        <w:pStyle w:val="SourceCode"/>
      </w:pPr>
    </w:p>
    <w:p w14:paraId="31C65F25" w14:textId="77777777" w:rsidR="007102A2" w:rsidRPr="00671318" w:rsidRDefault="007102A2" w:rsidP="007102A2">
      <w:pPr>
        <w:pStyle w:val="SourceCode"/>
      </w:pPr>
    </w:p>
    <w:p w14:paraId="223CEA28" w14:textId="77777777" w:rsidR="007102A2" w:rsidRDefault="007102A2" w:rsidP="007102A2">
      <w:r>
        <w:br w:type="page"/>
      </w:r>
    </w:p>
    <w:p w14:paraId="15EFC099" w14:textId="77777777" w:rsidR="007102A2" w:rsidRPr="00671318" w:rsidRDefault="007102A2" w:rsidP="007102A2">
      <w:pPr>
        <w:shd w:val="clear" w:color="auto" w:fill="FFFFFF"/>
        <w:spacing w:after="0" w:line="285" w:lineRule="atLeast"/>
        <w:rPr>
          <w:rFonts w:ascii="Consolas" w:eastAsia="Times New Roman" w:hAnsi="Consolas" w:cs="Times New Roman"/>
          <w:color w:val="000000"/>
          <w:sz w:val="21"/>
          <w:szCs w:val="21"/>
        </w:rPr>
      </w:pPr>
      <w:r>
        <w:lastRenderedPageBreak/>
        <w:t>If we assign a value to an unassigned variable, then it is implicitly added to the global execution context. Note this would be an error in strict mode.</w:t>
      </w:r>
    </w:p>
    <w:p w14:paraId="29BC6CAC" w14:textId="77777777" w:rsidR="007102A2" w:rsidRDefault="007102A2" w:rsidP="007102A2"/>
    <w:p w14:paraId="3CA1DA13" w14:textId="77777777" w:rsidR="007102A2" w:rsidRPr="009001FA" w:rsidRDefault="007102A2" w:rsidP="007102A2">
      <w:pPr>
        <w:pStyle w:val="SourceCode"/>
        <w:rPr>
          <w:rFonts w:eastAsia="Times New Roman"/>
          <w:color w:val="000000"/>
        </w:rPr>
      </w:pPr>
      <w:r w:rsidRPr="009001FA">
        <w:rPr>
          <w:rFonts w:eastAsia="Times New Roman"/>
        </w:rPr>
        <w:t>function</w:t>
      </w:r>
      <w:r w:rsidRPr="009001FA">
        <w:rPr>
          <w:rFonts w:eastAsia="Times New Roman"/>
          <w:color w:val="000000"/>
        </w:rPr>
        <w:t> f() </w:t>
      </w:r>
    </w:p>
    <w:p w14:paraId="2837F1B5" w14:textId="77777777" w:rsidR="007102A2" w:rsidRPr="009001FA" w:rsidRDefault="007102A2" w:rsidP="007102A2">
      <w:pPr>
        <w:pStyle w:val="SourceCode"/>
        <w:rPr>
          <w:rFonts w:eastAsia="Times New Roman"/>
        </w:rPr>
      </w:pPr>
      <w:r w:rsidRPr="009001FA">
        <w:rPr>
          <w:rFonts w:eastAsia="Times New Roman"/>
        </w:rPr>
        <w:t>{</w:t>
      </w:r>
    </w:p>
    <w:p w14:paraId="05406853" w14:textId="77777777" w:rsidR="007102A2" w:rsidRPr="009001FA" w:rsidRDefault="007102A2" w:rsidP="007102A2">
      <w:pPr>
        <w:pStyle w:val="SourceCode"/>
        <w:rPr>
          <w:rFonts w:eastAsia="Times New Roman"/>
        </w:rPr>
      </w:pPr>
      <w:r w:rsidRPr="009001FA">
        <w:rPr>
          <w:rFonts w:eastAsia="Times New Roman"/>
        </w:rPr>
        <w:t>    a = </w:t>
      </w:r>
      <w:r w:rsidRPr="009001FA">
        <w:rPr>
          <w:rFonts w:eastAsia="Times New Roman"/>
          <w:color w:val="098658"/>
        </w:rPr>
        <w:t>10</w:t>
      </w:r>
      <w:r w:rsidRPr="009001FA">
        <w:rPr>
          <w:rFonts w:eastAsia="Times New Roman"/>
        </w:rPr>
        <w:t>;</w:t>
      </w:r>
    </w:p>
    <w:p w14:paraId="12EEFB24" w14:textId="77777777" w:rsidR="007102A2" w:rsidRPr="009001FA" w:rsidRDefault="007102A2" w:rsidP="007102A2">
      <w:pPr>
        <w:pStyle w:val="SourceCode"/>
        <w:rPr>
          <w:rFonts w:eastAsia="Times New Roman"/>
        </w:rPr>
      </w:pPr>
      <w:r w:rsidRPr="009001FA">
        <w:rPr>
          <w:rFonts w:eastAsia="Times New Roman"/>
        </w:rPr>
        <w:t>    var b = </w:t>
      </w:r>
      <w:r w:rsidRPr="009001FA">
        <w:rPr>
          <w:rFonts w:eastAsia="Times New Roman"/>
          <w:color w:val="098658"/>
        </w:rPr>
        <w:t>15</w:t>
      </w:r>
      <w:r w:rsidRPr="009001FA">
        <w:rPr>
          <w:rFonts w:eastAsia="Times New Roman"/>
        </w:rPr>
        <w:t>;</w:t>
      </w:r>
    </w:p>
    <w:p w14:paraId="75255663" w14:textId="77777777" w:rsidR="007102A2" w:rsidRPr="009001FA" w:rsidRDefault="007102A2" w:rsidP="007102A2">
      <w:pPr>
        <w:pStyle w:val="SourceCode"/>
        <w:rPr>
          <w:rFonts w:eastAsia="Times New Roman"/>
        </w:rPr>
      </w:pPr>
      <w:r w:rsidRPr="009001FA">
        <w:rPr>
          <w:rFonts w:eastAsia="Times New Roman"/>
        </w:rPr>
        <w:t>}</w:t>
      </w:r>
    </w:p>
    <w:p w14:paraId="34700AA7" w14:textId="77777777" w:rsidR="007102A2" w:rsidRPr="009001FA" w:rsidRDefault="007102A2" w:rsidP="007102A2">
      <w:pPr>
        <w:pStyle w:val="SourceCode"/>
        <w:rPr>
          <w:rFonts w:eastAsia="Times New Roman"/>
        </w:rPr>
      </w:pPr>
    </w:p>
    <w:p w14:paraId="495577B8" w14:textId="77777777" w:rsidR="007102A2" w:rsidRPr="009001FA" w:rsidRDefault="007102A2" w:rsidP="007102A2">
      <w:pPr>
        <w:pStyle w:val="SourceCode"/>
        <w:rPr>
          <w:rFonts w:eastAsia="Times New Roman"/>
        </w:rPr>
      </w:pPr>
      <w:r w:rsidRPr="009001FA">
        <w:rPr>
          <w:rFonts w:eastAsia="Times New Roman"/>
        </w:rPr>
        <w:t>f();</w:t>
      </w:r>
    </w:p>
    <w:p w14:paraId="6EDE9985" w14:textId="77777777" w:rsidR="007102A2" w:rsidRPr="009001FA" w:rsidRDefault="007102A2" w:rsidP="007102A2">
      <w:pPr>
        <w:pStyle w:val="SourceCode"/>
        <w:rPr>
          <w:rFonts w:eastAsia="Times New Roman"/>
        </w:rPr>
      </w:pPr>
    </w:p>
    <w:p w14:paraId="6CB46EB0" w14:textId="77777777" w:rsidR="007102A2" w:rsidRDefault="007102A2" w:rsidP="007102A2">
      <w:pPr>
        <w:pStyle w:val="SourceCode"/>
        <w:rPr>
          <w:rFonts w:eastAsia="Times New Roman"/>
        </w:rPr>
      </w:pPr>
      <w:r w:rsidRPr="009001FA">
        <w:rPr>
          <w:rFonts w:eastAsia="Times New Roman"/>
        </w:rPr>
        <w:t>console.log(a);</w:t>
      </w:r>
    </w:p>
    <w:p w14:paraId="61073B04" w14:textId="77777777" w:rsidR="007102A2" w:rsidRDefault="007102A2" w:rsidP="007102A2">
      <w:pPr>
        <w:pStyle w:val="SourceCode"/>
        <w:rPr>
          <w:rFonts w:eastAsia="Times New Roman"/>
        </w:rPr>
      </w:pPr>
    </w:p>
    <w:p w14:paraId="6D6FE3A3" w14:textId="77777777" w:rsidR="007102A2" w:rsidRPr="009001FA" w:rsidRDefault="007102A2" w:rsidP="007102A2">
      <w:pPr>
        <w:pStyle w:val="SourceCode"/>
        <w:rPr>
          <w:rFonts w:eastAsia="Times New Roman"/>
        </w:rPr>
      </w:pPr>
      <w:r>
        <w:rPr>
          <w:rFonts w:eastAsia="Times New Roman"/>
        </w:rPr>
        <w:t>&gt;&gt; 10</w:t>
      </w:r>
    </w:p>
    <w:p w14:paraId="787CE696" w14:textId="77777777" w:rsidR="007102A2" w:rsidRDefault="007102A2" w:rsidP="007102A2"/>
    <w:p w14:paraId="6AA70ACA" w14:textId="77777777" w:rsidR="007102A2" w:rsidRDefault="007102A2" w:rsidP="007102A2"/>
    <w:p w14:paraId="2555E2CB" w14:textId="77777777" w:rsidR="007102A2" w:rsidRDefault="007102A2" w:rsidP="007102A2">
      <w:r>
        <w:t xml:space="preserve">containing function. Code blocks have no impact. In the following code fragment the function </w:t>
      </w:r>
      <w:r w:rsidRPr="00334CB2">
        <w:rPr>
          <w:rStyle w:val="SourceCodeChar"/>
        </w:rPr>
        <w:t>inner</w:t>
      </w:r>
      <w:r>
        <w:t xml:space="preserve"> can see any variables declared with var in its own body or in any enclosing functions.</w:t>
      </w:r>
    </w:p>
    <w:p w14:paraId="6AEA3F70" w14:textId="77777777" w:rsidR="007102A2" w:rsidRPr="00FB0A9C" w:rsidRDefault="007102A2" w:rsidP="007102A2">
      <w:pPr>
        <w:pStyle w:val="SourceCode"/>
      </w:pPr>
      <w:r w:rsidRPr="00FB0A9C">
        <w:t>function outer()</w:t>
      </w:r>
    </w:p>
    <w:p w14:paraId="3790A6A5" w14:textId="77777777" w:rsidR="007102A2" w:rsidRPr="00FB0A9C" w:rsidRDefault="007102A2" w:rsidP="007102A2">
      <w:pPr>
        <w:pStyle w:val="SourceCode"/>
      </w:pPr>
      <w:r w:rsidRPr="00FB0A9C">
        <w:t>{</w:t>
      </w:r>
    </w:p>
    <w:p w14:paraId="4355E4A1" w14:textId="77777777" w:rsidR="007102A2" w:rsidRPr="00FB0A9C" w:rsidRDefault="007102A2" w:rsidP="007102A2">
      <w:pPr>
        <w:pStyle w:val="SourceCode"/>
      </w:pPr>
      <w:r w:rsidRPr="00FB0A9C">
        <w:t>    var a = 5;</w:t>
      </w:r>
    </w:p>
    <w:p w14:paraId="5130C26A" w14:textId="77777777" w:rsidR="007102A2" w:rsidRPr="00FB0A9C" w:rsidRDefault="007102A2" w:rsidP="007102A2">
      <w:pPr>
        <w:pStyle w:val="SourceCode"/>
      </w:pPr>
    </w:p>
    <w:p w14:paraId="569F32C0" w14:textId="77777777" w:rsidR="007102A2" w:rsidRPr="00FB0A9C" w:rsidRDefault="007102A2" w:rsidP="007102A2">
      <w:pPr>
        <w:pStyle w:val="SourceCode"/>
      </w:pPr>
      <w:r w:rsidRPr="00FB0A9C">
        <w:t>    return function inner()</w:t>
      </w:r>
    </w:p>
    <w:p w14:paraId="346ACC36" w14:textId="77777777" w:rsidR="007102A2" w:rsidRPr="00FB0A9C" w:rsidRDefault="007102A2" w:rsidP="007102A2">
      <w:pPr>
        <w:pStyle w:val="SourceCode"/>
      </w:pPr>
      <w:r w:rsidRPr="00FB0A9C">
        <w:t>    </w:t>
      </w:r>
      <w:r>
        <w:t>{</w:t>
      </w:r>
    </w:p>
    <w:p w14:paraId="00291301" w14:textId="77777777" w:rsidR="007102A2" w:rsidRPr="00FB0A9C" w:rsidRDefault="007102A2" w:rsidP="007102A2">
      <w:pPr>
        <w:pStyle w:val="SourceCode"/>
      </w:pPr>
      <w:r w:rsidRPr="00FB0A9C">
        <w:t>        console.log(a);</w:t>
      </w:r>
      <w:r>
        <w:t xml:space="preserve"> </w:t>
      </w:r>
      <w:r w:rsidRPr="00FB0A9C">
        <w:t>// ok can see parent scope variables</w:t>
      </w:r>
    </w:p>
    <w:p w14:paraId="42CAC99B" w14:textId="77777777" w:rsidR="007102A2" w:rsidRPr="00FB0A9C" w:rsidRDefault="007102A2" w:rsidP="007102A2">
      <w:pPr>
        <w:pStyle w:val="SourceCode"/>
      </w:pPr>
      <w:r w:rsidRPr="00FB0A9C">
        <w:t>    };</w:t>
      </w:r>
    </w:p>
    <w:p w14:paraId="78A51AA5" w14:textId="77777777" w:rsidR="007102A2" w:rsidRPr="00FB0A9C" w:rsidRDefault="007102A2" w:rsidP="007102A2">
      <w:pPr>
        <w:pStyle w:val="SourceCode"/>
      </w:pPr>
      <w:r w:rsidRPr="00FB0A9C">
        <w:t>}</w:t>
      </w:r>
    </w:p>
    <w:p w14:paraId="70FC2446" w14:textId="77777777" w:rsidR="007102A2" w:rsidRDefault="007102A2" w:rsidP="007102A2">
      <w:pPr>
        <w:pStyle w:val="SourceCode"/>
      </w:pPr>
      <w:r w:rsidRPr="00FB0A9C">
        <w:t>outer()();</w:t>
      </w:r>
      <w:r>
        <w:t xml:space="preserve"> </w:t>
      </w:r>
    </w:p>
    <w:p w14:paraId="140886D8" w14:textId="77777777" w:rsidR="007102A2" w:rsidRDefault="007102A2" w:rsidP="007102A2">
      <w:pPr>
        <w:pStyle w:val="SourceCode"/>
      </w:pPr>
      <w:r>
        <w:t>// &gt; 5</w:t>
      </w:r>
    </w:p>
    <w:p w14:paraId="2629D839" w14:textId="77777777" w:rsidR="007102A2" w:rsidRPr="00286AB9" w:rsidRDefault="007102A2" w:rsidP="007102A2">
      <w:pPr>
        <w:pStyle w:val="SourceCode"/>
      </w:pPr>
    </w:p>
    <w:p w14:paraId="2E58CEB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1FFDF075" w14:textId="77777777" w:rsidR="007102A2" w:rsidRDefault="007102A2" w:rsidP="007102A2">
      <w:pPr>
        <w:pStyle w:val="Heading3"/>
      </w:pPr>
      <w:bookmarkStart w:id="17" w:name="_Closures"/>
      <w:bookmarkStart w:id="18" w:name="_Toc44265512"/>
      <w:bookmarkEnd w:id="17"/>
      <w:r>
        <w:lastRenderedPageBreak/>
        <w:t>Closures</w:t>
      </w:r>
      <w:bookmarkEnd w:id="18"/>
    </w:p>
    <w:p w14:paraId="6BFE8D05" w14:textId="77777777" w:rsidR="007102A2" w:rsidRPr="00B43747" w:rsidRDefault="007102A2" w:rsidP="007102A2">
      <w:r>
        <w:t xml:space="preserve">A closure is a combination of a function and its enclosing state. Functions are first-class objects. A function can reference any variable from its enclosing scope. If that function is passed around and used in another scope it will retain access to the original variables. </w:t>
      </w:r>
    </w:p>
    <w:p w14:paraId="1F74F4D3" w14:textId="77777777" w:rsidR="007102A2" w:rsidRPr="00FB0A9C" w:rsidRDefault="007102A2" w:rsidP="007102A2">
      <w:pPr>
        <w:pStyle w:val="SourceCode"/>
      </w:pPr>
      <w:r w:rsidRPr="00FB0A9C">
        <w:t>function factory()</w:t>
      </w:r>
    </w:p>
    <w:p w14:paraId="64E10DCE" w14:textId="77777777" w:rsidR="007102A2" w:rsidRPr="00FB0A9C" w:rsidRDefault="007102A2" w:rsidP="007102A2">
      <w:pPr>
        <w:pStyle w:val="SourceCode"/>
      </w:pPr>
      <w:r w:rsidRPr="00FB0A9C">
        <w:t>{</w:t>
      </w:r>
    </w:p>
    <w:p w14:paraId="28DB78CB" w14:textId="77777777" w:rsidR="007102A2" w:rsidRPr="00FB0A9C" w:rsidRDefault="007102A2" w:rsidP="007102A2">
      <w:pPr>
        <w:pStyle w:val="SourceCode"/>
      </w:pPr>
      <w:r w:rsidRPr="00FB0A9C">
        <w:t>    var count = 0;</w:t>
      </w:r>
    </w:p>
    <w:p w14:paraId="06B5DF3D" w14:textId="77777777" w:rsidR="007102A2" w:rsidRPr="00FB0A9C" w:rsidRDefault="007102A2" w:rsidP="007102A2">
      <w:pPr>
        <w:pStyle w:val="SourceCode"/>
      </w:pPr>
    </w:p>
    <w:p w14:paraId="0A41D253" w14:textId="77777777" w:rsidR="007102A2" w:rsidRPr="00FB0A9C" w:rsidRDefault="007102A2" w:rsidP="007102A2">
      <w:pPr>
        <w:pStyle w:val="SourceCode"/>
      </w:pPr>
      <w:r w:rsidRPr="00FB0A9C">
        <w:t>    return () =&gt; count++;</w:t>
      </w:r>
    </w:p>
    <w:p w14:paraId="1A2E5F3F" w14:textId="77777777" w:rsidR="007102A2" w:rsidRPr="00FB0A9C" w:rsidRDefault="007102A2" w:rsidP="007102A2">
      <w:pPr>
        <w:pStyle w:val="SourceCode"/>
      </w:pPr>
      <w:r w:rsidRPr="00FB0A9C">
        <w:t>}</w:t>
      </w:r>
    </w:p>
    <w:p w14:paraId="0008A3FF" w14:textId="77777777" w:rsidR="007102A2" w:rsidRPr="00FB0A9C" w:rsidRDefault="007102A2" w:rsidP="007102A2">
      <w:pPr>
        <w:pStyle w:val="SourceCode"/>
      </w:pPr>
      <w:r w:rsidRPr="00FB0A9C">
        <w:t>var f1 = factory();</w:t>
      </w:r>
    </w:p>
    <w:p w14:paraId="66881246" w14:textId="77777777" w:rsidR="007102A2" w:rsidRDefault="007102A2" w:rsidP="007102A2">
      <w:pPr>
        <w:pStyle w:val="SourceCode"/>
      </w:pPr>
      <w:r w:rsidRPr="00FB0A9C">
        <w:t>var f2 = factory();</w:t>
      </w:r>
    </w:p>
    <w:p w14:paraId="0D3200D1" w14:textId="77777777" w:rsidR="007102A2" w:rsidRPr="00FB0A9C" w:rsidRDefault="007102A2" w:rsidP="007102A2">
      <w:pPr>
        <w:pStyle w:val="SourceCode"/>
      </w:pPr>
    </w:p>
    <w:p w14:paraId="52561CEE" w14:textId="77777777" w:rsidR="007102A2" w:rsidRPr="00FB0A9C" w:rsidRDefault="007102A2" w:rsidP="007102A2">
      <w:pPr>
        <w:pStyle w:val="SourceCode"/>
      </w:pPr>
      <w:r w:rsidRPr="00FB0A9C">
        <w:t>console.log(f1());</w:t>
      </w:r>
      <w:r>
        <w:t xml:space="preserve">  // &gt; 0</w:t>
      </w:r>
    </w:p>
    <w:p w14:paraId="4CA0A97B" w14:textId="77777777" w:rsidR="007102A2" w:rsidRPr="00FB0A9C" w:rsidRDefault="007102A2" w:rsidP="007102A2">
      <w:pPr>
        <w:pStyle w:val="SourceCode"/>
      </w:pPr>
      <w:r w:rsidRPr="00FB0A9C">
        <w:t>console.log(f1());</w:t>
      </w:r>
      <w:r>
        <w:t xml:space="preserve">  // &gt; 1</w:t>
      </w:r>
    </w:p>
    <w:p w14:paraId="4A92B76A" w14:textId="77777777" w:rsidR="007102A2" w:rsidRPr="00FB0A9C" w:rsidRDefault="007102A2" w:rsidP="007102A2">
      <w:pPr>
        <w:pStyle w:val="SourceCode"/>
      </w:pPr>
      <w:r w:rsidRPr="00FB0A9C">
        <w:t>console.log(f2());</w:t>
      </w:r>
      <w:r>
        <w:t xml:space="preserve">  // &gt; 0</w:t>
      </w:r>
    </w:p>
    <w:p w14:paraId="79932E47" w14:textId="77777777" w:rsidR="007102A2" w:rsidRDefault="007102A2" w:rsidP="007102A2">
      <w:pPr>
        <w:pStyle w:val="SourceCode"/>
      </w:pPr>
      <w:r w:rsidRPr="00FB0A9C">
        <w:t>console.log(f2());</w:t>
      </w:r>
      <w:r>
        <w:t xml:space="preserve">  // &gt; 1</w:t>
      </w:r>
    </w:p>
    <w:p w14:paraId="1E6352A8"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6366AA0E" w14:textId="77777777" w:rsidR="007102A2" w:rsidRDefault="007102A2" w:rsidP="007102A2">
      <w:pPr>
        <w:pStyle w:val="Heading3"/>
      </w:pPr>
      <w:bookmarkStart w:id="19" w:name="_Equality"/>
      <w:bookmarkStart w:id="20" w:name="_Toc44265513"/>
      <w:bookmarkEnd w:id="19"/>
      <w:r>
        <w:lastRenderedPageBreak/>
        <w:t>Equality</w:t>
      </w:r>
      <w:bookmarkEnd w:id="20"/>
    </w:p>
    <w:p w14:paraId="7496CFAC" w14:textId="77777777" w:rsidR="007102A2" w:rsidRDefault="007102A2" w:rsidP="007102A2">
      <w:r>
        <w:t>JavaScript provides the double equals operator == and the triple equals operator === . The double equals operator uses type coercion where the two operands have different types. The triple equals operator does not use type correction. Where both arguments are of the same type both operators behave the same. Primitive types use value comparison.</w:t>
      </w:r>
    </w:p>
    <w:p w14:paraId="58A9EB99" w14:textId="77777777" w:rsidR="007102A2" w:rsidRPr="00E96E0C" w:rsidRDefault="007102A2" w:rsidP="007102A2">
      <w:pPr>
        <w:pStyle w:val="SourceCode"/>
      </w:pPr>
      <w:r w:rsidRPr="00E96E0C">
        <w:t>let c = "Kenny";</w:t>
      </w:r>
    </w:p>
    <w:p w14:paraId="09C03F00" w14:textId="77777777" w:rsidR="007102A2" w:rsidRPr="00E96E0C" w:rsidRDefault="007102A2" w:rsidP="007102A2">
      <w:pPr>
        <w:pStyle w:val="SourceCode"/>
      </w:pPr>
      <w:r w:rsidRPr="00E96E0C">
        <w:t>let d = "Kenny";</w:t>
      </w:r>
    </w:p>
    <w:p w14:paraId="2F3DA47D" w14:textId="77777777" w:rsidR="007102A2" w:rsidRDefault="007102A2" w:rsidP="007102A2">
      <w:pPr>
        <w:pStyle w:val="SourceCode"/>
      </w:pPr>
      <w:r w:rsidRPr="00E96E0C">
        <w:t>console.log(c == d);</w:t>
      </w:r>
    </w:p>
    <w:p w14:paraId="6ADC1FCE" w14:textId="77777777" w:rsidR="007102A2" w:rsidRDefault="007102A2" w:rsidP="007102A2">
      <w:pPr>
        <w:pStyle w:val="SourceCode"/>
      </w:pPr>
      <w:r w:rsidRPr="00E96E0C">
        <w:t>console.log(c =</w:t>
      </w:r>
      <w:r>
        <w:t>=</w:t>
      </w:r>
      <w:r w:rsidRPr="00E96E0C">
        <w:t>= d);</w:t>
      </w:r>
    </w:p>
    <w:p w14:paraId="19BD1E38" w14:textId="77777777" w:rsidR="007102A2" w:rsidRDefault="007102A2" w:rsidP="007102A2">
      <w:pPr>
        <w:pStyle w:val="SourceCode"/>
      </w:pPr>
    </w:p>
    <w:p w14:paraId="073D11E7" w14:textId="77777777" w:rsidR="007102A2" w:rsidRDefault="007102A2" w:rsidP="007102A2">
      <w:pPr>
        <w:pStyle w:val="SourceCode"/>
      </w:pPr>
      <w:r>
        <w:t>&gt;&gt; true</w:t>
      </w:r>
    </w:p>
    <w:p w14:paraId="4CE4904D" w14:textId="77777777" w:rsidR="007102A2" w:rsidRDefault="007102A2" w:rsidP="007102A2">
      <w:pPr>
        <w:pStyle w:val="SourceCode"/>
      </w:pPr>
      <w:r>
        <w:t>&gt;&gt; true</w:t>
      </w:r>
    </w:p>
    <w:p w14:paraId="7780BB74" w14:textId="77777777" w:rsidR="007102A2" w:rsidRDefault="007102A2" w:rsidP="007102A2">
      <w:pPr>
        <w:pStyle w:val="SourceCode"/>
        <w:ind w:left="0"/>
      </w:pPr>
    </w:p>
    <w:p w14:paraId="20A4370C" w14:textId="77777777" w:rsidR="007102A2" w:rsidRPr="00E96E0C" w:rsidRDefault="007102A2" w:rsidP="007102A2">
      <w:pPr>
        <w:pStyle w:val="SourceCode"/>
        <w:ind w:left="0"/>
      </w:pPr>
      <w:r>
        <w:tab/>
      </w:r>
    </w:p>
    <w:p w14:paraId="56E07C08" w14:textId="77777777" w:rsidR="007102A2" w:rsidRDefault="007102A2" w:rsidP="007102A2">
      <w:r>
        <w:t xml:space="preserve">Object types use reference </w:t>
      </w:r>
      <w:proofErr w:type="gramStart"/>
      <w:r>
        <w:t>comparison</w:t>
      </w:r>
      <w:proofErr w:type="gramEnd"/>
      <w:r>
        <w:t xml:space="preserve"> </w:t>
      </w:r>
    </w:p>
    <w:p w14:paraId="7D033357" w14:textId="77777777" w:rsidR="007102A2" w:rsidRPr="002727C6" w:rsidRDefault="007102A2" w:rsidP="007102A2">
      <w:pPr>
        <w:pStyle w:val="SourceCode"/>
      </w:pPr>
      <w:r w:rsidRPr="002727C6">
        <w:t>let a = { name:"Kenny"};</w:t>
      </w:r>
    </w:p>
    <w:p w14:paraId="7ED59B25" w14:textId="77777777" w:rsidR="007102A2" w:rsidRPr="002727C6" w:rsidRDefault="007102A2" w:rsidP="007102A2">
      <w:pPr>
        <w:pStyle w:val="SourceCode"/>
      </w:pPr>
      <w:r w:rsidRPr="002727C6">
        <w:t>let b = { name: "Kenny"};</w:t>
      </w:r>
    </w:p>
    <w:p w14:paraId="63ADD519" w14:textId="77777777" w:rsidR="007102A2" w:rsidRPr="002727C6" w:rsidRDefault="007102A2" w:rsidP="007102A2">
      <w:pPr>
        <w:pStyle w:val="SourceCode"/>
      </w:pPr>
      <w:r w:rsidRPr="002727C6">
        <w:t>console.log(a == b);</w:t>
      </w:r>
    </w:p>
    <w:p w14:paraId="1ED50743" w14:textId="77777777" w:rsidR="007102A2" w:rsidRDefault="007102A2" w:rsidP="007102A2">
      <w:pPr>
        <w:pStyle w:val="SourceCode"/>
      </w:pPr>
      <w:r w:rsidRPr="002727C6">
        <w:t>console.log(a === b);</w:t>
      </w:r>
    </w:p>
    <w:p w14:paraId="6D844D62" w14:textId="77777777" w:rsidR="007102A2" w:rsidRDefault="007102A2" w:rsidP="007102A2">
      <w:pPr>
        <w:pStyle w:val="SourceCode"/>
      </w:pPr>
    </w:p>
    <w:p w14:paraId="0799A3B6" w14:textId="77777777" w:rsidR="007102A2" w:rsidRDefault="007102A2" w:rsidP="007102A2">
      <w:pPr>
        <w:pStyle w:val="SourceCode"/>
      </w:pPr>
      <w:r>
        <w:t>&gt;&gt; false</w:t>
      </w:r>
    </w:p>
    <w:p w14:paraId="2C2A4161" w14:textId="77777777" w:rsidR="007102A2" w:rsidRDefault="007102A2" w:rsidP="007102A2">
      <w:pPr>
        <w:pStyle w:val="SourceCode"/>
      </w:pPr>
      <w:r>
        <w:t>&gt;&gt; false</w:t>
      </w:r>
    </w:p>
    <w:p w14:paraId="6C1AEBEB" w14:textId="77777777" w:rsidR="007102A2" w:rsidRDefault="007102A2" w:rsidP="007102A2">
      <w:pPr>
        <w:pStyle w:val="SourceCode"/>
      </w:pPr>
    </w:p>
    <w:p w14:paraId="5FD993B9" w14:textId="77777777" w:rsidR="007102A2" w:rsidRPr="002727C6" w:rsidRDefault="007102A2" w:rsidP="007102A2">
      <w:pPr>
        <w:pStyle w:val="SourceCode"/>
      </w:pPr>
    </w:p>
    <w:p w14:paraId="39051C10" w14:textId="77777777" w:rsidR="007102A2" w:rsidRDefault="007102A2" w:rsidP="007102A2">
      <w:r>
        <w:t xml:space="preserve">Arrays are </w:t>
      </w:r>
      <w:proofErr w:type="gramStart"/>
      <w:r>
        <w:t>objects</w:t>
      </w:r>
      <w:proofErr w:type="gramEnd"/>
    </w:p>
    <w:p w14:paraId="14127552" w14:textId="77777777" w:rsidR="007102A2" w:rsidRPr="00CB7304" w:rsidRDefault="007102A2" w:rsidP="007102A2">
      <w:pPr>
        <w:pStyle w:val="SourceCode"/>
      </w:pPr>
      <w:r w:rsidRPr="00CB7304">
        <w:t>let a = [1,2,3];</w:t>
      </w:r>
    </w:p>
    <w:p w14:paraId="232B86A9" w14:textId="77777777" w:rsidR="007102A2" w:rsidRPr="00CB7304" w:rsidRDefault="007102A2" w:rsidP="007102A2">
      <w:pPr>
        <w:pStyle w:val="SourceCode"/>
      </w:pPr>
      <w:r w:rsidRPr="00CB7304">
        <w:t>let b = [1,2,3];</w:t>
      </w:r>
    </w:p>
    <w:p w14:paraId="57D9B9E4" w14:textId="77777777" w:rsidR="007102A2" w:rsidRPr="00CB7304" w:rsidRDefault="007102A2" w:rsidP="007102A2">
      <w:pPr>
        <w:pStyle w:val="SourceCode"/>
      </w:pPr>
      <w:r w:rsidRPr="00CB7304">
        <w:t>console.log(a == b);</w:t>
      </w:r>
    </w:p>
    <w:p w14:paraId="56BD3805" w14:textId="77777777" w:rsidR="007102A2" w:rsidRDefault="007102A2" w:rsidP="007102A2">
      <w:pPr>
        <w:pStyle w:val="SourceCode"/>
      </w:pPr>
      <w:r w:rsidRPr="00CB7304">
        <w:t>console.log(a === b);</w:t>
      </w:r>
    </w:p>
    <w:p w14:paraId="341AE9A4" w14:textId="77777777" w:rsidR="007102A2" w:rsidRDefault="007102A2" w:rsidP="007102A2">
      <w:pPr>
        <w:pStyle w:val="SourceCode"/>
      </w:pPr>
    </w:p>
    <w:p w14:paraId="0781F98B" w14:textId="77777777" w:rsidR="007102A2" w:rsidRDefault="007102A2" w:rsidP="007102A2">
      <w:pPr>
        <w:pStyle w:val="SourceCode"/>
      </w:pPr>
      <w:r>
        <w:t>&gt;&gt; true</w:t>
      </w:r>
    </w:p>
    <w:p w14:paraId="204F0F7B" w14:textId="77777777" w:rsidR="007102A2" w:rsidRPr="00CB7304" w:rsidRDefault="007102A2" w:rsidP="007102A2">
      <w:pPr>
        <w:pStyle w:val="SourceCode"/>
      </w:pPr>
      <w:r>
        <w:t>&gt;&gt; true</w:t>
      </w:r>
    </w:p>
    <w:p w14:paraId="1411AE30" w14:textId="77777777" w:rsidR="007102A2" w:rsidRPr="00CB7304" w:rsidRDefault="007102A2" w:rsidP="007102A2">
      <w:pPr>
        <w:shd w:val="clear" w:color="auto" w:fill="FFFFFF"/>
        <w:spacing w:after="0" w:line="285" w:lineRule="atLeast"/>
        <w:rPr>
          <w:rFonts w:ascii="Consolas" w:eastAsia="Times New Roman" w:hAnsi="Consolas" w:cs="Times New Roman"/>
          <w:color w:val="000000"/>
          <w:sz w:val="21"/>
          <w:szCs w:val="21"/>
        </w:rPr>
      </w:pPr>
    </w:p>
    <w:p w14:paraId="05542C60" w14:textId="77777777" w:rsidR="007102A2" w:rsidRDefault="007102A2" w:rsidP="007102A2">
      <w:r>
        <w:t>The double equals performance type correction.</w:t>
      </w:r>
    </w:p>
    <w:p w14:paraId="0937168D" w14:textId="77777777" w:rsidR="007102A2" w:rsidRPr="00C625B1"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2168D121" w14:textId="77777777" w:rsidR="007102A2"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4D2B916A" w14:textId="77777777" w:rsidR="007102A2" w:rsidRDefault="007102A2" w:rsidP="007102A2">
      <w:pPr>
        <w:pStyle w:val="SourceCode"/>
        <w:rPr>
          <w:rFonts w:eastAsia="Times New Roman"/>
        </w:rPr>
      </w:pPr>
    </w:p>
    <w:p w14:paraId="1B7672B7" w14:textId="77777777" w:rsidR="007102A2" w:rsidRDefault="007102A2" w:rsidP="007102A2">
      <w:pPr>
        <w:pStyle w:val="SourceCode"/>
        <w:rPr>
          <w:rFonts w:eastAsia="Times New Roman"/>
        </w:rPr>
      </w:pPr>
      <w:r>
        <w:rPr>
          <w:rFonts w:eastAsia="Times New Roman"/>
        </w:rPr>
        <w:t>&gt;&gt; true</w:t>
      </w:r>
    </w:p>
    <w:p w14:paraId="2A1B9CD7" w14:textId="77777777" w:rsidR="007102A2" w:rsidRPr="00C625B1" w:rsidRDefault="007102A2" w:rsidP="007102A2">
      <w:pPr>
        <w:pStyle w:val="SourceCode"/>
        <w:rPr>
          <w:rFonts w:eastAsia="Times New Roman"/>
        </w:rPr>
      </w:pPr>
      <w:r>
        <w:rPr>
          <w:rFonts w:eastAsia="Times New Roman"/>
        </w:rPr>
        <w:t>&gt;&gt; false</w:t>
      </w:r>
    </w:p>
    <w:p w14:paraId="005CAD17" w14:textId="77777777" w:rsidR="007102A2" w:rsidRPr="00C625B1" w:rsidRDefault="007102A2" w:rsidP="007102A2">
      <w:pPr>
        <w:shd w:val="clear" w:color="auto" w:fill="FFFFFF"/>
        <w:spacing w:after="0" w:line="285" w:lineRule="atLeast"/>
        <w:rPr>
          <w:rFonts w:ascii="Consolas" w:eastAsia="Times New Roman" w:hAnsi="Consolas" w:cs="Times New Roman"/>
          <w:color w:val="000000"/>
          <w:sz w:val="21"/>
          <w:szCs w:val="21"/>
        </w:rPr>
      </w:pPr>
    </w:p>
    <w:p w14:paraId="7E68FBAE" w14:textId="77777777" w:rsidR="007102A2" w:rsidRDefault="007102A2" w:rsidP="007102A2"/>
    <w:p w14:paraId="1C8C487D" w14:textId="77777777" w:rsidR="007102A2" w:rsidRDefault="007102A2" w:rsidP="007102A2"/>
    <w:p w14:paraId="4CC59217" w14:textId="77777777" w:rsidR="007102A2" w:rsidRDefault="007102A2" w:rsidP="007102A2"/>
    <w:p w14:paraId="52825C6A" w14:textId="77777777" w:rsidR="007102A2" w:rsidRDefault="007102A2" w:rsidP="007102A2"/>
    <w:p w14:paraId="6E202319" w14:textId="77777777" w:rsidR="007102A2" w:rsidRDefault="007102A2" w:rsidP="007102A2"/>
    <w:p w14:paraId="61EF790E" w14:textId="77777777" w:rsidR="007102A2" w:rsidRPr="00BE6729" w:rsidRDefault="007102A2" w:rsidP="007102A2">
      <w:pPr>
        <w:pStyle w:val="Heading3"/>
      </w:pPr>
      <w:bookmarkStart w:id="21" w:name="_Toc44265514"/>
      <w:r>
        <w:lastRenderedPageBreak/>
        <w:t>Functions</w:t>
      </w:r>
      <w:bookmarkEnd w:id="21"/>
    </w:p>
    <w:p w14:paraId="3B03FB68" w14:textId="77777777" w:rsidR="007102A2" w:rsidRDefault="007102A2" w:rsidP="007102A2">
      <w:r>
        <w:t>Functions are declared with the function keyword. They are first class objects and as such can be assigned to variables and passed as arguments to functions.</w:t>
      </w:r>
    </w:p>
    <w:p w14:paraId="22D09F26" w14:textId="77777777" w:rsidR="007102A2" w:rsidRDefault="007102A2" w:rsidP="007102A2">
      <w:pPr>
        <w:pStyle w:val="SourceCode"/>
        <w:rPr>
          <w:rFonts w:eastAsia="Times New Roman"/>
          <w:color w:val="000000"/>
        </w:rPr>
      </w:pPr>
      <w:r w:rsidRPr="00AA7F1F">
        <w:rPr>
          <w:rFonts w:eastAsia="Times New Roman"/>
        </w:rPr>
        <w:t>var</w:t>
      </w:r>
      <w:r w:rsidRPr="00AA7F1F">
        <w:rPr>
          <w:rFonts w:eastAsia="Times New Roman"/>
          <w:color w:val="000000"/>
        </w:rPr>
        <w:t> f = </w:t>
      </w:r>
      <w:r w:rsidRPr="00AA7F1F">
        <w:rPr>
          <w:rFonts w:eastAsia="Times New Roman"/>
        </w:rPr>
        <w:t>function</w:t>
      </w:r>
      <w:r w:rsidRPr="00AA7F1F">
        <w:rPr>
          <w:rFonts w:eastAsia="Times New Roman"/>
          <w:color w:val="000000"/>
        </w:rPr>
        <w:t>(x) {</w:t>
      </w:r>
      <w:r w:rsidRPr="00AA7F1F">
        <w:rPr>
          <w:rFonts w:eastAsia="Times New Roman"/>
        </w:rPr>
        <w:t>return</w:t>
      </w:r>
      <w:r w:rsidRPr="00AA7F1F">
        <w:rPr>
          <w:rFonts w:eastAsia="Times New Roman"/>
          <w:color w:val="000000"/>
        </w:rPr>
        <w:t> x*x};</w:t>
      </w:r>
    </w:p>
    <w:p w14:paraId="38762A87" w14:textId="77777777" w:rsidR="007102A2" w:rsidRPr="00AA7F1F" w:rsidRDefault="007102A2" w:rsidP="007102A2">
      <w:pPr>
        <w:pStyle w:val="SourceCode"/>
        <w:rPr>
          <w:rFonts w:eastAsia="Times New Roman"/>
          <w:color w:val="000000"/>
        </w:rPr>
      </w:pPr>
    </w:p>
    <w:p w14:paraId="284A5FF3" w14:textId="77777777" w:rsidR="007102A2" w:rsidRDefault="007102A2" w:rsidP="007102A2">
      <w:r>
        <w:t>If we use the following special form the function can be called earlier in the file than its definition.</w:t>
      </w:r>
    </w:p>
    <w:p w14:paraId="484FBE20" w14:textId="77777777" w:rsidR="007102A2" w:rsidRPr="002047F7" w:rsidRDefault="007102A2" w:rsidP="007102A2">
      <w:pPr>
        <w:pStyle w:val="SourceCode"/>
      </w:pPr>
      <w:r w:rsidRPr="002047F7">
        <w:t>console.log(f2(9));</w:t>
      </w:r>
    </w:p>
    <w:p w14:paraId="363DAB17" w14:textId="77777777" w:rsidR="007102A2" w:rsidRDefault="007102A2" w:rsidP="007102A2">
      <w:pPr>
        <w:pStyle w:val="SourceCode"/>
      </w:pPr>
      <w:r w:rsidRPr="002047F7">
        <w:t>function f2(x) {return x*x};</w:t>
      </w:r>
    </w:p>
    <w:p w14:paraId="76D9668C" w14:textId="77777777" w:rsidR="007102A2" w:rsidRPr="002047F7" w:rsidRDefault="007102A2" w:rsidP="007102A2">
      <w:pPr>
        <w:pStyle w:val="SourceCode"/>
      </w:pPr>
    </w:p>
    <w:p w14:paraId="0D3FF6DC" w14:textId="77777777" w:rsidR="007102A2" w:rsidRDefault="007102A2" w:rsidP="007102A2">
      <w:r>
        <w:t>Variable parameter lists are supported via the rest parameter syntax.</w:t>
      </w:r>
    </w:p>
    <w:p w14:paraId="69EDFBE9" w14:textId="77777777" w:rsidR="007102A2" w:rsidRPr="00B20A0C" w:rsidRDefault="007102A2" w:rsidP="007102A2">
      <w:pPr>
        <w:pStyle w:val="SourceCode"/>
      </w:pPr>
      <w:r w:rsidRPr="00B20A0C">
        <w:t>function avg(...args) {</w:t>
      </w:r>
    </w:p>
    <w:p w14:paraId="69E5F701" w14:textId="77777777" w:rsidR="007102A2" w:rsidRPr="00B20A0C" w:rsidRDefault="007102A2" w:rsidP="007102A2">
      <w:pPr>
        <w:pStyle w:val="SourceCode"/>
      </w:pPr>
      <w:r w:rsidRPr="00B20A0C">
        <w:t>    var sum = 0;</w:t>
      </w:r>
    </w:p>
    <w:p w14:paraId="3641C7A4" w14:textId="77777777" w:rsidR="007102A2" w:rsidRPr="00B20A0C" w:rsidRDefault="007102A2" w:rsidP="007102A2">
      <w:pPr>
        <w:pStyle w:val="SourceCode"/>
      </w:pPr>
      <w:r w:rsidRPr="00B20A0C">
        <w:t>    for (let value of args) {</w:t>
      </w:r>
    </w:p>
    <w:p w14:paraId="1494B619" w14:textId="77777777" w:rsidR="007102A2" w:rsidRPr="00B20A0C" w:rsidRDefault="007102A2" w:rsidP="007102A2">
      <w:pPr>
        <w:pStyle w:val="SourceCode"/>
      </w:pPr>
      <w:r w:rsidRPr="00B20A0C">
        <w:t>      sum += value;</w:t>
      </w:r>
    </w:p>
    <w:p w14:paraId="281A968E" w14:textId="77777777" w:rsidR="007102A2" w:rsidRPr="00B20A0C" w:rsidRDefault="007102A2" w:rsidP="007102A2">
      <w:pPr>
        <w:pStyle w:val="SourceCode"/>
      </w:pPr>
      <w:r w:rsidRPr="00B20A0C">
        <w:t>    }</w:t>
      </w:r>
    </w:p>
    <w:p w14:paraId="1F0E8547" w14:textId="77777777" w:rsidR="007102A2" w:rsidRPr="00B20A0C" w:rsidRDefault="007102A2" w:rsidP="007102A2">
      <w:pPr>
        <w:pStyle w:val="SourceCode"/>
      </w:pPr>
      <w:r w:rsidRPr="00B20A0C">
        <w:t>    return sum / args.length;</w:t>
      </w:r>
    </w:p>
    <w:p w14:paraId="0B1BB768" w14:textId="77777777" w:rsidR="007102A2" w:rsidRPr="00B20A0C" w:rsidRDefault="007102A2" w:rsidP="007102A2">
      <w:pPr>
        <w:pStyle w:val="SourceCode"/>
      </w:pPr>
      <w:r w:rsidRPr="00B20A0C">
        <w:t>  }</w:t>
      </w:r>
    </w:p>
    <w:p w14:paraId="4157D69D" w14:textId="77777777" w:rsidR="007102A2" w:rsidRDefault="007102A2" w:rsidP="007102A2">
      <w:pPr>
        <w:pStyle w:val="SourceCode"/>
      </w:pPr>
      <w:r w:rsidRPr="00B20A0C">
        <w:t>  console.log(avg(2,8));</w:t>
      </w:r>
    </w:p>
    <w:p w14:paraId="61D129F6" w14:textId="77777777" w:rsidR="007102A2" w:rsidRPr="00B20A0C" w:rsidRDefault="007102A2" w:rsidP="007102A2">
      <w:pPr>
        <w:pStyle w:val="SourceCode"/>
      </w:pPr>
    </w:p>
    <w:p w14:paraId="3043B5E8" w14:textId="77777777" w:rsidR="007102A2" w:rsidRDefault="007102A2" w:rsidP="007102A2">
      <w:r>
        <w:t xml:space="preserve">If we want to use the elements of an array as function arguments, we can use the spread operator. The following uses the spread operator to send all the elements of the array to the variable parameters of avg. </w:t>
      </w:r>
    </w:p>
    <w:p w14:paraId="30A66291" w14:textId="77777777" w:rsidR="007102A2" w:rsidRPr="009717C6" w:rsidRDefault="007102A2" w:rsidP="007102A2">
      <w:pPr>
        <w:pStyle w:val="SourceCode"/>
      </w:pPr>
      <w:r w:rsidRPr="009717C6">
        <w:t>var numbers = [10,20,30]</w:t>
      </w:r>
    </w:p>
    <w:p w14:paraId="7A2033FB" w14:textId="77777777" w:rsidR="007102A2" w:rsidRDefault="007102A2" w:rsidP="007102A2">
      <w:pPr>
        <w:pStyle w:val="SourceCode"/>
      </w:pPr>
      <w:r w:rsidRPr="009717C6">
        <w:t>console.log(avg(...numbers));</w:t>
      </w:r>
    </w:p>
    <w:p w14:paraId="4077262F" w14:textId="77777777" w:rsidR="007102A2" w:rsidRDefault="007102A2" w:rsidP="007102A2">
      <w:pPr>
        <w:pStyle w:val="SourceCode"/>
      </w:pPr>
    </w:p>
    <w:p w14:paraId="3600B89C" w14:textId="77777777" w:rsidR="007102A2" w:rsidRDefault="007102A2" w:rsidP="007102A2">
      <w:r>
        <w:t>We can also use the spread operator to apply array elements to normal parameters.</w:t>
      </w:r>
    </w:p>
    <w:p w14:paraId="54B702DA" w14:textId="77777777" w:rsidR="007102A2" w:rsidRPr="003B2402" w:rsidRDefault="007102A2" w:rsidP="007102A2">
      <w:pPr>
        <w:pStyle w:val="SourceCode"/>
      </w:pPr>
      <w:r w:rsidRPr="003B2402">
        <w:t>function add(x,y) {return x+y;}</w:t>
      </w:r>
    </w:p>
    <w:p w14:paraId="0BF5384B" w14:textId="77777777" w:rsidR="007102A2" w:rsidRPr="003B2402" w:rsidRDefault="007102A2" w:rsidP="007102A2">
      <w:pPr>
        <w:pStyle w:val="SourceCode"/>
      </w:pPr>
      <w:r w:rsidRPr="003B2402">
        <w:t>console.log(add(...[3,5]));</w:t>
      </w:r>
    </w:p>
    <w:p w14:paraId="597D5994"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38E275C8" w14:textId="77777777" w:rsidR="007102A2" w:rsidRPr="00881AF0" w:rsidRDefault="007102A2" w:rsidP="007102A2">
      <w:pPr>
        <w:pStyle w:val="Heading3"/>
      </w:pPr>
      <w:bookmarkStart w:id="22" w:name="_Objects"/>
      <w:bookmarkStart w:id="23" w:name="_Toc44265515"/>
      <w:bookmarkEnd w:id="22"/>
      <w:r>
        <w:lastRenderedPageBreak/>
        <w:t>Objects</w:t>
      </w:r>
      <w:bookmarkEnd w:id="23"/>
    </w:p>
    <w:p w14:paraId="62CD4C86" w14:textId="5EFC5906" w:rsidR="007102A2" w:rsidRDefault="007102A2" w:rsidP="007102A2">
      <w:pPr>
        <w:pStyle w:val="TableHeader"/>
      </w:pPr>
      <w:r>
        <w:t xml:space="preserve">Table </w:t>
      </w:r>
      <w:fldSimple w:instr=" SEQ Table \* ARABIC ">
        <w:r w:rsidR="001A6ED5">
          <w:rPr>
            <w:noProof/>
          </w:rPr>
          <w:t>1</w:t>
        </w:r>
      </w:fldSimple>
      <w:r>
        <w:t>Object Properties</w:t>
      </w:r>
    </w:p>
    <w:tbl>
      <w:tblPr>
        <w:tblStyle w:val="SimpleDefinition"/>
        <w:tblW w:w="10233" w:type="dxa"/>
        <w:tblLook w:val="04A0" w:firstRow="1" w:lastRow="0" w:firstColumn="1" w:lastColumn="0" w:noHBand="0" w:noVBand="1"/>
      </w:tblPr>
      <w:tblGrid>
        <w:gridCol w:w="1887"/>
        <w:gridCol w:w="8346"/>
      </w:tblGrid>
      <w:tr w:rsidR="007102A2" w:rsidRPr="0086366B" w14:paraId="0428914A"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78FDACD5" w14:textId="77777777" w:rsidR="007102A2" w:rsidRDefault="007102A2" w:rsidP="00381F94">
            <w:pPr>
              <w:pStyle w:val="Def"/>
              <w:spacing w:before="0"/>
            </w:pPr>
            <w:r>
              <w:t>Literal Format</w:t>
            </w:r>
          </w:p>
        </w:tc>
        <w:tc>
          <w:tcPr>
            <w:tcW w:w="8346" w:type="dxa"/>
          </w:tcPr>
          <w:p w14:paraId="36DC66C2" w14:textId="77777777" w:rsidR="007102A2" w:rsidRPr="00B97A38"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var name = {</w:t>
            </w:r>
          </w:p>
          <w:p w14:paraId="405EF239"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First : "Kenny",</w:t>
            </w:r>
          </w:p>
          <w:p w14:paraId="157F5511"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Second: "Wilson" </w:t>
            </w:r>
          </w:p>
          <w:p w14:paraId="50EF3747"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w:t>
            </w:r>
          </w:p>
        </w:tc>
      </w:tr>
      <w:tr w:rsidR="007102A2" w:rsidRPr="0086366B" w14:paraId="1AF29734"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235A65FA" w14:textId="77777777" w:rsidR="007102A2" w:rsidRPr="00CB06E3" w:rsidRDefault="007102A2" w:rsidP="00381F94">
            <w:pPr>
              <w:pStyle w:val="Def"/>
              <w:spacing w:before="0"/>
            </w:pPr>
            <w:r>
              <w:t>Methods</w:t>
            </w:r>
          </w:p>
        </w:tc>
        <w:tc>
          <w:tcPr>
            <w:tcW w:w="8346" w:type="dxa"/>
          </w:tcPr>
          <w:p w14:paraId="5E06F419"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var a = {</w:t>
            </w:r>
          </w:p>
          <w:p w14:paraId="4BCF3979" w14:textId="77777777" w:rsidR="007102A2" w:rsidRPr="00292E1B"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 xml:space="preserve">    f: () =&gt; console.log("Hello")</w:t>
            </w:r>
          </w:p>
          <w:p w14:paraId="67DCC15A"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w:t>
            </w:r>
          </w:p>
        </w:tc>
      </w:tr>
      <w:tr w:rsidR="007102A2" w:rsidRPr="0086366B" w14:paraId="531C628A"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679F62E1" w14:textId="77777777" w:rsidR="007102A2" w:rsidRPr="00E32D88" w:rsidRDefault="007102A2" w:rsidP="00381F94">
            <w:pPr>
              <w:pStyle w:val="Def"/>
              <w:spacing w:before="0"/>
            </w:pPr>
            <w:r>
              <w:t>Complex Properties</w:t>
            </w:r>
          </w:p>
        </w:tc>
        <w:tc>
          <w:tcPr>
            <w:tcW w:w="8346" w:type="dxa"/>
          </w:tcPr>
          <w:p w14:paraId="68A14C65" w14:textId="77777777" w:rsidR="007102A2" w:rsidRPr="00755630"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var o3 = {</w:t>
            </w:r>
          </w:p>
          <w:p w14:paraId="0EFCA5CC"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Name :</w:t>
            </w:r>
          </w:p>
          <w:p w14:paraId="0D713431"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4AEBEE4D"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FirsName: "Kenny",</w:t>
            </w:r>
          </w:p>
          <w:p w14:paraId="5821EA25"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SecondName: "Wilson",</w:t>
            </w:r>
          </w:p>
          <w:p w14:paraId="2820760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005D4D5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p w14:paraId="166D48DE"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Age: 44</w:t>
            </w:r>
          </w:p>
          <w:p w14:paraId="799137F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w:t>
            </w:r>
          </w:p>
        </w:tc>
      </w:tr>
      <w:tr w:rsidR="007102A2" w:rsidRPr="0086366B" w14:paraId="75C90768"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02FD1E87" w14:textId="77777777" w:rsidR="007102A2" w:rsidRDefault="007102A2" w:rsidP="00381F94">
            <w:pPr>
              <w:pStyle w:val="Def"/>
              <w:spacing w:before="0"/>
            </w:pPr>
            <w:r>
              <w:t>Dot operator</w:t>
            </w:r>
          </w:p>
        </w:tc>
        <w:tc>
          <w:tcPr>
            <w:tcW w:w="8346" w:type="dxa"/>
          </w:tcPr>
          <w:p w14:paraId="4388E514"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57A8D">
              <w:rPr>
                <w:sz w:val="16"/>
                <w:szCs w:val="16"/>
              </w:rPr>
              <w:t>console.log(o3.Name.FirsName);</w:t>
            </w:r>
          </w:p>
        </w:tc>
      </w:tr>
      <w:tr w:rsidR="007102A2" w:rsidRPr="0086366B" w14:paraId="7992BA9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C2E1B24" w14:textId="77777777" w:rsidR="007102A2" w:rsidRDefault="007102A2" w:rsidP="00381F94">
            <w:pPr>
              <w:pStyle w:val="Def"/>
              <w:spacing w:before="0"/>
            </w:pPr>
            <w:r>
              <w:t>Keys</w:t>
            </w:r>
          </w:p>
        </w:tc>
        <w:tc>
          <w:tcPr>
            <w:tcW w:w="8346" w:type="dxa"/>
          </w:tcPr>
          <w:p w14:paraId="4FD3FF61"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var key = "Name";</w:t>
            </w:r>
          </w:p>
          <w:p w14:paraId="12F91B2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console.log(o3[key]["SecondName"]);</w:t>
            </w:r>
          </w:p>
        </w:tc>
      </w:tr>
      <w:tr w:rsidR="007102A2" w:rsidRPr="0086366B" w14:paraId="13D86C02"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D0D51DB" w14:textId="77777777" w:rsidR="007102A2" w:rsidRDefault="007102A2" w:rsidP="00381F94">
            <w:pPr>
              <w:pStyle w:val="Def"/>
              <w:spacing w:before="0"/>
            </w:pPr>
            <w:r>
              <w:t>Non-Enumerable Properties</w:t>
            </w:r>
          </w:p>
        </w:tc>
        <w:tc>
          <w:tcPr>
            <w:tcW w:w="8346" w:type="dxa"/>
          </w:tcPr>
          <w:p w14:paraId="530A031E"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Object.defineProperty(Object.prototype,</w:t>
            </w:r>
          </w:p>
          <w:p w14:paraId="42267775" w14:textId="77777777" w:rsidR="007102A2" w:rsidRPr="00CE7D7C"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"notshown", </w:t>
            </w:r>
          </w:p>
          <w:p w14:paraId="58C18A03"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{enumerable:false,value:"good"});</w:t>
            </w:r>
          </w:p>
        </w:tc>
      </w:tr>
    </w:tbl>
    <w:p w14:paraId="70B4572D" w14:textId="77777777" w:rsidR="007102A2" w:rsidRDefault="007102A2" w:rsidP="007102A2">
      <w:r>
        <w:t xml:space="preserve">A JavaScript object is essentially a collection of properties where each property associates a key with a value. The following defines an object using </w:t>
      </w:r>
      <w:r w:rsidRPr="00D74EC5">
        <w:rPr>
          <w:rStyle w:val="Strong"/>
        </w:rPr>
        <w:t xml:space="preserve">literal </w:t>
      </w:r>
      <w:proofErr w:type="gramStart"/>
      <w:r w:rsidRPr="00D74EC5">
        <w:rPr>
          <w:rStyle w:val="Strong"/>
        </w:rPr>
        <w:t>format</w:t>
      </w:r>
      <w:proofErr w:type="gramEnd"/>
    </w:p>
    <w:p w14:paraId="51813A01" w14:textId="77777777" w:rsidR="007102A2" w:rsidRPr="00C200BC" w:rsidRDefault="007102A2" w:rsidP="007102A2">
      <w:pPr>
        <w:pStyle w:val="SourceCode"/>
      </w:pPr>
      <w:r w:rsidRPr="00C200BC">
        <w:t>var name = {</w:t>
      </w:r>
    </w:p>
    <w:p w14:paraId="659B1E7D" w14:textId="77777777" w:rsidR="007102A2" w:rsidRPr="00C200BC" w:rsidRDefault="007102A2" w:rsidP="007102A2">
      <w:pPr>
        <w:pStyle w:val="SourceCode"/>
      </w:pPr>
      <w:r w:rsidRPr="00C200BC">
        <w:t>    First : "Kenny",</w:t>
      </w:r>
    </w:p>
    <w:p w14:paraId="0AED915B" w14:textId="77777777" w:rsidR="007102A2" w:rsidRPr="00C200BC" w:rsidRDefault="007102A2" w:rsidP="007102A2">
      <w:pPr>
        <w:pStyle w:val="SourceCode"/>
      </w:pPr>
      <w:r w:rsidRPr="00C200BC">
        <w:t>    Second: "Wilson" </w:t>
      </w:r>
    </w:p>
    <w:p w14:paraId="56EE11C5" w14:textId="77777777" w:rsidR="007102A2" w:rsidRDefault="007102A2" w:rsidP="007102A2">
      <w:pPr>
        <w:pStyle w:val="SourceCode"/>
      </w:pPr>
      <w:r w:rsidRPr="00C200BC">
        <w:t>}</w:t>
      </w:r>
    </w:p>
    <w:p w14:paraId="062C97E0" w14:textId="77777777" w:rsidR="007102A2" w:rsidRPr="00C200BC" w:rsidRDefault="007102A2" w:rsidP="007102A2">
      <w:pPr>
        <w:pStyle w:val="SourceCode"/>
      </w:pPr>
    </w:p>
    <w:p w14:paraId="77CB0FAA" w14:textId="77777777" w:rsidR="007102A2" w:rsidRDefault="007102A2" w:rsidP="007102A2">
      <w:r>
        <w:t>We can also create objects as follows (literal format is preferred)</w:t>
      </w:r>
    </w:p>
    <w:p w14:paraId="4424DBCD" w14:textId="77777777" w:rsidR="007102A2" w:rsidRPr="005A0F1A" w:rsidRDefault="007102A2" w:rsidP="007102A2">
      <w:pPr>
        <w:pStyle w:val="SourceCode"/>
      </w:pPr>
      <w:r w:rsidRPr="005A0F1A">
        <w:t>var o1 = new Object();</w:t>
      </w:r>
    </w:p>
    <w:p w14:paraId="551128CE" w14:textId="77777777" w:rsidR="007102A2" w:rsidRPr="005A0F1A" w:rsidRDefault="007102A2" w:rsidP="007102A2">
      <w:pPr>
        <w:pStyle w:val="SourceCode"/>
      </w:pPr>
      <w:r w:rsidRPr="005A0F1A">
        <w:t>o1.First = "Kenny";</w:t>
      </w:r>
    </w:p>
    <w:p w14:paraId="0E573ECE" w14:textId="77777777" w:rsidR="007102A2" w:rsidRDefault="007102A2" w:rsidP="007102A2">
      <w:pPr>
        <w:pStyle w:val="SourceCode"/>
      </w:pPr>
      <w:r w:rsidRPr="005A0F1A">
        <w:t>o1.Second = "Wilson";</w:t>
      </w:r>
    </w:p>
    <w:p w14:paraId="441121C1" w14:textId="77777777" w:rsidR="007102A2" w:rsidRDefault="007102A2" w:rsidP="007102A2">
      <w:pPr>
        <w:pStyle w:val="SourceCode"/>
      </w:pPr>
    </w:p>
    <w:p w14:paraId="6048B670" w14:textId="77777777" w:rsidR="007102A2" w:rsidRDefault="007102A2" w:rsidP="007102A2">
      <w:r>
        <w:t xml:space="preserve">We can use a variable to initialise a property of an object. The property name is the variable </w:t>
      </w:r>
      <w:proofErr w:type="gramStart"/>
      <w:r>
        <w:t>name</w:t>
      </w:r>
      <w:proofErr w:type="gramEnd"/>
      <w:r>
        <w:t xml:space="preserve"> and the value is the variable value.</w:t>
      </w:r>
    </w:p>
    <w:p w14:paraId="608BD1E9"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x = </w:t>
      </w:r>
      <w:r w:rsidRPr="00F46685">
        <w:rPr>
          <w:rFonts w:eastAsia="Times New Roman"/>
          <w:color w:val="098658"/>
          <w:lang w:val="sv-SE"/>
        </w:rPr>
        <w:t>2</w:t>
      </w:r>
      <w:r w:rsidRPr="00F46685">
        <w:rPr>
          <w:rFonts w:eastAsia="Times New Roman"/>
          <w:lang w:val="sv-SE"/>
        </w:rPr>
        <w:t>;</w:t>
      </w:r>
    </w:p>
    <w:p w14:paraId="6F00AEB5"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o2 = {x};</w:t>
      </w:r>
    </w:p>
    <w:p w14:paraId="083B5882" w14:textId="77777777" w:rsidR="007102A2" w:rsidRDefault="007102A2" w:rsidP="007102A2">
      <w:pPr>
        <w:pStyle w:val="SourceCode"/>
        <w:rPr>
          <w:rFonts w:eastAsia="Times New Roman"/>
          <w:lang w:val="sv-SE"/>
        </w:rPr>
      </w:pPr>
      <w:r w:rsidRPr="00F46685">
        <w:rPr>
          <w:rFonts w:eastAsia="Times New Roman"/>
          <w:lang w:val="sv-SE"/>
        </w:rPr>
        <w:t>console.log(o2);</w:t>
      </w:r>
    </w:p>
    <w:p w14:paraId="67BF255A" w14:textId="77777777" w:rsidR="007102A2" w:rsidRDefault="007102A2" w:rsidP="007102A2">
      <w:pPr>
        <w:pStyle w:val="SourceCode"/>
        <w:rPr>
          <w:rFonts w:eastAsia="Times New Roman"/>
          <w:lang w:val="sv-SE"/>
        </w:rPr>
      </w:pPr>
    </w:p>
    <w:p w14:paraId="2B08DB64" w14:textId="77777777" w:rsidR="007102A2" w:rsidRPr="00B159C2" w:rsidRDefault="007102A2" w:rsidP="007102A2">
      <w:pPr>
        <w:pStyle w:val="SourceCode"/>
        <w:rPr>
          <w:rFonts w:eastAsia="Times New Roman"/>
        </w:rPr>
      </w:pPr>
      <w:r w:rsidRPr="00B159C2">
        <w:rPr>
          <w:rFonts w:eastAsia="Times New Roman"/>
        </w:rPr>
        <w:t>&gt;&gt; {x:2}</w:t>
      </w:r>
    </w:p>
    <w:p w14:paraId="0DD5622C" w14:textId="77777777" w:rsidR="007102A2" w:rsidRPr="00B159C2" w:rsidRDefault="007102A2" w:rsidP="007102A2"/>
    <w:p w14:paraId="4E23F977" w14:textId="77777777" w:rsidR="007102A2" w:rsidRDefault="007102A2" w:rsidP="007102A2">
      <w:r>
        <w:t>Properties can be complex.</w:t>
      </w:r>
    </w:p>
    <w:p w14:paraId="55262F02" w14:textId="77777777" w:rsidR="007102A2" w:rsidRPr="009A583D" w:rsidRDefault="007102A2" w:rsidP="007102A2">
      <w:pPr>
        <w:pStyle w:val="SourceCode"/>
      </w:pPr>
      <w:r w:rsidRPr="009A583D">
        <w:t>var o3 = {</w:t>
      </w:r>
    </w:p>
    <w:p w14:paraId="34E64555" w14:textId="77777777" w:rsidR="007102A2" w:rsidRPr="009A583D" w:rsidRDefault="007102A2" w:rsidP="007102A2">
      <w:pPr>
        <w:pStyle w:val="SourceCode"/>
      </w:pPr>
      <w:r w:rsidRPr="009A583D">
        <w:t>    Name :</w:t>
      </w:r>
    </w:p>
    <w:p w14:paraId="00FE8D0C" w14:textId="77777777" w:rsidR="007102A2" w:rsidRPr="009A583D" w:rsidRDefault="007102A2" w:rsidP="007102A2">
      <w:pPr>
        <w:pStyle w:val="SourceCode"/>
      </w:pPr>
      <w:r w:rsidRPr="009A583D">
        <w:t>    {</w:t>
      </w:r>
    </w:p>
    <w:p w14:paraId="4075BD8E" w14:textId="77777777" w:rsidR="007102A2" w:rsidRPr="009A583D" w:rsidRDefault="007102A2" w:rsidP="007102A2">
      <w:pPr>
        <w:pStyle w:val="SourceCode"/>
      </w:pPr>
      <w:r w:rsidRPr="009A583D">
        <w:t>        FirsName: "Kenny",</w:t>
      </w:r>
    </w:p>
    <w:p w14:paraId="7FF5D344" w14:textId="77777777" w:rsidR="007102A2" w:rsidRPr="009A583D" w:rsidRDefault="007102A2" w:rsidP="007102A2">
      <w:pPr>
        <w:pStyle w:val="SourceCode"/>
      </w:pPr>
      <w:r w:rsidRPr="009A583D">
        <w:t>        SecondName: "Wilson",</w:t>
      </w:r>
    </w:p>
    <w:p w14:paraId="14B6C57A" w14:textId="77777777" w:rsidR="007102A2" w:rsidRPr="009A583D" w:rsidRDefault="007102A2" w:rsidP="007102A2">
      <w:pPr>
        <w:pStyle w:val="SourceCode"/>
      </w:pPr>
      <w:r w:rsidRPr="009A583D">
        <w:t>    },</w:t>
      </w:r>
    </w:p>
    <w:p w14:paraId="42C290D8" w14:textId="77777777" w:rsidR="007102A2" w:rsidRPr="009A583D" w:rsidRDefault="007102A2" w:rsidP="007102A2">
      <w:pPr>
        <w:pStyle w:val="SourceCode"/>
      </w:pPr>
    </w:p>
    <w:p w14:paraId="3D3B78CC" w14:textId="77777777" w:rsidR="007102A2" w:rsidRPr="009A583D" w:rsidRDefault="007102A2" w:rsidP="007102A2">
      <w:pPr>
        <w:pStyle w:val="SourceCode"/>
      </w:pPr>
      <w:r w:rsidRPr="009A583D">
        <w:t>    Age: 44</w:t>
      </w:r>
    </w:p>
    <w:p w14:paraId="2D960B25" w14:textId="77777777" w:rsidR="007102A2" w:rsidRDefault="007102A2" w:rsidP="007102A2">
      <w:pPr>
        <w:pStyle w:val="SourceCode"/>
      </w:pPr>
      <w:r w:rsidRPr="009A583D">
        <w:t>}</w:t>
      </w:r>
    </w:p>
    <w:p w14:paraId="70364688" w14:textId="77777777" w:rsidR="007102A2" w:rsidRDefault="007102A2" w:rsidP="007102A2">
      <w:pPr>
        <w:pStyle w:val="SourceCode"/>
      </w:pPr>
    </w:p>
    <w:p w14:paraId="6D3CC32B" w14:textId="77777777" w:rsidR="007102A2" w:rsidRDefault="007102A2" w:rsidP="007102A2">
      <w:r>
        <w:t>Given an object we can access its properties use the ‘.’ operator or by using a string key.</w:t>
      </w:r>
    </w:p>
    <w:p w14:paraId="4F183AE3" w14:textId="77777777" w:rsidR="007102A2" w:rsidRPr="00806D74" w:rsidRDefault="007102A2" w:rsidP="007102A2">
      <w:pPr>
        <w:pStyle w:val="SourceCode"/>
      </w:pPr>
      <w:r w:rsidRPr="00806D74">
        <w:t>// Accessing using '.; operator</w:t>
      </w:r>
    </w:p>
    <w:p w14:paraId="6F97F073" w14:textId="77777777" w:rsidR="007102A2" w:rsidRPr="00806D74" w:rsidRDefault="007102A2" w:rsidP="007102A2">
      <w:pPr>
        <w:pStyle w:val="SourceCode"/>
      </w:pPr>
      <w:r w:rsidRPr="00806D74">
        <w:t>console.log(o3.Name.FirsName);</w:t>
      </w:r>
    </w:p>
    <w:p w14:paraId="32F071C0" w14:textId="77777777" w:rsidR="007102A2" w:rsidRPr="00806D74" w:rsidRDefault="007102A2" w:rsidP="007102A2">
      <w:pPr>
        <w:pStyle w:val="SourceCode"/>
      </w:pPr>
    </w:p>
    <w:p w14:paraId="4D48A3E6" w14:textId="77777777" w:rsidR="007102A2" w:rsidRPr="00806D74" w:rsidRDefault="007102A2" w:rsidP="007102A2">
      <w:pPr>
        <w:pStyle w:val="SourceCode"/>
      </w:pPr>
      <w:r w:rsidRPr="00806D74">
        <w:t>// string keys= </w:t>
      </w:r>
    </w:p>
    <w:p w14:paraId="76C47D87" w14:textId="77777777" w:rsidR="007102A2" w:rsidRPr="00806D74" w:rsidRDefault="007102A2" w:rsidP="007102A2">
      <w:pPr>
        <w:pStyle w:val="SourceCode"/>
      </w:pPr>
      <w:r w:rsidRPr="00806D74">
        <w:t>var key = "Name";</w:t>
      </w:r>
    </w:p>
    <w:p w14:paraId="6B108F1D" w14:textId="77777777" w:rsidR="007102A2" w:rsidRDefault="007102A2" w:rsidP="007102A2">
      <w:pPr>
        <w:pStyle w:val="SourceCode"/>
      </w:pPr>
      <w:r w:rsidRPr="00806D74">
        <w:t>console.log(o3[key]["SecondName"]);</w:t>
      </w:r>
    </w:p>
    <w:p w14:paraId="754F3B1A" w14:textId="77777777" w:rsidR="007102A2" w:rsidRPr="00806D74" w:rsidRDefault="007102A2" w:rsidP="007102A2">
      <w:pPr>
        <w:pStyle w:val="SourceCode"/>
      </w:pPr>
    </w:p>
    <w:p w14:paraId="7B9B401D"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DF7997D" w14:textId="77777777" w:rsidR="007102A2" w:rsidRDefault="007102A2" w:rsidP="007102A2">
      <w:pPr>
        <w:pStyle w:val="Heading4"/>
      </w:pPr>
      <w:r>
        <w:lastRenderedPageBreak/>
        <w:t>Methods</w:t>
      </w:r>
    </w:p>
    <w:p w14:paraId="6EC81B1C" w14:textId="77777777" w:rsidR="007102A2" w:rsidRPr="004C77C4" w:rsidRDefault="007102A2" w:rsidP="007102A2">
      <w:r>
        <w:t xml:space="preserve">We can add functions to objects because functions are first class </w:t>
      </w:r>
      <w:proofErr w:type="gramStart"/>
      <w:r>
        <w:t>objects</w:t>
      </w:r>
      <w:proofErr w:type="gramEnd"/>
    </w:p>
    <w:p w14:paraId="0DC5050D" w14:textId="77777777" w:rsidR="007102A2" w:rsidRDefault="007102A2" w:rsidP="007102A2">
      <w:pPr>
        <w:pStyle w:val="SourceCode"/>
        <w:ind w:left="0"/>
      </w:pPr>
    </w:p>
    <w:p w14:paraId="5A5F6B35" w14:textId="77777777" w:rsidR="007102A2" w:rsidRPr="00D53D47" w:rsidRDefault="007102A2" w:rsidP="007102A2">
      <w:pPr>
        <w:pStyle w:val="SourceCode"/>
        <w:ind w:left="0"/>
      </w:pPr>
      <w:r w:rsidRPr="00D53D47">
        <w:t>var o5 = {</w:t>
      </w:r>
    </w:p>
    <w:p w14:paraId="19A0C5E5" w14:textId="77777777" w:rsidR="007102A2" w:rsidRPr="00D53D47" w:rsidRDefault="007102A2" w:rsidP="007102A2">
      <w:pPr>
        <w:pStyle w:val="SourceCode"/>
      </w:pPr>
      <w:r w:rsidRPr="00D53D47">
        <w:t>    print: function() {</w:t>
      </w:r>
    </w:p>
    <w:p w14:paraId="47D49C69" w14:textId="77777777" w:rsidR="007102A2" w:rsidRPr="00D53D47" w:rsidRDefault="007102A2" w:rsidP="007102A2">
      <w:pPr>
        <w:pStyle w:val="SourceCode"/>
      </w:pPr>
      <w:r w:rsidRPr="00D53D47">
        <w:t>        console.log("Hello World");</w:t>
      </w:r>
    </w:p>
    <w:p w14:paraId="42814727" w14:textId="77777777" w:rsidR="007102A2" w:rsidRPr="00D53D47" w:rsidRDefault="007102A2" w:rsidP="007102A2">
      <w:pPr>
        <w:pStyle w:val="SourceCode"/>
      </w:pPr>
      <w:r w:rsidRPr="00D53D47">
        <w:t>    }</w:t>
      </w:r>
    </w:p>
    <w:p w14:paraId="7493894B" w14:textId="77777777" w:rsidR="007102A2" w:rsidRPr="00D53D47" w:rsidRDefault="007102A2" w:rsidP="007102A2">
      <w:pPr>
        <w:pStyle w:val="SourceCode"/>
      </w:pPr>
      <w:r w:rsidRPr="00D53D47">
        <w:t>}   </w:t>
      </w:r>
    </w:p>
    <w:p w14:paraId="5B06F230" w14:textId="77777777" w:rsidR="007102A2" w:rsidRPr="00D53D47" w:rsidRDefault="007102A2" w:rsidP="007102A2">
      <w:pPr>
        <w:pStyle w:val="SourceCode"/>
      </w:pPr>
    </w:p>
    <w:p w14:paraId="348603AA" w14:textId="77777777" w:rsidR="007102A2" w:rsidRDefault="007102A2" w:rsidP="007102A2">
      <w:pPr>
        <w:pStyle w:val="SourceCode"/>
      </w:pPr>
      <w:r w:rsidRPr="00D53D47">
        <w:t>o5.print();</w:t>
      </w:r>
    </w:p>
    <w:p w14:paraId="14475DA3" w14:textId="77777777" w:rsidR="007102A2" w:rsidRDefault="007102A2" w:rsidP="007102A2">
      <w:pPr>
        <w:pStyle w:val="SourceCode"/>
      </w:pPr>
    </w:p>
    <w:p w14:paraId="10DFF7A1" w14:textId="77777777" w:rsidR="007102A2" w:rsidRDefault="007102A2" w:rsidP="007102A2">
      <w:pPr>
        <w:pStyle w:val="SourceCode"/>
      </w:pPr>
      <w:r>
        <w:t>&gt;&gt; Hello World</w:t>
      </w:r>
    </w:p>
    <w:p w14:paraId="7B2BA4EA" w14:textId="77777777" w:rsidR="007102A2" w:rsidRPr="00D53D47" w:rsidRDefault="007102A2" w:rsidP="007102A2">
      <w:pPr>
        <w:pStyle w:val="SourceCode"/>
      </w:pPr>
    </w:p>
    <w:p w14:paraId="5462A582" w14:textId="77777777" w:rsidR="007102A2" w:rsidRDefault="007102A2" w:rsidP="007102A2">
      <w:pPr>
        <w:pStyle w:val="Heading4"/>
      </w:pPr>
      <w:r>
        <w:t>This and the execution context</w:t>
      </w:r>
    </w:p>
    <w:p w14:paraId="677459D8" w14:textId="77777777" w:rsidR="007102A2" w:rsidRDefault="007102A2" w:rsidP="007102A2">
      <w:r>
        <w:t>In JavaScript this refers to an execution context. It allows us to carry out the following.</w:t>
      </w:r>
    </w:p>
    <w:p w14:paraId="75A7A9B4" w14:textId="77777777" w:rsidR="007102A2" w:rsidRPr="00176B1A" w:rsidRDefault="007102A2" w:rsidP="007102A2">
      <w:pPr>
        <w:pStyle w:val="SourceCode"/>
      </w:pPr>
      <w:r w:rsidRPr="00176B1A">
        <w:t>var o5 = {</w:t>
      </w:r>
    </w:p>
    <w:p w14:paraId="3C26505B" w14:textId="77777777" w:rsidR="007102A2" w:rsidRPr="00176B1A" w:rsidRDefault="007102A2" w:rsidP="007102A2">
      <w:pPr>
        <w:pStyle w:val="SourceCode"/>
      </w:pPr>
      <w:r w:rsidRPr="00176B1A">
        <w:t>    name:"Kenny",</w:t>
      </w:r>
    </w:p>
    <w:p w14:paraId="24E5978A" w14:textId="77777777" w:rsidR="007102A2" w:rsidRPr="00176B1A" w:rsidRDefault="007102A2" w:rsidP="007102A2">
      <w:pPr>
        <w:pStyle w:val="SourceCode"/>
      </w:pPr>
      <w:r w:rsidRPr="00176B1A">
        <w:t>    print: function() {</w:t>
      </w:r>
    </w:p>
    <w:p w14:paraId="16F352DD" w14:textId="77777777" w:rsidR="007102A2" w:rsidRPr="00176B1A" w:rsidRDefault="007102A2" w:rsidP="007102A2">
      <w:pPr>
        <w:pStyle w:val="SourceCode"/>
      </w:pPr>
      <w:r w:rsidRPr="00176B1A">
        <w:t>        console.log("Hello World " + this.name);</w:t>
      </w:r>
    </w:p>
    <w:p w14:paraId="0FBEB7F0" w14:textId="77777777" w:rsidR="007102A2" w:rsidRPr="00176B1A" w:rsidRDefault="007102A2" w:rsidP="007102A2">
      <w:pPr>
        <w:pStyle w:val="SourceCode"/>
      </w:pPr>
      <w:r w:rsidRPr="00176B1A">
        <w:t>    }</w:t>
      </w:r>
    </w:p>
    <w:p w14:paraId="22A328E3" w14:textId="77777777" w:rsidR="007102A2" w:rsidRPr="00176B1A" w:rsidRDefault="007102A2" w:rsidP="007102A2">
      <w:pPr>
        <w:pStyle w:val="SourceCode"/>
      </w:pPr>
      <w:r w:rsidRPr="00176B1A">
        <w:t>}   </w:t>
      </w:r>
    </w:p>
    <w:p w14:paraId="686456DE" w14:textId="77777777" w:rsidR="007102A2" w:rsidRPr="00176B1A" w:rsidRDefault="007102A2" w:rsidP="007102A2">
      <w:pPr>
        <w:pStyle w:val="SourceCode"/>
      </w:pPr>
    </w:p>
    <w:p w14:paraId="6C656AA6" w14:textId="77777777" w:rsidR="007102A2" w:rsidRPr="00176B1A" w:rsidRDefault="007102A2" w:rsidP="007102A2">
      <w:pPr>
        <w:pStyle w:val="SourceCode"/>
      </w:pPr>
      <w:r w:rsidRPr="00176B1A">
        <w:t>o5.print();</w:t>
      </w:r>
    </w:p>
    <w:p w14:paraId="09B940A5" w14:textId="77777777" w:rsidR="007102A2" w:rsidRPr="00A818EB" w:rsidRDefault="007102A2" w:rsidP="007102A2">
      <w:pPr>
        <w:shd w:val="clear" w:color="auto" w:fill="FFFFFF"/>
        <w:spacing w:after="0" w:line="285" w:lineRule="atLeast"/>
        <w:rPr>
          <w:rFonts w:ascii="Consolas" w:eastAsia="Times New Roman" w:hAnsi="Consolas" w:cs="Times New Roman"/>
          <w:color w:val="000000"/>
          <w:sz w:val="21"/>
          <w:szCs w:val="21"/>
        </w:rPr>
      </w:pPr>
    </w:p>
    <w:p w14:paraId="22F1A16E" w14:textId="77777777" w:rsidR="007102A2" w:rsidRDefault="007102A2" w:rsidP="007102A2">
      <w:pPr>
        <w:pStyle w:val="SourceCode"/>
      </w:pPr>
      <w:r>
        <w:t>&gt;&gt; Hello World Kenny</w:t>
      </w:r>
    </w:p>
    <w:p w14:paraId="2ACAC83D" w14:textId="77777777" w:rsidR="007102A2" w:rsidRDefault="007102A2" w:rsidP="007102A2">
      <w:pPr>
        <w:pStyle w:val="SourceCode"/>
      </w:pPr>
    </w:p>
    <w:p w14:paraId="40708661" w14:textId="77777777" w:rsidR="007102A2" w:rsidRDefault="007102A2" w:rsidP="007102A2">
      <w:pPr>
        <w:pStyle w:val="SourceCode"/>
      </w:pPr>
    </w:p>
    <w:p w14:paraId="37E01640" w14:textId="77777777" w:rsidR="007102A2" w:rsidRDefault="007102A2" w:rsidP="007102A2">
      <w:pPr>
        <w:pStyle w:val="SourceCode"/>
      </w:pPr>
      <w:r w:rsidRPr="00B159C2">
        <w:rPr>
          <w:rFonts w:ascii="Consolas" w:eastAsia="Times New Roman" w:hAnsi="Consolas" w:cs="Times New Roman"/>
          <w:color w:val="000000"/>
          <w:sz w:val="21"/>
          <w:szCs w:val="21"/>
        </w:rPr>
        <w:drawing>
          <wp:inline distT="0" distB="0" distL="0" distR="0" wp14:anchorId="0EBF2D24" wp14:editId="57337C6B">
            <wp:extent cx="4562462" cy="109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9395" cy="1097039"/>
                    </a:xfrm>
                    <a:prstGeom prst="rect">
                      <a:avLst/>
                    </a:prstGeom>
                  </pic:spPr>
                </pic:pic>
              </a:graphicData>
            </a:graphic>
          </wp:inline>
        </w:drawing>
      </w:r>
    </w:p>
    <w:p w14:paraId="2AC25504" w14:textId="77777777" w:rsidR="007102A2" w:rsidRDefault="007102A2" w:rsidP="007102A2"/>
    <w:p w14:paraId="7C444408" w14:textId="77777777" w:rsidR="007102A2" w:rsidRDefault="007102A2" w:rsidP="007102A2">
      <w:r>
        <w:t xml:space="preserve">We need to be careful. When invoked through the o5 object using the ‘.’ Operator, this is defined to be the object o5. If we store the method in a variable as follows this becomes the global context. </w:t>
      </w:r>
    </w:p>
    <w:p w14:paraId="61F2CEFB" w14:textId="77777777" w:rsidR="007102A2" w:rsidRPr="008F321E" w:rsidRDefault="007102A2" w:rsidP="007102A2">
      <w:pPr>
        <w:pStyle w:val="SourceCode"/>
        <w:rPr>
          <w:rFonts w:eastAsia="Times New Roman"/>
        </w:rPr>
      </w:pPr>
      <w:r w:rsidRPr="008F321E">
        <w:rPr>
          <w:rFonts w:eastAsia="Times New Roman"/>
          <w:color w:val="0000FF"/>
        </w:rPr>
        <w:t>var</w:t>
      </w:r>
      <w:r w:rsidRPr="008F321E">
        <w:rPr>
          <w:rFonts w:eastAsia="Times New Roman"/>
        </w:rPr>
        <w:t> o5 = {</w:t>
      </w:r>
    </w:p>
    <w:p w14:paraId="3AFB5890" w14:textId="77777777" w:rsidR="007102A2" w:rsidRPr="008F321E" w:rsidRDefault="007102A2" w:rsidP="007102A2">
      <w:pPr>
        <w:pStyle w:val="SourceCode"/>
        <w:rPr>
          <w:rFonts w:eastAsia="Times New Roman"/>
        </w:rPr>
      </w:pPr>
      <w:r w:rsidRPr="008F321E">
        <w:rPr>
          <w:rFonts w:eastAsia="Times New Roman"/>
        </w:rPr>
        <w:t>    name:</w:t>
      </w:r>
      <w:r w:rsidRPr="008F321E">
        <w:rPr>
          <w:rFonts w:eastAsia="Times New Roman"/>
          <w:color w:val="A31515"/>
        </w:rPr>
        <w:t>"Kenny"</w:t>
      </w:r>
      <w:r w:rsidRPr="008F321E">
        <w:rPr>
          <w:rFonts w:eastAsia="Times New Roman"/>
        </w:rPr>
        <w:t>,</w:t>
      </w:r>
    </w:p>
    <w:p w14:paraId="57815CEF" w14:textId="77777777" w:rsidR="007102A2" w:rsidRPr="008F321E" w:rsidRDefault="007102A2" w:rsidP="007102A2">
      <w:pPr>
        <w:pStyle w:val="SourceCode"/>
        <w:rPr>
          <w:rFonts w:eastAsia="Times New Roman"/>
        </w:rPr>
      </w:pPr>
      <w:r w:rsidRPr="008F321E">
        <w:rPr>
          <w:rFonts w:eastAsia="Times New Roman"/>
        </w:rPr>
        <w:t>    print: </w:t>
      </w:r>
      <w:r w:rsidRPr="008F321E">
        <w:rPr>
          <w:rFonts w:eastAsia="Times New Roman"/>
          <w:color w:val="0000FF"/>
        </w:rPr>
        <w:t>function</w:t>
      </w:r>
      <w:r w:rsidRPr="008F321E">
        <w:rPr>
          <w:rFonts w:eastAsia="Times New Roman"/>
        </w:rPr>
        <w:t>() {</w:t>
      </w:r>
    </w:p>
    <w:p w14:paraId="18D727C0" w14:textId="77777777" w:rsidR="007102A2" w:rsidRPr="008F321E" w:rsidRDefault="007102A2" w:rsidP="007102A2">
      <w:pPr>
        <w:pStyle w:val="SourceCode"/>
        <w:rPr>
          <w:rFonts w:eastAsia="Times New Roman"/>
        </w:rPr>
      </w:pPr>
      <w:r w:rsidRPr="008F321E">
        <w:rPr>
          <w:rFonts w:eastAsia="Times New Roman"/>
        </w:rPr>
        <w:t>        console.log(</w:t>
      </w:r>
      <w:r w:rsidRPr="008F321E">
        <w:rPr>
          <w:rFonts w:eastAsia="Times New Roman"/>
          <w:color w:val="A31515"/>
        </w:rPr>
        <w:t>"Hello World "</w:t>
      </w:r>
      <w:r w:rsidRPr="008F321E">
        <w:rPr>
          <w:rFonts w:eastAsia="Times New Roman"/>
        </w:rPr>
        <w:t> + </w:t>
      </w:r>
      <w:r w:rsidRPr="008F321E">
        <w:rPr>
          <w:rFonts w:eastAsia="Times New Roman"/>
          <w:color w:val="0000FF"/>
        </w:rPr>
        <w:t>this</w:t>
      </w:r>
      <w:r w:rsidRPr="008F321E">
        <w:rPr>
          <w:rFonts w:eastAsia="Times New Roman"/>
        </w:rPr>
        <w:t>.name);</w:t>
      </w:r>
    </w:p>
    <w:p w14:paraId="111CABF2" w14:textId="77777777" w:rsidR="007102A2" w:rsidRPr="0039174C" w:rsidRDefault="007102A2" w:rsidP="007102A2">
      <w:pPr>
        <w:pStyle w:val="SourceCode"/>
        <w:rPr>
          <w:rFonts w:eastAsia="Times New Roman"/>
          <w:lang w:val="sv-SE"/>
        </w:rPr>
      </w:pPr>
      <w:r w:rsidRPr="008F321E">
        <w:rPr>
          <w:rFonts w:eastAsia="Times New Roman"/>
        </w:rPr>
        <w:t>    </w:t>
      </w:r>
      <w:r w:rsidRPr="0039174C">
        <w:rPr>
          <w:rFonts w:eastAsia="Times New Roman"/>
          <w:lang w:val="sv-SE"/>
        </w:rPr>
        <w:t>}</w:t>
      </w:r>
    </w:p>
    <w:p w14:paraId="13FD296D" w14:textId="77777777" w:rsidR="007102A2" w:rsidRPr="0039174C" w:rsidRDefault="007102A2" w:rsidP="007102A2">
      <w:pPr>
        <w:pStyle w:val="SourceCode"/>
        <w:rPr>
          <w:rFonts w:eastAsia="Times New Roman"/>
          <w:lang w:val="sv-SE"/>
        </w:rPr>
      </w:pPr>
      <w:r w:rsidRPr="0039174C">
        <w:rPr>
          <w:rFonts w:eastAsia="Times New Roman"/>
          <w:lang w:val="sv-SE"/>
        </w:rPr>
        <w:t>}   </w:t>
      </w:r>
    </w:p>
    <w:p w14:paraId="722AEB26" w14:textId="77777777" w:rsidR="007102A2" w:rsidRPr="0039174C" w:rsidRDefault="007102A2" w:rsidP="007102A2">
      <w:pPr>
        <w:pStyle w:val="SourceCode"/>
        <w:rPr>
          <w:rFonts w:eastAsia="Times New Roman"/>
          <w:lang w:val="sv-SE"/>
        </w:rPr>
      </w:pPr>
    </w:p>
    <w:p w14:paraId="738C059D" w14:textId="77777777" w:rsidR="007102A2" w:rsidRPr="0039174C" w:rsidRDefault="007102A2" w:rsidP="007102A2">
      <w:pPr>
        <w:pStyle w:val="SourceCode"/>
        <w:rPr>
          <w:rFonts w:eastAsia="Times New Roman"/>
          <w:lang w:val="sv-SE"/>
        </w:rPr>
      </w:pPr>
      <w:r w:rsidRPr="0039174C">
        <w:rPr>
          <w:rFonts w:eastAsia="Times New Roman"/>
          <w:color w:val="0000FF"/>
          <w:lang w:val="sv-SE"/>
        </w:rPr>
        <w:t>var</w:t>
      </w:r>
      <w:r w:rsidRPr="0039174C">
        <w:rPr>
          <w:rFonts w:eastAsia="Times New Roman"/>
          <w:lang w:val="sv-SE"/>
        </w:rPr>
        <w:t> f = o5.print;</w:t>
      </w:r>
    </w:p>
    <w:p w14:paraId="5DC05F21" w14:textId="77777777" w:rsidR="007102A2" w:rsidRPr="0039174C" w:rsidRDefault="007102A2" w:rsidP="007102A2">
      <w:pPr>
        <w:pStyle w:val="SourceCode"/>
        <w:rPr>
          <w:rFonts w:eastAsia="Times New Roman"/>
          <w:lang w:val="sv-SE"/>
        </w:rPr>
      </w:pPr>
      <w:r w:rsidRPr="0039174C">
        <w:rPr>
          <w:rFonts w:eastAsia="Times New Roman"/>
          <w:lang w:val="sv-SE"/>
        </w:rPr>
        <w:t>f();</w:t>
      </w:r>
    </w:p>
    <w:p w14:paraId="380E6202" w14:textId="77777777" w:rsidR="007102A2" w:rsidRPr="0039174C" w:rsidRDefault="007102A2" w:rsidP="007102A2">
      <w:pPr>
        <w:pStyle w:val="SourceCode"/>
        <w:rPr>
          <w:rFonts w:eastAsia="Times New Roman"/>
          <w:lang w:val="sv-SE"/>
        </w:rPr>
      </w:pPr>
    </w:p>
    <w:p w14:paraId="1AD2CB95" w14:textId="77777777" w:rsidR="007102A2" w:rsidRPr="008F321E" w:rsidRDefault="007102A2" w:rsidP="007102A2">
      <w:pPr>
        <w:pStyle w:val="SourceCode"/>
        <w:rPr>
          <w:rFonts w:eastAsia="Times New Roman"/>
        </w:rPr>
      </w:pPr>
      <w:r>
        <w:rPr>
          <w:rFonts w:eastAsia="Times New Roman"/>
        </w:rPr>
        <w:t>&gt;&gt; Hello World undefined</w:t>
      </w:r>
    </w:p>
    <w:p w14:paraId="23D8D957"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11699A6" w14:textId="77777777" w:rsidR="007102A2" w:rsidRDefault="007102A2" w:rsidP="007102A2">
      <w:pPr>
        <w:pStyle w:val="Heading4"/>
      </w:pPr>
      <w:r>
        <w:lastRenderedPageBreak/>
        <w:t>Bind</w:t>
      </w:r>
    </w:p>
    <w:p w14:paraId="6B11543D" w14:textId="77777777" w:rsidR="007102A2" w:rsidRDefault="007102A2" w:rsidP="007102A2">
      <w:r>
        <w:t xml:space="preserve">To fix the problem mentioned in the previous section we can bind an execution context to a </w:t>
      </w:r>
      <w:proofErr w:type="gramStart"/>
      <w:r>
        <w:t>method</w:t>
      </w:r>
      <w:proofErr w:type="gramEnd"/>
    </w:p>
    <w:p w14:paraId="12D98752" w14:textId="77777777" w:rsidR="007102A2" w:rsidRPr="0039174C" w:rsidRDefault="007102A2" w:rsidP="007102A2">
      <w:pPr>
        <w:pStyle w:val="SourceCode"/>
      </w:pPr>
      <w:r w:rsidRPr="0039174C">
        <w:t>var o5 = {</w:t>
      </w:r>
    </w:p>
    <w:p w14:paraId="3E2922A4" w14:textId="77777777" w:rsidR="007102A2" w:rsidRPr="0039174C" w:rsidRDefault="007102A2" w:rsidP="007102A2">
      <w:pPr>
        <w:pStyle w:val="SourceCode"/>
      </w:pPr>
      <w:r w:rsidRPr="0039174C">
        <w:t>    name:"Kenny",</w:t>
      </w:r>
    </w:p>
    <w:p w14:paraId="4B22BCDA" w14:textId="77777777" w:rsidR="007102A2" w:rsidRPr="0039174C" w:rsidRDefault="007102A2" w:rsidP="007102A2">
      <w:pPr>
        <w:pStyle w:val="SourceCode"/>
      </w:pPr>
      <w:r w:rsidRPr="0039174C">
        <w:t>    print: function() {</w:t>
      </w:r>
    </w:p>
    <w:p w14:paraId="0EB3D7C8" w14:textId="77777777" w:rsidR="007102A2" w:rsidRPr="0039174C" w:rsidRDefault="007102A2" w:rsidP="007102A2">
      <w:pPr>
        <w:pStyle w:val="SourceCode"/>
      </w:pPr>
      <w:r w:rsidRPr="0039174C">
        <w:t>        console.log("Hello World " + this.name);</w:t>
      </w:r>
    </w:p>
    <w:p w14:paraId="2469CC4E" w14:textId="77777777" w:rsidR="007102A2" w:rsidRPr="00B159C2" w:rsidRDefault="007102A2" w:rsidP="007102A2">
      <w:pPr>
        <w:pStyle w:val="SourceCode"/>
        <w:rPr>
          <w:lang w:val="sv-SE"/>
        </w:rPr>
      </w:pPr>
      <w:r w:rsidRPr="0039174C">
        <w:t>    </w:t>
      </w:r>
      <w:r w:rsidRPr="00B159C2">
        <w:rPr>
          <w:lang w:val="sv-SE"/>
        </w:rPr>
        <w:t>}</w:t>
      </w:r>
    </w:p>
    <w:p w14:paraId="09CF8C1B" w14:textId="77777777" w:rsidR="007102A2" w:rsidRPr="00B159C2" w:rsidRDefault="007102A2" w:rsidP="007102A2">
      <w:pPr>
        <w:pStyle w:val="SourceCode"/>
        <w:rPr>
          <w:lang w:val="sv-SE"/>
        </w:rPr>
      </w:pPr>
      <w:r w:rsidRPr="00B159C2">
        <w:rPr>
          <w:lang w:val="sv-SE"/>
        </w:rPr>
        <w:t>}   </w:t>
      </w:r>
    </w:p>
    <w:p w14:paraId="7A3E8B06" w14:textId="77777777" w:rsidR="007102A2" w:rsidRPr="00B159C2" w:rsidRDefault="007102A2" w:rsidP="007102A2">
      <w:pPr>
        <w:pStyle w:val="SourceCode"/>
        <w:rPr>
          <w:lang w:val="sv-SE"/>
        </w:rPr>
      </w:pPr>
    </w:p>
    <w:p w14:paraId="4C684D41" w14:textId="77777777" w:rsidR="007102A2" w:rsidRPr="00B159C2" w:rsidRDefault="007102A2" w:rsidP="007102A2">
      <w:pPr>
        <w:pStyle w:val="SourceCode"/>
        <w:rPr>
          <w:lang w:val="sv-SE"/>
        </w:rPr>
      </w:pPr>
      <w:r w:rsidRPr="00B159C2">
        <w:rPr>
          <w:lang w:val="sv-SE"/>
        </w:rPr>
        <w:t>var f = o5.print.bind(o5);</w:t>
      </w:r>
    </w:p>
    <w:p w14:paraId="58689BFD" w14:textId="77777777" w:rsidR="007102A2" w:rsidRDefault="007102A2" w:rsidP="007102A2">
      <w:pPr>
        <w:pStyle w:val="SourceCode"/>
      </w:pPr>
      <w:r w:rsidRPr="0039174C">
        <w:t>f();</w:t>
      </w:r>
    </w:p>
    <w:p w14:paraId="40352FE6" w14:textId="77777777" w:rsidR="007102A2" w:rsidRDefault="007102A2" w:rsidP="007102A2">
      <w:pPr>
        <w:pStyle w:val="SourceCode"/>
      </w:pPr>
    </w:p>
    <w:p w14:paraId="537B4F1D" w14:textId="77777777" w:rsidR="007102A2" w:rsidRPr="0039174C" w:rsidRDefault="007102A2" w:rsidP="007102A2">
      <w:pPr>
        <w:pStyle w:val="SourceCode"/>
      </w:pPr>
      <w:r>
        <w:t>&gt;&gt; Hello World Kenny</w:t>
      </w:r>
    </w:p>
    <w:p w14:paraId="3C96ED18" w14:textId="77777777" w:rsidR="007102A2" w:rsidRDefault="007102A2" w:rsidP="007102A2"/>
    <w:p w14:paraId="0512783B" w14:textId="77777777" w:rsidR="007102A2" w:rsidRDefault="007102A2" w:rsidP="007102A2">
      <w:r>
        <w:t xml:space="preserve">A little mind bending is the following. Because the function f is taking the global execution context and because undeclared variables belong to the global </w:t>
      </w:r>
      <w:proofErr w:type="gramStart"/>
      <w:r>
        <w:t>context</w:t>
      </w:r>
      <w:proofErr w:type="gramEnd"/>
      <w:r>
        <w:t xml:space="preserve"> we get</w:t>
      </w:r>
    </w:p>
    <w:p w14:paraId="309B1FFD" w14:textId="77777777" w:rsidR="007102A2" w:rsidRPr="003D4AA8" w:rsidRDefault="007102A2" w:rsidP="007102A2">
      <w:pPr>
        <w:pStyle w:val="SourceCode"/>
      </w:pPr>
      <w:r w:rsidRPr="003D4AA8">
        <w:t>var o5 = {</w:t>
      </w:r>
    </w:p>
    <w:p w14:paraId="4A26FB5C" w14:textId="77777777" w:rsidR="007102A2" w:rsidRPr="003D4AA8" w:rsidRDefault="007102A2" w:rsidP="007102A2">
      <w:pPr>
        <w:pStyle w:val="SourceCode"/>
      </w:pPr>
      <w:r w:rsidRPr="003D4AA8">
        <w:t>    name:"Kenny",</w:t>
      </w:r>
    </w:p>
    <w:p w14:paraId="5485D914" w14:textId="77777777" w:rsidR="007102A2" w:rsidRPr="003D4AA8" w:rsidRDefault="007102A2" w:rsidP="007102A2">
      <w:pPr>
        <w:pStyle w:val="SourceCode"/>
      </w:pPr>
      <w:r w:rsidRPr="003D4AA8">
        <w:t>    print: function() {</w:t>
      </w:r>
    </w:p>
    <w:p w14:paraId="2DE5BA3F" w14:textId="77777777" w:rsidR="007102A2" w:rsidRPr="003D4AA8" w:rsidRDefault="007102A2" w:rsidP="007102A2">
      <w:pPr>
        <w:pStyle w:val="SourceCode"/>
      </w:pPr>
      <w:r w:rsidRPr="003D4AA8">
        <w:t>        console.log("Hello World " + this.name);</w:t>
      </w:r>
    </w:p>
    <w:p w14:paraId="6126BE87" w14:textId="77777777" w:rsidR="007102A2" w:rsidRPr="003D4AA8" w:rsidRDefault="007102A2" w:rsidP="007102A2">
      <w:pPr>
        <w:pStyle w:val="SourceCode"/>
      </w:pPr>
      <w:r w:rsidRPr="003D4AA8">
        <w:t>    }</w:t>
      </w:r>
    </w:p>
    <w:p w14:paraId="2668315D" w14:textId="77777777" w:rsidR="007102A2" w:rsidRPr="003D4AA8" w:rsidRDefault="007102A2" w:rsidP="007102A2">
      <w:pPr>
        <w:pStyle w:val="SourceCode"/>
      </w:pPr>
      <w:r w:rsidRPr="003D4AA8">
        <w:t>}   </w:t>
      </w:r>
    </w:p>
    <w:p w14:paraId="063A7AFB" w14:textId="77777777" w:rsidR="007102A2" w:rsidRPr="003D4AA8" w:rsidRDefault="007102A2" w:rsidP="007102A2">
      <w:pPr>
        <w:pStyle w:val="SourceCode"/>
      </w:pPr>
    </w:p>
    <w:p w14:paraId="0C8C9986" w14:textId="77777777" w:rsidR="007102A2" w:rsidRPr="003D4AA8" w:rsidRDefault="007102A2" w:rsidP="007102A2">
      <w:pPr>
        <w:pStyle w:val="SourceCode"/>
      </w:pPr>
      <w:r w:rsidRPr="003D4AA8">
        <w:t>name= "John";</w:t>
      </w:r>
    </w:p>
    <w:p w14:paraId="08EA4ED9" w14:textId="77777777" w:rsidR="007102A2" w:rsidRPr="003D4AA8" w:rsidRDefault="007102A2" w:rsidP="007102A2">
      <w:pPr>
        <w:pStyle w:val="SourceCode"/>
      </w:pPr>
      <w:r w:rsidRPr="003D4AA8">
        <w:t>var f = o5.print;</w:t>
      </w:r>
    </w:p>
    <w:p w14:paraId="1FDF91E8" w14:textId="77777777" w:rsidR="007102A2" w:rsidRPr="003D4AA8" w:rsidRDefault="007102A2" w:rsidP="007102A2">
      <w:pPr>
        <w:pStyle w:val="SourceCode"/>
      </w:pPr>
      <w:r w:rsidRPr="003D4AA8">
        <w:t>f();</w:t>
      </w:r>
    </w:p>
    <w:p w14:paraId="5EED3829" w14:textId="77777777" w:rsidR="007102A2" w:rsidRDefault="007102A2" w:rsidP="007102A2"/>
    <w:p w14:paraId="4D9076A7" w14:textId="77777777" w:rsidR="007102A2" w:rsidRDefault="007102A2" w:rsidP="007102A2">
      <w:pPr>
        <w:pStyle w:val="SourceCode"/>
      </w:pPr>
      <w:r>
        <w:t>&gt;&gt; Hello World John</w:t>
      </w:r>
    </w:p>
    <w:p w14:paraId="3A24C4E0" w14:textId="77777777" w:rsidR="007102A2" w:rsidRPr="00660906" w:rsidRDefault="007102A2" w:rsidP="007102A2"/>
    <w:p w14:paraId="2FA1A7E8" w14:textId="77777777" w:rsidR="007102A2" w:rsidRDefault="007102A2" w:rsidP="007102A2">
      <w:pPr>
        <w:rPr>
          <w:rFonts w:asciiTheme="majorHAnsi" w:eastAsiaTheme="majorEastAsia" w:hAnsiTheme="majorHAnsi" w:cstheme="majorBidi"/>
          <w:b/>
          <w:iCs/>
          <w:smallCaps/>
          <w:color w:val="31378B" w:themeColor="text2"/>
          <w:szCs w:val="25"/>
        </w:rPr>
      </w:pPr>
    </w:p>
    <w:p w14:paraId="67B343A6" w14:textId="77777777" w:rsidR="007102A2" w:rsidRDefault="007102A2" w:rsidP="007102A2">
      <w:pPr>
        <w:pStyle w:val="SourceCode"/>
      </w:pPr>
    </w:p>
    <w:p w14:paraId="6337255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5A1A732" w14:textId="77777777" w:rsidR="007102A2" w:rsidRPr="00484B57" w:rsidRDefault="007102A2" w:rsidP="007102A2">
      <w:pPr>
        <w:pStyle w:val="Heading4"/>
      </w:pPr>
      <w:r>
        <w:lastRenderedPageBreak/>
        <w:t>Prototypes</w:t>
      </w:r>
    </w:p>
    <w:tbl>
      <w:tblPr>
        <w:tblStyle w:val="SimpleDefinition"/>
        <w:tblW w:w="10233" w:type="dxa"/>
        <w:tblLook w:val="04A0" w:firstRow="1" w:lastRow="0" w:firstColumn="1" w:lastColumn="0" w:noHBand="0" w:noVBand="1"/>
      </w:tblPr>
      <w:tblGrid>
        <w:gridCol w:w="1887"/>
        <w:gridCol w:w="8346"/>
      </w:tblGrid>
      <w:tr w:rsidR="007102A2" w:rsidRPr="0086366B" w14:paraId="74F2568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5980268" w14:textId="77777777" w:rsidR="007102A2" w:rsidRDefault="007102A2" w:rsidP="00381F94">
            <w:pPr>
              <w:pStyle w:val="Def"/>
              <w:spacing w:before="0"/>
            </w:pPr>
            <w:r>
              <w:t>Create Prototype</w:t>
            </w:r>
          </w:p>
        </w:tc>
        <w:tc>
          <w:tcPr>
            <w:tcW w:w="8346" w:type="dxa"/>
          </w:tcPr>
          <w:p w14:paraId="23A11012"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E0184">
              <w:rPr>
                <w:sz w:val="16"/>
                <w:szCs w:val="16"/>
              </w:rPr>
              <w:t>function Car() {}</w:t>
            </w:r>
          </w:p>
        </w:tc>
      </w:tr>
      <w:tr w:rsidR="007102A2" w:rsidRPr="0086366B" w14:paraId="6CFB221B"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FEE9100" w14:textId="77777777" w:rsidR="007102A2" w:rsidRDefault="007102A2" w:rsidP="00381F94">
            <w:pPr>
              <w:pStyle w:val="Def"/>
              <w:spacing w:before="0"/>
            </w:pPr>
            <w:r>
              <w:t>Add prototype method</w:t>
            </w:r>
          </w:p>
        </w:tc>
        <w:tc>
          <w:tcPr>
            <w:tcW w:w="8346" w:type="dxa"/>
          </w:tcPr>
          <w:p w14:paraId="4E3D6E90"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 xml:space="preserve">Car.prototype.drive = function() </w:t>
            </w:r>
          </w:p>
          <w:p w14:paraId="25C761AE" w14:textId="77777777" w:rsidR="007102A2" w:rsidRPr="00BE0184"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{console.log("Broom!");}</w:t>
            </w:r>
          </w:p>
        </w:tc>
      </w:tr>
      <w:tr w:rsidR="007102A2" w:rsidRPr="0086366B" w14:paraId="23FA7359"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7958541A" w14:textId="77777777" w:rsidR="007102A2" w:rsidRDefault="007102A2" w:rsidP="00381F94">
            <w:pPr>
              <w:pStyle w:val="Def"/>
              <w:spacing w:before="0"/>
            </w:pPr>
            <w:r>
              <w:t>Add Property</w:t>
            </w:r>
          </w:p>
        </w:tc>
        <w:tc>
          <w:tcPr>
            <w:tcW w:w="8346" w:type="dxa"/>
          </w:tcPr>
          <w:p w14:paraId="4C9F51AC" w14:textId="77777777" w:rsidR="007102A2" w:rsidRPr="005D2415"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Object.defineProperty(Car.prototype,"length", {</w:t>
            </w:r>
          </w:p>
          <w:p w14:paraId="170D0070"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get: function() {return this._length;},</w:t>
            </w:r>
          </w:p>
          <w:p w14:paraId="68D69111"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set: function(length) {this._length=length;}</w:t>
            </w:r>
          </w:p>
          <w:p w14:paraId="0A8824DA"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w:t>
            </w:r>
          </w:p>
        </w:tc>
      </w:tr>
    </w:tbl>
    <w:p w14:paraId="5A27E0FE" w14:textId="77777777" w:rsidR="007102A2" w:rsidRDefault="007102A2" w:rsidP="007102A2">
      <w:pPr>
        <w:pStyle w:val="Heading5"/>
      </w:pPr>
      <w:r>
        <w:t>The Default Prototype</w:t>
      </w:r>
    </w:p>
    <w:p w14:paraId="46EF4AF0" w14:textId="77777777" w:rsidR="007102A2" w:rsidRDefault="007102A2" w:rsidP="007102A2">
      <w:r>
        <w:t xml:space="preserve">JavaScript objects have prototypes. By default, all objects have Object.prototype as a prototype. The default prototype Object.prototype defines a basic </w:t>
      </w:r>
      <w:r w:rsidRPr="001F4955">
        <w:rPr>
          <w:rStyle w:val="SourceCodeChar"/>
        </w:rPr>
        <w:t>toString</w:t>
      </w:r>
      <w:r>
        <w:t xml:space="preserve"> method.</w:t>
      </w:r>
    </w:p>
    <w:p w14:paraId="651AAAC8" w14:textId="77777777" w:rsidR="007102A2" w:rsidRDefault="007102A2" w:rsidP="007102A2"/>
    <w:p w14:paraId="4B16B371" w14:textId="77777777" w:rsidR="007102A2" w:rsidRPr="008A7ABD" w:rsidRDefault="007102A2" w:rsidP="007102A2">
      <w:pPr>
        <w:pStyle w:val="SourceCode"/>
      </w:pPr>
      <w:r w:rsidRPr="008A7ABD">
        <w:t>var o5 = {</w:t>
      </w:r>
    </w:p>
    <w:p w14:paraId="40EEC866" w14:textId="77777777" w:rsidR="007102A2" w:rsidRPr="008A7ABD" w:rsidRDefault="007102A2" w:rsidP="007102A2">
      <w:pPr>
        <w:pStyle w:val="SourceCode"/>
      </w:pPr>
      <w:r w:rsidRPr="008A7ABD">
        <w:t>    name:"Kenny",</w:t>
      </w:r>
    </w:p>
    <w:p w14:paraId="238ABC6F" w14:textId="77777777" w:rsidR="007102A2" w:rsidRPr="008A7ABD" w:rsidRDefault="007102A2" w:rsidP="007102A2">
      <w:pPr>
        <w:pStyle w:val="SourceCode"/>
      </w:pPr>
      <w:r w:rsidRPr="008A7ABD">
        <w:t>}   </w:t>
      </w:r>
    </w:p>
    <w:p w14:paraId="1C6BBDD3"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6C5E16C6" w14:textId="77777777" w:rsidR="007102A2" w:rsidRPr="008A7ABD" w:rsidRDefault="007102A2" w:rsidP="007102A2">
      <w:pPr>
        <w:pStyle w:val="SourceCode"/>
        <w:rPr>
          <w:rFonts w:eastAsia="Times New Roman"/>
        </w:rPr>
      </w:pPr>
      <w:r w:rsidRPr="008A7ABD">
        <w:rPr>
          <w:rFonts w:eastAsia="Times New Roman"/>
        </w:rPr>
        <w:t>console.log(o5</w:t>
      </w:r>
      <w:r>
        <w:rPr>
          <w:rFonts w:eastAsia="Times New Roman"/>
        </w:rPr>
        <w:t>.toString()</w:t>
      </w:r>
      <w:r w:rsidRPr="008A7ABD">
        <w:rPr>
          <w:rFonts w:eastAsia="Times New Roman"/>
        </w:rPr>
        <w:t>);</w:t>
      </w:r>
    </w:p>
    <w:p w14:paraId="709CA2F0"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4423B884" w14:textId="77777777" w:rsidR="007102A2" w:rsidRDefault="007102A2" w:rsidP="007102A2">
      <w:pPr>
        <w:pStyle w:val="SourceCode"/>
      </w:pPr>
      <w:r w:rsidRPr="000D1A4D">
        <w:t>console.log(Object.prototype == Object.getPrototypeOf(o</w:t>
      </w:r>
      <w:r>
        <w:t>5</w:t>
      </w:r>
      <w:r w:rsidRPr="000D1A4D">
        <w:t>)); </w:t>
      </w:r>
    </w:p>
    <w:p w14:paraId="296A6603" w14:textId="77777777" w:rsidR="007102A2" w:rsidRDefault="007102A2" w:rsidP="007102A2">
      <w:pPr>
        <w:pStyle w:val="SourceCode"/>
      </w:pPr>
    </w:p>
    <w:p w14:paraId="71D8548F" w14:textId="77777777" w:rsidR="007102A2" w:rsidRDefault="007102A2" w:rsidP="007102A2">
      <w:pPr>
        <w:pStyle w:val="SourceCode"/>
      </w:pPr>
      <w:r>
        <w:t>&gt;&gt; [object Object]</w:t>
      </w:r>
    </w:p>
    <w:p w14:paraId="1330D921" w14:textId="77777777" w:rsidR="007102A2" w:rsidRDefault="007102A2" w:rsidP="007102A2">
      <w:pPr>
        <w:pStyle w:val="SourceCode"/>
      </w:pPr>
      <w:r>
        <w:t>&gt;&gt; true</w:t>
      </w:r>
    </w:p>
    <w:p w14:paraId="54067F1C" w14:textId="77777777" w:rsidR="007102A2" w:rsidRDefault="007102A2" w:rsidP="007102A2">
      <w:pPr>
        <w:pStyle w:val="SourceCode"/>
      </w:pPr>
    </w:p>
    <w:p w14:paraId="184730E3" w14:textId="77777777" w:rsidR="007102A2" w:rsidRDefault="007102A2" w:rsidP="007102A2">
      <w:pPr>
        <w:pStyle w:val="SourceCode"/>
      </w:pPr>
      <w:r w:rsidRPr="00ED1E9C">
        <w:drawing>
          <wp:inline distT="0" distB="0" distL="0" distR="0" wp14:anchorId="6D38F381" wp14:editId="3CE28583">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6123" cy="1729196"/>
                    </a:xfrm>
                    <a:prstGeom prst="rect">
                      <a:avLst/>
                    </a:prstGeom>
                  </pic:spPr>
                </pic:pic>
              </a:graphicData>
            </a:graphic>
          </wp:inline>
        </w:drawing>
      </w:r>
    </w:p>
    <w:p w14:paraId="7E2B3486" w14:textId="77777777" w:rsidR="007102A2" w:rsidRDefault="007102A2" w:rsidP="007102A2">
      <w:pPr>
        <w:pStyle w:val="SourceCode"/>
      </w:pPr>
    </w:p>
    <w:p w14:paraId="5A8B047F" w14:textId="77777777" w:rsidR="007102A2" w:rsidRDefault="007102A2" w:rsidP="007102A2">
      <w:r>
        <w:t>If we want an object with no prototype, we can do as follows.</w:t>
      </w:r>
    </w:p>
    <w:p w14:paraId="223853E1" w14:textId="77777777" w:rsidR="007102A2" w:rsidRPr="00D34312" w:rsidRDefault="007102A2" w:rsidP="007102A2">
      <w:pPr>
        <w:pStyle w:val="SourceCode"/>
      </w:pPr>
      <w:r w:rsidRPr="00D34312">
        <w:t>var pl =Object.create(null);</w:t>
      </w:r>
    </w:p>
    <w:p w14:paraId="65F6AD1C" w14:textId="77777777" w:rsidR="007102A2" w:rsidRPr="00D34312" w:rsidRDefault="007102A2" w:rsidP="007102A2">
      <w:pPr>
        <w:pStyle w:val="SourceCode"/>
      </w:pPr>
      <w:r w:rsidRPr="00D34312">
        <w:t>console.log(Object.getPrototypeOf(pl)); </w:t>
      </w:r>
    </w:p>
    <w:p w14:paraId="435C0B39" w14:textId="77777777" w:rsidR="007102A2" w:rsidRDefault="007102A2" w:rsidP="007102A2">
      <w:pPr>
        <w:pStyle w:val="SourceCode"/>
      </w:pPr>
    </w:p>
    <w:p w14:paraId="3D2773CE" w14:textId="77777777" w:rsidR="007102A2" w:rsidRDefault="007102A2" w:rsidP="007102A2">
      <w:pPr>
        <w:pStyle w:val="SourceCode"/>
      </w:pPr>
    </w:p>
    <w:p w14:paraId="2D928778" w14:textId="77777777" w:rsidR="007102A2" w:rsidRPr="000D1A4D" w:rsidRDefault="007102A2" w:rsidP="007102A2">
      <w:r>
        <w:t xml:space="preserve">The prototype of Object.prototype is </w:t>
      </w:r>
      <w:proofErr w:type="gramStart"/>
      <w:r>
        <w:t>null</w:t>
      </w:r>
      <w:proofErr w:type="gramEnd"/>
    </w:p>
    <w:p w14:paraId="6963D411" w14:textId="77777777" w:rsidR="007102A2" w:rsidRDefault="007102A2" w:rsidP="007102A2">
      <w:pPr>
        <w:pStyle w:val="Heading5"/>
      </w:pPr>
      <w:r>
        <w:lastRenderedPageBreak/>
        <w:t>Creating prototype</w:t>
      </w:r>
    </w:p>
    <w:p w14:paraId="35CB8956" w14:textId="77777777" w:rsidR="007102A2" w:rsidRDefault="007102A2" w:rsidP="007102A2">
      <w:r>
        <w:t xml:space="preserve">The following code fragment shows how to create a common prototype. Note the importance of the execution context this. Each object uses provides its own execution context </w:t>
      </w:r>
      <w:r w:rsidRPr="00DE3C7E">
        <w:rPr>
          <w:rStyle w:val="SourceCodeChar"/>
        </w:rPr>
        <w:t>this</w:t>
      </w:r>
      <w:r>
        <w:t xml:space="preserve"> so the prototype object executes on the correct </w:t>
      </w:r>
      <w:proofErr w:type="gramStart"/>
      <w:r>
        <w:t>context</w:t>
      </w:r>
      <w:proofErr w:type="gramEnd"/>
    </w:p>
    <w:p w14:paraId="5C607711"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a = {</w:t>
      </w:r>
    </w:p>
    <w:p w14:paraId="7BC4A44F"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41E0626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582D205A" w14:textId="77777777" w:rsidR="007102A2" w:rsidRPr="00773E82" w:rsidRDefault="007102A2" w:rsidP="007102A2">
      <w:pPr>
        <w:pStyle w:val="SourceCode"/>
        <w:rPr>
          <w:rFonts w:eastAsia="Times New Roman"/>
        </w:rPr>
      </w:pPr>
      <w:r w:rsidRPr="00773E82">
        <w:rPr>
          <w:rFonts w:eastAsia="Times New Roman"/>
        </w:rPr>
        <w:t>}   </w:t>
      </w:r>
    </w:p>
    <w:p w14:paraId="563F0957"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b = {</w:t>
      </w:r>
    </w:p>
    <w:p w14:paraId="4B5636FB"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458815F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10C0B72C" w14:textId="77777777" w:rsidR="007102A2" w:rsidRPr="00773E82" w:rsidRDefault="007102A2" w:rsidP="007102A2">
      <w:pPr>
        <w:pStyle w:val="SourceCode"/>
        <w:rPr>
          <w:rFonts w:eastAsia="Times New Roman"/>
        </w:rPr>
      </w:pPr>
      <w:r w:rsidRPr="00773E82">
        <w:rPr>
          <w:rFonts w:eastAsia="Times New Roman"/>
        </w:rPr>
        <w:t>}   </w:t>
      </w:r>
    </w:p>
    <w:p w14:paraId="4C3FDD2A" w14:textId="77777777" w:rsidR="007102A2" w:rsidRPr="00773E82" w:rsidRDefault="007102A2" w:rsidP="007102A2">
      <w:pPr>
        <w:pStyle w:val="SourceCode"/>
        <w:rPr>
          <w:rFonts w:eastAsia="Times New Roman"/>
        </w:rPr>
      </w:pPr>
    </w:p>
    <w:p w14:paraId="4914675A"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NameProto = {</w:t>
      </w:r>
    </w:p>
    <w:p w14:paraId="2ECDD265" w14:textId="77777777" w:rsidR="007102A2" w:rsidRPr="00773E82" w:rsidRDefault="007102A2" w:rsidP="007102A2">
      <w:pPr>
        <w:pStyle w:val="SourceCode"/>
        <w:rPr>
          <w:rFonts w:eastAsia="Times New Roman"/>
        </w:rPr>
      </w:pPr>
      <w:r w:rsidRPr="00773E82">
        <w:rPr>
          <w:rFonts w:eastAsia="Times New Roman"/>
        </w:rPr>
        <w:t>    fullName</w:t>
      </w:r>
      <w:r>
        <w:rPr>
          <w:rFonts w:eastAsia="Times New Roman"/>
        </w:rPr>
        <w:t>: function</w:t>
      </w:r>
      <w:r w:rsidRPr="00773E82">
        <w:rPr>
          <w:rFonts w:eastAsia="Times New Roman"/>
        </w:rPr>
        <w:t>() {</w:t>
      </w:r>
      <w:r>
        <w:rPr>
          <w:rFonts w:eastAsia="Times New Roman"/>
        </w:rPr>
        <w:t>x</w:t>
      </w:r>
    </w:p>
    <w:p w14:paraId="290D3958" w14:textId="77777777" w:rsidR="007102A2" w:rsidRPr="00773E82" w:rsidRDefault="007102A2" w:rsidP="007102A2">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7B5DB7D6" w14:textId="77777777" w:rsidR="007102A2" w:rsidRPr="00773E82" w:rsidRDefault="007102A2" w:rsidP="007102A2">
      <w:pPr>
        <w:pStyle w:val="SourceCode"/>
        <w:rPr>
          <w:rFonts w:eastAsia="Times New Roman"/>
        </w:rPr>
      </w:pPr>
      <w:r w:rsidRPr="00773E82">
        <w:rPr>
          <w:rFonts w:eastAsia="Times New Roman"/>
        </w:rPr>
        <w:t>    }   </w:t>
      </w:r>
    </w:p>
    <w:p w14:paraId="556288E6" w14:textId="77777777" w:rsidR="007102A2" w:rsidRPr="00773E82" w:rsidRDefault="007102A2" w:rsidP="007102A2">
      <w:pPr>
        <w:pStyle w:val="SourceCode"/>
        <w:rPr>
          <w:rFonts w:eastAsia="Times New Roman"/>
        </w:rPr>
      </w:pPr>
      <w:r w:rsidRPr="00773E82">
        <w:rPr>
          <w:rFonts w:eastAsia="Times New Roman"/>
        </w:rPr>
        <w:t>}</w:t>
      </w:r>
    </w:p>
    <w:p w14:paraId="402AB8A5" w14:textId="77777777" w:rsidR="007102A2" w:rsidRPr="00773E82" w:rsidRDefault="007102A2" w:rsidP="007102A2">
      <w:pPr>
        <w:pStyle w:val="SourceCode"/>
        <w:rPr>
          <w:rFonts w:eastAsia="Times New Roman"/>
        </w:rPr>
      </w:pPr>
    </w:p>
    <w:p w14:paraId="41FA6AA8" w14:textId="77777777" w:rsidR="007102A2" w:rsidRPr="00773E82" w:rsidRDefault="007102A2" w:rsidP="007102A2">
      <w:pPr>
        <w:pStyle w:val="SourceCode"/>
        <w:rPr>
          <w:rFonts w:eastAsia="Times New Roman"/>
        </w:rPr>
      </w:pPr>
      <w:r w:rsidRPr="00773E82">
        <w:rPr>
          <w:rFonts w:eastAsia="Times New Roman"/>
        </w:rPr>
        <w:t>Object.setPrototypeOf(a,NameProto);</w:t>
      </w:r>
    </w:p>
    <w:p w14:paraId="3EDA8B45" w14:textId="77777777" w:rsidR="007102A2" w:rsidRPr="00773E82" w:rsidRDefault="007102A2" w:rsidP="007102A2">
      <w:pPr>
        <w:pStyle w:val="SourceCode"/>
        <w:rPr>
          <w:rFonts w:eastAsia="Times New Roman"/>
        </w:rPr>
      </w:pPr>
      <w:r w:rsidRPr="00773E82">
        <w:rPr>
          <w:rFonts w:eastAsia="Times New Roman"/>
        </w:rPr>
        <w:t>Object.setPrototypeOf(b,NameProto);</w:t>
      </w:r>
    </w:p>
    <w:p w14:paraId="611DA08B" w14:textId="77777777" w:rsidR="007102A2" w:rsidRPr="00773E82" w:rsidRDefault="007102A2" w:rsidP="007102A2">
      <w:pPr>
        <w:pStyle w:val="SourceCode"/>
        <w:rPr>
          <w:rFonts w:eastAsia="Times New Roman"/>
        </w:rPr>
      </w:pPr>
    </w:p>
    <w:p w14:paraId="48A4E377" w14:textId="77777777" w:rsidR="007102A2" w:rsidRPr="00773E82" w:rsidRDefault="007102A2" w:rsidP="007102A2">
      <w:pPr>
        <w:pStyle w:val="SourceCode"/>
        <w:rPr>
          <w:rFonts w:eastAsia="Times New Roman"/>
        </w:rPr>
      </w:pPr>
      <w:r w:rsidRPr="00773E82">
        <w:rPr>
          <w:rFonts w:eastAsia="Times New Roman"/>
        </w:rPr>
        <w:t>console.log(a.fullName());</w:t>
      </w:r>
    </w:p>
    <w:p w14:paraId="78B72671" w14:textId="77777777" w:rsidR="007102A2" w:rsidRDefault="007102A2" w:rsidP="007102A2">
      <w:pPr>
        <w:pStyle w:val="SourceCode"/>
        <w:rPr>
          <w:rFonts w:eastAsia="Times New Roman"/>
        </w:rPr>
      </w:pPr>
      <w:r w:rsidRPr="00773E82">
        <w:rPr>
          <w:rFonts w:eastAsia="Times New Roman"/>
        </w:rPr>
        <w:t>console.log(b.fullName());</w:t>
      </w:r>
    </w:p>
    <w:p w14:paraId="254AB191" w14:textId="77777777" w:rsidR="007102A2" w:rsidRDefault="007102A2" w:rsidP="007102A2">
      <w:pPr>
        <w:pStyle w:val="SourceCode"/>
        <w:rPr>
          <w:rFonts w:eastAsia="Times New Roman"/>
        </w:rPr>
      </w:pPr>
    </w:p>
    <w:p w14:paraId="3D8ACC89" w14:textId="77777777" w:rsidR="007102A2" w:rsidRDefault="007102A2" w:rsidP="007102A2">
      <w:pPr>
        <w:pStyle w:val="SourceCode"/>
        <w:rPr>
          <w:rFonts w:eastAsia="Times New Roman"/>
        </w:rPr>
      </w:pPr>
      <w:r>
        <w:rPr>
          <w:rFonts w:eastAsia="Times New Roman"/>
        </w:rPr>
        <w:t>&gt;&gt; Kenny Wilson</w:t>
      </w:r>
    </w:p>
    <w:p w14:paraId="10D57AD7" w14:textId="77777777" w:rsidR="007102A2" w:rsidRDefault="007102A2" w:rsidP="007102A2">
      <w:pPr>
        <w:pStyle w:val="SourceCode"/>
        <w:rPr>
          <w:rFonts w:eastAsia="Times New Roman"/>
        </w:rPr>
      </w:pPr>
      <w:r>
        <w:rPr>
          <w:rFonts w:eastAsia="Times New Roman"/>
        </w:rPr>
        <w:t>&gt;&gt; John Smith</w:t>
      </w:r>
    </w:p>
    <w:p w14:paraId="68D64020" w14:textId="77777777" w:rsidR="007102A2" w:rsidRDefault="007102A2" w:rsidP="007102A2">
      <w:pPr>
        <w:pStyle w:val="SourceCode"/>
        <w:rPr>
          <w:rFonts w:eastAsia="Times New Roman"/>
        </w:rPr>
      </w:pPr>
    </w:p>
    <w:p w14:paraId="7E670A66" w14:textId="77777777" w:rsidR="007102A2" w:rsidRDefault="007102A2" w:rsidP="007102A2">
      <w:pPr>
        <w:pStyle w:val="SourceCode"/>
        <w:rPr>
          <w:rFonts w:eastAsia="Times New Roman"/>
        </w:rPr>
      </w:pPr>
      <w:r w:rsidRPr="00046BEE">
        <w:rPr>
          <w:rFonts w:eastAsia="Times New Roman"/>
        </w:rPr>
        <w:drawing>
          <wp:inline distT="0" distB="0" distL="0" distR="0" wp14:anchorId="5928D0EC" wp14:editId="0DE3E1E0">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78810"/>
                    </a:xfrm>
                    <a:prstGeom prst="rect">
                      <a:avLst/>
                    </a:prstGeom>
                  </pic:spPr>
                </pic:pic>
              </a:graphicData>
            </a:graphic>
          </wp:inline>
        </w:drawing>
      </w:r>
    </w:p>
    <w:p w14:paraId="5206F825" w14:textId="77777777" w:rsidR="007102A2" w:rsidRDefault="007102A2" w:rsidP="007102A2">
      <w:pPr>
        <w:pStyle w:val="SourceCode"/>
        <w:rPr>
          <w:rFonts w:eastAsia="Times New Roman"/>
        </w:rPr>
      </w:pPr>
    </w:p>
    <w:p w14:paraId="706A7E7A" w14:textId="77777777" w:rsidR="007102A2" w:rsidRDefault="007102A2" w:rsidP="007102A2">
      <w:pPr>
        <w:pStyle w:val="SourceCode"/>
        <w:rPr>
          <w:rFonts w:eastAsia="Times New Roman"/>
        </w:rPr>
      </w:pPr>
    </w:p>
    <w:p w14:paraId="408302C2" w14:textId="77777777" w:rsidR="007102A2" w:rsidRPr="00773E82" w:rsidRDefault="007102A2" w:rsidP="007102A2">
      <w:pPr>
        <w:pStyle w:val="SourceCode"/>
        <w:rPr>
          <w:rFonts w:eastAsia="Times New Roman"/>
        </w:rPr>
      </w:pPr>
    </w:p>
    <w:p w14:paraId="7D0DB0CD" w14:textId="77777777" w:rsidR="007102A2" w:rsidRPr="004A7A83" w:rsidRDefault="007102A2" w:rsidP="007102A2">
      <w:pPr>
        <w:pStyle w:val="SourceCode"/>
      </w:pPr>
    </w:p>
    <w:p w14:paraId="1144B0FF" w14:textId="77777777" w:rsidR="007102A2" w:rsidRDefault="007102A2" w:rsidP="007102A2">
      <w:pPr>
        <w:pStyle w:val="Heading5"/>
      </w:pPr>
      <w:r>
        <w:lastRenderedPageBreak/>
        <w:t>Constructors</w:t>
      </w:r>
    </w:p>
    <w:p w14:paraId="1346D851" w14:textId="77777777" w:rsidR="007102A2" w:rsidRDefault="007102A2" w:rsidP="007102A2">
      <w:r>
        <w:t xml:space="preserve">We can simplify the creation of objects using constructor functions. Constructor functions create a new object, initialise its properties and assign the new objects prototype. The following achieves the same as the previous section with less </w:t>
      </w:r>
      <w:proofErr w:type="gramStart"/>
      <w:r>
        <w:t>code</w:t>
      </w:r>
      <w:proofErr w:type="gramEnd"/>
    </w:p>
    <w:p w14:paraId="1FE55F50" w14:textId="77777777" w:rsidR="007102A2" w:rsidRPr="0004455E" w:rsidRDefault="007102A2" w:rsidP="007102A2">
      <w:pPr>
        <w:pStyle w:val="SourceCode"/>
      </w:pPr>
      <w:r w:rsidRPr="0004455E">
        <w:t>let Name = function(first,second)</w:t>
      </w:r>
    </w:p>
    <w:p w14:paraId="3D864945" w14:textId="77777777" w:rsidR="007102A2" w:rsidRPr="0004455E" w:rsidRDefault="007102A2" w:rsidP="007102A2">
      <w:pPr>
        <w:pStyle w:val="SourceCode"/>
      </w:pPr>
      <w:r w:rsidRPr="0004455E">
        <w:t>{</w:t>
      </w:r>
    </w:p>
    <w:p w14:paraId="63B5A14C" w14:textId="77777777" w:rsidR="007102A2" w:rsidRPr="0004455E" w:rsidRDefault="007102A2" w:rsidP="007102A2">
      <w:pPr>
        <w:pStyle w:val="SourceCode"/>
      </w:pPr>
      <w:r w:rsidRPr="0004455E">
        <w:t>    this.firstName = first;</w:t>
      </w:r>
    </w:p>
    <w:p w14:paraId="49F9DA84" w14:textId="77777777" w:rsidR="007102A2" w:rsidRPr="0004455E" w:rsidRDefault="007102A2" w:rsidP="007102A2">
      <w:pPr>
        <w:pStyle w:val="SourceCode"/>
      </w:pPr>
      <w:r w:rsidRPr="0004455E">
        <w:t>    this.secondName = second;</w:t>
      </w:r>
    </w:p>
    <w:p w14:paraId="1140E81A" w14:textId="77777777" w:rsidR="007102A2" w:rsidRPr="0004455E" w:rsidRDefault="007102A2" w:rsidP="007102A2">
      <w:pPr>
        <w:pStyle w:val="SourceCode"/>
      </w:pPr>
      <w:r w:rsidRPr="0004455E">
        <w:t>}</w:t>
      </w:r>
    </w:p>
    <w:p w14:paraId="0214E160" w14:textId="77777777" w:rsidR="007102A2" w:rsidRPr="0004455E" w:rsidRDefault="007102A2" w:rsidP="007102A2">
      <w:pPr>
        <w:pStyle w:val="SourceCode"/>
      </w:pPr>
    </w:p>
    <w:p w14:paraId="7616CEA1" w14:textId="77777777" w:rsidR="007102A2" w:rsidRPr="0004455E" w:rsidRDefault="007102A2" w:rsidP="007102A2">
      <w:pPr>
        <w:pStyle w:val="SourceCode"/>
      </w:pPr>
      <w:r w:rsidRPr="0004455E">
        <w:t>Name.prototype.fullName = function()</w:t>
      </w:r>
    </w:p>
    <w:p w14:paraId="6401DD84" w14:textId="77777777" w:rsidR="007102A2" w:rsidRPr="0004455E" w:rsidRDefault="007102A2" w:rsidP="007102A2">
      <w:pPr>
        <w:pStyle w:val="SourceCode"/>
      </w:pPr>
      <w:r w:rsidRPr="0004455E">
        <w:t>{</w:t>
      </w:r>
    </w:p>
    <w:p w14:paraId="369BF86E" w14:textId="77777777" w:rsidR="007102A2" w:rsidRPr="0004455E" w:rsidRDefault="007102A2" w:rsidP="007102A2">
      <w:pPr>
        <w:pStyle w:val="SourceCode"/>
      </w:pPr>
      <w:r w:rsidRPr="0004455E">
        <w:t>    return this.firstName + " " + this.secondName;</w:t>
      </w:r>
    </w:p>
    <w:p w14:paraId="189667E2" w14:textId="77777777" w:rsidR="007102A2" w:rsidRPr="0004455E" w:rsidRDefault="007102A2" w:rsidP="007102A2">
      <w:pPr>
        <w:pStyle w:val="SourceCode"/>
      </w:pPr>
      <w:r w:rsidRPr="0004455E">
        <w:t>}</w:t>
      </w:r>
    </w:p>
    <w:p w14:paraId="5D1C0D5C" w14:textId="77777777" w:rsidR="007102A2" w:rsidRPr="0004455E" w:rsidRDefault="007102A2" w:rsidP="007102A2">
      <w:pPr>
        <w:pStyle w:val="SourceCode"/>
      </w:pPr>
    </w:p>
    <w:p w14:paraId="18396E79" w14:textId="77777777" w:rsidR="007102A2" w:rsidRPr="0004455E" w:rsidRDefault="007102A2" w:rsidP="007102A2">
      <w:pPr>
        <w:pStyle w:val="SourceCode"/>
      </w:pPr>
      <w:r w:rsidRPr="0004455E">
        <w:t>var name = new Name('Kenny', 'Wilson');</w:t>
      </w:r>
    </w:p>
    <w:p w14:paraId="6E4FC895" w14:textId="77777777" w:rsidR="007102A2" w:rsidRDefault="007102A2" w:rsidP="007102A2">
      <w:pPr>
        <w:pStyle w:val="SourceCode"/>
      </w:pPr>
      <w:r w:rsidRPr="0004455E">
        <w:t>console.log(name.fullName());</w:t>
      </w:r>
    </w:p>
    <w:p w14:paraId="05CEF7EA" w14:textId="77777777" w:rsidR="007102A2" w:rsidRDefault="007102A2" w:rsidP="007102A2">
      <w:pPr>
        <w:pStyle w:val="SourceCode"/>
      </w:pPr>
    </w:p>
    <w:p w14:paraId="7009822E" w14:textId="77777777" w:rsidR="007102A2" w:rsidRDefault="007102A2" w:rsidP="007102A2">
      <w:pPr>
        <w:pStyle w:val="SourceCode"/>
      </w:pPr>
      <w:r>
        <w:t>&gt;&gt; Kenny Wilson</w:t>
      </w:r>
    </w:p>
    <w:p w14:paraId="37D40510" w14:textId="77777777" w:rsidR="007102A2" w:rsidRPr="0004455E" w:rsidRDefault="007102A2" w:rsidP="007102A2">
      <w:pPr>
        <w:pStyle w:val="SourceCode"/>
      </w:pPr>
      <w:r>
        <w:t>&gt;&gt; Sanna Wilson</w:t>
      </w:r>
    </w:p>
    <w:p w14:paraId="5BD31572" w14:textId="77777777" w:rsidR="007102A2" w:rsidRPr="003617CF" w:rsidRDefault="007102A2" w:rsidP="007102A2">
      <w:pPr>
        <w:shd w:val="clear" w:color="auto" w:fill="FFFFFF"/>
        <w:spacing w:after="0" w:line="285" w:lineRule="atLeast"/>
        <w:rPr>
          <w:rFonts w:ascii="Consolas" w:eastAsia="Times New Roman" w:hAnsi="Consolas" w:cs="Times New Roman"/>
          <w:color w:val="000000"/>
          <w:sz w:val="21"/>
          <w:szCs w:val="21"/>
        </w:rPr>
      </w:pPr>
    </w:p>
    <w:p w14:paraId="4BEAA010"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30B6400" w14:textId="77777777" w:rsidR="007102A2" w:rsidRDefault="007102A2" w:rsidP="007102A2">
      <w:pPr>
        <w:pStyle w:val="Heading5"/>
      </w:pPr>
      <w:r>
        <w:lastRenderedPageBreak/>
        <w:t>Chaining Constructors</w:t>
      </w:r>
    </w:p>
    <w:p w14:paraId="670813D6" w14:textId="77777777" w:rsidR="007102A2" w:rsidRDefault="007102A2" w:rsidP="007102A2">
      <w:r>
        <w:t xml:space="preserve">We need to be careful when chaining </w:t>
      </w:r>
      <w:proofErr w:type="gramStart"/>
      <w:r>
        <w:t>constructors</w:t>
      </w:r>
      <w:proofErr w:type="gramEnd"/>
    </w:p>
    <w:p w14:paraId="3BEDEFA8" w14:textId="77777777" w:rsidR="007102A2" w:rsidRPr="00892F52" w:rsidRDefault="007102A2" w:rsidP="007102A2">
      <w:pPr>
        <w:pStyle w:val="SourceCode"/>
      </w:pPr>
      <w:r w:rsidRPr="00892F52">
        <w:t>let Person = function(first,second)</w:t>
      </w:r>
    </w:p>
    <w:p w14:paraId="320FD4A0" w14:textId="77777777" w:rsidR="007102A2" w:rsidRPr="00892F52" w:rsidRDefault="007102A2" w:rsidP="007102A2">
      <w:pPr>
        <w:pStyle w:val="SourceCode"/>
      </w:pPr>
      <w:r w:rsidRPr="00892F52">
        <w:t>{</w:t>
      </w:r>
    </w:p>
    <w:p w14:paraId="245CDABD" w14:textId="77777777" w:rsidR="007102A2" w:rsidRPr="00892F52" w:rsidRDefault="007102A2" w:rsidP="007102A2">
      <w:pPr>
        <w:pStyle w:val="SourceCode"/>
      </w:pPr>
      <w:r w:rsidRPr="00892F52">
        <w:t>    this.firstName = first;</w:t>
      </w:r>
    </w:p>
    <w:p w14:paraId="19404B9F" w14:textId="77777777" w:rsidR="007102A2" w:rsidRPr="00892F52" w:rsidRDefault="007102A2" w:rsidP="007102A2">
      <w:pPr>
        <w:pStyle w:val="SourceCode"/>
      </w:pPr>
      <w:r w:rsidRPr="00892F52">
        <w:t>    this.secondName = second;</w:t>
      </w:r>
    </w:p>
    <w:p w14:paraId="52A1C6C3" w14:textId="77777777" w:rsidR="007102A2" w:rsidRPr="00892F52" w:rsidRDefault="007102A2" w:rsidP="007102A2">
      <w:pPr>
        <w:pStyle w:val="SourceCode"/>
      </w:pPr>
      <w:r w:rsidRPr="00892F52">
        <w:t>}</w:t>
      </w:r>
    </w:p>
    <w:p w14:paraId="235302EE" w14:textId="77777777" w:rsidR="007102A2" w:rsidRPr="00892F52" w:rsidRDefault="007102A2" w:rsidP="007102A2">
      <w:pPr>
        <w:pStyle w:val="SourceCode"/>
      </w:pPr>
    </w:p>
    <w:p w14:paraId="42A42101" w14:textId="77777777" w:rsidR="007102A2" w:rsidRPr="00892F52" w:rsidRDefault="007102A2" w:rsidP="007102A2">
      <w:pPr>
        <w:pStyle w:val="SourceCode"/>
      </w:pPr>
      <w:r w:rsidRPr="00892F52">
        <w:t>Person.prototype.fullName = function()</w:t>
      </w:r>
    </w:p>
    <w:p w14:paraId="2D92F436" w14:textId="77777777" w:rsidR="007102A2" w:rsidRPr="00892F52" w:rsidRDefault="007102A2" w:rsidP="007102A2">
      <w:pPr>
        <w:pStyle w:val="SourceCode"/>
      </w:pPr>
      <w:r w:rsidRPr="00892F52">
        <w:t>{</w:t>
      </w:r>
    </w:p>
    <w:p w14:paraId="79AF9514" w14:textId="77777777" w:rsidR="007102A2" w:rsidRPr="00892F52" w:rsidRDefault="007102A2" w:rsidP="007102A2">
      <w:pPr>
        <w:pStyle w:val="SourceCode"/>
      </w:pPr>
      <w:r w:rsidRPr="00892F52">
        <w:t>    return this.firstName + " " + this.secondName;</w:t>
      </w:r>
    </w:p>
    <w:p w14:paraId="5FF71BD2" w14:textId="77777777" w:rsidR="007102A2" w:rsidRPr="00892F52" w:rsidRDefault="007102A2" w:rsidP="007102A2">
      <w:pPr>
        <w:pStyle w:val="SourceCode"/>
      </w:pPr>
      <w:r w:rsidRPr="00892F52">
        <w:t>}</w:t>
      </w:r>
    </w:p>
    <w:p w14:paraId="25F3355C" w14:textId="77777777" w:rsidR="007102A2" w:rsidRPr="00892F52" w:rsidRDefault="007102A2" w:rsidP="007102A2">
      <w:pPr>
        <w:pStyle w:val="SourceCode"/>
      </w:pPr>
    </w:p>
    <w:p w14:paraId="7E52DDBD" w14:textId="77777777" w:rsidR="007102A2" w:rsidRPr="00892F52" w:rsidRDefault="007102A2" w:rsidP="007102A2">
      <w:pPr>
        <w:pStyle w:val="SourceCode"/>
      </w:pPr>
      <w:r w:rsidRPr="00892F52">
        <w:t>let Employee = function(first,second,salary)</w:t>
      </w:r>
    </w:p>
    <w:p w14:paraId="4C119B43" w14:textId="77777777" w:rsidR="007102A2" w:rsidRPr="00892F52" w:rsidRDefault="007102A2" w:rsidP="007102A2">
      <w:pPr>
        <w:pStyle w:val="SourceCode"/>
      </w:pPr>
      <w:r w:rsidRPr="00892F52">
        <w:t>{</w:t>
      </w:r>
    </w:p>
    <w:p w14:paraId="5A7E4011" w14:textId="77777777" w:rsidR="007102A2" w:rsidRPr="009C30FA" w:rsidRDefault="007102A2" w:rsidP="007102A2">
      <w:pPr>
        <w:pStyle w:val="SourceCode"/>
        <w:rPr>
          <w:b/>
          <w:bCs/>
        </w:rPr>
      </w:pPr>
      <w:r w:rsidRPr="00892F52">
        <w:t>    </w:t>
      </w:r>
      <w:r w:rsidRPr="009C30FA">
        <w:rPr>
          <w:b/>
          <w:bCs/>
        </w:rPr>
        <w:t>Person.call(this,first,second);</w:t>
      </w:r>
    </w:p>
    <w:p w14:paraId="386CA724" w14:textId="77777777" w:rsidR="007102A2" w:rsidRPr="00892F52" w:rsidRDefault="007102A2" w:rsidP="007102A2">
      <w:pPr>
        <w:pStyle w:val="SourceCode"/>
      </w:pPr>
      <w:r w:rsidRPr="00892F52">
        <w:t>    this.salary = salary;</w:t>
      </w:r>
    </w:p>
    <w:p w14:paraId="3B54D730" w14:textId="77777777" w:rsidR="007102A2" w:rsidRPr="00892F52" w:rsidRDefault="007102A2" w:rsidP="007102A2">
      <w:pPr>
        <w:pStyle w:val="SourceCode"/>
      </w:pPr>
      <w:r w:rsidRPr="00892F52">
        <w:t>}</w:t>
      </w:r>
    </w:p>
    <w:p w14:paraId="40D00E60" w14:textId="77777777" w:rsidR="007102A2" w:rsidRPr="00892F52" w:rsidRDefault="007102A2" w:rsidP="007102A2">
      <w:pPr>
        <w:pStyle w:val="SourceCode"/>
      </w:pPr>
    </w:p>
    <w:p w14:paraId="08C44CB9" w14:textId="77777777" w:rsidR="007102A2" w:rsidRPr="009C30FA" w:rsidRDefault="007102A2" w:rsidP="007102A2">
      <w:pPr>
        <w:pStyle w:val="SourceCode"/>
        <w:rPr>
          <w:b/>
          <w:bCs/>
        </w:rPr>
      </w:pPr>
      <w:r w:rsidRPr="009C30FA">
        <w:rPr>
          <w:b/>
          <w:bCs/>
        </w:rPr>
        <w:t>Object.setPrototypeOf(Employee.prototype,Person.prototype);</w:t>
      </w:r>
    </w:p>
    <w:p w14:paraId="6DC0127F" w14:textId="77777777" w:rsidR="007102A2" w:rsidRPr="00892F52" w:rsidRDefault="007102A2" w:rsidP="007102A2">
      <w:pPr>
        <w:pStyle w:val="SourceCode"/>
      </w:pPr>
      <w:r w:rsidRPr="00892F52">
        <w:t>Employee.prototype.tax = function () {return this.salary * 0.4};</w:t>
      </w:r>
    </w:p>
    <w:p w14:paraId="7C92824D" w14:textId="77777777" w:rsidR="007102A2" w:rsidRPr="00892F52" w:rsidRDefault="007102A2" w:rsidP="007102A2">
      <w:pPr>
        <w:pStyle w:val="SourceCode"/>
      </w:pPr>
    </w:p>
    <w:p w14:paraId="1B9DC108" w14:textId="77777777" w:rsidR="007102A2" w:rsidRPr="00892F52" w:rsidRDefault="007102A2" w:rsidP="007102A2">
      <w:pPr>
        <w:pStyle w:val="SourceCode"/>
      </w:pPr>
      <w:r w:rsidRPr="00892F52">
        <w:t> var emp = new Employee('Kenny', 'Wilson',100000);</w:t>
      </w:r>
    </w:p>
    <w:p w14:paraId="0E030988" w14:textId="77777777" w:rsidR="007102A2" w:rsidRPr="00892F52" w:rsidRDefault="007102A2" w:rsidP="007102A2">
      <w:pPr>
        <w:pStyle w:val="SourceCode"/>
      </w:pPr>
      <w:r w:rsidRPr="00892F52">
        <w:t> console.log(emp.fullName());</w:t>
      </w:r>
    </w:p>
    <w:p w14:paraId="25914DAC" w14:textId="77777777" w:rsidR="007102A2" w:rsidRDefault="007102A2" w:rsidP="007102A2">
      <w:pPr>
        <w:pStyle w:val="SourceCode"/>
      </w:pPr>
      <w:r w:rsidRPr="00892F52">
        <w:t> console.log(emp.tax());</w:t>
      </w:r>
    </w:p>
    <w:p w14:paraId="525D79DA" w14:textId="77777777" w:rsidR="007102A2" w:rsidRDefault="007102A2" w:rsidP="007102A2">
      <w:pPr>
        <w:pStyle w:val="SourceCode"/>
      </w:pPr>
    </w:p>
    <w:p w14:paraId="67188D24" w14:textId="77777777" w:rsidR="007102A2" w:rsidRDefault="007102A2" w:rsidP="007102A2">
      <w:pPr>
        <w:pStyle w:val="SourceCode"/>
      </w:pPr>
      <w:r>
        <w:t>&gt;&gt; Kenny Wilson</w:t>
      </w:r>
    </w:p>
    <w:p w14:paraId="33EB7BF7" w14:textId="77777777" w:rsidR="007102A2" w:rsidRDefault="007102A2" w:rsidP="007102A2">
      <w:pPr>
        <w:pStyle w:val="SourceCode"/>
      </w:pPr>
      <w:r>
        <w:t>&gt;&gt; 40000</w:t>
      </w:r>
    </w:p>
    <w:p w14:paraId="6BFF7D0F" w14:textId="77777777" w:rsidR="007102A2" w:rsidRDefault="007102A2" w:rsidP="007102A2">
      <w:pPr>
        <w:pStyle w:val="SourceCode"/>
      </w:pPr>
    </w:p>
    <w:p w14:paraId="436D897B" w14:textId="77777777" w:rsidR="007102A2" w:rsidRDefault="007102A2" w:rsidP="007102A2">
      <w:r w:rsidRPr="008D2D9A">
        <w:rPr>
          <w:noProof/>
        </w:rPr>
        <w:drawing>
          <wp:inline distT="0" distB="0" distL="0" distR="0" wp14:anchorId="7A5D16AD" wp14:editId="603BF5EA">
            <wp:extent cx="4048125" cy="3848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3804" cy="3863901"/>
                    </a:xfrm>
                    <a:prstGeom prst="rect">
                      <a:avLst/>
                    </a:prstGeom>
                  </pic:spPr>
                </pic:pic>
              </a:graphicData>
            </a:graphic>
          </wp:inline>
        </w:drawing>
      </w:r>
    </w:p>
    <w:p w14:paraId="5C401637" w14:textId="77777777" w:rsidR="007102A2" w:rsidRPr="008D2D9A" w:rsidRDefault="007102A2" w:rsidP="007102A2"/>
    <w:p w14:paraId="21A1105A" w14:textId="77777777" w:rsidR="007102A2" w:rsidRDefault="007102A2" w:rsidP="007102A2">
      <w:pPr>
        <w:pStyle w:val="Heading5"/>
      </w:pPr>
      <w:r>
        <w:lastRenderedPageBreak/>
        <w:t>Overridden methods</w:t>
      </w:r>
    </w:p>
    <w:p w14:paraId="3AFD1467" w14:textId="77777777" w:rsidR="007102A2" w:rsidRDefault="007102A2" w:rsidP="007102A2">
      <w:r>
        <w:t xml:space="preserve">When we override a method, we might want the overridden method to be called from the new method. </w:t>
      </w:r>
    </w:p>
    <w:p w14:paraId="1A0486BE" w14:textId="77777777" w:rsidR="007102A2" w:rsidRPr="00570349" w:rsidRDefault="007102A2" w:rsidP="007102A2">
      <w:pPr>
        <w:pStyle w:val="SourceCode"/>
      </w:pPr>
      <w:r w:rsidRPr="00570349">
        <w:t>Employee.prototype.fullName = function() {</w:t>
      </w:r>
    </w:p>
    <w:p w14:paraId="3AB1D9E7" w14:textId="77777777" w:rsidR="007102A2" w:rsidRPr="00570349" w:rsidRDefault="007102A2" w:rsidP="007102A2">
      <w:pPr>
        <w:pStyle w:val="SourceCode"/>
      </w:pPr>
      <w:r w:rsidRPr="00570349">
        <w:t>    let base = Person.prototype.fullName.call(this);</w:t>
      </w:r>
    </w:p>
    <w:p w14:paraId="54013335" w14:textId="77777777" w:rsidR="007102A2" w:rsidRPr="00570349" w:rsidRDefault="007102A2" w:rsidP="007102A2">
      <w:pPr>
        <w:pStyle w:val="SourceCode"/>
      </w:pPr>
      <w:r w:rsidRPr="00570349">
        <w:t>    return base + " " +  this.salary;</w:t>
      </w:r>
    </w:p>
    <w:p w14:paraId="4D164C40" w14:textId="77777777" w:rsidR="007102A2" w:rsidRPr="00570349" w:rsidRDefault="007102A2" w:rsidP="007102A2">
      <w:pPr>
        <w:pStyle w:val="SourceCode"/>
      </w:pPr>
      <w:r w:rsidRPr="00570349">
        <w:t>}</w:t>
      </w:r>
    </w:p>
    <w:p w14:paraId="6B77FE7A" w14:textId="77777777" w:rsidR="007102A2" w:rsidRPr="00570349" w:rsidRDefault="007102A2" w:rsidP="007102A2">
      <w:pPr>
        <w:pStyle w:val="SourceCode"/>
      </w:pPr>
    </w:p>
    <w:p w14:paraId="756A763E" w14:textId="77777777" w:rsidR="007102A2" w:rsidRPr="00570349" w:rsidRDefault="007102A2" w:rsidP="007102A2">
      <w:pPr>
        <w:pStyle w:val="SourceCode"/>
      </w:pPr>
      <w:r w:rsidRPr="00570349">
        <w:t> var emp = new Employee('Kenny', 'Wilson',100000);</w:t>
      </w:r>
    </w:p>
    <w:p w14:paraId="10472655" w14:textId="77777777" w:rsidR="007102A2" w:rsidRPr="00570349" w:rsidRDefault="007102A2" w:rsidP="007102A2">
      <w:pPr>
        <w:pStyle w:val="SourceCode"/>
      </w:pPr>
      <w:r w:rsidRPr="00570349">
        <w:t> console.log(emp.fullName());</w:t>
      </w:r>
    </w:p>
    <w:p w14:paraId="14963D75" w14:textId="77777777" w:rsidR="007102A2" w:rsidRDefault="007102A2" w:rsidP="007102A2">
      <w:pPr>
        <w:pStyle w:val="SourceCode"/>
      </w:pPr>
      <w:r w:rsidRPr="00570349">
        <w:t> console.log(emp.tax());</w:t>
      </w:r>
    </w:p>
    <w:p w14:paraId="62C07C48" w14:textId="77777777" w:rsidR="007102A2" w:rsidRDefault="007102A2" w:rsidP="007102A2">
      <w:pPr>
        <w:pStyle w:val="SourceCode"/>
      </w:pPr>
    </w:p>
    <w:p w14:paraId="0D6CBAA3" w14:textId="77777777" w:rsidR="007102A2" w:rsidRDefault="007102A2" w:rsidP="007102A2">
      <w:pPr>
        <w:pStyle w:val="SourceCode"/>
      </w:pPr>
      <w:r>
        <w:t>&gt;&gt; Kenny Wilson 100000</w:t>
      </w:r>
    </w:p>
    <w:p w14:paraId="1F40C8F2" w14:textId="77777777" w:rsidR="007102A2" w:rsidRDefault="007102A2" w:rsidP="007102A2">
      <w:pPr>
        <w:pStyle w:val="SourceCode"/>
      </w:pPr>
      <w:r>
        <w:t>&gt;&gt; 40000</w:t>
      </w:r>
    </w:p>
    <w:p w14:paraId="1369BB91" w14:textId="77777777" w:rsidR="007102A2" w:rsidRDefault="007102A2" w:rsidP="007102A2">
      <w:pPr>
        <w:pStyle w:val="SourceCode"/>
      </w:pPr>
    </w:p>
    <w:p w14:paraId="5A4D605F" w14:textId="77777777" w:rsidR="007102A2" w:rsidRDefault="007102A2" w:rsidP="007102A2">
      <w:pPr>
        <w:pStyle w:val="SourceCode"/>
      </w:pPr>
      <w:r w:rsidRPr="00B2177A">
        <w:drawing>
          <wp:inline distT="0" distB="0" distL="0" distR="0" wp14:anchorId="7755F0A4" wp14:editId="36FDAD3A">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102" cy="3211270"/>
                    </a:xfrm>
                    <a:prstGeom prst="rect">
                      <a:avLst/>
                    </a:prstGeom>
                  </pic:spPr>
                </pic:pic>
              </a:graphicData>
            </a:graphic>
          </wp:inline>
        </w:drawing>
      </w:r>
    </w:p>
    <w:p w14:paraId="65770D47" w14:textId="77777777" w:rsidR="007102A2" w:rsidRPr="00570349" w:rsidRDefault="007102A2" w:rsidP="007102A2">
      <w:pPr>
        <w:pStyle w:val="SourceCode"/>
      </w:pPr>
    </w:p>
    <w:p w14:paraId="234544CC" w14:textId="77777777" w:rsidR="007102A2" w:rsidRDefault="007102A2" w:rsidP="007102A2">
      <w:pPr>
        <w:pStyle w:val="Heading5"/>
      </w:pPr>
      <w:r>
        <w:t>Instanceof</w:t>
      </w:r>
    </w:p>
    <w:p w14:paraId="336CFE15" w14:textId="77777777" w:rsidR="007102A2" w:rsidRPr="002D0203" w:rsidRDefault="007102A2" w:rsidP="007102A2">
      <w:pPr>
        <w:pStyle w:val="SourceCode"/>
      </w:pPr>
      <w:r w:rsidRPr="002D0203">
        <w:t>var emp = new Employee('Kenny', 'Wilson',100000);</w:t>
      </w:r>
    </w:p>
    <w:p w14:paraId="775C3967" w14:textId="77777777" w:rsidR="007102A2" w:rsidRPr="002D0203" w:rsidRDefault="007102A2" w:rsidP="007102A2">
      <w:pPr>
        <w:pStyle w:val="SourceCode"/>
      </w:pPr>
      <w:r w:rsidRPr="002D0203">
        <w:t>console.log(emp instanceof Person);</w:t>
      </w:r>
    </w:p>
    <w:p w14:paraId="28131317" w14:textId="77777777" w:rsidR="007102A2" w:rsidRDefault="007102A2" w:rsidP="007102A2">
      <w:pPr>
        <w:pStyle w:val="SourceCode"/>
      </w:pPr>
      <w:r w:rsidRPr="002D0203">
        <w:t>console.log(emp instanceof Object);</w:t>
      </w:r>
    </w:p>
    <w:p w14:paraId="7ED017C4" w14:textId="77777777" w:rsidR="007102A2" w:rsidRDefault="007102A2" w:rsidP="007102A2">
      <w:pPr>
        <w:pStyle w:val="SourceCode"/>
      </w:pPr>
    </w:p>
    <w:p w14:paraId="102CC62C" w14:textId="77777777" w:rsidR="007102A2" w:rsidRDefault="007102A2" w:rsidP="007102A2">
      <w:pPr>
        <w:pStyle w:val="SourceCode"/>
      </w:pPr>
      <w:r>
        <w:t>&gt;&gt; true</w:t>
      </w:r>
    </w:p>
    <w:p w14:paraId="20BB4527" w14:textId="77777777" w:rsidR="007102A2" w:rsidRDefault="007102A2" w:rsidP="007102A2">
      <w:pPr>
        <w:pStyle w:val="SourceCode"/>
      </w:pPr>
      <w:r>
        <w:t>&gt;&gt; true</w:t>
      </w:r>
    </w:p>
    <w:p w14:paraId="4B58A15D"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22334F78" w14:textId="77777777" w:rsidR="007102A2" w:rsidRDefault="007102A2" w:rsidP="007102A2">
      <w:pPr>
        <w:pStyle w:val="Heading5"/>
      </w:pPr>
      <w:r>
        <w:lastRenderedPageBreak/>
        <w:t>Static Properties and methods</w:t>
      </w:r>
    </w:p>
    <w:p w14:paraId="257C6A8A" w14:textId="77777777" w:rsidR="007102A2" w:rsidRPr="001A4EB0" w:rsidRDefault="007102A2" w:rsidP="007102A2">
      <w:r>
        <w:t>The following code shows how to create a static method. Essentially as a method on the constructor object.</w:t>
      </w:r>
    </w:p>
    <w:p w14:paraId="310FEF99" w14:textId="77777777" w:rsidR="007102A2" w:rsidRPr="00D4616C" w:rsidRDefault="007102A2" w:rsidP="007102A2">
      <w:pPr>
        <w:pStyle w:val="SourceCode"/>
      </w:pPr>
      <w:r w:rsidRPr="00D4616C">
        <w:t>let Name = function(first, second)</w:t>
      </w:r>
    </w:p>
    <w:p w14:paraId="4B6794A7" w14:textId="77777777" w:rsidR="007102A2" w:rsidRPr="00D4616C" w:rsidRDefault="007102A2" w:rsidP="007102A2">
      <w:pPr>
        <w:pStyle w:val="SourceCode"/>
      </w:pPr>
      <w:r w:rsidRPr="00D4616C">
        <w:t>{</w:t>
      </w:r>
    </w:p>
    <w:p w14:paraId="5FBE9CDD" w14:textId="77777777" w:rsidR="007102A2" w:rsidRPr="00D4616C" w:rsidRDefault="007102A2" w:rsidP="007102A2">
      <w:pPr>
        <w:pStyle w:val="SourceCode"/>
      </w:pPr>
      <w:r w:rsidRPr="00D4616C">
        <w:t xml:space="preserve">    this.first = first;</w:t>
      </w:r>
    </w:p>
    <w:p w14:paraId="2E94AE17" w14:textId="77777777" w:rsidR="007102A2" w:rsidRPr="00D4616C" w:rsidRDefault="007102A2" w:rsidP="007102A2">
      <w:pPr>
        <w:pStyle w:val="SourceCode"/>
      </w:pPr>
      <w:r w:rsidRPr="00D4616C">
        <w:t xml:space="preserve">    this.second = second;</w:t>
      </w:r>
    </w:p>
    <w:p w14:paraId="18E78019" w14:textId="77777777" w:rsidR="007102A2" w:rsidRPr="00D4616C" w:rsidRDefault="007102A2" w:rsidP="007102A2">
      <w:pPr>
        <w:pStyle w:val="SourceCode"/>
      </w:pPr>
    </w:p>
    <w:p w14:paraId="042A0D76" w14:textId="77777777" w:rsidR="007102A2" w:rsidRPr="00D4616C" w:rsidRDefault="007102A2" w:rsidP="007102A2">
      <w:pPr>
        <w:pStyle w:val="SourceCode"/>
      </w:pPr>
      <w:r w:rsidRPr="00D4616C">
        <w:t xml:space="preserve">    Name.count = Name.count+1;</w:t>
      </w:r>
    </w:p>
    <w:p w14:paraId="5C531B31" w14:textId="77777777" w:rsidR="007102A2" w:rsidRPr="00D4616C" w:rsidRDefault="007102A2" w:rsidP="007102A2">
      <w:pPr>
        <w:pStyle w:val="SourceCode"/>
      </w:pPr>
      <w:r w:rsidRPr="00D4616C">
        <w:t>}</w:t>
      </w:r>
    </w:p>
    <w:p w14:paraId="7B4710E5" w14:textId="77777777" w:rsidR="007102A2" w:rsidRPr="00D4616C" w:rsidRDefault="007102A2" w:rsidP="007102A2">
      <w:pPr>
        <w:pStyle w:val="SourceCode"/>
      </w:pPr>
    </w:p>
    <w:p w14:paraId="7060292F" w14:textId="77777777" w:rsidR="007102A2" w:rsidRPr="00D4616C" w:rsidRDefault="007102A2" w:rsidP="007102A2">
      <w:pPr>
        <w:pStyle w:val="SourceCode"/>
      </w:pPr>
      <w:r w:rsidRPr="00D4616C">
        <w:t>Name.prototype.fullName = function() {</w:t>
      </w:r>
    </w:p>
    <w:p w14:paraId="3418E3FD" w14:textId="77777777" w:rsidR="007102A2" w:rsidRPr="00D4616C" w:rsidRDefault="007102A2" w:rsidP="007102A2">
      <w:pPr>
        <w:pStyle w:val="SourceCode"/>
      </w:pPr>
      <w:r w:rsidRPr="00D4616C">
        <w:t xml:space="preserve">    return this.first + " " + this.second;</w:t>
      </w:r>
    </w:p>
    <w:p w14:paraId="39EF3AC0" w14:textId="77777777" w:rsidR="007102A2" w:rsidRPr="00D4616C" w:rsidRDefault="007102A2" w:rsidP="007102A2">
      <w:pPr>
        <w:pStyle w:val="SourceCode"/>
      </w:pPr>
      <w:r w:rsidRPr="00D4616C">
        <w:t>}</w:t>
      </w:r>
    </w:p>
    <w:p w14:paraId="29ADA96C" w14:textId="77777777" w:rsidR="007102A2" w:rsidRPr="00D4616C" w:rsidRDefault="007102A2" w:rsidP="007102A2">
      <w:pPr>
        <w:pStyle w:val="SourceCode"/>
      </w:pPr>
    </w:p>
    <w:p w14:paraId="06496DA1" w14:textId="77777777" w:rsidR="007102A2" w:rsidRPr="00D4616C" w:rsidRDefault="007102A2" w:rsidP="007102A2">
      <w:pPr>
        <w:pStyle w:val="SourceCode"/>
      </w:pPr>
      <w:r w:rsidRPr="00D4616C">
        <w:t>// Add a static variable to the Name type</w:t>
      </w:r>
    </w:p>
    <w:p w14:paraId="49FF615A" w14:textId="77777777" w:rsidR="007102A2" w:rsidRPr="00D4616C" w:rsidRDefault="007102A2" w:rsidP="007102A2">
      <w:pPr>
        <w:pStyle w:val="SourceCode"/>
      </w:pPr>
      <w:r w:rsidRPr="00D4616C">
        <w:t>Name.count = 0;</w:t>
      </w:r>
    </w:p>
    <w:p w14:paraId="65468572" w14:textId="77777777" w:rsidR="007102A2" w:rsidRPr="00D4616C" w:rsidRDefault="007102A2" w:rsidP="007102A2">
      <w:pPr>
        <w:pStyle w:val="SourceCode"/>
      </w:pPr>
    </w:p>
    <w:p w14:paraId="5D7A58C1" w14:textId="77777777" w:rsidR="007102A2" w:rsidRPr="00D4616C" w:rsidRDefault="007102A2" w:rsidP="007102A2">
      <w:pPr>
        <w:pStyle w:val="SourceCode"/>
      </w:pPr>
      <w:r w:rsidRPr="00D4616C">
        <w:t>// Add a static method</w:t>
      </w:r>
    </w:p>
    <w:p w14:paraId="39ABC4FF" w14:textId="77777777" w:rsidR="007102A2" w:rsidRPr="00D4616C" w:rsidRDefault="007102A2" w:rsidP="007102A2">
      <w:pPr>
        <w:pStyle w:val="SourceCode"/>
      </w:pPr>
      <w:r w:rsidRPr="00D4616C">
        <w:t>Name.printCount = function() {</w:t>
      </w:r>
    </w:p>
    <w:p w14:paraId="0DB13F29" w14:textId="77777777" w:rsidR="007102A2" w:rsidRPr="00D4616C" w:rsidRDefault="007102A2" w:rsidP="007102A2">
      <w:pPr>
        <w:pStyle w:val="SourceCode"/>
      </w:pPr>
      <w:r w:rsidRPr="00D4616C">
        <w:t xml:space="preserve">    console.log("Count is " +Name.count);</w:t>
      </w:r>
    </w:p>
    <w:p w14:paraId="63D0B72C" w14:textId="77777777" w:rsidR="007102A2" w:rsidRPr="00D4616C" w:rsidRDefault="007102A2" w:rsidP="007102A2">
      <w:pPr>
        <w:pStyle w:val="SourceCode"/>
      </w:pPr>
      <w:r w:rsidRPr="00D4616C">
        <w:t>}</w:t>
      </w:r>
    </w:p>
    <w:p w14:paraId="5910046D" w14:textId="77777777" w:rsidR="007102A2" w:rsidRPr="00D4616C" w:rsidRDefault="007102A2" w:rsidP="007102A2">
      <w:pPr>
        <w:pStyle w:val="SourceCode"/>
      </w:pPr>
    </w:p>
    <w:p w14:paraId="5686A396" w14:textId="77777777" w:rsidR="007102A2" w:rsidRDefault="007102A2" w:rsidP="007102A2">
      <w:pPr>
        <w:pStyle w:val="SourceCode"/>
      </w:pPr>
      <w:r w:rsidRPr="00D4616C">
        <w:t>console.log(Name);</w:t>
      </w:r>
    </w:p>
    <w:p w14:paraId="063E911B" w14:textId="77777777" w:rsidR="007102A2" w:rsidRDefault="007102A2" w:rsidP="007102A2">
      <w:pPr>
        <w:pStyle w:val="SourceCode"/>
      </w:pPr>
    </w:p>
    <w:p w14:paraId="29516398" w14:textId="77777777" w:rsidR="007102A2" w:rsidRDefault="007102A2" w:rsidP="007102A2">
      <w:pPr>
        <w:pStyle w:val="SourceCode"/>
      </w:pPr>
      <w:r>
        <w:t>&gt;&gt;</w:t>
      </w:r>
      <w:r w:rsidRPr="00D4616C">
        <w:t xml:space="preserve"> [Function: Name] { count: 2, printCount: [Function] }</w:t>
      </w:r>
    </w:p>
    <w:p w14:paraId="32668D32" w14:textId="77777777" w:rsidR="007102A2" w:rsidRDefault="007102A2" w:rsidP="007102A2">
      <w:pPr>
        <w:pStyle w:val="SourceCode"/>
      </w:pPr>
    </w:p>
    <w:p w14:paraId="23437BE0" w14:textId="77777777" w:rsidR="007102A2" w:rsidRDefault="007102A2" w:rsidP="007102A2">
      <w:pPr>
        <w:pStyle w:val="SourceCode"/>
      </w:pPr>
    </w:p>
    <w:p w14:paraId="6EF40981" w14:textId="77777777" w:rsidR="007102A2" w:rsidRDefault="007102A2" w:rsidP="007102A2">
      <w:pPr>
        <w:pStyle w:val="SourceCode"/>
      </w:pPr>
    </w:p>
    <w:p w14:paraId="231D7E7E" w14:textId="77777777" w:rsidR="007102A2" w:rsidRDefault="007102A2" w:rsidP="007102A2">
      <w:pPr>
        <w:pStyle w:val="SourceCode"/>
      </w:pPr>
      <w:r w:rsidRPr="00D4616C">
        <w:drawing>
          <wp:inline distT="0" distB="0" distL="0" distR="0" wp14:anchorId="3CEB6868" wp14:editId="2E112B8F">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737" cy="1651467"/>
                    </a:xfrm>
                    <a:prstGeom prst="rect">
                      <a:avLst/>
                    </a:prstGeom>
                  </pic:spPr>
                </pic:pic>
              </a:graphicData>
            </a:graphic>
          </wp:inline>
        </w:drawing>
      </w:r>
    </w:p>
    <w:p w14:paraId="3D8A7F84" w14:textId="77777777" w:rsidR="007102A2" w:rsidRDefault="007102A2" w:rsidP="007102A2">
      <w:pPr>
        <w:pStyle w:val="SourceCode"/>
      </w:pPr>
    </w:p>
    <w:p w14:paraId="054AB955" w14:textId="77777777" w:rsidR="007102A2" w:rsidRDefault="007102A2" w:rsidP="007102A2">
      <w:pPr>
        <w:pStyle w:val="SourceCode"/>
      </w:pPr>
    </w:p>
    <w:p w14:paraId="1EB4A535" w14:textId="77777777" w:rsidR="007102A2" w:rsidRDefault="007102A2" w:rsidP="007102A2">
      <w:pPr>
        <w:pStyle w:val="SourceCode"/>
      </w:pPr>
    </w:p>
    <w:p w14:paraId="1332A5FE" w14:textId="77777777" w:rsidR="007102A2" w:rsidRDefault="007102A2" w:rsidP="007102A2">
      <w:pPr>
        <w:pStyle w:val="SourceCode"/>
      </w:pPr>
    </w:p>
    <w:p w14:paraId="1916BC8B" w14:textId="77777777" w:rsidR="007102A2" w:rsidRDefault="007102A2" w:rsidP="007102A2">
      <w:pPr>
        <w:pStyle w:val="SourceCode"/>
      </w:pPr>
    </w:p>
    <w:p w14:paraId="184BEDFA" w14:textId="77777777" w:rsidR="007102A2" w:rsidRDefault="007102A2" w:rsidP="007102A2">
      <w:r>
        <w:br w:type="page"/>
      </w:r>
    </w:p>
    <w:p w14:paraId="33F53C41" w14:textId="77777777" w:rsidR="007102A2" w:rsidRDefault="007102A2" w:rsidP="007102A2">
      <w:pPr>
        <w:pStyle w:val="Heading5"/>
      </w:pPr>
      <w:r>
        <w:lastRenderedPageBreak/>
        <w:t>Getters and Setters</w:t>
      </w:r>
    </w:p>
    <w:p w14:paraId="62155870" w14:textId="77777777" w:rsidR="007102A2" w:rsidRDefault="007102A2" w:rsidP="007102A2">
      <w:r>
        <w:t xml:space="preserve">We can create getters and setters as </w:t>
      </w:r>
      <w:proofErr w:type="gramStart"/>
      <w:r>
        <w:t>follows</w:t>
      </w:r>
      <w:proofErr w:type="gramEnd"/>
    </w:p>
    <w:p w14:paraId="67EE9DD2" w14:textId="77777777" w:rsidR="007102A2" w:rsidRPr="00A96270" w:rsidRDefault="007102A2" w:rsidP="007102A2">
      <w:pPr>
        <w:pStyle w:val="SourceCode"/>
      </w:pPr>
      <w:r w:rsidRPr="00A96270">
        <w:t>Object.defineProperty(Car.prototype,"length", {</w:t>
      </w:r>
    </w:p>
    <w:p w14:paraId="48297906" w14:textId="77777777" w:rsidR="007102A2" w:rsidRPr="00A96270" w:rsidRDefault="007102A2" w:rsidP="007102A2">
      <w:pPr>
        <w:pStyle w:val="SourceCode"/>
      </w:pPr>
      <w:r w:rsidRPr="00A96270">
        <w:t>    get: function() {return this._length;},</w:t>
      </w:r>
    </w:p>
    <w:p w14:paraId="7A14BF0E" w14:textId="77777777" w:rsidR="007102A2" w:rsidRPr="00A96270" w:rsidRDefault="007102A2" w:rsidP="007102A2">
      <w:pPr>
        <w:pStyle w:val="SourceCode"/>
      </w:pPr>
      <w:r w:rsidRPr="00A96270">
        <w:t>    set: function(length) {this._length=length;}</w:t>
      </w:r>
    </w:p>
    <w:p w14:paraId="08F2812A" w14:textId="77777777" w:rsidR="007102A2" w:rsidRPr="00A96270" w:rsidRDefault="007102A2" w:rsidP="007102A2">
      <w:pPr>
        <w:pStyle w:val="SourceCode"/>
      </w:pPr>
      <w:r w:rsidRPr="00A96270">
        <w:t>});</w:t>
      </w:r>
    </w:p>
    <w:p w14:paraId="5A51CC26" w14:textId="77777777" w:rsidR="007102A2" w:rsidRPr="00A96270" w:rsidRDefault="007102A2" w:rsidP="007102A2">
      <w:pPr>
        <w:pStyle w:val="SourceCode"/>
      </w:pPr>
      <w:r w:rsidRPr="00A96270">
        <w:t>car.length = 100;</w:t>
      </w:r>
    </w:p>
    <w:p w14:paraId="0F11A7DF" w14:textId="77777777" w:rsidR="007102A2" w:rsidRDefault="007102A2" w:rsidP="007102A2">
      <w:pPr>
        <w:pStyle w:val="SourceCode"/>
      </w:pPr>
      <w:r w:rsidRPr="00A96270">
        <w:t>console.log(car.length);</w:t>
      </w:r>
    </w:p>
    <w:p w14:paraId="3361D63A" w14:textId="77777777" w:rsidR="007102A2" w:rsidRDefault="007102A2" w:rsidP="007102A2">
      <w:pPr>
        <w:rPr>
          <w:rFonts w:asciiTheme="majorHAnsi" w:eastAsiaTheme="majorEastAsia" w:hAnsiTheme="majorHAnsi" w:cstheme="majorBidi"/>
          <w:color w:val="31378B" w:themeColor="text2"/>
          <w:sz w:val="28"/>
          <w:szCs w:val="26"/>
        </w:rPr>
      </w:pPr>
    </w:p>
    <w:p w14:paraId="4B643C1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5F625A6E" w14:textId="77777777" w:rsidR="007102A2" w:rsidRDefault="007102A2" w:rsidP="007102A2">
      <w:pPr>
        <w:pStyle w:val="Heading3"/>
      </w:pPr>
      <w:bookmarkStart w:id="24" w:name="_Iterators,_Iterables_and"/>
      <w:bookmarkStart w:id="25" w:name="_Toc44265516"/>
      <w:bookmarkEnd w:id="24"/>
      <w:r>
        <w:lastRenderedPageBreak/>
        <w:t>Iterators, Iterables and Generators</w:t>
      </w:r>
      <w:bookmarkEnd w:id="25"/>
    </w:p>
    <w:p w14:paraId="5B341583" w14:textId="77777777" w:rsidR="007102A2" w:rsidRDefault="007102A2" w:rsidP="007102A2">
      <w:pPr>
        <w:pStyle w:val="Heading4"/>
      </w:pPr>
      <w:r>
        <w:t>Iterator</w:t>
      </w:r>
    </w:p>
    <w:p w14:paraId="782A1D7A" w14:textId="77777777" w:rsidR="007102A2" w:rsidRDefault="007102A2" w:rsidP="007102A2">
      <w:r>
        <w:t xml:space="preserve">An iterator is an object that contains a method called next that returns objects with two properties as follows. Done indicates if the sequence is finished and value gives the value if the sequence is not complete. </w:t>
      </w:r>
    </w:p>
    <w:p w14:paraId="02B9B7D4" w14:textId="77777777" w:rsidR="007102A2" w:rsidRDefault="007102A2" w:rsidP="007102A2">
      <w:pPr>
        <w:pStyle w:val="SourceCode"/>
      </w:pPr>
      <w:r w:rsidRPr="00BB1952">
        <w:t>{done:false,value:this.count}</w:t>
      </w:r>
    </w:p>
    <w:p w14:paraId="29CDDFB6" w14:textId="77777777" w:rsidR="007102A2" w:rsidRDefault="007102A2" w:rsidP="007102A2">
      <w:pPr>
        <w:pStyle w:val="SourceCode"/>
      </w:pPr>
    </w:p>
    <w:p w14:paraId="5A0C1C97" w14:textId="77777777" w:rsidR="007102A2" w:rsidRDefault="007102A2" w:rsidP="007102A2">
      <w:r>
        <w:t xml:space="preserve">Consider the following </w:t>
      </w:r>
      <w:proofErr w:type="gramStart"/>
      <w:r>
        <w:t>example</w:t>
      </w:r>
      <w:proofErr w:type="gramEnd"/>
    </w:p>
    <w:p w14:paraId="1DB1A4AD" w14:textId="77777777" w:rsidR="007102A2" w:rsidRPr="007276C5" w:rsidRDefault="007102A2" w:rsidP="007102A2">
      <w:pPr>
        <w:pStyle w:val="SourceCode"/>
      </w:pPr>
      <w:r w:rsidRPr="007276C5">
        <w:t>let iterator = {</w:t>
      </w:r>
    </w:p>
    <w:p w14:paraId="43072FD4" w14:textId="77777777" w:rsidR="007102A2" w:rsidRPr="007276C5" w:rsidRDefault="007102A2" w:rsidP="007102A2">
      <w:pPr>
        <w:pStyle w:val="SourceCode"/>
      </w:pPr>
    </w:p>
    <w:p w14:paraId="05C2AD96" w14:textId="77777777" w:rsidR="007102A2" w:rsidRPr="007276C5" w:rsidRDefault="007102A2" w:rsidP="007102A2">
      <w:pPr>
        <w:pStyle w:val="SourceCode"/>
      </w:pPr>
      <w:r w:rsidRPr="007276C5">
        <w:t>    count:0,</w:t>
      </w:r>
    </w:p>
    <w:p w14:paraId="188A179B" w14:textId="77777777" w:rsidR="007102A2" w:rsidRPr="007276C5" w:rsidRDefault="007102A2" w:rsidP="007102A2">
      <w:pPr>
        <w:pStyle w:val="SourceCode"/>
      </w:pPr>
    </w:p>
    <w:p w14:paraId="04B84D0F" w14:textId="77777777" w:rsidR="007102A2" w:rsidRPr="007276C5" w:rsidRDefault="007102A2" w:rsidP="007102A2">
      <w:pPr>
        <w:pStyle w:val="SourceCode"/>
      </w:pPr>
      <w:r w:rsidRPr="007276C5">
        <w:t>    next: function(){</w:t>
      </w:r>
    </w:p>
    <w:p w14:paraId="2D70F152" w14:textId="77777777" w:rsidR="007102A2" w:rsidRPr="007276C5" w:rsidRDefault="007102A2" w:rsidP="007102A2">
      <w:pPr>
        <w:pStyle w:val="SourceCode"/>
      </w:pPr>
    </w:p>
    <w:p w14:paraId="60E6AB75" w14:textId="77777777" w:rsidR="007102A2" w:rsidRPr="007276C5" w:rsidRDefault="007102A2" w:rsidP="007102A2">
      <w:pPr>
        <w:pStyle w:val="SourceCode"/>
      </w:pPr>
      <w:r w:rsidRPr="007276C5">
        <w:t>        let res = (this.count &lt; 2) ? </w:t>
      </w:r>
    </w:p>
    <w:p w14:paraId="0C4C8B16" w14:textId="77777777" w:rsidR="007102A2" w:rsidRPr="007276C5" w:rsidRDefault="007102A2" w:rsidP="007102A2">
      <w:pPr>
        <w:pStyle w:val="SourceCode"/>
      </w:pPr>
      <w:r w:rsidRPr="007276C5">
        <w:t>        {done:false,value:this.count} :</w:t>
      </w:r>
    </w:p>
    <w:p w14:paraId="6F808DD3" w14:textId="77777777" w:rsidR="007102A2" w:rsidRPr="007276C5" w:rsidRDefault="007102A2" w:rsidP="007102A2">
      <w:pPr>
        <w:pStyle w:val="SourceCode"/>
      </w:pPr>
      <w:r w:rsidRPr="007276C5">
        <w:t>        {done: true,value:undefined }</w:t>
      </w:r>
    </w:p>
    <w:p w14:paraId="31CDD8C1" w14:textId="77777777" w:rsidR="007102A2" w:rsidRPr="007276C5" w:rsidRDefault="007102A2" w:rsidP="007102A2">
      <w:pPr>
        <w:pStyle w:val="SourceCode"/>
      </w:pPr>
    </w:p>
    <w:p w14:paraId="41013CC1" w14:textId="77777777" w:rsidR="007102A2" w:rsidRPr="007276C5" w:rsidRDefault="007102A2" w:rsidP="007102A2">
      <w:pPr>
        <w:pStyle w:val="SourceCode"/>
      </w:pPr>
      <w:r w:rsidRPr="007276C5">
        <w:t>        this.count = this.count+1;</w:t>
      </w:r>
    </w:p>
    <w:p w14:paraId="67848D61" w14:textId="77777777" w:rsidR="007102A2" w:rsidRPr="007276C5" w:rsidRDefault="007102A2" w:rsidP="007102A2">
      <w:pPr>
        <w:pStyle w:val="SourceCode"/>
      </w:pPr>
      <w:r w:rsidRPr="007276C5">
        <w:t>        return res;</w:t>
      </w:r>
    </w:p>
    <w:p w14:paraId="6330B733" w14:textId="77777777" w:rsidR="007102A2" w:rsidRPr="007276C5" w:rsidRDefault="007102A2" w:rsidP="007102A2">
      <w:pPr>
        <w:pStyle w:val="SourceCode"/>
      </w:pPr>
      <w:r w:rsidRPr="007276C5">
        <w:t>    }</w:t>
      </w:r>
    </w:p>
    <w:p w14:paraId="5EF10E1F" w14:textId="77777777" w:rsidR="007102A2" w:rsidRPr="007276C5" w:rsidRDefault="007102A2" w:rsidP="007102A2">
      <w:pPr>
        <w:pStyle w:val="SourceCode"/>
      </w:pPr>
      <w:r w:rsidRPr="007276C5">
        <w:t>}</w:t>
      </w:r>
    </w:p>
    <w:p w14:paraId="60B798FF" w14:textId="77777777" w:rsidR="007102A2" w:rsidRPr="007276C5" w:rsidRDefault="007102A2" w:rsidP="007102A2">
      <w:pPr>
        <w:pStyle w:val="SourceCode"/>
      </w:pPr>
    </w:p>
    <w:p w14:paraId="7E755164" w14:textId="77777777" w:rsidR="007102A2" w:rsidRPr="007276C5" w:rsidRDefault="007102A2" w:rsidP="007102A2">
      <w:pPr>
        <w:pStyle w:val="SourceCode"/>
      </w:pPr>
      <w:r w:rsidRPr="007276C5">
        <w:t> console.log(iterator.next()); </w:t>
      </w:r>
    </w:p>
    <w:p w14:paraId="75C05299" w14:textId="77777777" w:rsidR="007102A2" w:rsidRPr="007276C5" w:rsidRDefault="007102A2" w:rsidP="007102A2">
      <w:pPr>
        <w:pStyle w:val="SourceCode"/>
      </w:pPr>
      <w:r w:rsidRPr="007276C5">
        <w:t> console.log(iterator.next()); </w:t>
      </w:r>
    </w:p>
    <w:p w14:paraId="6E2DBFB9" w14:textId="77777777" w:rsidR="007102A2" w:rsidRDefault="007102A2" w:rsidP="007102A2">
      <w:pPr>
        <w:pStyle w:val="SourceCode"/>
      </w:pPr>
      <w:r w:rsidRPr="007276C5">
        <w:t> console.log(iterator.next()); </w:t>
      </w:r>
    </w:p>
    <w:p w14:paraId="6C211E0E" w14:textId="77777777" w:rsidR="007102A2" w:rsidRDefault="007102A2" w:rsidP="007102A2">
      <w:pPr>
        <w:pStyle w:val="SourceCode"/>
      </w:pPr>
    </w:p>
    <w:p w14:paraId="4D8AF70C" w14:textId="77777777" w:rsidR="007102A2" w:rsidRPr="007276C5" w:rsidRDefault="007102A2" w:rsidP="007102A2">
      <w:pPr>
        <w:pStyle w:val="SourceCode"/>
      </w:pPr>
      <w:r>
        <w:t xml:space="preserve">&gt;&gt; </w:t>
      </w:r>
      <w:r w:rsidRPr="007276C5">
        <w:t>{ done: false, value: 0 }</w:t>
      </w:r>
    </w:p>
    <w:p w14:paraId="673459DA" w14:textId="77777777" w:rsidR="007102A2" w:rsidRPr="007276C5" w:rsidRDefault="007102A2" w:rsidP="007102A2">
      <w:pPr>
        <w:pStyle w:val="SourceCode"/>
      </w:pPr>
      <w:r>
        <w:t xml:space="preserve">&gt;&gt; </w:t>
      </w:r>
      <w:r w:rsidRPr="007276C5">
        <w:t>{ done: false, value: 1 }</w:t>
      </w:r>
    </w:p>
    <w:p w14:paraId="5E67FFDF" w14:textId="77777777" w:rsidR="007102A2" w:rsidRDefault="007102A2" w:rsidP="007102A2">
      <w:pPr>
        <w:pStyle w:val="SourceCode"/>
      </w:pPr>
      <w:r>
        <w:t xml:space="preserve">&gt;&gt; </w:t>
      </w:r>
      <w:r w:rsidRPr="007276C5">
        <w:t>{ done: true, value: undefined }</w:t>
      </w:r>
    </w:p>
    <w:p w14:paraId="56CFFBA1"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3F545BB" w14:textId="77777777" w:rsidR="007102A2" w:rsidRDefault="007102A2" w:rsidP="007102A2">
      <w:pPr>
        <w:pStyle w:val="Heading4"/>
      </w:pPr>
      <w:r>
        <w:lastRenderedPageBreak/>
        <w:t>Iterable</w:t>
      </w:r>
    </w:p>
    <w:p w14:paraId="7380BC2C" w14:textId="77777777" w:rsidR="007102A2" w:rsidRDefault="007102A2" w:rsidP="007102A2">
      <w:r>
        <w:t xml:space="preserve">An iterable is an object that can produce an iterator. The following shows the relationship between an iterator and an iterable. Not how the spread operator can consume an iterable. </w:t>
      </w:r>
    </w:p>
    <w:p w14:paraId="2CBFC864" w14:textId="77777777" w:rsidR="007102A2" w:rsidRPr="0091656D" w:rsidRDefault="007102A2" w:rsidP="007102A2">
      <w:pPr>
        <w:pStyle w:val="SourceCode"/>
      </w:pPr>
      <w:r w:rsidRPr="0091656D">
        <w:t>let iterator = {</w:t>
      </w:r>
    </w:p>
    <w:p w14:paraId="54776717" w14:textId="77777777" w:rsidR="007102A2" w:rsidRPr="0091656D" w:rsidRDefault="007102A2" w:rsidP="007102A2">
      <w:pPr>
        <w:pStyle w:val="SourceCode"/>
      </w:pPr>
    </w:p>
    <w:p w14:paraId="03BAB121" w14:textId="77777777" w:rsidR="007102A2" w:rsidRPr="0091656D" w:rsidRDefault="007102A2" w:rsidP="007102A2">
      <w:pPr>
        <w:pStyle w:val="SourceCode"/>
      </w:pPr>
      <w:r w:rsidRPr="0091656D">
        <w:t>    count:0,</w:t>
      </w:r>
    </w:p>
    <w:p w14:paraId="2C29F550" w14:textId="77777777" w:rsidR="007102A2" w:rsidRPr="0091656D" w:rsidRDefault="007102A2" w:rsidP="007102A2">
      <w:pPr>
        <w:pStyle w:val="SourceCode"/>
      </w:pPr>
    </w:p>
    <w:p w14:paraId="60B4CBFC" w14:textId="77777777" w:rsidR="007102A2" w:rsidRPr="0091656D" w:rsidRDefault="007102A2" w:rsidP="007102A2">
      <w:pPr>
        <w:pStyle w:val="SourceCode"/>
      </w:pPr>
      <w:r w:rsidRPr="0091656D">
        <w:t>    next: function(){</w:t>
      </w:r>
    </w:p>
    <w:p w14:paraId="13027F28" w14:textId="77777777" w:rsidR="007102A2" w:rsidRPr="0091656D" w:rsidRDefault="007102A2" w:rsidP="007102A2">
      <w:pPr>
        <w:pStyle w:val="SourceCode"/>
      </w:pPr>
    </w:p>
    <w:p w14:paraId="61D4D7A1" w14:textId="77777777" w:rsidR="007102A2" w:rsidRPr="0091656D" w:rsidRDefault="007102A2" w:rsidP="007102A2">
      <w:pPr>
        <w:pStyle w:val="SourceCode"/>
      </w:pPr>
      <w:r w:rsidRPr="0091656D">
        <w:t>        let res = (this.count &lt; 2) ? </w:t>
      </w:r>
    </w:p>
    <w:p w14:paraId="3D611ADF" w14:textId="77777777" w:rsidR="007102A2" w:rsidRPr="0091656D" w:rsidRDefault="007102A2" w:rsidP="007102A2">
      <w:pPr>
        <w:pStyle w:val="SourceCode"/>
      </w:pPr>
      <w:r w:rsidRPr="0091656D">
        <w:t>        {done:false,value:this.count} :</w:t>
      </w:r>
    </w:p>
    <w:p w14:paraId="5150BF9E" w14:textId="77777777" w:rsidR="007102A2" w:rsidRPr="0091656D" w:rsidRDefault="007102A2" w:rsidP="007102A2">
      <w:pPr>
        <w:pStyle w:val="SourceCode"/>
      </w:pPr>
      <w:r w:rsidRPr="0091656D">
        <w:t>        {done: true,value:undefined }</w:t>
      </w:r>
    </w:p>
    <w:p w14:paraId="21D3EBBD" w14:textId="77777777" w:rsidR="007102A2" w:rsidRPr="0091656D" w:rsidRDefault="007102A2" w:rsidP="007102A2">
      <w:pPr>
        <w:pStyle w:val="SourceCode"/>
      </w:pPr>
    </w:p>
    <w:p w14:paraId="5A07753F" w14:textId="77777777" w:rsidR="007102A2" w:rsidRPr="0091656D" w:rsidRDefault="007102A2" w:rsidP="007102A2">
      <w:pPr>
        <w:pStyle w:val="SourceCode"/>
      </w:pPr>
      <w:r w:rsidRPr="0091656D">
        <w:t>        this.count = this.count+1;</w:t>
      </w:r>
    </w:p>
    <w:p w14:paraId="6B29C594" w14:textId="77777777" w:rsidR="007102A2" w:rsidRPr="0091656D" w:rsidRDefault="007102A2" w:rsidP="007102A2">
      <w:pPr>
        <w:pStyle w:val="SourceCode"/>
      </w:pPr>
      <w:r w:rsidRPr="0091656D">
        <w:t>        return res;</w:t>
      </w:r>
    </w:p>
    <w:p w14:paraId="3C8DBAD9" w14:textId="77777777" w:rsidR="007102A2" w:rsidRPr="0091656D" w:rsidRDefault="007102A2" w:rsidP="007102A2">
      <w:pPr>
        <w:pStyle w:val="SourceCode"/>
      </w:pPr>
      <w:r w:rsidRPr="0091656D">
        <w:t>    }</w:t>
      </w:r>
    </w:p>
    <w:p w14:paraId="2445E8E1" w14:textId="77777777" w:rsidR="007102A2" w:rsidRPr="0091656D" w:rsidRDefault="007102A2" w:rsidP="007102A2">
      <w:pPr>
        <w:pStyle w:val="SourceCode"/>
      </w:pPr>
      <w:r w:rsidRPr="0091656D">
        <w:t>}</w:t>
      </w:r>
    </w:p>
    <w:p w14:paraId="2903D59C" w14:textId="77777777" w:rsidR="007102A2" w:rsidRPr="0091656D" w:rsidRDefault="007102A2" w:rsidP="007102A2">
      <w:pPr>
        <w:pStyle w:val="SourceCode"/>
      </w:pPr>
    </w:p>
    <w:p w14:paraId="13267B4B" w14:textId="77777777" w:rsidR="007102A2" w:rsidRPr="0091656D" w:rsidRDefault="007102A2" w:rsidP="007102A2">
      <w:pPr>
        <w:pStyle w:val="SourceCode"/>
      </w:pPr>
      <w:r w:rsidRPr="0091656D">
        <w:t> let iterable = {</w:t>
      </w:r>
    </w:p>
    <w:p w14:paraId="4654B9DF" w14:textId="77777777" w:rsidR="007102A2" w:rsidRPr="0091656D" w:rsidRDefault="007102A2" w:rsidP="007102A2">
      <w:pPr>
        <w:pStyle w:val="SourceCode"/>
      </w:pPr>
      <w:r w:rsidRPr="0091656D">
        <w:t>    [Symbol.iterator]: function() { return iterator; }</w:t>
      </w:r>
    </w:p>
    <w:p w14:paraId="3B6B80BF" w14:textId="77777777" w:rsidR="007102A2" w:rsidRPr="0091656D" w:rsidRDefault="007102A2" w:rsidP="007102A2">
      <w:pPr>
        <w:pStyle w:val="SourceCode"/>
      </w:pPr>
      <w:r w:rsidRPr="0091656D">
        <w:t> }</w:t>
      </w:r>
    </w:p>
    <w:p w14:paraId="2636E5F9" w14:textId="77777777" w:rsidR="007102A2" w:rsidRPr="0091656D" w:rsidRDefault="007102A2" w:rsidP="007102A2">
      <w:pPr>
        <w:pStyle w:val="SourceCode"/>
      </w:pPr>
    </w:p>
    <w:p w14:paraId="232138FB" w14:textId="77777777" w:rsidR="007102A2" w:rsidRDefault="007102A2" w:rsidP="007102A2">
      <w:pPr>
        <w:pStyle w:val="SourceCode"/>
      </w:pPr>
      <w:r w:rsidRPr="0091656D">
        <w:t>console.log(...iterable);</w:t>
      </w:r>
    </w:p>
    <w:p w14:paraId="4C93BF83" w14:textId="77777777" w:rsidR="007102A2" w:rsidRDefault="007102A2" w:rsidP="007102A2">
      <w:pPr>
        <w:pStyle w:val="SourceCode"/>
      </w:pPr>
    </w:p>
    <w:p w14:paraId="5B26E59F" w14:textId="77777777" w:rsidR="007102A2" w:rsidRDefault="007102A2" w:rsidP="007102A2">
      <w:pPr>
        <w:pStyle w:val="SourceCode"/>
      </w:pPr>
      <w:r>
        <w:t>&gt;&gt; 0 1</w:t>
      </w:r>
    </w:p>
    <w:p w14:paraId="7E43E737" w14:textId="77777777" w:rsidR="007102A2" w:rsidRDefault="007102A2" w:rsidP="007102A2">
      <w:pPr>
        <w:pStyle w:val="SourceCode"/>
      </w:pPr>
    </w:p>
    <w:p w14:paraId="0E0A1CC0" w14:textId="77777777" w:rsidR="007102A2" w:rsidRDefault="007102A2" w:rsidP="007102A2">
      <w:pPr>
        <w:pStyle w:val="Heading4"/>
      </w:pPr>
      <w:r>
        <w:t>Putting it together</w:t>
      </w:r>
    </w:p>
    <w:p w14:paraId="34FD974A" w14:textId="77777777" w:rsidR="007102A2" w:rsidRDefault="007102A2" w:rsidP="007102A2">
      <w:r>
        <w:t xml:space="preserve">An iterable can be consumed by the spread operator. The following shows all three parts; iterator, iterable and </w:t>
      </w:r>
      <w:proofErr w:type="gramStart"/>
      <w:r>
        <w:t>consumer</w:t>
      </w:r>
      <w:proofErr w:type="gramEnd"/>
    </w:p>
    <w:p w14:paraId="7FA1CBCB" w14:textId="77777777" w:rsidR="007102A2" w:rsidRPr="00DA7E72" w:rsidRDefault="007102A2" w:rsidP="007102A2">
      <w:pPr>
        <w:pStyle w:val="SourceCode"/>
      </w:pPr>
      <w:r w:rsidRPr="00DA7E72">
        <w:t>// Iterator</w:t>
      </w:r>
    </w:p>
    <w:p w14:paraId="7D1429BF" w14:textId="77777777" w:rsidR="007102A2" w:rsidRPr="00DA7E72" w:rsidRDefault="007102A2" w:rsidP="007102A2">
      <w:pPr>
        <w:pStyle w:val="SourceCode"/>
      </w:pPr>
      <w:r w:rsidRPr="00DA7E72">
        <w:t>let Iterator = function(count) {</w:t>
      </w:r>
    </w:p>
    <w:p w14:paraId="09928019" w14:textId="77777777" w:rsidR="007102A2" w:rsidRPr="00DA7E72" w:rsidRDefault="007102A2" w:rsidP="007102A2">
      <w:pPr>
        <w:pStyle w:val="SourceCode"/>
      </w:pPr>
      <w:r w:rsidRPr="00DA7E72">
        <w:t>    this.count = count;</w:t>
      </w:r>
    </w:p>
    <w:p w14:paraId="5448EE5C" w14:textId="77777777" w:rsidR="007102A2" w:rsidRPr="00DA7E72" w:rsidRDefault="007102A2" w:rsidP="007102A2">
      <w:pPr>
        <w:pStyle w:val="SourceCode"/>
      </w:pPr>
    </w:p>
    <w:p w14:paraId="0CED30DE" w14:textId="77777777" w:rsidR="007102A2" w:rsidRPr="00DA7E72" w:rsidRDefault="007102A2" w:rsidP="007102A2">
      <w:pPr>
        <w:pStyle w:val="SourceCode"/>
      </w:pPr>
      <w:r w:rsidRPr="00DA7E72">
        <w:t>    this.next = function() {</w:t>
      </w:r>
    </w:p>
    <w:p w14:paraId="02786847" w14:textId="77777777" w:rsidR="007102A2" w:rsidRPr="00DA7E72" w:rsidRDefault="007102A2" w:rsidP="007102A2">
      <w:pPr>
        <w:pStyle w:val="SourceCode"/>
      </w:pPr>
      <w:r w:rsidRPr="00DA7E72">
        <w:t>        let res = (this.count &gt;=0) ? </w:t>
      </w:r>
    </w:p>
    <w:p w14:paraId="60452509" w14:textId="77777777" w:rsidR="007102A2" w:rsidRPr="00DA7E72" w:rsidRDefault="007102A2" w:rsidP="007102A2">
      <w:pPr>
        <w:pStyle w:val="SourceCode"/>
      </w:pPr>
      <w:r w:rsidRPr="00DA7E72">
        <w:t>        {done:false,value:this.count} :</w:t>
      </w:r>
    </w:p>
    <w:p w14:paraId="57AAC1C8" w14:textId="77777777" w:rsidR="007102A2" w:rsidRPr="00DA7E72" w:rsidRDefault="007102A2" w:rsidP="007102A2">
      <w:pPr>
        <w:pStyle w:val="SourceCode"/>
      </w:pPr>
      <w:r w:rsidRPr="00DA7E72">
        <w:t>        {done: true,value:undefined }</w:t>
      </w:r>
    </w:p>
    <w:p w14:paraId="4CD8FBA2" w14:textId="77777777" w:rsidR="007102A2" w:rsidRPr="00DA7E72" w:rsidRDefault="007102A2" w:rsidP="007102A2">
      <w:pPr>
        <w:pStyle w:val="SourceCode"/>
      </w:pPr>
      <w:r w:rsidRPr="00DA7E72">
        <w:t>    </w:t>
      </w:r>
    </w:p>
    <w:p w14:paraId="3B3A57DC" w14:textId="77777777" w:rsidR="007102A2" w:rsidRPr="00DA7E72" w:rsidRDefault="007102A2" w:rsidP="007102A2">
      <w:pPr>
        <w:pStyle w:val="SourceCode"/>
      </w:pPr>
      <w:r w:rsidRPr="00DA7E72">
        <w:t>        this.count = this.count-1;</w:t>
      </w:r>
    </w:p>
    <w:p w14:paraId="48495CE0" w14:textId="77777777" w:rsidR="007102A2" w:rsidRPr="00DA7E72" w:rsidRDefault="007102A2" w:rsidP="007102A2">
      <w:pPr>
        <w:pStyle w:val="SourceCode"/>
      </w:pPr>
      <w:r w:rsidRPr="00DA7E72">
        <w:t>        return res;</w:t>
      </w:r>
    </w:p>
    <w:p w14:paraId="417CE1EE" w14:textId="77777777" w:rsidR="007102A2" w:rsidRPr="00DA7E72" w:rsidRDefault="007102A2" w:rsidP="007102A2">
      <w:pPr>
        <w:pStyle w:val="SourceCode"/>
      </w:pPr>
      <w:r w:rsidRPr="00DA7E72">
        <w:t>    }</w:t>
      </w:r>
    </w:p>
    <w:p w14:paraId="6EF43828" w14:textId="77777777" w:rsidR="007102A2" w:rsidRPr="00DA7E72" w:rsidRDefault="007102A2" w:rsidP="007102A2">
      <w:pPr>
        <w:pStyle w:val="SourceCode"/>
      </w:pPr>
      <w:r w:rsidRPr="00DA7E72">
        <w:t>}</w:t>
      </w:r>
    </w:p>
    <w:p w14:paraId="2A1B486D" w14:textId="77777777" w:rsidR="007102A2" w:rsidRPr="00DA7E72" w:rsidRDefault="007102A2" w:rsidP="007102A2">
      <w:pPr>
        <w:pStyle w:val="SourceCode"/>
      </w:pPr>
    </w:p>
    <w:p w14:paraId="73B634AB" w14:textId="77777777" w:rsidR="007102A2" w:rsidRPr="00DA7E72" w:rsidRDefault="007102A2" w:rsidP="007102A2">
      <w:pPr>
        <w:pStyle w:val="SourceCode"/>
      </w:pPr>
      <w:r w:rsidRPr="00DA7E72">
        <w:t>// Iterable</w:t>
      </w:r>
    </w:p>
    <w:p w14:paraId="300F715E" w14:textId="77777777" w:rsidR="007102A2" w:rsidRPr="00DA7E72" w:rsidRDefault="007102A2" w:rsidP="007102A2">
      <w:pPr>
        <w:pStyle w:val="SourceCode"/>
      </w:pPr>
      <w:r w:rsidRPr="00DA7E72">
        <w:t>let Iterable = function(count) {</w:t>
      </w:r>
    </w:p>
    <w:p w14:paraId="5B7CF6B1" w14:textId="77777777" w:rsidR="007102A2" w:rsidRPr="00DA7E72" w:rsidRDefault="007102A2" w:rsidP="007102A2">
      <w:pPr>
        <w:pStyle w:val="SourceCode"/>
      </w:pPr>
      <w:r w:rsidRPr="00DA7E72">
        <w:t>    this.count = count;</w:t>
      </w:r>
    </w:p>
    <w:p w14:paraId="6410D272" w14:textId="77777777" w:rsidR="007102A2" w:rsidRPr="00DA7E72" w:rsidRDefault="007102A2" w:rsidP="007102A2">
      <w:pPr>
        <w:pStyle w:val="SourceCode"/>
      </w:pPr>
    </w:p>
    <w:p w14:paraId="746639B3" w14:textId="77777777" w:rsidR="007102A2" w:rsidRPr="00DA7E72" w:rsidRDefault="007102A2" w:rsidP="007102A2">
      <w:pPr>
        <w:pStyle w:val="SourceCode"/>
      </w:pPr>
      <w:r w:rsidRPr="00DA7E72">
        <w:t>    this[Symbol.iterator] = function() {</w:t>
      </w:r>
    </w:p>
    <w:p w14:paraId="10C08383" w14:textId="77777777" w:rsidR="007102A2" w:rsidRPr="00DA7E72" w:rsidRDefault="007102A2" w:rsidP="007102A2">
      <w:pPr>
        <w:pStyle w:val="SourceCode"/>
      </w:pPr>
      <w:r w:rsidRPr="00DA7E72">
        <w:t>        return new Iterator(this.count);</w:t>
      </w:r>
    </w:p>
    <w:p w14:paraId="4481F941" w14:textId="77777777" w:rsidR="007102A2" w:rsidRPr="00DA7E72" w:rsidRDefault="007102A2" w:rsidP="007102A2">
      <w:pPr>
        <w:pStyle w:val="SourceCode"/>
      </w:pPr>
      <w:r w:rsidRPr="00DA7E72">
        <w:t>    }</w:t>
      </w:r>
    </w:p>
    <w:p w14:paraId="49440316" w14:textId="77777777" w:rsidR="007102A2" w:rsidRPr="00DA7E72" w:rsidRDefault="007102A2" w:rsidP="007102A2">
      <w:pPr>
        <w:pStyle w:val="SourceCode"/>
      </w:pPr>
      <w:r w:rsidRPr="00DA7E72">
        <w:t>}</w:t>
      </w:r>
    </w:p>
    <w:p w14:paraId="51373FFA" w14:textId="77777777" w:rsidR="007102A2" w:rsidRPr="00DA7E72" w:rsidRDefault="007102A2" w:rsidP="007102A2">
      <w:pPr>
        <w:pStyle w:val="SourceCode"/>
      </w:pPr>
    </w:p>
    <w:p w14:paraId="4F9E439E" w14:textId="77777777" w:rsidR="007102A2" w:rsidRPr="00DA7E72" w:rsidRDefault="007102A2" w:rsidP="007102A2">
      <w:pPr>
        <w:pStyle w:val="SourceCode"/>
      </w:pPr>
      <w:r w:rsidRPr="00DA7E72">
        <w:t>// Consumer of Iterable</w:t>
      </w:r>
    </w:p>
    <w:p w14:paraId="0594F086" w14:textId="77777777" w:rsidR="007102A2" w:rsidRDefault="007102A2" w:rsidP="007102A2">
      <w:pPr>
        <w:pStyle w:val="SourceCode"/>
      </w:pPr>
      <w:r w:rsidRPr="00DA7E72">
        <w:t>console.log(... new Iterable(2));</w:t>
      </w:r>
    </w:p>
    <w:p w14:paraId="3DDBFC47" w14:textId="77777777" w:rsidR="007102A2" w:rsidRDefault="007102A2" w:rsidP="007102A2">
      <w:pPr>
        <w:pStyle w:val="Heading4"/>
      </w:pPr>
      <w:r>
        <w:lastRenderedPageBreak/>
        <w:t>Generating Iterable</w:t>
      </w:r>
    </w:p>
    <w:p w14:paraId="3B6A0117" w14:textId="77777777" w:rsidR="007102A2" w:rsidRDefault="007102A2" w:rsidP="007102A2">
      <w:r>
        <w:t xml:space="preserve">The Language has support for generating Iterable. </w:t>
      </w:r>
    </w:p>
    <w:p w14:paraId="6CB8AC44" w14:textId="77777777" w:rsidR="007102A2" w:rsidRPr="0072729B" w:rsidRDefault="007102A2" w:rsidP="007102A2">
      <w:pPr>
        <w:pStyle w:val="SourceCode"/>
      </w:pPr>
      <w:r w:rsidRPr="0072729B">
        <w:t>let Iterable = function(count) {</w:t>
      </w:r>
    </w:p>
    <w:p w14:paraId="03B58F8A" w14:textId="77777777" w:rsidR="007102A2" w:rsidRPr="0072729B" w:rsidRDefault="007102A2" w:rsidP="007102A2">
      <w:pPr>
        <w:pStyle w:val="SourceCode"/>
      </w:pPr>
      <w:r w:rsidRPr="0072729B">
        <w:t>    this.count = count;</w:t>
      </w:r>
    </w:p>
    <w:p w14:paraId="675044B9" w14:textId="77777777" w:rsidR="007102A2" w:rsidRPr="0072729B" w:rsidRDefault="007102A2" w:rsidP="007102A2">
      <w:pPr>
        <w:pStyle w:val="SourceCode"/>
      </w:pPr>
    </w:p>
    <w:p w14:paraId="0D6951C4" w14:textId="77777777" w:rsidR="007102A2" w:rsidRPr="0072729B" w:rsidRDefault="007102A2" w:rsidP="007102A2">
      <w:pPr>
        <w:pStyle w:val="SourceCode"/>
      </w:pPr>
      <w:r w:rsidRPr="0072729B">
        <w:t>    this[Symbol.iterator] = </w:t>
      </w:r>
      <w:r w:rsidRPr="0072729B">
        <w:rPr>
          <w:rStyle w:val="SourceCodeStrongChar"/>
        </w:rPr>
        <w:t>function*</w:t>
      </w:r>
      <w:r w:rsidRPr="0072729B">
        <w:t> () {</w:t>
      </w:r>
    </w:p>
    <w:p w14:paraId="1C72768A" w14:textId="77777777" w:rsidR="007102A2" w:rsidRPr="0072729B" w:rsidRDefault="007102A2" w:rsidP="007102A2">
      <w:pPr>
        <w:pStyle w:val="SourceCode"/>
      </w:pPr>
    </w:p>
    <w:p w14:paraId="6E3A57A8" w14:textId="77777777" w:rsidR="007102A2" w:rsidRPr="0072729B" w:rsidRDefault="007102A2" w:rsidP="007102A2">
      <w:pPr>
        <w:pStyle w:val="SourceCode"/>
      </w:pPr>
      <w:r w:rsidRPr="0072729B">
        <w:t>        while (this.count &gt;0)</w:t>
      </w:r>
    </w:p>
    <w:p w14:paraId="4F41CBD4" w14:textId="77777777" w:rsidR="007102A2" w:rsidRPr="0072729B" w:rsidRDefault="007102A2" w:rsidP="007102A2">
      <w:pPr>
        <w:pStyle w:val="SourceCode"/>
      </w:pPr>
      <w:r w:rsidRPr="0072729B">
        <w:t>        {</w:t>
      </w:r>
    </w:p>
    <w:p w14:paraId="2A357156" w14:textId="77777777" w:rsidR="007102A2" w:rsidRPr="0072729B" w:rsidRDefault="007102A2" w:rsidP="007102A2">
      <w:pPr>
        <w:pStyle w:val="SourceCode"/>
      </w:pPr>
      <w:r w:rsidRPr="0072729B">
        <w:t>            </w:t>
      </w:r>
      <w:r w:rsidRPr="0072729B">
        <w:rPr>
          <w:rStyle w:val="SourceCodeStrongChar"/>
        </w:rPr>
        <w:t>yield</w:t>
      </w:r>
      <w:r w:rsidRPr="0072729B">
        <w:t> this.count;</w:t>
      </w:r>
    </w:p>
    <w:p w14:paraId="5F49CA9B" w14:textId="77777777" w:rsidR="007102A2" w:rsidRPr="0072729B" w:rsidRDefault="007102A2" w:rsidP="007102A2">
      <w:pPr>
        <w:pStyle w:val="SourceCode"/>
      </w:pPr>
      <w:r w:rsidRPr="0072729B">
        <w:t>            this.count = this.count-1;</w:t>
      </w:r>
    </w:p>
    <w:p w14:paraId="2CEE7866" w14:textId="77777777" w:rsidR="007102A2" w:rsidRPr="0072729B" w:rsidRDefault="007102A2" w:rsidP="007102A2">
      <w:pPr>
        <w:pStyle w:val="SourceCode"/>
      </w:pPr>
      <w:r w:rsidRPr="0072729B">
        <w:t>        }</w:t>
      </w:r>
    </w:p>
    <w:p w14:paraId="538D9D99" w14:textId="77777777" w:rsidR="007102A2" w:rsidRPr="0072729B" w:rsidRDefault="007102A2" w:rsidP="007102A2">
      <w:pPr>
        <w:pStyle w:val="SourceCode"/>
      </w:pPr>
      <w:r w:rsidRPr="0072729B">
        <w:t>    }</w:t>
      </w:r>
    </w:p>
    <w:p w14:paraId="7AE3C76D" w14:textId="77777777" w:rsidR="007102A2" w:rsidRPr="0072729B" w:rsidRDefault="007102A2" w:rsidP="007102A2">
      <w:pPr>
        <w:pStyle w:val="SourceCode"/>
      </w:pPr>
      <w:r w:rsidRPr="0072729B">
        <w:t>}</w:t>
      </w:r>
    </w:p>
    <w:p w14:paraId="0F66A06E" w14:textId="77777777" w:rsidR="007102A2" w:rsidRDefault="007102A2" w:rsidP="007102A2">
      <w:pPr>
        <w:pStyle w:val="SourceCode"/>
        <w:rPr>
          <w:rFonts w:eastAsia="Times New Roman"/>
        </w:rPr>
      </w:pPr>
    </w:p>
    <w:p w14:paraId="6F254AF0" w14:textId="77777777" w:rsidR="007102A2" w:rsidRPr="004F0B0D" w:rsidRDefault="007102A2" w:rsidP="007102A2">
      <w:pPr>
        <w:pStyle w:val="SourceCode"/>
        <w:ind w:left="0"/>
        <w:rPr>
          <w:rFonts w:eastAsia="Times New Roman"/>
        </w:rPr>
      </w:pPr>
    </w:p>
    <w:p w14:paraId="04B8D51F" w14:textId="77777777" w:rsidR="007102A2" w:rsidRDefault="007102A2" w:rsidP="007102A2">
      <w:pPr>
        <w:pStyle w:val="Heading4"/>
      </w:pPr>
      <w:r>
        <w:t>Iterable Types</w:t>
      </w:r>
    </w:p>
    <w:p w14:paraId="41D4CA86" w14:textId="77777777" w:rsidR="007102A2" w:rsidRDefault="007102A2" w:rsidP="007102A2">
      <w:r>
        <w:t xml:space="preserve">The following language types are all </w:t>
      </w:r>
      <w:proofErr w:type="gramStart"/>
      <w:r>
        <w:t>iterable</w:t>
      </w:r>
      <w:proofErr w:type="gramEnd"/>
    </w:p>
    <w:p w14:paraId="1B6A3C5E" w14:textId="77777777" w:rsidR="007102A2" w:rsidRDefault="007102A2" w:rsidP="007102A2">
      <w:pPr>
        <w:pStyle w:val="ListBullet"/>
      </w:pPr>
      <w:r>
        <w:t>String</w:t>
      </w:r>
    </w:p>
    <w:p w14:paraId="559A92C7" w14:textId="77777777" w:rsidR="007102A2" w:rsidRDefault="007102A2" w:rsidP="007102A2">
      <w:pPr>
        <w:pStyle w:val="ListBullet"/>
      </w:pPr>
      <w:r>
        <w:t>Array</w:t>
      </w:r>
    </w:p>
    <w:p w14:paraId="25FDB1B7" w14:textId="77777777" w:rsidR="007102A2" w:rsidRDefault="007102A2" w:rsidP="007102A2">
      <w:pPr>
        <w:pStyle w:val="ListBullet"/>
      </w:pPr>
      <w:proofErr w:type="spellStart"/>
      <w:r>
        <w:t>TypedArray</w:t>
      </w:r>
      <w:proofErr w:type="spellEnd"/>
    </w:p>
    <w:p w14:paraId="10976FA8" w14:textId="77777777" w:rsidR="007102A2" w:rsidRDefault="007102A2" w:rsidP="007102A2">
      <w:pPr>
        <w:pStyle w:val="ListBullet"/>
      </w:pPr>
      <w:r>
        <w:t>Map</w:t>
      </w:r>
    </w:p>
    <w:p w14:paraId="1CA34006" w14:textId="77777777" w:rsidR="007102A2" w:rsidRDefault="007102A2" w:rsidP="007102A2">
      <w:pPr>
        <w:pStyle w:val="ListBullet"/>
      </w:pPr>
      <w:r>
        <w:t>Set</w:t>
      </w:r>
    </w:p>
    <w:p w14:paraId="3DDBDE4D" w14:textId="77777777" w:rsidR="007102A2" w:rsidRDefault="007102A2" w:rsidP="007102A2">
      <w:pPr>
        <w:pStyle w:val="Heading4"/>
      </w:pPr>
      <w:r>
        <w:t>Consuming Syntax</w:t>
      </w:r>
    </w:p>
    <w:p w14:paraId="36EC0BB0" w14:textId="77777777" w:rsidR="007102A2" w:rsidRDefault="007102A2" w:rsidP="007102A2">
      <w:pPr>
        <w:pStyle w:val="Heading5"/>
      </w:pPr>
      <w:r>
        <w:t>For Of</w:t>
      </w:r>
    </w:p>
    <w:p w14:paraId="18891F01" w14:textId="77777777" w:rsidR="007102A2" w:rsidRPr="0044145D" w:rsidRDefault="007102A2" w:rsidP="007102A2">
      <w:pPr>
        <w:pStyle w:val="SourceCode"/>
      </w:pPr>
      <w:r w:rsidRPr="0044145D">
        <w:t>for(let a of [1,2,3])</w:t>
      </w:r>
    </w:p>
    <w:p w14:paraId="5F772874" w14:textId="77777777" w:rsidR="007102A2" w:rsidRDefault="007102A2" w:rsidP="007102A2">
      <w:pPr>
        <w:pStyle w:val="SourceCode"/>
      </w:pPr>
      <w:r w:rsidRPr="0044145D">
        <w:t>    console.log(a*2);</w:t>
      </w:r>
    </w:p>
    <w:p w14:paraId="7957C1BB" w14:textId="77777777" w:rsidR="007102A2" w:rsidRDefault="007102A2" w:rsidP="007102A2">
      <w:pPr>
        <w:pStyle w:val="SourceCode"/>
      </w:pPr>
    </w:p>
    <w:p w14:paraId="36B009BC" w14:textId="77777777" w:rsidR="007102A2" w:rsidRDefault="007102A2" w:rsidP="007102A2">
      <w:pPr>
        <w:pStyle w:val="SourceCode"/>
      </w:pPr>
      <w:r>
        <w:t>&gt;&gt; 2</w:t>
      </w:r>
    </w:p>
    <w:p w14:paraId="1A72533B" w14:textId="77777777" w:rsidR="007102A2" w:rsidRDefault="007102A2" w:rsidP="007102A2">
      <w:pPr>
        <w:pStyle w:val="SourceCode"/>
      </w:pPr>
      <w:r>
        <w:t>&gt;&gt; 4</w:t>
      </w:r>
    </w:p>
    <w:p w14:paraId="2EEFC16C" w14:textId="77777777" w:rsidR="007102A2" w:rsidRDefault="007102A2" w:rsidP="007102A2">
      <w:pPr>
        <w:pStyle w:val="SourceCode"/>
      </w:pPr>
      <w:r>
        <w:t>&gt;&gt; 6</w:t>
      </w:r>
    </w:p>
    <w:p w14:paraId="3EDC0E8C" w14:textId="77777777" w:rsidR="007102A2" w:rsidRPr="0044145D" w:rsidRDefault="007102A2" w:rsidP="007102A2">
      <w:pPr>
        <w:pStyle w:val="SourceCode"/>
      </w:pPr>
    </w:p>
    <w:p w14:paraId="1B26E12F" w14:textId="77777777" w:rsidR="007102A2" w:rsidRDefault="007102A2" w:rsidP="007102A2">
      <w:pPr>
        <w:pStyle w:val="Heading5"/>
      </w:pPr>
      <w:r>
        <w:t>Spread</w:t>
      </w:r>
    </w:p>
    <w:p w14:paraId="3D999720" w14:textId="77777777" w:rsidR="007102A2" w:rsidRDefault="007102A2" w:rsidP="007102A2">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4847724D" w14:textId="77777777" w:rsidR="007102A2" w:rsidRDefault="007102A2" w:rsidP="007102A2">
      <w:pPr>
        <w:pStyle w:val="SourceCode"/>
        <w:rPr>
          <w:rFonts w:eastAsia="Times New Roman"/>
        </w:rPr>
      </w:pPr>
    </w:p>
    <w:p w14:paraId="77F8DF58" w14:textId="77777777" w:rsidR="007102A2" w:rsidRDefault="007102A2" w:rsidP="007102A2">
      <w:pPr>
        <w:pStyle w:val="SourceCode"/>
        <w:rPr>
          <w:rFonts w:eastAsia="Times New Roman"/>
        </w:rPr>
      </w:pPr>
      <w:r>
        <w:rPr>
          <w:rFonts w:eastAsia="Times New Roman"/>
        </w:rPr>
        <w:t>&gt;&gt; 1 2 3</w:t>
      </w:r>
    </w:p>
    <w:p w14:paraId="219D17F9" w14:textId="77777777" w:rsidR="007102A2" w:rsidRPr="0044145D" w:rsidRDefault="007102A2" w:rsidP="007102A2">
      <w:pPr>
        <w:pStyle w:val="SourceCode"/>
        <w:rPr>
          <w:rFonts w:eastAsia="Times New Roman"/>
        </w:rPr>
      </w:pPr>
    </w:p>
    <w:p w14:paraId="22AD7F9B"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7505101B" w14:textId="77777777" w:rsidR="007102A2" w:rsidRDefault="007102A2" w:rsidP="007102A2">
      <w:pPr>
        <w:pStyle w:val="Heading5"/>
      </w:pPr>
      <w:r>
        <w:lastRenderedPageBreak/>
        <w:t xml:space="preserve">Destructuring Assignment </w:t>
      </w:r>
    </w:p>
    <w:p w14:paraId="5E47E1DB" w14:textId="77777777" w:rsidR="007102A2" w:rsidRPr="00747B45" w:rsidRDefault="007102A2" w:rsidP="007102A2">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6B066C1" w14:textId="77777777" w:rsidR="007102A2" w:rsidRDefault="007102A2" w:rsidP="007102A2">
      <w:pPr>
        <w:pStyle w:val="SourceCode"/>
        <w:rPr>
          <w:rFonts w:eastAsia="Times New Roman"/>
        </w:rPr>
      </w:pPr>
      <w:r w:rsidRPr="00747B45">
        <w:rPr>
          <w:rFonts w:eastAsia="Times New Roman"/>
        </w:rPr>
        <w:t>console.log(a);</w:t>
      </w:r>
    </w:p>
    <w:p w14:paraId="3862A593" w14:textId="77777777" w:rsidR="007102A2" w:rsidRDefault="007102A2" w:rsidP="007102A2">
      <w:pPr>
        <w:pStyle w:val="SourceCode"/>
        <w:rPr>
          <w:rFonts w:eastAsia="Times New Roman"/>
        </w:rPr>
      </w:pPr>
    </w:p>
    <w:p w14:paraId="3B76B95E" w14:textId="77777777" w:rsidR="007102A2" w:rsidRDefault="007102A2" w:rsidP="007102A2">
      <w:pPr>
        <w:pStyle w:val="SourceCode"/>
        <w:rPr>
          <w:rFonts w:eastAsia="Times New Roman"/>
        </w:rPr>
      </w:pPr>
      <w:r>
        <w:rPr>
          <w:rFonts w:eastAsia="Times New Roman"/>
        </w:rPr>
        <w:t>&gt;&gt; a</w:t>
      </w:r>
    </w:p>
    <w:p w14:paraId="54B21121" w14:textId="77777777" w:rsidR="007102A2" w:rsidRDefault="007102A2" w:rsidP="007102A2">
      <w:pPr>
        <w:pStyle w:val="SourceCode"/>
        <w:rPr>
          <w:rFonts w:eastAsia="Times New Roman"/>
        </w:rPr>
      </w:pPr>
    </w:p>
    <w:p w14:paraId="4E4811DA" w14:textId="77777777" w:rsidR="007102A2" w:rsidRDefault="007102A2" w:rsidP="007102A2">
      <w:pPr>
        <w:pStyle w:val="SourceCode"/>
        <w:ind w:left="0"/>
      </w:pPr>
    </w:p>
    <w:p w14:paraId="3DE1C37E" w14:textId="77777777" w:rsidR="007102A2" w:rsidRDefault="007102A2" w:rsidP="007102A2">
      <w:pPr>
        <w:pStyle w:val="Heading5"/>
      </w:pPr>
      <w:r>
        <w:t>Yield*</w:t>
      </w:r>
    </w:p>
    <w:p w14:paraId="191596D0" w14:textId="77777777" w:rsidR="007102A2" w:rsidRPr="00672D95" w:rsidRDefault="007102A2" w:rsidP="007102A2">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475B76"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088CBD06" w14:textId="77777777" w:rsidR="007102A2" w:rsidRPr="00672D95" w:rsidRDefault="007102A2" w:rsidP="007102A2">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1A3C4C19"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16402869" w14:textId="77777777" w:rsidR="007102A2" w:rsidRPr="00672D95" w:rsidRDefault="007102A2" w:rsidP="007102A2">
      <w:pPr>
        <w:pStyle w:val="SourceCode"/>
        <w:rPr>
          <w:rFonts w:eastAsia="Times New Roman"/>
          <w:color w:val="000000"/>
        </w:rPr>
      </w:pPr>
    </w:p>
    <w:p w14:paraId="365B0901" w14:textId="77777777" w:rsidR="007102A2" w:rsidRDefault="007102A2" w:rsidP="007102A2">
      <w:pPr>
        <w:pStyle w:val="SourceCode"/>
        <w:rPr>
          <w:rFonts w:eastAsia="Times New Roman"/>
          <w:color w:val="000000"/>
        </w:rPr>
      </w:pPr>
      <w:r w:rsidRPr="00672D95">
        <w:rPr>
          <w:rFonts w:eastAsia="Times New Roman"/>
          <w:color w:val="000000"/>
        </w:rPr>
        <w:t>console.log(...f());</w:t>
      </w:r>
    </w:p>
    <w:p w14:paraId="5D75426E" w14:textId="77777777" w:rsidR="007102A2" w:rsidRDefault="007102A2" w:rsidP="007102A2">
      <w:pPr>
        <w:pStyle w:val="SourceCode"/>
        <w:rPr>
          <w:rFonts w:eastAsia="Times New Roman"/>
          <w:color w:val="000000"/>
        </w:rPr>
      </w:pPr>
    </w:p>
    <w:p w14:paraId="76825258" w14:textId="77777777" w:rsidR="007102A2" w:rsidRPr="00672D95" w:rsidRDefault="007102A2" w:rsidP="007102A2">
      <w:pPr>
        <w:pStyle w:val="SourceCode"/>
        <w:rPr>
          <w:rFonts w:eastAsia="Times New Roman"/>
          <w:color w:val="000000"/>
        </w:rPr>
      </w:pPr>
      <w:r>
        <w:rPr>
          <w:rFonts w:eastAsia="Times New Roman"/>
          <w:color w:val="000000"/>
        </w:rPr>
        <w:t>&gt;&gt; 1 2 3</w:t>
      </w:r>
    </w:p>
    <w:p w14:paraId="009DF8C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75C9E1D" w14:textId="77777777" w:rsidR="007102A2" w:rsidRDefault="007102A2" w:rsidP="007102A2">
      <w:pPr>
        <w:pStyle w:val="Heading3"/>
      </w:pPr>
      <w:bookmarkStart w:id="26" w:name="_For_in"/>
      <w:bookmarkStart w:id="27" w:name="_Toc44265517"/>
      <w:bookmarkEnd w:id="26"/>
      <w:r>
        <w:lastRenderedPageBreak/>
        <w:t>For in</w:t>
      </w:r>
      <w:bookmarkEnd w:id="27"/>
    </w:p>
    <w:p w14:paraId="472A9980" w14:textId="77777777" w:rsidR="007102A2" w:rsidRPr="00A97FEC" w:rsidRDefault="007102A2" w:rsidP="007102A2">
      <w:proofErr w:type="gramStart"/>
      <w:r>
        <w:t>The for</w:t>
      </w:r>
      <w:proofErr w:type="gramEnd"/>
      <w:r>
        <w:t xml:space="preserve"> in construct iterates all enumerable properties. When we add properties to an object by just assigning to them, they are by default enumerable.</w:t>
      </w:r>
    </w:p>
    <w:p w14:paraId="484F9612" w14:textId="77777777" w:rsidR="007102A2" w:rsidRPr="005E73A0" w:rsidRDefault="007102A2" w:rsidP="007102A2">
      <w:pPr>
        <w:pStyle w:val="SourceCode"/>
      </w:pPr>
      <w:r w:rsidRPr="005E73A0">
        <w:t>var a = {</w:t>
      </w:r>
    </w:p>
    <w:p w14:paraId="303D10D3" w14:textId="77777777" w:rsidR="007102A2" w:rsidRPr="005E73A0" w:rsidRDefault="007102A2" w:rsidP="007102A2">
      <w:pPr>
        <w:pStyle w:val="SourceCode"/>
      </w:pPr>
      <w:r w:rsidRPr="005E73A0">
        <w:t>    first : "k",</w:t>
      </w:r>
    </w:p>
    <w:p w14:paraId="31BB31CA" w14:textId="77777777" w:rsidR="007102A2" w:rsidRPr="005E73A0" w:rsidRDefault="007102A2" w:rsidP="007102A2">
      <w:pPr>
        <w:pStyle w:val="SourceCode"/>
      </w:pPr>
      <w:r w:rsidRPr="005E73A0">
        <w:t>    second: "w"</w:t>
      </w:r>
    </w:p>
    <w:p w14:paraId="7571E2A1" w14:textId="77777777" w:rsidR="007102A2" w:rsidRPr="005E73A0" w:rsidRDefault="007102A2" w:rsidP="007102A2">
      <w:pPr>
        <w:pStyle w:val="SourceCode"/>
      </w:pPr>
      <w:r w:rsidRPr="005E73A0">
        <w:t>}</w:t>
      </w:r>
    </w:p>
    <w:p w14:paraId="2D1028EF" w14:textId="77777777" w:rsidR="007102A2" w:rsidRPr="005E73A0" w:rsidRDefault="007102A2" w:rsidP="007102A2">
      <w:pPr>
        <w:pStyle w:val="SourceCode"/>
      </w:pPr>
    </w:p>
    <w:p w14:paraId="5FFF28C5" w14:textId="77777777" w:rsidR="007102A2" w:rsidRPr="005E73A0" w:rsidRDefault="007102A2" w:rsidP="007102A2">
      <w:pPr>
        <w:pStyle w:val="SourceCode"/>
      </w:pPr>
      <w:r w:rsidRPr="005E73A0">
        <w:t>for (var name in a) {</w:t>
      </w:r>
    </w:p>
    <w:p w14:paraId="5ACC0680" w14:textId="77777777" w:rsidR="007102A2" w:rsidRPr="005E73A0" w:rsidRDefault="007102A2" w:rsidP="007102A2">
      <w:pPr>
        <w:pStyle w:val="SourceCode"/>
      </w:pPr>
      <w:r w:rsidRPr="005E73A0">
        <w:t>    console.log(name);</w:t>
      </w:r>
    </w:p>
    <w:p w14:paraId="60223CC8" w14:textId="77777777" w:rsidR="007102A2" w:rsidRPr="005E73A0" w:rsidRDefault="007102A2" w:rsidP="007102A2">
      <w:pPr>
        <w:pStyle w:val="SourceCode"/>
      </w:pPr>
      <w:r w:rsidRPr="005E73A0">
        <w:t>}</w:t>
      </w:r>
    </w:p>
    <w:p w14:paraId="1C82AE28" w14:textId="77777777" w:rsidR="007102A2" w:rsidRDefault="007102A2" w:rsidP="007102A2">
      <w:pPr>
        <w:pStyle w:val="SourceCode"/>
        <w:rPr>
          <w:rFonts w:eastAsia="Times New Roman"/>
        </w:rPr>
      </w:pPr>
    </w:p>
    <w:p w14:paraId="5C6004C7" w14:textId="77777777" w:rsidR="007102A2" w:rsidRDefault="007102A2" w:rsidP="007102A2">
      <w:pPr>
        <w:pStyle w:val="SourceCode"/>
        <w:rPr>
          <w:rFonts w:eastAsia="Times New Roman"/>
        </w:rPr>
      </w:pPr>
      <w:r>
        <w:rPr>
          <w:rFonts w:eastAsia="Times New Roman"/>
        </w:rPr>
        <w:t>&gt;&gt; first</w:t>
      </w:r>
    </w:p>
    <w:p w14:paraId="6AA434BC" w14:textId="77777777" w:rsidR="007102A2" w:rsidRPr="005E73A0" w:rsidRDefault="007102A2" w:rsidP="007102A2">
      <w:pPr>
        <w:pStyle w:val="SourceCode"/>
        <w:rPr>
          <w:rFonts w:eastAsia="Times New Roman"/>
        </w:rPr>
      </w:pPr>
      <w:r>
        <w:rPr>
          <w:rFonts w:eastAsia="Times New Roman"/>
        </w:rPr>
        <w:t>&gt;&gt; second</w:t>
      </w:r>
    </w:p>
    <w:p w14:paraId="38880676" w14:textId="77777777" w:rsidR="007102A2" w:rsidRDefault="007102A2" w:rsidP="007102A2"/>
    <w:p w14:paraId="556CA180" w14:textId="77777777" w:rsidR="007102A2" w:rsidRDefault="007102A2" w:rsidP="007102A2">
      <w:r>
        <w:t xml:space="preserve">If we want non-enumerable properties, we can use the </w:t>
      </w:r>
      <w:r w:rsidRPr="00103BC1">
        <w:rPr>
          <w:rStyle w:val="SourceCodeChar"/>
        </w:rPr>
        <w:t>Object.defineProperty</w:t>
      </w:r>
      <w:r>
        <w:t xml:space="preserve"> method. </w:t>
      </w:r>
    </w:p>
    <w:p w14:paraId="437C9406" w14:textId="77777777" w:rsidR="007102A2" w:rsidRPr="004704B4" w:rsidRDefault="007102A2" w:rsidP="007102A2">
      <w:pPr>
        <w:pStyle w:val="SourceCode"/>
      </w:pPr>
      <w:r w:rsidRPr="004704B4">
        <w:t>var a = {</w:t>
      </w:r>
    </w:p>
    <w:p w14:paraId="1D4792EF" w14:textId="77777777" w:rsidR="007102A2" w:rsidRPr="004704B4" w:rsidRDefault="007102A2" w:rsidP="007102A2">
      <w:pPr>
        <w:pStyle w:val="SourceCode"/>
      </w:pPr>
      <w:r w:rsidRPr="004704B4">
        <w:t>    first : "k",</w:t>
      </w:r>
    </w:p>
    <w:p w14:paraId="5DDC8BC0" w14:textId="77777777" w:rsidR="007102A2" w:rsidRPr="004704B4" w:rsidRDefault="007102A2" w:rsidP="007102A2">
      <w:pPr>
        <w:pStyle w:val="SourceCode"/>
      </w:pPr>
      <w:r w:rsidRPr="004704B4">
        <w:t>    second: "w"</w:t>
      </w:r>
    </w:p>
    <w:p w14:paraId="70EA360A" w14:textId="77777777" w:rsidR="007102A2" w:rsidRPr="004704B4" w:rsidRDefault="007102A2" w:rsidP="007102A2">
      <w:pPr>
        <w:pStyle w:val="SourceCode"/>
      </w:pPr>
      <w:r w:rsidRPr="004704B4">
        <w:t>}</w:t>
      </w:r>
    </w:p>
    <w:p w14:paraId="6428100C" w14:textId="77777777" w:rsidR="007102A2" w:rsidRPr="004704B4" w:rsidRDefault="007102A2" w:rsidP="007102A2">
      <w:pPr>
        <w:pStyle w:val="SourceCode"/>
      </w:pPr>
    </w:p>
    <w:p w14:paraId="6FFC8448" w14:textId="77777777" w:rsidR="007102A2" w:rsidRPr="004704B4" w:rsidRDefault="007102A2" w:rsidP="007102A2">
      <w:pPr>
        <w:pStyle w:val="SourceCode"/>
      </w:pPr>
      <w:r w:rsidRPr="004704B4">
        <w:t>Object.defineProperty(Object.prototype,</w:t>
      </w:r>
    </w:p>
    <w:p w14:paraId="456BBBE3" w14:textId="77777777" w:rsidR="007102A2" w:rsidRPr="004704B4" w:rsidRDefault="007102A2" w:rsidP="007102A2">
      <w:pPr>
        <w:pStyle w:val="SourceCode"/>
      </w:pPr>
      <w:r w:rsidRPr="004704B4">
        <w:t>    "notshown", </w:t>
      </w:r>
    </w:p>
    <w:p w14:paraId="5113C583" w14:textId="77777777" w:rsidR="007102A2" w:rsidRPr="004704B4" w:rsidRDefault="007102A2" w:rsidP="007102A2">
      <w:pPr>
        <w:pStyle w:val="SourceCode"/>
      </w:pPr>
      <w:r w:rsidRPr="004704B4">
        <w:t>    {enumerable:false,value:"good"});</w:t>
      </w:r>
    </w:p>
    <w:p w14:paraId="7E8D0874" w14:textId="77777777" w:rsidR="007102A2" w:rsidRPr="004704B4" w:rsidRDefault="007102A2" w:rsidP="007102A2">
      <w:pPr>
        <w:pStyle w:val="SourceCode"/>
      </w:pPr>
    </w:p>
    <w:p w14:paraId="038A507E" w14:textId="77777777" w:rsidR="007102A2" w:rsidRPr="004704B4" w:rsidRDefault="007102A2" w:rsidP="007102A2">
      <w:pPr>
        <w:pStyle w:val="SourceCode"/>
      </w:pPr>
      <w:r w:rsidRPr="004704B4">
        <w:t>for (var name in a) {</w:t>
      </w:r>
    </w:p>
    <w:p w14:paraId="6C3E991C" w14:textId="77777777" w:rsidR="007102A2" w:rsidRPr="004704B4" w:rsidRDefault="007102A2" w:rsidP="007102A2">
      <w:pPr>
        <w:pStyle w:val="SourceCode"/>
      </w:pPr>
      <w:r w:rsidRPr="004704B4">
        <w:t>    console.log(name);</w:t>
      </w:r>
    </w:p>
    <w:p w14:paraId="3884AEE0" w14:textId="77777777" w:rsidR="007102A2" w:rsidRPr="004704B4" w:rsidRDefault="007102A2" w:rsidP="007102A2">
      <w:pPr>
        <w:pStyle w:val="SourceCode"/>
      </w:pPr>
      <w:r w:rsidRPr="004704B4">
        <w:t>}</w:t>
      </w:r>
    </w:p>
    <w:p w14:paraId="553589D6" w14:textId="77777777" w:rsidR="007102A2" w:rsidRDefault="007102A2" w:rsidP="007102A2"/>
    <w:p w14:paraId="01F5B502" w14:textId="77777777" w:rsidR="007102A2" w:rsidRDefault="007102A2" w:rsidP="007102A2">
      <w:pPr>
        <w:pStyle w:val="SourceCode"/>
        <w:rPr>
          <w:rFonts w:eastAsia="Times New Roman"/>
        </w:rPr>
      </w:pPr>
      <w:r>
        <w:rPr>
          <w:rFonts w:eastAsia="Times New Roman"/>
        </w:rPr>
        <w:t>&gt;&gt; first</w:t>
      </w:r>
    </w:p>
    <w:p w14:paraId="4A2DAE2C" w14:textId="77777777" w:rsidR="007102A2" w:rsidRPr="005E73A0" w:rsidRDefault="007102A2" w:rsidP="007102A2">
      <w:pPr>
        <w:pStyle w:val="SourceCode"/>
        <w:rPr>
          <w:rFonts w:eastAsia="Times New Roman"/>
        </w:rPr>
      </w:pPr>
      <w:r>
        <w:rPr>
          <w:rFonts w:eastAsia="Times New Roman"/>
        </w:rPr>
        <w:t>&gt;&gt; second</w:t>
      </w:r>
    </w:p>
    <w:p w14:paraId="557F9A6A" w14:textId="77777777" w:rsidR="007102A2" w:rsidRDefault="007102A2" w:rsidP="007102A2"/>
    <w:p w14:paraId="1B53A97B" w14:textId="77777777" w:rsidR="007102A2" w:rsidRDefault="007102A2" w:rsidP="007102A2">
      <w:r>
        <w:t xml:space="preserve">If we want to test whether a property is on the object itself and not coming from one of its prototypes, we can use </w:t>
      </w:r>
      <w:r w:rsidRPr="006F7A2F">
        <w:rPr>
          <w:rStyle w:val="SourceCodeChar"/>
        </w:rPr>
        <w:t>hasOwnProperty</w:t>
      </w:r>
    </w:p>
    <w:p w14:paraId="73998668" w14:textId="77777777" w:rsidR="007102A2" w:rsidRPr="00851C4A" w:rsidRDefault="007102A2" w:rsidP="007102A2">
      <w:pPr>
        <w:pStyle w:val="SourceCode"/>
      </w:pPr>
      <w:r w:rsidRPr="00851C4A">
        <w:t>var a = {</w:t>
      </w:r>
    </w:p>
    <w:p w14:paraId="63C642DC" w14:textId="77777777" w:rsidR="007102A2" w:rsidRPr="00851C4A" w:rsidRDefault="007102A2" w:rsidP="007102A2">
      <w:pPr>
        <w:pStyle w:val="SourceCode"/>
      </w:pPr>
      <w:r w:rsidRPr="00851C4A">
        <w:t>    first : "k",</w:t>
      </w:r>
    </w:p>
    <w:p w14:paraId="47FFCE29" w14:textId="77777777" w:rsidR="007102A2" w:rsidRPr="00851C4A" w:rsidRDefault="007102A2" w:rsidP="007102A2">
      <w:pPr>
        <w:pStyle w:val="SourceCode"/>
      </w:pPr>
      <w:r w:rsidRPr="00851C4A">
        <w:t>    second: "w"</w:t>
      </w:r>
    </w:p>
    <w:p w14:paraId="3B94C560" w14:textId="77777777" w:rsidR="007102A2" w:rsidRPr="00851C4A" w:rsidRDefault="007102A2" w:rsidP="007102A2">
      <w:pPr>
        <w:pStyle w:val="SourceCode"/>
      </w:pPr>
      <w:r w:rsidRPr="00851C4A">
        <w:t>}</w:t>
      </w:r>
    </w:p>
    <w:p w14:paraId="5564BC7B" w14:textId="77777777" w:rsidR="007102A2" w:rsidRPr="00851C4A" w:rsidRDefault="007102A2" w:rsidP="007102A2">
      <w:pPr>
        <w:pStyle w:val="SourceCode"/>
      </w:pPr>
    </w:p>
    <w:p w14:paraId="149F94E6" w14:textId="77777777" w:rsidR="007102A2" w:rsidRPr="00851C4A" w:rsidRDefault="007102A2" w:rsidP="007102A2">
      <w:pPr>
        <w:pStyle w:val="SourceCode"/>
      </w:pPr>
      <w:r w:rsidRPr="00851C4A">
        <w:t>console.log(a.hasOwnProperty("first"));</w:t>
      </w:r>
    </w:p>
    <w:p w14:paraId="492009B4" w14:textId="77777777" w:rsidR="007102A2" w:rsidRDefault="007102A2" w:rsidP="007102A2">
      <w:pPr>
        <w:pStyle w:val="SourceCode"/>
      </w:pPr>
      <w:r w:rsidRPr="00851C4A">
        <w:t>console.log(a.hasOwnProperty("toString"));</w:t>
      </w:r>
    </w:p>
    <w:p w14:paraId="6D212989" w14:textId="77777777" w:rsidR="007102A2" w:rsidRPr="00851C4A" w:rsidRDefault="007102A2" w:rsidP="007102A2">
      <w:pPr>
        <w:pStyle w:val="SourceCode"/>
      </w:pPr>
    </w:p>
    <w:p w14:paraId="2C43633C" w14:textId="77777777" w:rsidR="007102A2" w:rsidRDefault="007102A2" w:rsidP="007102A2">
      <w:pPr>
        <w:pStyle w:val="SourceCode"/>
        <w:rPr>
          <w:rFonts w:eastAsia="Times New Roman"/>
        </w:rPr>
      </w:pPr>
      <w:r>
        <w:rPr>
          <w:rFonts w:eastAsia="Times New Roman"/>
        </w:rPr>
        <w:t>&gt;&gt; true</w:t>
      </w:r>
    </w:p>
    <w:p w14:paraId="3042AF04" w14:textId="77777777" w:rsidR="007102A2" w:rsidRPr="005E73A0" w:rsidRDefault="007102A2" w:rsidP="007102A2">
      <w:pPr>
        <w:pStyle w:val="SourceCode"/>
        <w:rPr>
          <w:rFonts w:eastAsia="Times New Roman"/>
        </w:rPr>
      </w:pPr>
      <w:r>
        <w:rPr>
          <w:rFonts w:eastAsia="Times New Roman"/>
        </w:rPr>
        <w:t>&gt;&gt; false</w:t>
      </w:r>
    </w:p>
    <w:p w14:paraId="09410B77" w14:textId="77777777" w:rsidR="007102A2" w:rsidRPr="00784D57" w:rsidRDefault="007102A2" w:rsidP="007102A2">
      <w:pPr>
        <w:rPr>
          <w:rFonts w:asciiTheme="majorHAnsi" w:eastAsiaTheme="majorEastAsia" w:hAnsiTheme="majorHAnsi" w:cstheme="majorBidi"/>
          <w:b/>
          <w:iCs/>
          <w:smallCaps/>
          <w:color w:val="31378B" w:themeColor="text2"/>
          <w:szCs w:val="25"/>
        </w:rPr>
      </w:pPr>
      <w:r>
        <w:br w:type="page"/>
      </w:r>
    </w:p>
    <w:p w14:paraId="1F6193FF" w14:textId="77777777" w:rsidR="007102A2" w:rsidRDefault="007102A2" w:rsidP="007102A2">
      <w:pPr>
        <w:pStyle w:val="Heading3"/>
      </w:pPr>
      <w:r>
        <w:lastRenderedPageBreak/>
        <w:t>Exceptions</w:t>
      </w:r>
    </w:p>
    <w:p w14:paraId="7D776736" w14:textId="77777777" w:rsidR="007102A2" w:rsidRPr="00C37D0A" w:rsidRDefault="007102A2" w:rsidP="007102A2">
      <w:r w:rsidRPr="00956064">
        <w:t>throw {message: 'a'</w:t>
      </w:r>
      <w:proofErr w:type="gramStart"/>
      <w:r w:rsidRPr="00956064">
        <w:t>};</w:t>
      </w:r>
      <w:proofErr w:type="gramEnd"/>
    </w:p>
    <w:p w14:paraId="68BF910E" w14:textId="77777777" w:rsidR="007102A2" w:rsidRPr="00E479C3" w:rsidRDefault="007102A2" w:rsidP="007102A2"/>
    <w:p w14:paraId="182CAB77" w14:textId="77777777" w:rsidR="007102A2" w:rsidRDefault="007102A2" w:rsidP="007102A2">
      <w:pPr>
        <w:pStyle w:val="SourceCode"/>
      </w:pPr>
    </w:p>
    <w:p w14:paraId="04BAC4DB" w14:textId="77777777" w:rsidR="007102A2" w:rsidRDefault="007102A2" w:rsidP="007102A2">
      <w:pPr>
        <w:pStyle w:val="SourceCode"/>
      </w:pPr>
    </w:p>
    <w:p w14:paraId="0C1ECA1F" w14:textId="77777777" w:rsidR="007102A2" w:rsidRDefault="007102A2" w:rsidP="007102A2">
      <w:pPr>
        <w:pStyle w:val="SourceCode"/>
      </w:pPr>
    </w:p>
    <w:p w14:paraId="143CC275" w14:textId="77777777" w:rsidR="007102A2" w:rsidRDefault="007102A2" w:rsidP="007102A2">
      <w:pPr>
        <w:pStyle w:val="SourceCode"/>
      </w:pPr>
    </w:p>
    <w:p w14:paraId="79FCC902" w14:textId="77777777" w:rsidR="007102A2" w:rsidRDefault="007102A2" w:rsidP="007102A2">
      <w:pPr>
        <w:pStyle w:val="SourceCode"/>
      </w:pPr>
    </w:p>
    <w:p w14:paraId="71B84F01" w14:textId="77777777" w:rsidR="007102A2" w:rsidRDefault="007102A2" w:rsidP="007102A2">
      <w:pPr>
        <w:pStyle w:val="SourceCode"/>
      </w:pPr>
    </w:p>
    <w:p w14:paraId="46BBCE2D" w14:textId="77777777" w:rsidR="007102A2" w:rsidRDefault="007102A2" w:rsidP="007102A2">
      <w:pPr>
        <w:pStyle w:val="SourceCode"/>
      </w:pPr>
    </w:p>
    <w:p w14:paraId="2DE17515" w14:textId="77777777" w:rsidR="007102A2" w:rsidRDefault="007102A2" w:rsidP="007102A2">
      <w:pPr>
        <w:pStyle w:val="SourceCode"/>
      </w:pPr>
    </w:p>
    <w:p w14:paraId="3D556D36" w14:textId="77777777" w:rsidR="007102A2" w:rsidRDefault="007102A2" w:rsidP="007102A2">
      <w:pPr>
        <w:pStyle w:val="SourceCode"/>
      </w:pPr>
    </w:p>
    <w:p w14:paraId="114B8E81" w14:textId="77777777" w:rsidR="007102A2" w:rsidRDefault="007102A2" w:rsidP="007102A2">
      <w:pPr>
        <w:pStyle w:val="SourceCode"/>
      </w:pPr>
    </w:p>
    <w:p w14:paraId="1AA6B532" w14:textId="77777777" w:rsidR="007102A2" w:rsidRDefault="007102A2" w:rsidP="007102A2">
      <w:pPr>
        <w:pStyle w:val="SourceCode"/>
      </w:pPr>
    </w:p>
    <w:p w14:paraId="0881F9D6" w14:textId="77777777" w:rsidR="007102A2" w:rsidRDefault="007102A2" w:rsidP="007102A2">
      <w:pPr>
        <w:pStyle w:val="SourceCode"/>
      </w:pPr>
    </w:p>
    <w:p w14:paraId="7D5A42D5" w14:textId="77777777" w:rsidR="007102A2" w:rsidRDefault="007102A2" w:rsidP="007102A2">
      <w:pPr>
        <w:pStyle w:val="SourceCode"/>
        <w:ind w:left="0"/>
      </w:pPr>
    </w:p>
    <w:p w14:paraId="0AC2D926" w14:textId="77777777" w:rsidR="007102A2" w:rsidRDefault="007102A2" w:rsidP="007102A2">
      <w:pPr>
        <w:pStyle w:val="SourceCode"/>
      </w:pPr>
    </w:p>
    <w:p w14:paraId="70112C57" w14:textId="77777777" w:rsidR="007102A2" w:rsidRDefault="007102A2" w:rsidP="007102A2">
      <w:pPr>
        <w:pStyle w:val="SourceCode"/>
      </w:pPr>
    </w:p>
    <w:p w14:paraId="5DDF05E2" w14:textId="77777777" w:rsidR="007102A2" w:rsidRPr="00453E56" w:rsidRDefault="007102A2" w:rsidP="007102A2">
      <w:pPr>
        <w:pStyle w:val="SourceCode"/>
        <w:ind w:left="0"/>
      </w:pPr>
    </w:p>
    <w:p w14:paraId="4FF187BE" w14:textId="77777777" w:rsidR="007102A2" w:rsidRDefault="007102A2" w:rsidP="007102A2">
      <w:r>
        <w:br w:type="page"/>
      </w:r>
    </w:p>
    <w:p w14:paraId="7FF1594A" w14:textId="77777777" w:rsidR="007102A2" w:rsidRDefault="007102A2" w:rsidP="007102A2">
      <w:pPr>
        <w:rPr>
          <w:rFonts w:asciiTheme="majorHAnsi" w:eastAsiaTheme="majorEastAsia" w:hAnsiTheme="majorHAnsi" w:cstheme="majorBidi"/>
          <w:color w:val="31378B" w:themeColor="text2"/>
          <w:sz w:val="28"/>
          <w:szCs w:val="26"/>
        </w:rPr>
      </w:pPr>
    </w:p>
    <w:p w14:paraId="68FB60D8" w14:textId="77777777" w:rsidR="007102A2" w:rsidRDefault="007102A2" w:rsidP="007102A2">
      <w:pPr>
        <w:rPr>
          <w:rFonts w:asciiTheme="majorHAnsi" w:eastAsiaTheme="majorEastAsia" w:hAnsiTheme="majorHAnsi" w:cstheme="majorBidi"/>
          <w:color w:val="31378B" w:themeColor="text2"/>
          <w:sz w:val="32"/>
          <w:szCs w:val="28"/>
        </w:rPr>
      </w:pPr>
      <w:r>
        <w:br w:type="page"/>
      </w:r>
    </w:p>
    <w:p w14:paraId="117625C6" w14:textId="5210D5C8" w:rsidR="007102A2" w:rsidRDefault="007102A2" w:rsidP="007102A2">
      <w:pPr>
        <w:pStyle w:val="QuestionSection"/>
      </w:pPr>
      <w:r>
        <w:rPr>
          <w:lang w:eastAsia="fi-FI"/>
        </w:rPr>
        <w:lastRenderedPageBreak/>
        <w:t xml:space="preserve">Questions </w:t>
      </w:r>
      <w:r>
        <w:t>– The Type System</w:t>
      </w:r>
    </w:p>
    <w:p w14:paraId="68C47D82" w14:textId="44C995E7" w:rsidR="00AA612F" w:rsidRDefault="00AA612F" w:rsidP="00AA612F">
      <w:pPr>
        <w:pStyle w:val="Heading2"/>
        <w:rPr>
          <w:rFonts w:eastAsia="Times New Roman"/>
        </w:rPr>
      </w:pPr>
      <w:r>
        <w:rPr>
          <w:rFonts w:eastAsia="Times New Roman"/>
        </w:rPr>
        <w:t>Objects</w:t>
      </w:r>
    </w:p>
    <w:p w14:paraId="27AA8FF3" w14:textId="2638B6AB" w:rsidR="00D44017" w:rsidRDefault="00593984" w:rsidP="00C54717">
      <w:pPr>
        <w:pStyle w:val="Heading3"/>
        <w:rPr>
          <w:rFonts w:eastAsia="Times New Roman"/>
        </w:rPr>
      </w:pPr>
      <w:r>
        <w:rPr>
          <w:rFonts w:eastAsia="Times New Roman"/>
        </w:rPr>
        <w:t>Basics</w:t>
      </w:r>
    </w:p>
    <w:p w14:paraId="0BDE25E1" w14:textId="34B8A2A6" w:rsidR="00DA6B3C" w:rsidRPr="00F0253C" w:rsidRDefault="002D339A" w:rsidP="00DA6B3C">
      <w:pPr>
        <w:pStyle w:val="SourceCode"/>
      </w:pPr>
      <w:r>
        <w:t>l</w:t>
      </w:r>
      <w:r w:rsidR="00DA6B3C" w:rsidRPr="00F0253C">
        <w:t>et</w:t>
      </w:r>
      <w:r w:rsidR="00D026B3">
        <w:t xml:space="preserve"> </w:t>
      </w:r>
      <w:r w:rsidR="00DA6B3C" w:rsidRPr="00F0253C">
        <w:t>Person</w:t>
      </w:r>
      <w:r>
        <w:t xml:space="preserve"> </w:t>
      </w:r>
      <w:r>
        <w:sym w:font="Wingdings" w:char="F08C"/>
      </w:r>
      <w:r w:rsidR="00DA6B3C" w:rsidRPr="00F0253C">
        <w:t> = function(first, second)</w:t>
      </w:r>
    </w:p>
    <w:p w14:paraId="645FD5C5" w14:textId="77777777" w:rsidR="00DA6B3C" w:rsidRPr="00F0253C" w:rsidRDefault="00DA6B3C" w:rsidP="00DA6B3C">
      <w:pPr>
        <w:pStyle w:val="SourceCode"/>
      </w:pPr>
      <w:r w:rsidRPr="00F0253C">
        <w:t>{</w:t>
      </w:r>
    </w:p>
    <w:p w14:paraId="4B98C6C6" w14:textId="77777777" w:rsidR="00DA6B3C" w:rsidRPr="00F0253C" w:rsidRDefault="00DA6B3C" w:rsidP="00DA6B3C">
      <w:pPr>
        <w:pStyle w:val="SourceCode"/>
      </w:pPr>
      <w:r w:rsidRPr="00F0253C">
        <w:t>    // Instance fields</w:t>
      </w:r>
    </w:p>
    <w:p w14:paraId="3F0E7C76" w14:textId="77777777" w:rsidR="00DA6B3C" w:rsidRPr="00F0253C" w:rsidRDefault="00DA6B3C" w:rsidP="00DA6B3C">
      <w:pPr>
        <w:pStyle w:val="SourceCode"/>
      </w:pPr>
      <w:r w:rsidRPr="00F0253C">
        <w:t>    this.firstName = first;</w:t>
      </w:r>
    </w:p>
    <w:p w14:paraId="29C98F3D" w14:textId="77777777" w:rsidR="00DA6B3C" w:rsidRPr="00F0253C" w:rsidRDefault="00DA6B3C" w:rsidP="00DA6B3C">
      <w:pPr>
        <w:pStyle w:val="SourceCode"/>
      </w:pPr>
      <w:r w:rsidRPr="00F0253C">
        <w:t>    this.secondName = second;</w:t>
      </w:r>
    </w:p>
    <w:p w14:paraId="3488DEDE" w14:textId="77777777" w:rsidR="00DA6B3C" w:rsidRPr="00F0253C" w:rsidRDefault="00DA6B3C" w:rsidP="00DA6B3C">
      <w:pPr>
        <w:pStyle w:val="SourceCode"/>
      </w:pPr>
      <w:r w:rsidRPr="00F0253C">
        <w:t>    Person.Count = Person.Count+1;</w:t>
      </w:r>
    </w:p>
    <w:p w14:paraId="01DABDF9" w14:textId="77777777" w:rsidR="00DA6B3C" w:rsidRPr="00F0253C" w:rsidRDefault="00DA6B3C" w:rsidP="00DA6B3C">
      <w:pPr>
        <w:pStyle w:val="SourceCode"/>
      </w:pPr>
      <w:r w:rsidRPr="00F0253C">
        <w:t>}</w:t>
      </w:r>
    </w:p>
    <w:p w14:paraId="3FB6AC55" w14:textId="77777777" w:rsidR="00DA6B3C" w:rsidRPr="00F0253C" w:rsidRDefault="00DA6B3C" w:rsidP="00DA6B3C">
      <w:pPr>
        <w:pStyle w:val="SourceCode"/>
      </w:pPr>
    </w:p>
    <w:p w14:paraId="5DFE1F88" w14:textId="7772932C" w:rsidR="00DA6B3C" w:rsidRPr="00F0253C" w:rsidRDefault="00DA6B3C" w:rsidP="00DA6B3C">
      <w:pPr>
        <w:pStyle w:val="SourceCode"/>
      </w:pPr>
      <w:r w:rsidRPr="00F0253C">
        <w:t>Person.prototype.fullName</w:t>
      </w:r>
      <w:r w:rsidR="002D339A">
        <w:t xml:space="preserve"> </w:t>
      </w:r>
      <w:r w:rsidR="002D339A">
        <w:sym w:font="Wingdings" w:char="F08E"/>
      </w:r>
      <w:r w:rsidRPr="00F0253C">
        <w:t> = function() {</w:t>
      </w:r>
    </w:p>
    <w:p w14:paraId="790C8F67" w14:textId="77777777" w:rsidR="00DA6B3C" w:rsidRPr="00F0253C" w:rsidRDefault="00DA6B3C" w:rsidP="00DA6B3C">
      <w:pPr>
        <w:pStyle w:val="SourceCode"/>
      </w:pPr>
      <w:r w:rsidRPr="00F0253C">
        <w:t>    return this.firstName + " " + this.secondName;</w:t>
      </w:r>
    </w:p>
    <w:p w14:paraId="71E64AF1" w14:textId="77777777" w:rsidR="00DA6B3C" w:rsidRPr="00F0253C" w:rsidRDefault="00DA6B3C" w:rsidP="00DA6B3C">
      <w:pPr>
        <w:pStyle w:val="SourceCode"/>
      </w:pPr>
      <w:r w:rsidRPr="00F0253C">
        <w:t>}</w:t>
      </w:r>
    </w:p>
    <w:p w14:paraId="2AD5E861" w14:textId="77777777" w:rsidR="00DA6B3C" w:rsidRPr="00F0253C" w:rsidRDefault="00DA6B3C" w:rsidP="00DA6B3C">
      <w:pPr>
        <w:pStyle w:val="SourceCode"/>
      </w:pPr>
    </w:p>
    <w:p w14:paraId="6B408935" w14:textId="6A0D17A5" w:rsidR="00DA6B3C" w:rsidRPr="00F0253C" w:rsidRDefault="00DA6B3C" w:rsidP="00DA6B3C">
      <w:pPr>
        <w:pStyle w:val="SourceCode"/>
      </w:pPr>
      <w:r w:rsidRPr="00F0253C">
        <w:t>Person.Count</w:t>
      </w:r>
      <w:r w:rsidR="001B23D2">
        <w:t xml:space="preserve"> </w:t>
      </w:r>
      <w:r w:rsidR="001B23D2">
        <w:sym w:font="Wingdings" w:char="F08F"/>
      </w:r>
      <w:r w:rsidRPr="00F0253C">
        <w:t> = 0;</w:t>
      </w:r>
    </w:p>
    <w:p w14:paraId="25DCAA65" w14:textId="77777777" w:rsidR="00DA6B3C" w:rsidRPr="00F0253C" w:rsidRDefault="00DA6B3C" w:rsidP="00DA6B3C">
      <w:pPr>
        <w:pStyle w:val="SourceCode"/>
      </w:pPr>
    </w:p>
    <w:p w14:paraId="1D81AD26" w14:textId="25D65E72" w:rsidR="00DA6B3C" w:rsidRPr="00F0253C" w:rsidRDefault="00DA6B3C" w:rsidP="00DA6B3C">
      <w:pPr>
        <w:pStyle w:val="SourceCode"/>
      </w:pPr>
      <w:r w:rsidRPr="00F0253C">
        <w:t>Person.GetCount</w:t>
      </w:r>
      <w:r w:rsidR="001B23D2">
        <w:t xml:space="preserve"> </w:t>
      </w:r>
      <w:r w:rsidR="001B23D2">
        <w:sym w:font="Wingdings" w:char="F090"/>
      </w:r>
      <w:r w:rsidRPr="00F0253C">
        <w:t> = function() {</w:t>
      </w:r>
    </w:p>
    <w:p w14:paraId="12DC5716" w14:textId="77777777" w:rsidR="00DA6B3C" w:rsidRPr="00F0253C" w:rsidRDefault="00DA6B3C" w:rsidP="00DA6B3C">
      <w:pPr>
        <w:pStyle w:val="SourceCode"/>
      </w:pPr>
      <w:r w:rsidRPr="00F0253C">
        <w:t>    console.log("Person count is " + Person.Count );</w:t>
      </w:r>
    </w:p>
    <w:p w14:paraId="2A059706" w14:textId="77777777" w:rsidR="00DA6B3C" w:rsidRPr="00F0253C" w:rsidRDefault="00DA6B3C" w:rsidP="00DA6B3C">
      <w:pPr>
        <w:pStyle w:val="SourceCode"/>
      </w:pPr>
      <w:r w:rsidRPr="00F0253C">
        <w:t>}</w:t>
      </w:r>
    </w:p>
    <w:p w14:paraId="337F8537" w14:textId="77777777" w:rsidR="00DA6B3C" w:rsidRPr="00F0253C" w:rsidRDefault="00DA6B3C" w:rsidP="00DA6B3C">
      <w:pPr>
        <w:pStyle w:val="SourceCode"/>
      </w:pPr>
    </w:p>
    <w:p w14:paraId="3E26661F" w14:textId="3626D2D5" w:rsidR="00DA6B3C" w:rsidRPr="00F0253C" w:rsidRDefault="00DA6B3C" w:rsidP="00DA6B3C">
      <w:pPr>
        <w:pStyle w:val="SourceCode"/>
      </w:pPr>
      <w:r w:rsidRPr="00F0253C">
        <w:t>let p1</w:t>
      </w:r>
      <w:r w:rsidR="002D339A">
        <w:t xml:space="preserve"> </w:t>
      </w:r>
      <w:r w:rsidR="002D339A">
        <w:sym w:font="Wingdings" w:char="F08D"/>
      </w:r>
      <w:r w:rsidRPr="00F0253C">
        <w:t> = new Person("Kenny", "Wilson");</w:t>
      </w:r>
    </w:p>
    <w:p w14:paraId="5B6EB480" w14:textId="410F7B7A" w:rsidR="00DA6B3C" w:rsidRDefault="00DA6B3C" w:rsidP="00DA6B3C"/>
    <w:p w14:paraId="0A00BD28" w14:textId="4B7E956B" w:rsidR="00DA6B3C" w:rsidRPr="00DA6B3C" w:rsidRDefault="001B23D2" w:rsidP="00DA6B3C">
      <w:r w:rsidRPr="001B23D2">
        <w:rPr>
          <w:noProof/>
        </w:rPr>
        <w:lastRenderedPageBreak/>
        <w:drawing>
          <wp:inline distT="0" distB="0" distL="0" distR="0" wp14:anchorId="523702CF" wp14:editId="5478048D">
            <wp:extent cx="5731510" cy="63938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047D93D1" w14:textId="47D50F4A" w:rsidR="00D44017" w:rsidRDefault="00D44017">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02CB234" w14:textId="77777777" w:rsidR="00CB52A2" w:rsidRDefault="00CB52A2" w:rsidP="00C54717">
      <w:pPr>
        <w:pStyle w:val="Heading3"/>
        <w:rPr>
          <w:rFonts w:eastAsia="Times New Roman"/>
        </w:rPr>
      </w:pPr>
      <w:r>
        <w:rPr>
          <w:rFonts w:eastAsia="Times New Roman"/>
        </w:rPr>
        <w:lastRenderedPageBreak/>
        <w:t>Inheritance</w:t>
      </w:r>
    </w:p>
    <w:p w14:paraId="566C319E" w14:textId="77777777" w:rsidR="000C4400" w:rsidRPr="004823FC" w:rsidRDefault="000C4400" w:rsidP="000C4400">
      <w:pPr>
        <w:pStyle w:val="SourceCode"/>
      </w:pPr>
      <w:r w:rsidRPr="004823FC">
        <w:t>let Person = function(first, second)</w:t>
      </w:r>
    </w:p>
    <w:p w14:paraId="0FB8560A" w14:textId="77777777" w:rsidR="000C4400" w:rsidRPr="004823FC" w:rsidRDefault="000C4400" w:rsidP="000C4400">
      <w:pPr>
        <w:pStyle w:val="SourceCode"/>
      </w:pPr>
      <w:r w:rsidRPr="004823FC">
        <w:t>{</w:t>
      </w:r>
    </w:p>
    <w:p w14:paraId="2DC976BB" w14:textId="77777777" w:rsidR="000C4400" w:rsidRPr="004823FC" w:rsidRDefault="000C4400" w:rsidP="000C4400">
      <w:pPr>
        <w:pStyle w:val="SourceCode"/>
      </w:pPr>
      <w:r w:rsidRPr="004823FC">
        <w:t>    // Instance fields</w:t>
      </w:r>
    </w:p>
    <w:p w14:paraId="24DCA725" w14:textId="77777777" w:rsidR="000C4400" w:rsidRPr="004823FC" w:rsidRDefault="000C4400" w:rsidP="000C4400">
      <w:pPr>
        <w:pStyle w:val="SourceCode"/>
      </w:pPr>
      <w:r w:rsidRPr="004823FC">
        <w:t>    this.firstName = first;</w:t>
      </w:r>
    </w:p>
    <w:p w14:paraId="40050DA9" w14:textId="77777777" w:rsidR="000C4400" w:rsidRPr="004823FC" w:rsidRDefault="000C4400" w:rsidP="000C4400">
      <w:pPr>
        <w:pStyle w:val="SourceCode"/>
      </w:pPr>
      <w:r w:rsidRPr="004823FC">
        <w:t>    this.secondName = second;</w:t>
      </w:r>
    </w:p>
    <w:p w14:paraId="1CE9D05B" w14:textId="77777777" w:rsidR="000C4400" w:rsidRPr="004823FC" w:rsidRDefault="000C4400" w:rsidP="000C4400">
      <w:pPr>
        <w:pStyle w:val="SourceCode"/>
      </w:pPr>
      <w:r w:rsidRPr="004823FC">
        <w:t>    Person.Count = Person.Count+1;</w:t>
      </w:r>
    </w:p>
    <w:p w14:paraId="50EB033B" w14:textId="77777777" w:rsidR="000C4400" w:rsidRPr="004823FC" w:rsidRDefault="000C4400" w:rsidP="000C4400">
      <w:pPr>
        <w:pStyle w:val="SourceCode"/>
      </w:pPr>
      <w:r w:rsidRPr="004823FC">
        <w:t>}</w:t>
      </w:r>
    </w:p>
    <w:p w14:paraId="62E7D5E8" w14:textId="77777777" w:rsidR="000C4400" w:rsidRPr="004823FC" w:rsidRDefault="000C4400" w:rsidP="000C4400">
      <w:pPr>
        <w:pStyle w:val="SourceCode"/>
      </w:pPr>
    </w:p>
    <w:p w14:paraId="73061F90" w14:textId="77777777" w:rsidR="000C4400" w:rsidRPr="004823FC" w:rsidRDefault="000C4400" w:rsidP="000C4400">
      <w:pPr>
        <w:pStyle w:val="SourceCode"/>
      </w:pPr>
      <w:r w:rsidRPr="004823FC">
        <w:t>Person.prototype.fullName = function() {</w:t>
      </w:r>
    </w:p>
    <w:p w14:paraId="4CF5C1EF" w14:textId="77777777" w:rsidR="000C4400" w:rsidRPr="004823FC" w:rsidRDefault="000C4400" w:rsidP="000C4400">
      <w:pPr>
        <w:pStyle w:val="SourceCode"/>
      </w:pPr>
      <w:r w:rsidRPr="004823FC">
        <w:t>    return this.firstName + " " + this.secondName;</w:t>
      </w:r>
    </w:p>
    <w:p w14:paraId="0B1DD9F3" w14:textId="77777777" w:rsidR="000C4400" w:rsidRPr="004823FC" w:rsidRDefault="000C4400" w:rsidP="000C4400">
      <w:pPr>
        <w:pStyle w:val="SourceCode"/>
      </w:pPr>
      <w:r w:rsidRPr="004823FC">
        <w:t>}</w:t>
      </w:r>
    </w:p>
    <w:p w14:paraId="133EF6E1" w14:textId="77777777" w:rsidR="000C4400" w:rsidRPr="004823FC" w:rsidRDefault="000C4400" w:rsidP="000C4400">
      <w:pPr>
        <w:pStyle w:val="SourceCode"/>
      </w:pPr>
    </w:p>
    <w:p w14:paraId="7191C0AB" w14:textId="77777777" w:rsidR="000C4400" w:rsidRPr="004823FC" w:rsidRDefault="000C4400" w:rsidP="000C4400">
      <w:pPr>
        <w:pStyle w:val="SourceCode"/>
      </w:pPr>
      <w:r w:rsidRPr="004823FC">
        <w:t>Person.Count = 0;</w:t>
      </w:r>
    </w:p>
    <w:p w14:paraId="7F996364" w14:textId="77777777" w:rsidR="000C4400" w:rsidRPr="004823FC" w:rsidRDefault="000C4400" w:rsidP="000C4400">
      <w:pPr>
        <w:pStyle w:val="SourceCode"/>
      </w:pPr>
    </w:p>
    <w:p w14:paraId="3A86FC86" w14:textId="77777777" w:rsidR="000C4400" w:rsidRPr="004823FC" w:rsidRDefault="000C4400" w:rsidP="000C4400">
      <w:pPr>
        <w:pStyle w:val="SourceCode"/>
      </w:pPr>
      <w:r w:rsidRPr="004823FC">
        <w:t>Person.GetCount = function() {</w:t>
      </w:r>
    </w:p>
    <w:p w14:paraId="67926AA2" w14:textId="77777777" w:rsidR="000C4400" w:rsidRPr="004823FC" w:rsidRDefault="000C4400" w:rsidP="000C4400">
      <w:pPr>
        <w:pStyle w:val="SourceCode"/>
      </w:pPr>
      <w:r w:rsidRPr="004823FC">
        <w:t>    console.log("Person count is " + Person.Count );</w:t>
      </w:r>
    </w:p>
    <w:p w14:paraId="7711AD67" w14:textId="77777777" w:rsidR="000C4400" w:rsidRPr="004823FC" w:rsidRDefault="000C4400" w:rsidP="000C4400">
      <w:pPr>
        <w:pStyle w:val="SourceCode"/>
      </w:pPr>
      <w:r w:rsidRPr="004823FC">
        <w:t>}</w:t>
      </w:r>
    </w:p>
    <w:p w14:paraId="7C363F7A" w14:textId="77777777" w:rsidR="000C4400" w:rsidRPr="004823FC" w:rsidRDefault="000C4400" w:rsidP="000C4400">
      <w:pPr>
        <w:pStyle w:val="SourceCode"/>
      </w:pPr>
    </w:p>
    <w:p w14:paraId="482E1D49" w14:textId="77777777" w:rsidR="000C4400" w:rsidRPr="004823FC" w:rsidRDefault="000C4400" w:rsidP="000C4400">
      <w:pPr>
        <w:pStyle w:val="SourceCode"/>
      </w:pPr>
      <w:r w:rsidRPr="004823FC">
        <w:t>let p1 = new Person("Kenny", "Wilson");</w:t>
      </w:r>
    </w:p>
    <w:p w14:paraId="2C265E00" w14:textId="77777777" w:rsidR="000C4400" w:rsidRPr="004823FC" w:rsidRDefault="000C4400" w:rsidP="000C4400">
      <w:pPr>
        <w:pStyle w:val="SourceCode"/>
      </w:pPr>
    </w:p>
    <w:p w14:paraId="56F0EFBA" w14:textId="77777777" w:rsidR="000C4400" w:rsidRPr="004823FC" w:rsidRDefault="000C4400" w:rsidP="000C4400">
      <w:pPr>
        <w:pStyle w:val="SourceCode"/>
      </w:pPr>
      <w:r w:rsidRPr="004823FC">
        <w:t>Person.GetCount();</w:t>
      </w:r>
    </w:p>
    <w:p w14:paraId="7429A894" w14:textId="77777777" w:rsidR="000C4400" w:rsidRPr="004823FC" w:rsidRDefault="000C4400" w:rsidP="000C4400">
      <w:pPr>
        <w:pStyle w:val="SourceCode"/>
      </w:pPr>
    </w:p>
    <w:p w14:paraId="7D353930" w14:textId="6FA29766" w:rsidR="000C4400" w:rsidRPr="004823FC" w:rsidRDefault="000C4400" w:rsidP="000C4400">
      <w:pPr>
        <w:pStyle w:val="SourceCode"/>
      </w:pPr>
      <w:r w:rsidRPr="004823FC">
        <w:t>let Employee</w:t>
      </w:r>
      <w:r w:rsidR="003120E9">
        <w:t xml:space="preserve"> </w:t>
      </w:r>
      <w:r w:rsidR="003120E9">
        <w:sym w:font="Wingdings" w:char="F08C"/>
      </w:r>
      <w:r w:rsidRPr="004823FC">
        <w:t> = function(first,second,salary)</w:t>
      </w:r>
    </w:p>
    <w:p w14:paraId="7DDFD75A" w14:textId="77777777" w:rsidR="000C4400" w:rsidRPr="004823FC" w:rsidRDefault="000C4400" w:rsidP="000C4400">
      <w:pPr>
        <w:pStyle w:val="SourceCode"/>
      </w:pPr>
      <w:r w:rsidRPr="004823FC">
        <w:t>{</w:t>
      </w:r>
    </w:p>
    <w:p w14:paraId="0F558DB6" w14:textId="7EE3FA7A" w:rsidR="000C4400" w:rsidRPr="004823FC" w:rsidRDefault="000C4400" w:rsidP="000C4400">
      <w:pPr>
        <w:pStyle w:val="SourceCode"/>
      </w:pPr>
      <w:r w:rsidRPr="004823FC">
        <w:t>    </w:t>
      </w:r>
      <w:r w:rsidR="003120E9">
        <w:sym w:font="Wingdings" w:char="F08D"/>
      </w:r>
      <w:r w:rsidR="003120E9">
        <w:t xml:space="preserve"> </w:t>
      </w:r>
      <w:r w:rsidRPr="004823FC">
        <w:t>Person.call(this,first,second);</w:t>
      </w:r>
    </w:p>
    <w:p w14:paraId="602A35E3" w14:textId="77777777" w:rsidR="000C4400" w:rsidRPr="004823FC" w:rsidRDefault="000C4400" w:rsidP="000C4400">
      <w:pPr>
        <w:pStyle w:val="SourceCode"/>
      </w:pPr>
      <w:r w:rsidRPr="004823FC">
        <w:t>    this.salary = salary;</w:t>
      </w:r>
    </w:p>
    <w:p w14:paraId="4E623D33" w14:textId="77777777" w:rsidR="000C4400" w:rsidRPr="004823FC" w:rsidRDefault="000C4400" w:rsidP="000C4400">
      <w:pPr>
        <w:pStyle w:val="SourceCode"/>
      </w:pPr>
      <w:r w:rsidRPr="004823FC">
        <w:t>}</w:t>
      </w:r>
    </w:p>
    <w:p w14:paraId="3C5C97C5" w14:textId="77777777" w:rsidR="0044150B" w:rsidRDefault="0044150B" w:rsidP="000C4400">
      <w:pPr>
        <w:pStyle w:val="SourceCode"/>
      </w:pPr>
    </w:p>
    <w:p w14:paraId="29D2B169" w14:textId="294A81AD" w:rsidR="000C4400" w:rsidRPr="004823FC" w:rsidRDefault="0044150B" w:rsidP="000C4400">
      <w:pPr>
        <w:pStyle w:val="SourceCode"/>
      </w:pPr>
      <w:r>
        <w:sym w:font="Wingdings" w:char="F08F"/>
      </w:r>
      <w:r>
        <w:t xml:space="preserve"> </w:t>
      </w:r>
      <w:r w:rsidR="000C4400" w:rsidRPr="004823FC">
        <w:t>Object.setPrototypeOf(Employee.prototype,Person.prototype);</w:t>
      </w:r>
    </w:p>
    <w:p w14:paraId="12ECC17E" w14:textId="77777777" w:rsidR="000C4400" w:rsidRPr="004823FC" w:rsidRDefault="000C4400" w:rsidP="000C4400">
      <w:pPr>
        <w:pStyle w:val="SourceCode"/>
      </w:pPr>
    </w:p>
    <w:p w14:paraId="1FC7C908" w14:textId="77777777" w:rsidR="000C4400" w:rsidRPr="004823FC" w:rsidRDefault="000C4400" w:rsidP="000C4400">
      <w:pPr>
        <w:pStyle w:val="SourceCode"/>
      </w:pPr>
      <w:r w:rsidRPr="004823FC">
        <w:t>Employee.prototype.tax = function () {return this.salary * 0.4};</w:t>
      </w:r>
    </w:p>
    <w:p w14:paraId="4E77EB9B" w14:textId="77777777" w:rsidR="000C4400" w:rsidRPr="004823FC" w:rsidRDefault="000C4400" w:rsidP="000C4400">
      <w:pPr>
        <w:pStyle w:val="SourceCode"/>
      </w:pPr>
    </w:p>
    <w:p w14:paraId="69967FE2" w14:textId="195A6511" w:rsidR="000C4400" w:rsidRPr="004823FC" w:rsidRDefault="000C4400" w:rsidP="000C4400">
      <w:pPr>
        <w:pStyle w:val="SourceCode"/>
      </w:pPr>
      <w:r w:rsidRPr="004823FC">
        <w:t>Employee.prototype.fullName = function() {</w:t>
      </w:r>
    </w:p>
    <w:p w14:paraId="4DB4F47E" w14:textId="77777777" w:rsidR="000C4400" w:rsidRPr="004823FC" w:rsidRDefault="000C4400" w:rsidP="000C4400">
      <w:pPr>
        <w:pStyle w:val="SourceCode"/>
      </w:pPr>
      <w:r w:rsidRPr="004823FC">
        <w:t>    let base = Person.prototype.fullName.call(this);</w:t>
      </w:r>
    </w:p>
    <w:p w14:paraId="32145520" w14:textId="77777777" w:rsidR="000C4400" w:rsidRPr="004823FC" w:rsidRDefault="000C4400" w:rsidP="000C4400">
      <w:pPr>
        <w:pStyle w:val="SourceCode"/>
      </w:pPr>
      <w:r w:rsidRPr="004823FC">
        <w:t>    return base + " " +  this.salary;</w:t>
      </w:r>
    </w:p>
    <w:p w14:paraId="51126DD0" w14:textId="77BE55AB" w:rsidR="000C4400" w:rsidRDefault="000C4400" w:rsidP="000C4400">
      <w:pPr>
        <w:pStyle w:val="SourceCode"/>
      </w:pPr>
      <w:r w:rsidRPr="004823FC">
        <w:t>}</w:t>
      </w:r>
    </w:p>
    <w:p w14:paraId="5BE97B7A" w14:textId="2732E8FD" w:rsidR="0044150B" w:rsidRDefault="0044150B" w:rsidP="000C4400">
      <w:pPr>
        <w:pStyle w:val="SourceCode"/>
      </w:pPr>
    </w:p>
    <w:p w14:paraId="6720FA70" w14:textId="7EC61D40" w:rsidR="0044150B" w:rsidRPr="004823FC" w:rsidRDefault="0044150B" w:rsidP="000C4400">
      <w:pPr>
        <w:pStyle w:val="SourceCode"/>
      </w:pPr>
      <w:r w:rsidRPr="0044150B">
        <w:t>let e1</w:t>
      </w:r>
      <w:r>
        <w:t xml:space="preserve"> </w:t>
      </w:r>
      <w:r>
        <w:sym w:font="Wingdings" w:char="F08E"/>
      </w:r>
      <w:r w:rsidRPr="0044150B">
        <w:t xml:space="preserve"> = new Employee("Kenny", "Wilson", 40000);</w:t>
      </w:r>
    </w:p>
    <w:p w14:paraId="3D8CE4FF" w14:textId="77777777" w:rsidR="001829A7" w:rsidRDefault="001829A7">
      <w:pPr>
        <w:rPr>
          <w:rFonts w:ascii="Consolas" w:eastAsia="Times New Roman" w:hAnsi="Consolas" w:cs="Times New Roman"/>
          <w:color w:val="000000"/>
          <w:sz w:val="21"/>
          <w:szCs w:val="21"/>
        </w:rPr>
      </w:pPr>
    </w:p>
    <w:p w14:paraId="3556BBA5" w14:textId="77777777" w:rsidR="00F0253C" w:rsidRPr="00F0253C" w:rsidRDefault="00F0253C" w:rsidP="00F0253C">
      <w:pPr>
        <w:shd w:val="clear" w:color="auto" w:fill="FFFFFF"/>
        <w:spacing w:after="0" w:line="285" w:lineRule="atLeast"/>
        <w:rPr>
          <w:rFonts w:ascii="Consolas" w:eastAsia="Times New Roman" w:hAnsi="Consolas" w:cs="Times New Roman"/>
          <w:color w:val="000000"/>
          <w:sz w:val="21"/>
          <w:szCs w:val="21"/>
        </w:rPr>
      </w:pPr>
    </w:p>
    <w:p w14:paraId="34C10B00" w14:textId="5A280647" w:rsidR="00115A3C" w:rsidRPr="00FE273C" w:rsidRDefault="00593984" w:rsidP="00FE273C">
      <w:pPr>
        <w:rPr>
          <w:rFonts w:asciiTheme="majorHAnsi" w:eastAsia="Times New Roman" w:hAnsiTheme="majorHAnsi" w:cstheme="majorBidi"/>
          <w:b/>
          <w:iCs/>
          <w:smallCaps/>
          <w:color w:val="31378B" w:themeColor="text2"/>
          <w:szCs w:val="25"/>
        </w:rPr>
      </w:pPr>
      <w:r>
        <w:rPr>
          <w:rFonts w:eastAsia="Times New Roman"/>
        </w:rPr>
        <w:br w:type="page"/>
      </w:r>
      <w:r w:rsidR="0044150B" w:rsidRPr="0044150B">
        <w:rPr>
          <w:noProof/>
        </w:rPr>
        <w:lastRenderedPageBreak/>
        <w:drawing>
          <wp:inline distT="0" distB="0" distL="0" distR="0" wp14:anchorId="76DED734" wp14:editId="154B3356">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794EE959" w14:textId="77777777" w:rsidR="00115A3C" w:rsidRDefault="00115A3C">
      <w:pPr>
        <w:rPr>
          <w:rFonts w:asciiTheme="majorHAnsi" w:eastAsiaTheme="majorEastAsia" w:hAnsiTheme="majorHAnsi" w:cstheme="majorBidi"/>
          <w:color w:val="31378B" w:themeColor="text2"/>
          <w:sz w:val="32"/>
          <w:szCs w:val="28"/>
        </w:rPr>
      </w:pPr>
      <w:r>
        <w:br w:type="page"/>
      </w:r>
    </w:p>
    <w:p w14:paraId="78E74598" w14:textId="6CCFC1E9" w:rsidR="00D50CE8" w:rsidRDefault="00D50CE8" w:rsidP="00D50CE8">
      <w:pPr>
        <w:pStyle w:val="Heading2"/>
      </w:pPr>
      <w:bookmarkStart w:id="28" w:name="_Classes"/>
      <w:bookmarkEnd w:id="28"/>
      <w:r>
        <w:lastRenderedPageBreak/>
        <w:t>Classes</w:t>
      </w:r>
      <w:bookmarkEnd w:id="10"/>
    </w:p>
    <w:p w14:paraId="68AF3839" w14:textId="2601FE0B" w:rsidR="00456B2C" w:rsidRDefault="00456B2C" w:rsidP="00C54717">
      <w:pPr>
        <w:pStyle w:val="Heading3"/>
        <w:rPr>
          <w:rFonts w:eastAsia="Times New Roman"/>
        </w:rPr>
      </w:pPr>
      <w:r>
        <w:rPr>
          <w:rFonts w:eastAsia="Times New Roman"/>
        </w:rPr>
        <w:t>Basics</w:t>
      </w:r>
    </w:p>
    <w:p w14:paraId="6636AD5F" w14:textId="77777777" w:rsidR="00C54717" w:rsidRPr="00A3473C" w:rsidRDefault="00C54717" w:rsidP="00C54717">
      <w:pPr>
        <w:pStyle w:val="Heading4"/>
      </w:pPr>
      <w:r>
        <w:t>Prototypes</w:t>
      </w:r>
    </w:p>
    <w:p w14:paraId="5AA60AFF" w14:textId="77777777" w:rsidR="00C54717" w:rsidRPr="00BD7E53" w:rsidRDefault="00C54717" w:rsidP="00C54717">
      <w:r>
        <w:t>Classes are implemented using prototypes.</w:t>
      </w:r>
    </w:p>
    <w:p w14:paraId="44D48C41" w14:textId="77777777" w:rsidR="00DA03B7" w:rsidRPr="00C54B40" w:rsidRDefault="00DA03B7" w:rsidP="00C54B40">
      <w:pPr>
        <w:pStyle w:val="SourceCode"/>
      </w:pPr>
      <w:r w:rsidRPr="00C54B40">
        <w:t>class Person</w:t>
      </w:r>
    </w:p>
    <w:p w14:paraId="291583F0" w14:textId="77777777" w:rsidR="00DA03B7" w:rsidRPr="00C54B40" w:rsidRDefault="00DA03B7" w:rsidP="00C54B40">
      <w:pPr>
        <w:pStyle w:val="SourceCode"/>
      </w:pPr>
      <w:r w:rsidRPr="00C54B40">
        <w:t>{</w:t>
      </w:r>
    </w:p>
    <w:p w14:paraId="39735E5D" w14:textId="18E67493" w:rsidR="00DA03B7" w:rsidRPr="00C54B40" w:rsidRDefault="00DA03B7" w:rsidP="00C54B40">
      <w:pPr>
        <w:pStyle w:val="SourceCode"/>
      </w:pPr>
      <w:r w:rsidRPr="00C54B40">
        <w:t>    </w:t>
      </w:r>
      <w:r w:rsidR="00F175EC">
        <w:sym w:font="Wingdings" w:char="F08C"/>
      </w:r>
      <w:r w:rsidR="00F175EC">
        <w:t xml:space="preserve"> </w:t>
      </w:r>
      <w:r w:rsidRPr="00C54B40">
        <w:t>constructor(first, second)</w:t>
      </w:r>
    </w:p>
    <w:p w14:paraId="19F7D6E7" w14:textId="77777777" w:rsidR="00DA03B7" w:rsidRPr="00C54B40" w:rsidRDefault="00DA03B7" w:rsidP="00C54B40">
      <w:pPr>
        <w:pStyle w:val="SourceCode"/>
      </w:pPr>
      <w:r w:rsidRPr="00C54B40">
        <w:t>    {</w:t>
      </w:r>
    </w:p>
    <w:p w14:paraId="53FC0979" w14:textId="77777777" w:rsidR="00DA03B7" w:rsidRPr="00C54B40" w:rsidRDefault="00DA03B7" w:rsidP="00C54B40">
      <w:pPr>
        <w:pStyle w:val="SourceCode"/>
      </w:pPr>
      <w:r w:rsidRPr="00C54B40">
        <w:t>        this.firstName = first;</w:t>
      </w:r>
    </w:p>
    <w:p w14:paraId="07045195" w14:textId="77777777" w:rsidR="00DA03B7" w:rsidRPr="00C54B40" w:rsidRDefault="00DA03B7" w:rsidP="00C54B40">
      <w:pPr>
        <w:pStyle w:val="SourceCode"/>
      </w:pPr>
      <w:r w:rsidRPr="00C54B40">
        <w:t>        this.secondName = second;</w:t>
      </w:r>
    </w:p>
    <w:p w14:paraId="4BBA86D0" w14:textId="77777777" w:rsidR="00DA03B7" w:rsidRPr="00C54B40" w:rsidRDefault="00DA03B7" w:rsidP="00C54B40">
      <w:pPr>
        <w:pStyle w:val="SourceCode"/>
      </w:pPr>
      <w:r w:rsidRPr="00C54B40">
        <w:t>        </w:t>
      </w:r>
    </w:p>
    <w:p w14:paraId="4DD2B08E" w14:textId="77777777" w:rsidR="00DA03B7" w:rsidRPr="00C54B40" w:rsidRDefault="00DA03B7" w:rsidP="00C54B40">
      <w:pPr>
        <w:pStyle w:val="SourceCode"/>
      </w:pPr>
      <w:r w:rsidRPr="00C54B40">
        <w:t>        ++Person.Count ;</w:t>
      </w:r>
    </w:p>
    <w:p w14:paraId="26CC0D02" w14:textId="77777777" w:rsidR="00DA03B7" w:rsidRPr="00C54B40" w:rsidRDefault="00DA03B7" w:rsidP="00C54B40">
      <w:pPr>
        <w:pStyle w:val="SourceCode"/>
      </w:pPr>
      <w:r w:rsidRPr="00C54B40">
        <w:t>    }</w:t>
      </w:r>
    </w:p>
    <w:p w14:paraId="7D1BBBE5" w14:textId="77777777" w:rsidR="00DA03B7" w:rsidRPr="00C54B40" w:rsidRDefault="00DA03B7" w:rsidP="00C54B40">
      <w:pPr>
        <w:pStyle w:val="SourceCode"/>
      </w:pPr>
    </w:p>
    <w:p w14:paraId="2C044CE9" w14:textId="43BAE3DC" w:rsidR="00DA03B7" w:rsidRPr="00C54B40" w:rsidRDefault="00DA03B7" w:rsidP="00C54B40">
      <w:pPr>
        <w:pStyle w:val="SourceCode"/>
      </w:pPr>
      <w:r w:rsidRPr="00C54B40">
        <w:t>   </w:t>
      </w:r>
      <w:r w:rsidR="00A4326A">
        <w:sym w:font="Wingdings" w:char="F08E"/>
      </w:r>
      <w:r w:rsidRPr="00C54B40">
        <w:t> fullName() {</w:t>
      </w:r>
    </w:p>
    <w:p w14:paraId="3C073EEB" w14:textId="77777777" w:rsidR="00DA03B7" w:rsidRPr="00C54B40" w:rsidRDefault="00DA03B7" w:rsidP="00C54B40">
      <w:pPr>
        <w:pStyle w:val="SourceCode"/>
      </w:pPr>
      <w:r w:rsidRPr="00C54B40">
        <w:t>        return this.firstName + " " + this.secondName;</w:t>
      </w:r>
    </w:p>
    <w:p w14:paraId="7D0580A7" w14:textId="77777777" w:rsidR="00DA03B7" w:rsidRPr="00C54B40" w:rsidRDefault="00DA03B7" w:rsidP="00C54B40">
      <w:pPr>
        <w:pStyle w:val="SourceCode"/>
      </w:pPr>
      <w:r w:rsidRPr="00C54B40">
        <w:t>    }</w:t>
      </w:r>
    </w:p>
    <w:p w14:paraId="57258B37" w14:textId="77777777" w:rsidR="00DA03B7" w:rsidRPr="00C54B40" w:rsidRDefault="00DA03B7" w:rsidP="00C54B40">
      <w:pPr>
        <w:pStyle w:val="SourceCode"/>
      </w:pPr>
    </w:p>
    <w:p w14:paraId="565AA342" w14:textId="4B3E4224" w:rsidR="00DA03B7" w:rsidRPr="00C54B40" w:rsidRDefault="00DA03B7" w:rsidP="00C54B40">
      <w:pPr>
        <w:pStyle w:val="SourceCode"/>
      </w:pPr>
      <w:r w:rsidRPr="00C54B40">
        <w:t>    </w:t>
      </w:r>
      <w:r w:rsidR="00A4326A">
        <w:sym w:font="Wingdings" w:char="F08F"/>
      </w:r>
      <w:r w:rsidR="00A4326A">
        <w:t xml:space="preserve"> </w:t>
      </w:r>
      <w:r w:rsidRPr="00C54B40">
        <w:t>static Count = 0;</w:t>
      </w:r>
    </w:p>
    <w:p w14:paraId="6E35F27E" w14:textId="77777777" w:rsidR="00DA03B7" w:rsidRPr="00C54B40" w:rsidRDefault="00DA03B7" w:rsidP="00C54B40">
      <w:pPr>
        <w:pStyle w:val="SourceCode"/>
      </w:pPr>
    </w:p>
    <w:p w14:paraId="26A4AB9C" w14:textId="3B18E551" w:rsidR="00DA03B7" w:rsidRPr="00C54B40" w:rsidRDefault="00DA03B7" w:rsidP="00C54B40">
      <w:pPr>
        <w:pStyle w:val="SourceCode"/>
      </w:pPr>
      <w:r w:rsidRPr="00C54B40">
        <w:t>    </w:t>
      </w:r>
      <w:r w:rsidR="00A4326A">
        <w:sym w:font="Wingdings" w:char="F090"/>
      </w:r>
      <w:r w:rsidR="00A4326A">
        <w:t xml:space="preserve"> </w:t>
      </w:r>
      <w:r w:rsidRPr="00C54B40">
        <w:t>static GetCount() {</w:t>
      </w:r>
    </w:p>
    <w:p w14:paraId="16583F70" w14:textId="77777777" w:rsidR="00DA03B7" w:rsidRPr="00C54B40" w:rsidRDefault="00DA03B7" w:rsidP="00C54B40">
      <w:pPr>
        <w:pStyle w:val="SourceCode"/>
      </w:pPr>
      <w:r w:rsidRPr="00C54B40">
        <w:t>        return Person.Count;</w:t>
      </w:r>
    </w:p>
    <w:p w14:paraId="52867544" w14:textId="77777777" w:rsidR="00DA03B7" w:rsidRPr="00C54B40" w:rsidRDefault="00DA03B7" w:rsidP="00C54B40">
      <w:pPr>
        <w:pStyle w:val="SourceCode"/>
      </w:pPr>
      <w:r w:rsidRPr="00C54B40">
        <w:t>    }</w:t>
      </w:r>
    </w:p>
    <w:p w14:paraId="0B4D99C8" w14:textId="25FBDB75" w:rsidR="00DA03B7" w:rsidRDefault="00DA03B7" w:rsidP="00C54B40">
      <w:pPr>
        <w:pStyle w:val="SourceCode"/>
      </w:pPr>
      <w:r w:rsidRPr="00C54B40">
        <w:t>}</w:t>
      </w:r>
    </w:p>
    <w:p w14:paraId="4A1EEA4D" w14:textId="1F0F664D" w:rsidR="003752A8" w:rsidRDefault="003752A8" w:rsidP="00C54B40">
      <w:pPr>
        <w:pStyle w:val="SourceCode"/>
      </w:pPr>
    </w:p>
    <w:p w14:paraId="2CD45D5C" w14:textId="0A81137F" w:rsidR="003752A8" w:rsidRPr="00C54B40" w:rsidRDefault="00CB14D1" w:rsidP="00C54B40">
      <w:pPr>
        <w:pStyle w:val="SourceCode"/>
      </w:pPr>
      <w:r w:rsidRPr="00CB14D1">
        <w:t xml:space="preserve">let p1 = new </w:t>
      </w:r>
      <w:r w:rsidR="000F68E4" w:rsidRPr="004823FC">
        <w:t> </w:t>
      </w:r>
      <w:r w:rsidR="000F68E4">
        <w:sym w:font="Wingdings" w:char="F08D"/>
      </w:r>
      <w:r w:rsidR="000F68E4">
        <w:t xml:space="preserve">  </w:t>
      </w:r>
      <w:r w:rsidRPr="00CB14D1">
        <w:t>Person("Kenny", "Wilson");</w:t>
      </w:r>
    </w:p>
    <w:p w14:paraId="634B936E" w14:textId="582170B9" w:rsidR="007B03AC" w:rsidRDefault="007B03AC">
      <w:r>
        <w:br w:type="page"/>
      </w:r>
    </w:p>
    <w:p w14:paraId="15EE5601" w14:textId="72D6A6F4" w:rsidR="00DA03B7" w:rsidRDefault="00456B2C" w:rsidP="00DA03B7">
      <w:r w:rsidRPr="001B23D2">
        <w:rPr>
          <w:noProof/>
        </w:rPr>
        <w:lastRenderedPageBreak/>
        <w:drawing>
          <wp:inline distT="0" distB="0" distL="0" distR="0" wp14:anchorId="3E7A5A78" wp14:editId="6C6E09BA">
            <wp:extent cx="5731510" cy="639381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5306E34C" w14:textId="77777777" w:rsidR="00456B2C" w:rsidRDefault="00456B2C">
      <w:pPr>
        <w:rPr>
          <w:rFonts w:asciiTheme="majorHAnsi" w:eastAsia="Times New Roman" w:hAnsiTheme="majorHAnsi" w:cstheme="majorBidi"/>
          <w:b/>
          <w:iCs/>
          <w:smallCaps/>
          <w:color w:val="31378B" w:themeColor="text2"/>
          <w:szCs w:val="25"/>
        </w:rPr>
      </w:pPr>
      <w:r>
        <w:rPr>
          <w:rFonts w:eastAsia="Times New Roman"/>
        </w:rPr>
        <w:br w:type="page"/>
      </w:r>
    </w:p>
    <w:p w14:paraId="10A5F6D9" w14:textId="4A4AAFCD" w:rsidR="00456B2C" w:rsidRDefault="00456B2C" w:rsidP="00C54717">
      <w:pPr>
        <w:pStyle w:val="Heading3"/>
        <w:rPr>
          <w:rFonts w:eastAsia="Times New Roman"/>
        </w:rPr>
      </w:pPr>
      <w:r>
        <w:rPr>
          <w:rFonts w:eastAsia="Times New Roman"/>
        </w:rPr>
        <w:lastRenderedPageBreak/>
        <w:t>Inheritance</w:t>
      </w:r>
    </w:p>
    <w:p w14:paraId="708534FE" w14:textId="77777777" w:rsidR="00795F77" w:rsidRPr="00795F77" w:rsidRDefault="00795F77" w:rsidP="00795F77">
      <w:pPr>
        <w:pStyle w:val="SourceCode"/>
      </w:pPr>
      <w:r w:rsidRPr="00795F77">
        <w:t>class Person</w:t>
      </w:r>
    </w:p>
    <w:p w14:paraId="414EDD79" w14:textId="77777777" w:rsidR="00795F77" w:rsidRPr="00795F77" w:rsidRDefault="00795F77" w:rsidP="00795F77">
      <w:pPr>
        <w:pStyle w:val="SourceCode"/>
      </w:pPr>
      <w:r w:rsidRPr="00795F77">
        <w:t>{</w:t>
      </w:r>
    </w:p>
    <w:p w14:paraId="099345B3" w14:textId="77777777" w:rsidR="00795F77" w:rsidRPr="00795F77" w:rsidRDefault="00795F77" w:rsidP="00795F77">
      <w:pPr>
        <w:pStyle w:val="SourceCode"/>
      </w:pPr>
      <w:r w:rsidRPr="00795F77">
        <w:t>    constructor(first, second)</w:t>
      </w:r>
    </w:p>
    <w:p w14:paraId="71E5963A" w14:textId="77777777" w:rsidR="00795F77" w:rsidRPr="00795F77" w:rsidRDefault="00795F77" w:rsidP="00795F77">
      <w:pPr>
        <w:pStyle w:val="SourceCode"/>
      </w:pPr>
      <w:r w:rsidRPr="00795F77">
        <w:t>    {</w:t>
      </w:r>
    </w:p>
    <w:p w14:paraId="0FC123BD" w14:textId="77777777" w:rsidR="00795F77" w:rsidRPr="00795F77" w:rsidRDefault="00795F77" w:rsidP="00795F77">
      <w:pPr>
        <w:pStyle w:val="SourceCode"/>
      </w:pPr>
      <w:r w:rsidRPr="00795F77">
        <w:t>        this.firstName = first;</w:t>
      </w:r>
    </w:p>
    <w:p w14:paraId="7F84B617" w14:textId="77777777" w:rsidR="00795F77" w:rsidRPr="00795F77" w:rsidRDefault="00795F77" w:rsidP="00795F77">
      <w:pPr>
        <w:pStyle w:val="SourceCode"/>
      </w:pPr>
      <w:r w:rsidRPr="00795F77">
        <w:t>        this.secondName = second;</w:t>
      </w:r>
    </w:p>
    <w:p w14:paraId="214A858C" w14:textId="77777777" w:rsidR="00795F77" w:rsidRPr="00795F77" w:rsidRDefault="00795F77" w:rsidP="00795F77">
      <w:pPr>
        <w:pStyle w:val="SourceCode"/>
      </w:pPr>
      <w:r w:rsidRPr="00795F77">
        <w:t>        </w:t>
      </w:r>
    </w:p>
    <w:p w14:paraId="42F202A2" w14:textId="77777777" w:rsidR="00795F77" w:rsidRPr="00795F77" w:rsidRDefault="00795F77" w:rsidP="00795F77">
      <w:pPr>
        <w:pStyle w:val="SourceCode"/>
      </w:pPr>
      <w:r w:rsidRPr="00795F77">
        <w:t>        ++Person.Count ;</w:t>
      </w:r>
    </w:p>
    <w:p w14:paraId="595BD239" w14:textId="77777777" w:rsidR="00795F77" w:rsidRPr="00795F77" w:rsidRDefault="00795F77" w:rsidP="00795F77">
      <w:pPr>
        <w:pStyle w:val="SourceCode"/>
      </w:pPr>
      <w:r w:rsidRPr="00795F77">
        <w:t>    }</w:t>
      </w:r>
    </w:p>
    <w:p w14:paraId="329CB896" w14:textId="77777777" w:rsidR="00795F77" w:rsidRPr="00795F77" w:rsidRDefault="00795F77" w:rsidP="00795F77">
      <w:pPr>
        <w:pStyle w:val="SourceCode"/>
      </w:pPr>
    </w:p>
    <w:p w14:paraId="41623134" w14:textId="77777777" w:rsidR="00795F77" w:rsidRPr="00795F77" w:rsidRDefault="00795F77" w:rsidP="00795F77">
      <w:pPr>
        <w:pStyle w:val="SourceCode"/>
      </w:pPr>
      <w:r w:rsidRPr="00795F77">
        <w:t>    fullName() {</w:t>
      </w:r>
    </w:p>
    <w:p w14:paraId="6F066224" w14:textId="77777777" w:rsidR="00795F77" w:rsidRPr="00795F77" w:rsidRDefault="00795F77" w:rsidP="00795F77">
      <w:pPr>
        <w:pStyle w:val="SourceCode"/>
      </w:pPr>
      <w:r w:rsidRPr="00795F77">
        <w:t>        return this.firstName + " " + this.secondName;</w:t>
      </w:r>
    </w:p>
    <w:p w14:paraId="62EFFF81" w14:textId="77777777" w:rsidR="00795F77" w:rsidRPr="00795F77" w:rsidRDefault="00795F77" w:rsidP="00795F77">
      <w:pPr>
        <w:pStyle w:val="SourceCode"/>
      </w:pPr>
      <w:r w:rsidRPr="00795F77">
        <w:t>    }</w:t>
      </w:r>
    </w:p>
    <w:p w14:paraId="2C29DE97" w14:textId="77777777" w:rsidR="00795F77" w:rsidRPr="00795F77" w:rsidRDefault="00795F77" w:rsidP="00795F77">
      <w:pPr>
        <w:pStyle w:val="SourceCode"/>
      </w:pPr>
    </w:p>
    <w:p w14:paraId="5D4D21D1" w14:textId="77777777" w:rsidR="00795F77" w:rsidRPr="00795F77" w:rsidRDefault="00795F77" w:rsidP="00795F77">
      <w:pPr>
        <w:pStyle w:val="SourceCode"/>
      </w:pPr>
      <w:r w:rsidRPr="00795F77">
        <w:t>    static Count = 0;</w:t>
      </w:r>
    </w:p>
    <w:p w14:paraId="73173C65" w14:textId="77777777" w:rsidR="00795F77" w:rsidRPr="00795F77" w:rsidRDefault="00795F77" w:rsidP="00795F77">
      <w:pPr>
        <w:pStyle w:val="SourceCode"/>
      </w:pPr>
    </w:p>
    <w:p w14:paraId="5D74D6FD" w14:textId="77777777" w:rsidR="00795F77" w:rsidRPr="00795F77" w:rsidRDefault="00795F77" w:rsidP="00795F77">
      <w:pPr>
        <w:pStyle w:val="SourceCode"/>
      </w:pPr>
      <w:r w:rsidRPr="00795F77">
        <w:t>    static GetCount() {</w:t>
      </w:r>
    </w:p>
    <w:p w14:paraId="6668A21E" w14:textId="77777777" w:rsidR="00795F77" w:rsidRPr="00795F77" w:rsidRDefault="00795F77" w:rsidP="00795F77">
      <w:pPr>
        <w:pStyle w:val="SourceCode"/>
      </w:pPr>
      <w:r w:rsidRPr="00795F77">
        <w:t>        return Person.Count;</w:t>
      </w:r>
    </w:p>
    <w:p w14:paraId="57203C8D" w14:textId="77777777" w:rsidR="00795F77" w:rsidRPr="00795F77" w:rsidRDefault="00795F77" w:rsidP="00795F77">
      <w:pPr>
        <w:pStyle w:val="SourceCode"/>
      </w:pPr>
      <w:r w:rsidRPr="00795F77">
        <w:t>    }</w:t>
      </w:r>
    </w:p>
    <w:p w14:paraId="0ABFDD65" w14:textId="77777777" w:rsidR="00795F77" w:rsidRPr="00795F77" w:rsidRDefault="00795F77" w:rsidP="00795F77">
      <w:pPr>
        <w:pStyle w:val="SourceCode"/>
      </w:pPr>
      <w:r w:rsidRPr="00795F77">
        <w:t>}</w:t>
      </w:r>
    </w:p>
    <w:p w14:paraId="7D9D1BF1" w14:textId="77777777" w:rsidR="00795F77" w:rsidRPr="00795F77" w:rsidRDefault="00795F77" w:rsidP="00795F77">
      <w:pPr>
        <w:pStyle w:val="SourceCode"/>
      </w:pPr>
    </w:p>
    <w:p w14:paraId="0F45EBDB" w14:textId="38CEF073" w:rsidR="00795F77" w:rsidRPr="00795F77" w:rsidRDefault="00795F77" w:rsidP="00795F77">
      <w:pPr>
        <w:pStyle w:val="SourceCode"/>
      </w:pPr>
      <w:r w:rsidRPr="00795F77">
        <w:t>class Employee extends</w:t>
      </w:r>
      <w:r w:rsidR="0058570F">
        <w:t xml:space="preserve"> </w:t>
      </w:r>
      <w:r w:rsidR="0058570F" w:rsidRPr="00C54B40">
        <w:t> </w:t>
      </w:r>
      <w:r w:rsidR="0058570F">
        <w:sym w:font="Wingdings" w:char="F08F"/>
      </w:r>
      <w:r w:rsidRPr="00795F77">
        <w:t> Person {</w:t>
      </w:r>
    </w:p>
    <w:p w14:paraId="0875FB6A" w14:textId="77777777" w:rsidR="00795F77" w:rsidRPr="00795F77" w:rsidRDefault="00795F77" w:rsidP="00795F77">
      <w:pPr>
        <w:pStyle w:val="SourceCode"/>
      </w:pPr>
    </w:p>
    <w:p w14:paraId="313AD698" w14:textId="163F2B63" w:rsidR="00795F77" w:rsidRPr="00795F77" w:rsidRDefault="000F4AB4" w:rsidP="00795F77">
      <w:pPr>
        <w:pStyle w:val="SourceCode"/>
      </w:pPr>
      <w:r>
        <w:t xml:space="preserve">  </w:t>
      </w:r>
      <w:r w:rsidR="00795F77" w:rsidRPr="00795F77">
        <w:t>  constructor(first,second,salary) </w:t>
      </w:r>
      <w:r w:rsidRPr="00795F77">
        <w:t> </w:t>
      </w:r>
      <w:r>
        <w:sym w:font="Wingdings" w:char="F08C"/>
      </w:r>
      <w:r w:rsidRPr="00795F77">
        <w:t> </w:t>
      </w:r>
    </w:p>
    <w:p w14:paraId="39474AD4" w14:textId="77777777" w:rsidR="00795F77" w:rsidRPr="00795F77" w:rsidRDefault="00795F77" w:rsidP="00795F77">
      <w:pPr>
        <w:pStyle w:val="SourceCode"/>
      </w:pPr>
      <w:r w:rsidRPr="00795F77">
        <w:t>    {</w:t>
      </w:r>
    </w:p>
    <w:p w14:paraId="7F0E7709" w14:textId="19EE0CF9" w:rsidR="00795F77" w:rsidRPr="00795F77" w:rsidRDefault="00795F77" w:rsidP="00795F77">
      <w:pPr>
        <w:pStyle w:val="SourceCode"/>
      </w:pPr>
      <w:r w:rsidRPr="00795F77">
        <w:t>        super(first, second);</w:t>
      </w:r>
      <w:r w:rsidR="000F4AB4">
        <w:t xml:space="preserve"> </w:t>
      </w:r>
      <w:r w:rsidR="000F4AB4">
        <w:sym w:font="Wingdings" w:char="F08D"/>
      </w:r>
    </w:p>
    <w:p w14:paraId="68F9942C" w14:textId="77777777" w:rsidR="00795F77" w:rsidRPr="00795F77" w:rsidRDefault="00795F77" w:rsidP="00795F77">
      <w:pPr>
        <w:pStyle w:val="SourceCode"/>
      </w:pPr>
      <w:r w:rsidRPr="00795F77">
        <w:t>        this.salary = salary;</w:t>
      </w:r>
    </w:p>
    <w:p w14:paraId="49B63839" w14:textId="77777777" w:rsidR="00795F77" w:rsidRPr="00795F77" w:rsidRDefault="00795F77" w:rsidP="00795F77">
      <w:pPr>
        <w:pStyle w:val="SourceCode"/>
      </w:pPr>
      <w:r w:rsidRPr="00795F77">
        <w:t>    }</w:t>
      </w:r>
    </w:p>
    <w:p w14:paraId="6E97AD2F" w14:textId="77777777" w:rsidR="00795F77" w:rsidRPr="00795F77" w:rsidRDefault="00795F77" w:rsidP="00795F77">
      <w:pPr>
        <w:pStyle w:val="SourceCode"/>
      </w:pPr>
    </w:p>
    <w:p w14:paraId="4BDBD30B" w14:textId="77777777" w:rsidR="00795F77" w:rsidRPr="00795F77" w:rsidRDefault="00795F77" w:rsidP="00795F77">
      <w:pPr>
        <w:pStyle w:val="SourceCode"/>
      </w:pPr>
      <w:r w:rsidRPr="00795F77">
        <w:t>    tax() {</w:t>
      </w:r>
    </w:p>
    <w:p w14:paraId="4B3C2749" w14:textId="77777777" w:rsidR="00795F77" w:rsidRPr="00795F77" w:rsidRDefault="00795F77" w:rsidP="00795F77">
      <w:pPr>
        <w:pStyle w:val="SourceCode"/>
      </w:pPr>
      <w:r w:rsidRPr="00795F77">
        <w:t>        return this.salary * 0.4;</w:t>
      </w:r>
    </w:p>
    <w:p w14:paraId="5DBBF0A3" w14:textId="77777777" w:rsidR="00795F77" w:rsidRPr="00795F77" w:rsidRDefault="00795F77" w:rsidP="00795F77">
      <w:pPr>
        <w:pStyle w:val="SourceCode"/>
      </w:pPr>
      <w:r w:rsidRPr="00795F77">
        <w:t>    }</w:t>
      </w:r>
    </w:p>
    <w:p w14:paraId="0E0B843F" w14:textId="77777777" w:rsidR="00795F77" w:rsidRPr="00795F77" w:rsidRDefault="00795F77" w:rsidP="00795F77">
      <w:pPr>
        <w:pStyle w:val="SourceCode"/>
      </w:pPr>
    </w:p>
    <w:p w14:paraId="6ADD0EFE" w14:textId="2866D261" w:rsidR="00795F77" w:rsidRPr="00795F77" w:rsidRDefault="00795F77" w:rsidP="00795F77">
      <w:pPr>
        <w:pStyle w:val="SourceCode"/>
      </w:pPr>
      <w:r w:rsidRPr="00795F77">
        <w:t>   </w:t>
      </w:r>
      <w:r w:rsidR="0058570F">
        <w:sym w:font="Wingdings" w:char="F090"/>
      </w:r>
      <w:r w:rsidRPr="00795F77">
        <w:t> fullName() {</w:t>
      </w:r>
    </w:p>
    <w:p w14:paraId="3D9529A0" w14:textId="77777777" w:rsidR="00795F77" w:rsidRPr="00795F77" w:rsidRDefault="00795F77" w:rsidP="00795F77">
      <w:pPr>
        <w:pStyle w:val="SourceCode"/>
      </w:pPr>
      <w:r w:rsidRPr="00795F77">
        <w:t>        let base = super.fullName();</w:t>
      </w:r>
    </w:p>
    <w:p w14:paraId="1E6AA2A3" w14:textId="77777777" w:rsidR="00795F77" w:rsidRPr="00795F77" w:rsidRDefault="00795F77" w:rsidP="00795F77">
      <w:pPr>
        <w:pStyle w:val="SourceCode"/>
      </w:pPr>
      <w:r w:rsidRPr="00795F77">
        <w:t>        return base + " " +  this.salary;</w:t>
      </w:r>
    </w:p>
    <w:p w14:paraId="7BEE13F0" w14:textId="77777777" w:rsidR="00795F77" w:rsidRPr="00795F77" w:rsidRDefault="00795F77" w:rsidP="00795F77">
      <w:pPr>
        <w:pStyle w:val="SourceCode"/>
      </w:pPr>
      <w:r w:rsidRPr="00795F77">
        <w:t>    }</w:t>
      </w:r>
    </w:p>
    <w:p w14:paraId="777FDE63" w14:textId="2DC3F26B" w:rsidR="00795F77" w:rsidRDefault="00795F77" w:rsidP="00795F77">
      <w:pPr>
        <w:pStyle w:val="SourceCode"/>
      </w:pPr>
      <w:r w:rsidRPr="00795F77">
        <w:t>}</w:t>
      </w:r>
    </w:p>
    <w:p w14:paraId="5137ABD1" w14:textId="5FC74C90" w:rsidR="000F4AB4" w:rsidRDefault="000F4AB4" w:rsidP="00795F77">
      <w:pPr>
        <w:pStyle w:val="SourceCode"/>
      </w:pPr>
    </w:p>
    <w:p w14:paraId="7BD10FC5" w14:textId="1E56E225" w:rsidR="000F4AB4" w:rsidRPr="00795F77" w:rsidRDefault="000F4AB4" w:rsidP="00795F77">
      <w:pPr>
        <w:pStyle w:val="SourceCode"/>
      </w:pPr>
      <w:r>
        <w:sym w:font="Wingdings" w:char="F08E"/>
      </w:r>
    </w:p>
    <w:p w14:paraId="2FCFD1BB" w14:textId="0F46874A" w:rsidR="00BF6C9B" w:rsidRDefault="00BF6C9B" w:rsidP="00DA03B7">
      <w:r w:rsidRPr="00BF6C9B">
        <w:rPr>
          <w:noProof/>
        </w:rPr>
        <w:lastRenderedPageBreak/>
        <w:drawing>
          <wp:inline distT="0" distB="0" distL="0" distR="0" wp14:anchorId="5EBBC63D" wp14:editId="51C54BA4">
            <wp:extent cx="5731510" cy="5644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1FC0C8C6" w14:textId="77777777" w:rsidR="00BF6C9B" w:rsidRDefault="00BF6C9B">
      <w:r>
        <w:br w:type="page"/>
      </w:r>
    </w:p>
    <w:p w14:paraId="5275E106" w14:textId="77777777" w:rsidR="00456B2C" w:rsidRPr="00DA03B7" w:rsidRDefault="00456B2C" w:rsidP="00DA03B7"/>
    <w:tbl>
      <w:tblPr>
        <w:tblStyle w:val="ColumnHeaderTableStyle"/>
        <w:tblW w:w="9067" w:type="dxa"/>
        <w:tblInd w:w="5" w:type="dxa"/>
        <w:tblLook w:val="04A0" w:firstRow="1" w:lastRow="0" w:firstColumn="1" w:lastColumn="0" w:noHBand="0" w:noVBand="1"/>
      </w:tblPr>
      <w:tblGrid>
        <w:gridCol w:w="1625"/>
        <w:gridCol w:w="7442"/>
      </w:tblGrid>
      <w:tr w:rsidR="00D50CE8" w14:paraId="0BC82A18"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4A91A52" w14:textId="56E63238" w:rsidR="00D50CE8" w:rsidRDefault="00D50CE8" w:rsidP="003D5740">
            <w:r>
              <w:t>Name</w:t>
            </w:r>
          </w:p>
        </w:tc>
        <w:tc>
          <w:tcPr>
            <w:tcW w:w="7442" w:type="dxa"/>
          </w:tcPr>
          <w:p w14:paraId="1663BFF7" w14:textId="77777777" w:rsidR="00D50CE8" w:rsidRDefault="00D50CE8" w:rsidP="003D5740">
            <w:pPr>
              <w:cnfStyle w:val="100000000000" w:firstRow="1" w:lastRow="0" w:firstColumn="0" w:lastColumn="0" w:oddVBand="0" w:evenVBand="0" w:oddHBand="0" w:evenHBand="0" w:firstRowFirstColumn="0" w:firstRowLastColumn="0" w:lastRowFirstColumn="0" w:lastRowLastColumn="0"/>
            </w:pPr>
            <w:r>
              <w:t>Code</w:t>
            </w:r>
          </w:p>
        </w:tc>
      </w:tr>
      <w:tr w:rsidR="00D50CE8" w:rsidRPr="00F9542A" w14:paraId="3670919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9039983" w14:textId="23DB3041" w:rsidR="00D50CE8" w:rsidRDefault="00D50CE8" w:rsidP="003D5740">
            <w:r>
              <w:t>Example</w:t>
            </w:r>
          </w:p>
        </w:tc>
        <w:tc>
          <w:tcPr>
            <w:tcW w:w="7442" w:type="dxa"/>
          </w:tcPr>
          <w:p w14:paraId="5BAACDF9"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42ACA758"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p w14:paraId="749CA54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387E35A4"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CDCB71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1A69818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5C9B7933"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3859336"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p>
          <w:p w14:paraId="466D57D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BD05335"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3215129D"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A24F24F" w14:textId="6D77DC56" w:rsidR="00D50CE8" w:rsidRPr="00F9542A"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tc>
      </w:tr>
      <w:tr w:rsidR="003A195A" w:rsidRPr="00F9542A" w14:paraId="531E0732"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710CAF0C" w14:textId="0351F89F" w:rsidR="003A195A" w:rsidRDefault="003A195A" w:rsidP="003D5740">
            <w:r>
              <w:t>Inheritance</w:t>
            </w:r>
          </w:p>
        </w:tc>
        <w:tc>
          <w:tcPr>
            <w:tcW w:w="7442" w:type="dxa"/>
          </w:tcPr>
          <w:p w14:paraId="7F69498B"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05375282"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6650631"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5CAB4BC8"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2872A86"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06771B9E"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26B3413"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5B96ECF"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5DCADA0"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DFDB654"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3948A13D"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EA460B0" w14:textId="325E6A3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w:t>
            </w:r>
          </w:p>
        </w:tc>
      </w:tr>
      <w:tr w:rsidR="00B95407" w:rsidRPr="00F9542A" w14:paraId="66AE81DC"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7748490" w14:textId="5713D319" w:rsidR="00B95407" w:rsidRDefault="00B95407" w:rsidP="003D5740">
            <w:r>
              <w:t>Static Method</w:t>
            </w:r>
          </w:p>
        </w:tc>
        <w:tc>
          <w:tcPr>
            <w:tcW w:w="7442" w:type="dxa"/>
          </w:tcPr>
          <w:p w14:paraId="3F1DB26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151A09C"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638B6B4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76A0085D"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746DDC1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5A1EF9F"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0726B53"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08C0A58"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7775BED6"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7B27150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255E55A2"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2F07E239"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5C7E6B4A"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78E6D3C4"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4A56F6E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C0E2BAE" w14:textId="054A903A"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w:t>
            </w:r>
          </w:p>
        </w:tc>
      </w:tr>
    </w:tbl>
    <w:p w14:paraId="5F9BACEC" w14:textId="77777777" w:rsidR="00052306" w:rsidRPr="00052306" w:rsidRDefault="00052306" w:rsidP="00052306">
      <w:pPr>
        <w:shd w:val="clear" w:color="auto" w:fill="FFFFFF"/>
        <w:spacing w:line="285" w:lineRule="atLeast"/>
        <w:rPr>
          <w:rFonts w:ascii="Consolas" w:eastAsia="Times New Roman" w:hAnsi="Consolas" w:cs="Times New Roman"/>
          <w:color w:val="000000"/>
          <w:sz w:val="21"/>
          <w:szCs w:val="21"/>
        </w:rPr>
      </w:pPr>
      <w:bookmarkStart w:id="29" w:name="_Toc44265508"/>
    </w:p>
    <w:p w14:paraId="0603DB21" w14:textId="6BB89B2F" w:rsidR="00641CAA" w:rsidRDefault="00641CAA"/>
    <w:p w14:paraId="24265A94" w14:textId="6E6DA705" w:rsidR="00A55F05" w:rsidRDefault="00A55F05"/>
    <w:p w14:paraId="7FAD610D" w14:textId="77777777" w:rsidR="00A55F05" w:rsidRDefault="00A55F05">
      <w:pPr>
        <w:rPr>
          <w:rFonts w:asciiTheme="majorHAnsi" w:eastAsiaTheme="majorEastAsia" w:hAnsiTheme="majorHAnsi" w:cstheme="majorBidi"/>
          <w:color w:val="31378B" w:themeColor="text2"/>
          <w:sz w:val="32"/>
          <w:szCs w:val="28"/>
        </w:rPr>
      </w:pPr>
    </w:p>
    <w:p w14:paraId="098E2E3F" w14:textId="77777777" w:rsidR="00C54717" w:rsidRPr="00A3473C" w:rsidRDefault="00C54717" w:rsidP="00C54717">
      <w:pPr>
        <w:pStyle w:val="Heading3"/>
      </w:pPr>
      <w:bookmarkStart w:id="30" w:name="_Collections_1"/>
      <w:bookmarkEnd w:id="30"/>
      <w:r>
        <w:lastRenderedPageBreak/>
        <w:t>Static Method</w:t>
      </w:r>
    </w:p>
    <w:p w14:paraId="2E90CE73" w14:textId="77777777" w:rsidR="00C54717" w:rsidRPr="00DB497C" w:rsidRDefault="00C54717" w:rsidP="00C54717">
      <w:pPr>
        <w:pStyle w:val="SourceCode"/>
      </w:pPr>
      <w:r w:rsidRPr="00DB497C">
        <w:t>class Employee extends Person {</w:t>
      </w:r>
    </w:p>
    <w:p w14:paraId="044CE806" w14:textId="77777777" w:rsidR="00C54717" w:rsidRPr="00DB497C" w:rsidRDefault="00C54717" w:rsidP="00C54717">
      <w:pPr>
        <w:pStyle w:val="SourceCode"/>
      </w:pPr>
    </w:p>
    <w:p w14:paraId="156DE448" w14:textId="77777777" w:rsidR="00C54717" w:rsidRPr="00DB497C" w:rsidRDefault="00C54717" w:rsidP="00C54717">
      <w:pPr>
        <w:pStyle w:val="SourceCode"/>
      </w:pPr>
      <w:r w:rsidRPr="00DB497C">
        <w:t>    constructor(first, second,salary)</w:t>
      </w:r>
    </w:p>
    <w:p w14:paraId="33DB572E" w14:textId="77777777" w:rsidR="00C54717" w:rsidRPr="00DB497C" w:rsidRDefault="00C54717" w:rsidP="00C54717">
      <w:pPr>
        <w:pStyle w:val="SourceCode"/>
      </w:pPr>
      <w:r w:rsidRPr="00DB497C">
        <w:t>    {</w:t>
      </w:r>
    </w:p>
    <w:p w14:paraId="00AC3BF5" w14:textId="77777777" w:rsidR="00C54717" w:rsidRPr="00DB497C" w:rsidRDefault="00C54717" w:rsidP="00C54717">
      <w:pPr>
        <w:pStyle w:val="SourceCode"/>
      </w:pPr>
      <w:r w:rsidRPr="00DB497C">
        <w:t>        super(first,second);</w:t>
      </w:r>
    </w:p>
    <w:p w14:paraId="6A84DAFA" w14:textId="77777777" w:rsidR="00C54717" w:rsidRPr="00DB497C" w:rsidRDefault="00C54717" w:rsidP="00C54717">
      <w:pPr>
        <w:pStyle w:val="SourceCode"/>
      </w:pPr>
      <w:r w:rsidRPr="00DB497C">
        <w:t>        this.salary = salary;</w:t>
      </w:r>
    </w:p>
    <w:p w14:paraId="05D192C6" w14:textId="77777777" w:rsidR="00C54717" w:rsidRPr="00DB497C" w:rsidRDefault="00C54717" w:rsidP="00C54717">
      <w:pPr>
        <w:pStyle w:val="SourceCode"/>
      </w:pPr>
      <w:r w:rsidRPr="00DB497C">
        <w:t>    }</w:t>
      </w:r>
    </w:p>
    <w:p w14:paraId="53F86EB9" w14:textId="77777777" w:rsidR="00C54717" w:rsidRPr="00DB497C" w:rsidRDefault="00C54717" w:rsidP="00C54717">
      <w:pPr>
        <w:pStyle w:val="SourceCode"/>
      </w:pPr>
    </w:p>
    <w:p w14:paraId="7CBCA344" w14:textId="77777777" w:rsidR="00C54717" w:rsidRPr="00DB497C" w:rsidRDefault="00C54717" w:rsidP="00C54717">
      <w:pPr>
        <w:pStyle w:val="SourceCode"/>
      </w:pPr>
      <w:r w:rsidRPr="00DB497C">
        <w:t>    fullName() {</w:t>
      </w:r>
    </w:p>
    <w:p w14:paraId="6BD075C4" w14:textId="77777777" w:rsidR="00C54717" w:rsidRPr="00DB497C" w:rsidRDefault="00C54717" w:rsidP="00C54717">
      <w:pPr>
        <w:pStyle w:val="SourceCode"/>
      </w:pPr>
      <w:r w:rsidRPr="00DB497C">
        <w:t>        return super.fullName() + " " + this.salary;</w:t>
      </w:r>
    </w:p>
    <w:p w14:paraId="3742C907" w14:textId="77777777" w:rsidR="00C54717" w:rsidRPr="00DB497C" w:rsidRDefault="00C54717" w:rsidP="00C54717">
      <w:pPr>
        <w:pStyle w:val="SourceCode"/>
      </w:pPr>
      <w:r w:rsidRPr="00DB497C">
        <w:t>    }</w:t>
      </w:r>
    </w:p>
    <w:p w14:paraId="1826EFE1" w14:textId="77777777" w:rsidR="00C54717" w:rsidRPr="00DB497C" w:rsidRDefault="00C54717" w:rsidP="00C54717">
      <w:pPr>
        <w:pStyle w:val="SourceCode"/>
      </w:pPr>
    </w:p>
    <w:p w14:paraId="28CD5884" w14:textId="77777777" w:rsidR="00C54717" w:rsidRPr="00DB497C" w:rsidRDefault="00C54717" w:rsidP="00C54717">
      <w:pPr>
        <w:pStyle w:val="SourceCode"/>
        <w:rPr>
          <w:b/>
          <w:bCs/>
        </w:rPr>
      </w:pPr>
      <w:r w:rsidRPr="00DB497C">
        <w:rPr>
          <w:b/>
          <w:bCs/>
        </w:rPr>
        <w:t>    static printAll(...employees) {</w:t>
      </w:r>
    </w:p>
    <w:p w14:paraId="68C98842" w14:textId="77777777" w:rsidR="00C54717" w:rsidRPr="00DB497C" w:rsidRDefault="00C54717" w:rsidP="00C54717">
      <w:pPr>
        <w:pStyle w:val="SourceCode"/>
        <w:rPr>
          <w:b/>
          <w:bCs/>
        </w:rPr>
      </w:pPr>
      <w:r w:rsidRPr="00DB497C">
        <w:rPr>
          <w:b/>
          <w:bCs/>
        </w:rPr>
        <w:t>        employees.forEach(e=&gt; console.log(e.fullName()));</w:t>
      </w:r>
    </w:p>
    <w:p w14:paraId="167D30AF" w14:textId="77777777" w:rsidR="00C54717" w:rsidRPr="00DB497C" w:rsidRDefault="00C54717" w:rsidP="00C54717">
      <w:pPr>
        <w:pStyle w:val="SourceCode"/>
        <w:rPr>
          <w:b/>
          <w:bCs/>
        </w:rPr>
      </w:pPr>
      <w:r w:rsidRPr="00DB497C">
        <w:rPr>
          <w:b/>
          <w:bCs/>
        </w:rPr>
        <w:t>    }</w:t>
      </w:r>
    </w:p>
    <w:p w14:paraId="5BC161D8" w14:textId="77777777" w:rsidR="00C54717" w:rsidRPr="00DB497C" w:rsidRDefault="00C54717" w:rsidP="00C54717">
      <w:pPr>
        <w:pStyle w:val="SourceCode"/>
      </w:pPr>
      <w:r w:rsidRPr="00DB497C">
        <w:t>}</w:t>
      </w:r>
    </w:p>
    <w:p w14:paraId="24D3851F" w14:textId="77777777" w:rsidR="00C54717" w:rsidRPr="00DB497C" w:rsidRDefault="00C54717" w:rsidP="00C54717">
      <w:pPr>
        <w:pStyle w:val="SourceCode"/>
      </w:pPr>
    </w:p>
    <w:p w14:paraId="61A6AE15" w14:textId="77777777" w:rsidR="00C54717" w:rsidRPr="00DB497C" w:rsidRDefault="00C54717" w:rsidP="00C54717">
      <w:pPr>
        <w:pStyle w:val="SourceCode"/>
      </w:pPr>
      <w:r w:rsidRPr="00DB497C">
        <w:t>let kenny = new Employee('Kenny', 'Wilson', 100000);</w:t>
      </w:r>
    </w:p>
    <w:p w14:paraId="527141D5" w14:textId="77777777" w:rsidR="00C54717" w:rsidRDefault="00C54717" w:rsidP="00C54717">
      <w:pPr>
        <w:pStyle w:val="SourceCode"/>
      </w:pPr>
      <w:r w:rsidRPr="00DB497C">
        <w:t>let sanna = new Employee('Sanna', 'Hulkki', 40000);</w:t>
      </w:r>
    </w:p>
    <w:p w14:paraId="5DF758ED" w14:textId="77777777" w:rsidR="00C54717" w:rsidRDefault="00C54717" w:rsidP="00C54717">
      <w:pPr>
        <w:pStyle w:val="SourceCode"/>
      </w:pPr>
      <w:r w:rsidRPr="009D521C">
        <w:t>Employee.printAll(kenny,sanna);</w:t>
      </w:r>
    </w:p>
    <w:p w14:paraId="751B600D" w14:textId="77777777" w:rsidR="00C54717" w:rsidRDefault="00C54717" w:rsidP="00C54717">
      <w:pPr>
        <w:pStyle w:val="SourceCode"/>
      </w:pPr>
    </w:p>
    <w:p w14:paraId="3640B867" w14:textId="77777777" w:rsidR="00C54717" w:rsidRDefault="00C54717" w:rsidP="00C54717">
      <w:pPr>
        <w:pStyle w:val="SourceCode"/>
      </w:pPr>
      <w:r>
        <w:t xml:space="preserve">&gt;&gt;  </w:t>
      </w:r>
      <w:r w:rsidRPr="00852515">
        <w:t>Kenny Wilson 100000</w:t>
      </w:r>
    </w:p>
    <w:p w14:paraId="6BEF0DA0" w14:textId="77777777" w:rsidR="00C54717" w:rsidRDefault="00C54717" w:rsidP="00C54717">
      <w:pPr>
        <w:pStyle w:val="SourceCode"/>
      </w:pPr>
      <w:r>
        <w:t xml:space="preserve">&gt;&gt;  </w:t>
      </w:r>
      <w:r w:rsidRPr="00747DA6">
        <w:t>Sanna Hulkki 40000</w:t>
      </w:r>
    </w:p>
    <w:p w14:paraId="4CEA9488" w14:textId="77777777" w:rsidR="00C54717" w:rsidRDefault="00C54717" w:rsidP="00C54717">
      <w:pPr>
        <w:pStyle w:val="SourceCode"/>
      </w:pPr>
    </w:p>
    <w:p w14:paraId="5E510457" w14:textId="77777777" w:rsidR="00C54717" w:rsidRDefault="00C54717" w:rsidP="00C54717">
      <w:pPr>
        <w:rPr>
          <w:rFonts w:asciiTheme="majorHAnsi" w:eastAsiaTheme="majorEastAsia" w:hAnsiTheme="majorHAnsi" w:cstheme="majorBidi"/>
          <w:color w:val="31378B" w:themeColor="text2"/>
          <w:sz w:val="28"/>
          <w:szCs w:val="26"/>
        </w:rPr>
      </w:pPr>
      <w:r>
        <w:br w:type="page"/>
      </w:r>
    </w:p>
    <w:p w14:paraId="00A36780" w14:textId="65082F1A" w:rsidR="0056721B" w:rsidRDefault="0056721B" w:rsidP="0056721B">
      <w:pPr>
        <w:pStyle w:val="Heading2"/>
      </w:pPr>
      <w:r>
        <w:lastRenderedPageBreak/>
        <w:t>Collections</w:t>
      </w:r>
      <w:bookmarkEnd w:id="29"/>
    </w:p>
    <w:p w14:paraId="307CD2F0" w14:textId="17E155C2" w:rsidR="00015E7B" w:rsidRPr="00015E7B" w:rsidRDefault="00015E7B" w:rsidP="00015E7B">
      <w:pPr>
        <w:pStyle w:val="Heading3"/>
      </w:pPr>
      <w:bookmarkStart w:id="31" w:name="_Toc44265509"/>
      <w:r>
        <w:t>Object as Symbol Table (Keys must be Strings)</w:t>
      </w:r>
      <w:bookmarkEnd w:id="31"/>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A1A4DA1" w14:textId="77777777" w:rsidR="00C54717" w:rsidRDefault="00C54717">
      <w:pPr>
        <w:spacing w:after="160" w:line="259" w:lineRule="auto"/>
        <w:rPr>
          <w:rFonts w:asciiTheme="majorHAnsi" w:eastAsiaTheme="majorEastAsia" w:hAnsiTheme="majorHAnsi" w:cstheme="majorBidi"/>
          <w:color w:val="31378B" w:themeColor="text2"/>
          <w:sz w:val="32"/>
          <w:szCs w:val="28"/>
        </w:rPr>
      </w:pPr>
      <w:bookmarkStart w:id="32" w:name="_Toc44265510"/>
      <w:r>
        <w:br w:type="page"/>
      </w:r>
    </w:p>
    <w:p w14:paraId="76362231" w14:textId="0845D573" w:rsidR="00D61536" w:rsidRDefault="00D61536" w:rsidP="00D61536">
      <w:pPr>
        <w:pStyle w:val="Heading2"/>
      </w:pPr>
      <w:r>
        <w:lastRenderedPageBreak/>
        <w:t>Modules</w:t>
      </w:r>
      <w:bookmarkEnd w:id="32"/>
    </w:p>
    <w:p w14:paraId="7A33A5E0" w14:textId="77777777" w:rsidR="00E50279" w:rsidRDefault="00E50279" w:rsidP="00E50279">
      <w:r>
        <w:t xml:space="preserve">JavaScript modules have changed a lot down the </w:t>
      </w:r>
      <w:proofErr w:type="gramStart"/>
      <w:r>
        <w:t>years</w:t>
      </w:r>
      <w:proofErr w:type="gramEnd"/>
    </w:p>
    <w:p w14:paraId="2A6F7E02" w14:textId="77777777" w:rsidR="00E50279" w:rsidRPr="001D692F" w:rsidRDefault="00E50279" w:rsidP="00C54717">
      <w:pPr>
        <w:pStyle w:val="Heading3"/>
        <w:rPr>
          <w:lang w:val="sv-SE"/>
        </w:rPr>
      </w:pPr>
      <w:r w:rsidRPr="001D692F">
        <w:rPr>
          <w:lang w:val="sv-SE"/>
        </w:rPr>
        <w:t>ES5</w:t>
      </w:r>
    </w:p>
    <w:p w14:paraId="1241E17B" w14:textId="27ED375D" w:rsidR="00E50279" w:rsidRPr="00E96F79" w:rsidRDefault="00E50279" w:rsidP="00E50279">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1A6ED5">
        <w:rPr>
          <w:noProof/>
          <w:lang w:val="sv-SE"/>
        </w:rPr>
        <w:t>1</w:t>
      </w:r>
      <w:r>
        <w:fldChar w:fldCharType="end"/>
      </w:r>
      <w:r w:rsidRPr="00E96F79">
        <w:rPr>
          <w:lang w:val="sv-SE"/>
        </w:rPr>
        <w:t xml:space="preserve"> es5mod.js</w:t>
      </w:r>
    </w:p>
    <w:p w14:paraId="0473DB7E" w14:textId="77777777" w:rsidR="00E50279" w:rsidRPr="00E96F79" w:rsidRDefault="00E50279" w:rsidP="00E50279">
      <w:pPr>
        <w:pStyle w:val="SourceCode"/>
        <w:rPr>
          <w:lang w:val="sv-SE"/>
        </w:rPr>
      </w:pPr>
      <w:r w:rsidRPr="00E96F79">
        <w:rPr>
          <w:lang w:val="sv-SE"/>
        </w:rPr>
        <w:t>var myModule = {</w:t>
      </w:r>
    </w:p>
    <w:p w14:paraId="6BB81FE7" w14:textId="77777777" w:rsidR="00E50279" w:rsidRPr="00E96F79" w:rsidRDefault="00E50279" w:rsidP="00E50279">
      <w:pPr>
        <w:pStyle w:val="SourceCode"/>
      </w:pPr>
      <w:r w:rsidRPr="00E96F79">
        <w:rPr>
          <w:lang w:val="sv-SE"/>
        </w:rPr>
        <w:t>    </w:t>
      </w:r>
      <w:r w:rsidRPr="00E96F79">
        <w:t>add: function(x,y) { return x+y},</w:t>
      </w:r>
    </w:p>
    <w:p w14:paraId="11ACC46D" w14:textId="77777777" w:rsidR="00E50279" w:rsidRPr="00E96F79" w:rsidRDefault="00E50279" w:rsidP="00E50279">
      <w:pPr>
        <w:pStyle w:val="SourceCode"/>
      </w:pPr>
      <w:r w:rsidRPr="00E96F79">
        <w:t>    sub: function(x,y) { return x-y}</w:t>
      </w:r>
    </w:p>
    <w:p w14:paraId="2BF84578" w14:textId="77777777" w:rsidR="00E50279" w:rsidRPr="00E96F79" w:rsidRDefault="00E50279" w:rsidP="00E50279">
      <w:pPr>
        <w:pStyle w:val="SourceCode"/>
      </w:pPr>
      <w:r w:rsidRPr="00E96F79">
        <w:t>}</w:t>
      </w:r>
    </w:p>
    <w:p w14:paraId="6E8DC516" w14:textId="77777777" w:rsidR="00E50279" w:rsidRPr="00E96F79" w:rsidRDefault="00E50279" w:rsidP="00E50279">
      <w:pPr>
        <w:pStyle w:val="SourceCode"/>
      </w:pPr>
    </w:p>
    <w:p w14:paraId="4FCEDB8C" w14:textId="77777777" w:rsidR="00E50279" w:rsidRDefault="00E50279" w:rsidP="00E50279">
      <w:pPr>
        <w:pStyle w:val="SourceCode"/>
      </w:pPr>
      <w:r w:rsidRPr="00E96F79">
        <w:t>module.exports = myModule;</w:t>
      </w:r>
    </w:p>
    <w:p w14:paraId="4DC95BC1" w14:textId="77777777" w:rsidR="00E50279" w:rsidRPr="00E96F79" w:rsidRDefault="00E50279" w:rsidP="00E50279">
      <w:pPr>
        <w:pStyle w:val="SourceCode"/>
      </w:pPr>
    </w:p>
    <w:p w14:paraId="40D1E968" w14:textId="77777777" w:rsidR="00E50279" w:rsidRPr="00E96F79" w:rsidRDefault="00E50279" w:rsidP="00E50279">
      <w:pPr>
        <w:shd w:val="clear" w:color="auto" w:fill="FFFFFF"/>
        <w:spacing w:after="0" w:line="285" w:lineRule="atLeast"/>
        <w:rPr>
          <w:rFonts w:ascii="Consolas" w:eastAsia="Times New Roman" w:hAnsi="Consolas" w:cs="Times New Roman"/>
          <w:color w:val="000000"/>
          <w:sz w:val="21"/>
          <w:szCs w:val="21"/>
        </w:rPr>
      </w:pPr>
    </w:p>
    <w:p w14:paraId="4FF42301" w14:textId="6CDE04FE" w:rsidR="00E50279" w:rsidRDefault="00E50279" w:rsidP="00E50279">
      <w:pPr>
        <w:pStyle w:val="CodeExampleCode"/>
      </w:pPr>
      <w:r>
        <w:t xml:space="preserve">Listing </w:t>
      </w:r>
      <w:r w:rsidR="003755F7">
        <w:fldChar w:fldCharType="begin"/>
      </w:r>
      <w:r w:rsidR="003755F7">
        <w:instrText xml:space="preserve"> SEQ Listing \* ARABIC </w:instrText>
      </w:r>
      <w:r w:rsidR="003755F7">
        <w:fldChar w:fldCharType="separate"/>
      </w:r>
      <w:r w:rsidR="001A6ED5">
        <w:rPr>
          <w:noProof/>
        </w:rPr>
        <w:t>2</w:t>
      </w:r>
      <w:r w:rsidR="003755F7">
        <w:rPr>
          <w:noProof/>
        </w:rPr>
        <w:fldChar w:fldCharType="end"/>
      </w:r>
      <w:r>
        <w:t xml:space="preserve"> modconsumer.js</w:t>
      </w:r>
    </w:p>
    <w:p w14:paraId="63EFD09A" w14:textId="77777777" w:rsidR="00E50279" w:rsidRPr="0051444F" w:rsidRDefault="00E50279" w:rsidP="00E50279">
      <w:pPr>
        <w:pStyle w:val="SourceCode"/>
      </w:pPr>
      <w:r w:rsidRPr="0051444F">
        <w:t>var myModule = require('./es5mod');</w:t>
      </w:r>
    </w:p>
    <w:p w14:paraId="02228BBA" w14:textId="77777777" w:rsidR="00E50279" w:rsidRPr="0051444F" w:rsidRDefault="00E50279" w:rsidP="00E50279">
      <w:pPr>
        <w:pStyle w:val="SourceCode"/>
      </w:pPr>
    </w:p>
    <w:p w14:paraId="025701A4" w14:textId="77777777" w:rsidR="00E50279" w:rsidRPr="0051444F" w:rsidRDefault="00E50279" w:rsidP="00E50279">
      <w:pPr>
        <w:pStyle w:val="SourceCode"/>
      </w:pPr>
      <w:r w:rsidRPr="0051444F">
        <w:t>console.log(myModule.add(10,20));</w:t>
      </w:r>
    </w:p>
    <w:p w14:paraId="5EE6A45B" w14:textId="77777777" w:rsidR="00E50279" w:rsidRPr="0051444F" w:rsidRDefault="00E50279" w:rsidP="00E50279">
      <w:pPr>
        <w:shd w:val="clear" w:color="auto" w:fill="FFFFFF"/>
        <w:spacing w:after="0" w:line="285" w:lineRule="atLeast"/>
        <w:rPr>
          <w:rFonts w:ascii="Consolas" w:eastAsia="Times New Roman" w:hAnsi="Consolas" w:cs="Times New Roman"/>
          <w:color w:val="000000"/>
          <w:sz w:val="21"/>
          <w:szCs w:val="21"/>
        </w:rPr>
      </w:pPr>
    </w:p>
    <w:p w14:paraId="513C153D" w14:textId="77777777" w:rsidR="00E50279" w:rsidRDefault="00E50279" w:rsidP="00C54717">
      <w:pPr>
        <w:pStyle w:val="Heading3"/>
      </w:pPr>
      <w:r>
        <w:t>ES6</w:t>
      </w:r>
    </w:p>
    <w:p w14:paraId="0907A3B9" w14:textId="77777777" w:rsidR="00E50279" w:rsidRPr="00E82DA3" w:rsidRDefault="00E50279" w:rsidP="00E50279">
      <w:pPr>
        <w:pStyle w:val="SourceCode"/>
      </w:pPr>
      <w:r w:rsidRPr="00E82DA3">
        <w:t>var myModule = {</w:t>
      </w:r>
    </w:p>
    <w:p w14:paraId="0520AC87" w14:textId="77777777" w:rsidR="00E50279" w:rsidRPr="00E82DA3" w:rsidRDefault="00E50279" w:rsidP="00E50279">
      <w:pPr>
        <w:pStyle w:val="SourceCode"/>
      </w:pPr>
      <w:r w:rsidRPr="00E82DA3">
        <w:t>    add: function(x,y) { return x+y},</w:t>
      </w:r>
    </w:p>
    <w:p w14:paraId="518772FC" w14:textId="77777777" w:rsidR="00E50279" w:rsidRPr="00E82DA3" w:rsidRDefault="00E50279" w:rsidP="00E50279">
      <w:pPr>
        <w:pStyle w:val="SourceCode"/>
      </w:pPr>
      <w:r w:rsidRPr="00E82DA3">
        <w:t>    sub: function(x,y) { return x-y}</w:t>
      </w:r>
    </w:p>
    <w:p w14:paraId="54531360" w14:textId="77777777" w:rsidR="00E50279" w:rsidRPr="00E82DA3" w:rsidRDefault="00E50279" w:rsidP="00E50279">
      <w:pPr>
        <w:pStyle w:val="SourceCode"/>
      </w:pPr>
      <w:r w:rsidRPr="00E82DA3">
        <w:t>}</w:t>
      </w:r>
    </w:p>
    <w:p w14:paraId="121B1DF3" w14:textId="77777777" w:rsidR="00E50279" w:rsidRPr="00E82DA3" w:rsidRDefault="00E50279" w:rsidP="00E50279">
      <w:pPr>
        <w:pStyle w:val="SourceCode"/>
      </w:pPr>
    </w:p>
    <w:p w14:paraId="35589F1D" w14:textId="77777777" w:rsidR="00E50279" w:rsidRPr="00E82DA3" w:rsidRDefault="00E50279" w:rsidP="00E50279">
      <w:pPr>
        <w:pStyle w:val="SourceCode"/>
      </w:pPr>
      <w:r w:rsidRPr="00E82DA3">
        <w:t>export default myModule;</w:t>
      </w:r>
    </w:p>
    <w:p w14:paraId="23DCD8FA" w14:textId="77777777" w:rsidR="00E50279" w:rsidRPr="00B317E5" w:rsidRDefault="00E50279" w:rsidP="00E50279"/>
    <w:p w14:paraId="6A7CC68F" w14:textId="77777777" w:rsidR="00E50279" w:rsidRDefault="00E50279" w:rsidP="00E50279">
      <w:pPr>
        <w:rPr>
          <w:rFonts w:asciiTheme="majorHAnsi" w:eastAsiaTheme="majorEastAsia" w:hAnsiTheme="majorHAnsi" w:cstheme="majorBidi"/>
          <w:b/>
          <w:color w:val="403152" w:themeColor="accent4" w:themeShade="80"/>
          <w:sz w:val="32"/>
          <w:szCs w:val="28"/>
        </w:rPr>
      </w:pPr>
      <w:r>
        <w:br w:type="page"/>
      </w:r>
    </w:p>
    <w:p w14:paraId="1CD3B47E" w14:textId="08C2B7A7" w:rsidR="00B92FDC" w:rsidRDefault="00B92FDC" w:rsidP="004E33A4">
      <w:pPr>
        <w:pStyle w:val="Heading2"/>
      </w:pPr>
      <w:bookmarkStart w:id="33" w:name="_Basics"/>
      <w:bookmarkStart w:id="34" w:name="_Collections"/>
      <w:bookmarkStart w:id="35" w:name="_Toc44265520"/>
      <w:bookmarkEnd w:id="33"/>
      <w:bookmarkEnd w:id="34"/>
      <w:r>
        <w:lastRenderedPageBreak/>
        <w:t>Collections</w:t>
      </w:r>
      <w:bookmarkEnd w:id="35"/>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4E33A4">
      <w:pPr>
        <w:pStyle w:val="Heading3"/>
      </w:pPr>
      <w:r>
        <w:t>Lists/</w:t>
      </w:r>
      <w:proofErr w:type="gramStart"/>
      <w:r>
        <w:t>Arrays</w:t>
      </w:r>
      <w:proofErr w:type="gramEnd"/>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6" w:name="_Modules"/>
      <w:bookmarkStart w:id="37" w:name="_Toc44265521"/>
      <w:bookmarkEnd w:id="36"/>
      <w:r>
        <w:lastRenderedPageBreak/>
        <w:t>Modules</w:t>
      </w:r>
      <w:bookmarkEnd w:id="37"/>
    </w:p>
    <w:p w14:paraId="02DF803B" w14:textId="77F44D7A" w:rsidR="00120A44" w:rsidRDefault="00120A44" w:rsidP="00120A44">
      <w:r>
        <w:t xml:space="preserve">JavaScript modules have changed a lot down the </w:t>
      </w:r>
      <w:proofErr w:type="gramStart"/>
      <w:r>
        <w:t>years</w:t>
      </w:r>
      <w:proofErr w:type="gramEnd"/>
    </w:p>
    <w:p w14:paraId="724D2832" w14:textId="3D3A7E12" w:rsidR="00120A44" w:rsidRPr="001D692F" w:rsidRDefault="00B317E5" w:rsidP="00B317E5">
      <w:pPr>
        <w:pStyle w:val="Heading4"/>
        <w:rPr>
          <w:lang w:val="sv-SE"/>
        </w:rPr>
      </w:pPr>
      <w:r w:rsidRPr="001D692F">
        <w:rPr>
          <w:lang w:val="sv-SE"/>
        </w:rPr>
        <w:t>ES5</w:t>
      </w:r>
    </w:p>
    <w:p w14:paraId="67A3AC0F" w14:textId="666D581D"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1A6ED5">
        <w:rPr>
          <w:noProof/>
          <w:lang w:val="sv-SE"/>
        </w:rPr>
        <w:t>3</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45E033FE" w:rsidR="0051444F" w:rsidRDefault="0051444F" w:rsidP="001F3C41">
      <w:pPr>
        <w:pStyle w:val="CodeExampleCode"/>
      </w:pPr>
      <w:r>
        <w:t xml:space="preserve">Listing </w:t>
      </w:r>
      <w:r w:rsidR="003755F7">
        <w:fldChar w:fldCharType="begin"/>
      </w:r>
      <w:r w:rsidR="003755F7">
        <w:instrText xml:space="preserve"> SEQ Listing \* ARABIC </w:instrText>
      </w:r>
      <w:r w:rsidR="003755F7">
        <w:fldChar w:fldCharType="separate"/>
      </w:r>
      <w:r w:rsidR="001A6ED5">
        <w:rPr>
          <w:noProof/>
        </w:rPr>
        <w:t>4</w:t>
      </w:r>
      <w:r w:rsidR="003755F7">
        <w:rPr>
          <w:noProof/>
        </w:rPr>
        <w:fldChar w:fldCharType="end"/>
      </w:r>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38" w:name="_Toc44265522"/>
      <w:r>
        <w:lastRenderedPageBreak/>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160BD42B" w14:textId="77777777" w:rsidR="004E33A4" w:rsidRDefault="004E33A4">
      <w:pPr>
        <w:spacing w:after="160" w:line="259" w:lineRule="auto"/>
        <w:rPr>
          <w:rFonts w:asciiTheme="majorHAnsi" w:eastAsiaTheme="majorEastAsia" w:hAnsiTheme="majorHAnsi" w:cstheme="majorBidi"/>
          <w:color w:val="31378B" w:themeColor="text2"/>
          <w:sz w:val="28"/>
          <w:szCs w:val="26"/>
        </w:rPr>
      </w:pPr>
      <w:r>
        <w:br w:type="page"/>
      </w:r>
    </w:p>
    <w:p w14:paraId="36D96A68" w14:textId="65AC176E" w:rsidR="007E738F" w:rsidRDefault="007E738F" w:rsidP="007E738F">
      <w:pPr>
        <w:pStyle w:val="Heading3"/>
      </w:pPr>
      <w:r>
        <w:lastRenderedPageBreak/>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447A755A" w:rsidR="001D6F9D" w:rsidRDefault="00613131" w:rsidP="00613131">
      <w:r>
        <w:t xml:space="preserve">Notice </w:t>
      </w:r>
      <w:r w:rsidR="004E33A4">
        <w:t>that</w:t>
      </w:r>
      <w:r>
        <w:t xml:space="preserve"> when we select the </w:t>
      </w:r>
      <w:r w:rsidR="004E33A4">
        <w:t>document,</w:t>
      </w:r>
      <w:r w:rsidR="00F8523D">
        <w:t xml:space="preserve"> we get a view of the html in the console. </w:t>
      </w:r>
      <w:r w:rsidR="002B1FC6">
        <w:t xml:space="preserve"> And </w:t>
      </w:r>
      <w:r w:rsidR="004E33A4">
        <w:t>again,</w:t>
      </w:r>
      <w:r w:rsidR="002B1FC6">
        <w:t xml:space="preserve"> we can select sub-nodes in this document to see the actual rendered object on the web page. </w:t>
      </w:r>
    </w:p>
    <w:p w14:paraId="5FA6084B" w14:textId="522CAE14" w:rsidR="00613131" w:rsidRDefault="001D6F9D" w:rsidP="00613131">
      <w:r>
        <w:rPr>
          <w:noProof/>
        </w:rPr>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r>
        <w:br w:type="page"/>
      </w:r>
    </w:p>
    <w:p w14:paraId="0F07AC71" w14:textId="5706E902" w:rsidR="002E3444" w:rsidRDefault="001D6F9D" w:rsidP="00D86AA7">
      <w:r>
        <w:lastRenderedPageBreak/>
        <w:t xml:space="preserve">If we want to see the node as an object with its properties use the </w:t>
      </w:r>
      <w:r w:rsidRPr="001D6F9D">
        <w:rPr>
          <w:rStyle w:val="KeywordChar"/>
        </w:rPr>
        <w:t>dir</w:t>
      </w:r>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0560"/>
                    </a:xfrm>
                    <a:prstGeom prst="rect">
                      <a:avLst/>
                    </a:prstGeom>
                  </pic:spPr>
                </pic:pic>
              </a:graphicData>
            </a:graphic>
          </wp:inline>
        </w:drawing>
      </w:r>
    </w:p>
    <w:p w14:paraId="3CB4ED68" w14:textId="2DB55781" w:rsidR="001D6F9D" w:rsidRDefault="00FC5204" w:rsidP="00D86AA7">
      <w:r>
        <w:t>When we have select</w:t>
      </w:r>
      <w:r w:rsidR="00216B58">
        <w:t>ed</w:t>
      </w:r>
      <w:r>
        <w:t xml:space="preserve"> </w:t>
      </w:r>
      <w:r w:rsidR="008308FA">
        <w:t xml:space="preserve">a node in the Element </w:t>
      </w:r>
      <w:r w:rsidR="004E33A4">
        <w:t>tab,</w:t>
      </w:r>
      <w:r w:rsidR="008308FA">
        <w:t xml:space="preserve">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0FC212D5" w14:textId="77777777" w:rsidR="008B7581" w:rsidRPr="008B7581" w:rsidRDefault="008B7581" w:rsidP="008B7581"/>
    <w:p w14:paraId="1D477340" w14:textId="77777777" w:rsidR="008B7581" w:rsidRDefault="008B7581" w:rsidP="00282323"/>
    <w:p w14:paraId="4432F775" w14:textId="77777777" w:rsidR="00FE122E" w:rsidRDefault="00FE122E">
      <w:pPr>
        <w:rPr>
          <w:rFonts w:asciiTheme="majorHAnsi" w:eastAsiaTheme="majorEastAsia" w:hAnsiTheme="majorHAnsi" w:cstheme="majorBidi"/>
          <w:b/>
          <w:color w:val="403152" w:themeColor="accent4" w:themeShade="80"/>
          <w:sz w:val="32"/>
          <w:szCs w:val="28"/>
        </w:rPr>
      </w:pPr>
      <w:r>
        <w:br w:type="page"/>
      </w:r>
    </w:p>
    <w:p w14:paraId="7AA48A7E" w14:textId="14C427AE" w:rsidR="00186977" w:rsidRDefault="00186977" w:rsidP="00186977">
      <w:pPr>
        <w:pStyle w:val="QuestionSection"/>
      </w:pPr>
      <w:r>
        <w:lastRenderedPageBreak/>
        <w:t>Questions – Language Core</w:t>
      </w:r>
      <w:bookmarkEnd w:id="38"/>
    </w:p>
    <w:p w14:paraId="2B4CE9DB" w14:textId="66AD18D5" w:rsidR="00C54531" w:rsidRDefault="00C54531" w:rsidP="00C54531">
      <w:pPr>
        <w:pStyle w:val="Heading3"/>
      </w:pPr>
      <w:bookmarkStart w:id="39" w:name="_Toc44265523"/>
      <w:r>
        <w:t>Type</w:t>
      </w:r>
      <w:bookmarkEnd w:id="39"/>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 xml:space="preserve">What </w:t>
      </w:r>
      <w:proofErr w:type="gramStart"/>
      <w:r>
        <w:t>are</w:t>
      </w:r>
      <w:proofErr w:type="gramEnd"/>
      <w:r>
        <w:t xml:space="preserv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40" w:name="_Toc44265524"/>
      <w:r>
        <w:t>Variables and scop</w:t>
      </w:r>
      <w:r w:rsidR="00736816">
        <w:t>e</w:t>
      </w:r>
      <w:bookmarkEnd w:id="40"/>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proofErr w:type="spellStart"/>
      <w:r>
        <w:t>let,var</w:t>
      </w:r>
      <w:proofErr w:type="spellEnd"/>
      <w:r>
        <w:t xml:space="preserve">, </w:t>
      </w:r>
      <w:proofErr w:type="spellStart"/>
      <w:proofErr w:type="gramStart"/>
      <w:r>
        <w:t>const</w:t>
      </w:r>
      <w:proofErr w:type="spellEnd"/>
      <w:proofErr w:type="gramEnd"/>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 xml:space="preserve">Creates a lexically scoped </w:t>
      </w:r>
      <w:proofErr w:type="gramStart"/>
      <w:r>
        <w:t>variable</w:t>
      </w:r>
      <w:proofErr w:type="gramEnd"/>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 xml:space="preserve">The variable is scoped by its execution </w:t>
      </w:r>
      <w:proofErr w:type="gramStart"/>
      <w:r>
        <w:t>context</w:t>
      </w:r>
      <w:proofErr w:type="gramEnd"/>
    </w:p>
    <w:p w14:paraId="46268177" w14:textId="5AAEBC06" w:rsidR="003776F0" w:rsidRDefault="0067160B" w:rsidP="009458C1">
      <w:pPr>
        <w:pStyle w:val="Answer"/>
      </w:pPr>
      <w:r>
        <w:t xml:space="preserve">Blocks have no impact on </w:t>
      </w:r>
      <w:proofErr w:type="gramStart"/>
      <w:r>
        <w:t>scope</w:t>
      </w:r>
      <w:proofErr w:type="gramEnd"/>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lastRenderedPageBreak/>
        <w:t>What is an undeclared variable?</w:t>
      </w:r>
    </w:p>
    <w:p w14:paraId="7B59D87C" w14:textId="64B97483" w:rsidR="0067160B" w:rsidRDefault="00B119A7" w:rsidP="0067160B">
      <w:pPr>
        <w:pStyle w:val="Answer"/>
      </w:pPr>
      <w:r>
        <w:t xml:space="preserve">A variable that is not declared with any scope modifier and is just initialised with a </w:t>
      </w:r>
      <w:proofErr w:type="gramStart"/>
      <w:r>
        <w:t>value</w:t>
      </w:r>
      <w:proofErr w:type="gramEnd"/>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 xml:space="preserve">10 is output because the variable a is undeclared and hence takes the global </w:t>
      </w:r>
      <w:proofErr w:type="gramStart"/>
      <w:r>
        <w:t>context</w:t>
      </w:r>
      <w:proofErr w:type="gramEnd"/>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proofErr w:type="spellStart"/>
      <w:r w:rsidRPr="009D0241">
        <w:t>ReferenceError</w:t>
      </w:r>
      <w:proofErr w:type="spellEnd"/>
      <w:r w:rsidRPr="009D0241">
        <w:t xml:space="preserve">: a is not </w:t>
      </w:r>
      <w:proofErr w:type="gramStart"/>
      <w:r w:rsidRPr="009D0241">
        <w:t>defined</w:t>
      </w:r>
      <w:proofErr w:type="gramEnd"/>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 xml:space="preserve">Declared variables are declared as if the statement was at the top of the </w:t>
      </w:r>
      <w:proofErr w:type="gramStart"/>
      <w:r>
        <w:rPr>
          <w:rFonts w:eastAsia="Times New Roman"/>
        </w:rPr>
        <w:t>file</w:t>
      </w:r>
      <w:proofErr w:type="gramEnd"/>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lastRenderedPageBreak/>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t xml:space="preserve">5 because re-declaring has no effect and does not clear the </w:t>
      </w:r>
      <w:proofErr w:type="gramStart"/>
      <w:r>
        <w:t>variable</w:t>
      </w:r>
      <w:proofErr w:type="gramEnd"/>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proofErr w:type="spellStart"/>
      <w:r>
        <w:t>ReferenceError</w:t>
      </w:r>
      <w:proofErr w:type="spellEnd"/>
      <w:r>
        <w:t xml:space="preserve">: </w:t>
      </w:r>
      <w:proofErr w:type="spellStart"/>
      <w:r>
        <w:t>mylex</w:t>
      </w:r>
      <w:proofErr w:type="spellEnd"/>
      <w:r>
        <w:t xml:space="preserve">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lastRenderedPageBreak/>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41" w:name="_Toc44265525"/>
      <w:r>
        <w:lastRenderedPageBreak/>
        <w:t>Closures</w:t>
      </w:r>
      <w:bookmarkEnd w:id="41"/>
    </w:p>
    <w:p w14:paraId="0817F8E8" w14:textId="7F339891" w:rsidR="00F07EFA" w:rsidRDefault="006C63CC" w:rsidP="00F07EFA">
      <w:pPr>
        <w:pStyle w:val="QuestionSubSection"/>
      </w:pPr>
      <w:bookmarkStart w:id="42" w:name="_Toc44265526"/>
      <w:r>
        <w:t>Equality</w:t>
      </w:r>
      <w:bookmarkEnd w:id="42"/>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43" w:name="_Toc44265527"/>
      <w:r>
        <w:lastRenderedPageBreak/>
        <w:t>F</w:t>
      </w:r>
      <w:r w:rsidR="00B52039">
        <w:t>unctions</w:t>
      </w:r>
      <w:bookmarkEnd w:id="43"/>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w:t>
      </w:r>
      <w:proofErr w:type="spellStart"/>
      <w:r w:rsidR="0014484F">
        <w:t>it</w:t>
      </w:r>
      <w:proofErr w:type="spellEnd"/>
      <w:r w:rsidR="0014484F">
        <w:t xml:space="preserve"> definition in the file. This is because it is treated as though the definition is at the beginning of the file. </w:t>
      </w:r>
    </w:p>
    <w:p w14:paraId="353E6BC0" w14:textId="77777777" w:rsidR="00B36F7A" w:rsidRDefault="00B36F7A">
      <w:pPr>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44" w:name="_Toc44265528"/>
      <w:r>
        <w:lastRenderedPageBreak/>
        <w:t>Objects</w:t>
      </w:r>
      <w:bookmarkEnd w:id="44"/>
    </w:p>
    <w:p w14:paraId="140C13C8" w14:textId="77777777" w:rsidR="00646E80" w:rsidRDefault="00646E80">
      <w:pPr>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 xml:space="preserve">Fix the code so it </w:t>
      </w:r>
      <w:proofErr w:type="gramStart"/>
      <w:r>
        <w:t>works</w:t>
      </w:r>
      <w:proofErr w:type="gramEnd"/>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 xml:space="preserve">defined. </w:t>
      </w:r>
      <w:proofErr w:type="gramStart"/>
      <w:r w:rsidR="00CE07F5">
        <w:t>So</w:t>
      </w:r>
      <w:proofErr w:type="gramEnd"/>
      <w:r w:rsidR="00CE07F5">
        <w:t xml:space="preserve"> this is not defined when it is invoked.</w:t>
      </w:r>
    </w:p>
    <w:p w14:paraId="2202C892" w14:textId="77777777" w:rsidR="00646E80" w:rsidRPr="00646E80" w:rsidRDefault="00646E80" w:rsidP="00646E80">
      <w:pPr>
        <w:pStyle w:val="Answer"/>
      </w:pPr>
    </w:p>
    <w:p w14:paraId="42932A16" w14:textId="77777777" w:rsidR="003B7DAC" w:rsidRDefault="003B7DAC">
      <w:pPr>
        <w:rPr>
          <w:rFonts w:asciiTheme="majorHAnsi" w:eastAsiaTheme="majorEastAsia" w:hAnsiTheme="majorHAnsi" w:cstheme="majorBidi"/>
          <w:color w:val="31378B" w:themeColor="text2"/>
          <w:sz w:val="32"/>
          <w:szCs w:val="28"/>
        </w:rPr>
      </w:pPr>
      <w:r>
        <w:br w:type="page"/>
      </w:r>
    </w:p>
    <w:p w14:paraId="3AC93B54" w14:textId="77777777" w:rsidR="00215BE5" w:rsidRDefault="00215BE5" w:rsidP="00CB7C94">
      <w:pPr>
        <w:rPr>
          <w:rFonts w:eastAsiaTheme="majorEastAsia"/>
        </w:rPr>
      </w:pPr>
    </w:p>
    <w:p w14:paraId="09E9D920" w14:textId="77777777" w:rsidR="00A164CD" w:rsidRDefault="00A164CD" w:rsidP="00A164CD">
      <w:pPr>
        <w:pStyle w:val="Heading2"/>
      </w:pPr>
      <w:r>
        <w:t>Development Environment</w:t>
      </w:r>
    </w:p>
    <w:p w14:paraId="6B3B585F" w14:textId="77777777" w:rsidR="00A164CD" w:rsidRDefault="00A164CD" w:rsidP="00A164CD">
      <w:pPr>
        <w:pStyle w:val="Heading3"/>
      </w:pPr>
      <w:r>
        <w:t>Specified Single File</w:t>
      </w:r>
    </w:p>
    <w:p w14:paraId="5EBA13BE" w14:textId="77777777" w:rsidR="00A164CD" w:rsidRDefault="00A164CD" w:rsidP="00A164CD">
      <w:pPr>
        <w:pStyle w:val="Heading4"/>
      </w:pPr>
      <w:r>
        <w:t>Run</w:t>
      </w:r>
    </w:p>
    <w:p w14:paraId="23945B22" w14:textId="77777777" w:rsidR="00A164CD" w:rsidRDefault="00A164CD" w:rsidP="00A164CD">
      <w:r>
        <w:t xml:space="preserve">Open a terminal and enter the command. </w:t>
      </w:r>
    </w:p>
    <w:p w14:paraId="0D78EB8A" w14:textId="77777777" w:rsidR="00A164CD" w:rsidRDefault="00A164CD" w:rsidP="00A164CD">
      <w:pPr>
        <w:pStyle w:val="SourceCode"/>
        <w:ind w:left="0"/>
      </w:pPr>
      <w:r>
        <w:t>node hello.js</w:t>
      </w:r>
    </w:p>
    <w:p w14:paraId="72F0CBD8" w14:textId="77777777" w:rsidR="00A164CD" w:rsidRDefault="00A164CD" w:rsidP="00A164CD">
      <w:pPr>
        <w:pStyle w:val="SourceCode"/>
        <w:ind w:left="0"/>
      </w:pPr>
    </w:p>
    <w:p w14:paraId="1AC91EF3" w14:textId="77777777" w:rsidR="00A164CD" w:rsidRDefault="00A164CD" w:rsidP="00A164CD">
      <w:pPr>
        <w:pStyle w:val="Heading4"/>
      </w:pPr>
      <w:r>
        <w:t>Run and Watch</w:t>
      </w:r>
    </w:p>
    <w:p w14:paraId="30B4FEF5" w14:textId="77777777" w:rsidR="00A164CD" w:rsidRDefault="00A164CD" w:rsidP="00A164CD">
      <w:r>
        <w:t>Setup package.json if you have not already</w:t>
      </w:r>
    </w:p>
    <w:p w14:paraId="2AA5DD10" w14:textId="77777777" w:rsidR="00A164CD" w:rsidRDefault="00A164CD" w:rsidP="00A164CD">
      <w:pPr>
        <w:pStyle w:val="SourceCode"/>
        <w:ind w:left="0"/>
      </w:pPr>
      <w:r>
        <w:t>npm init --yes</w:t>
      </w:r>
    </w:p>
    <w:p w14:paraId="381E8368" w14:textId="77777777" w:rsidR="00A164CD" w:rsidRPr="00786B54" w:rsidRDefault="00A164CD" w:rsidP="00A164CD"/>
    <w:p w14:paraId="05A40966" w14:textId="77777777" w:rsidR="00A164CD" w:rsidRDefault="00A164CD" w:rsidP="00A164CD">
      <w:r>
        <w:t xml:space="preserve">Install the </w:t>
      </w:r>
      <w:r w:rsidRPr="003D0C67">
        <w:rPr>
          <w:rStyle w:val="SourceCodeChar"/>
        </w:rPr>
        <w:t>nodemon</w:t>
      </w:r>
      <w:r>
        <w:t xml:space="preserve"> node package as a development dependency. </w:t>
      </w:r>
    </w:p>
    <w:p w14:paraId="01092EA7" w14:textId="77777777" w:rsidR="00A164CD" w:rsidRDefault="00A164CD" w:rsidP="00A164CD">
      <w:pPr>
        <w:pStyle w:val="SourceCode"/>
        <w:ind w:left="0"/>
      </w:pPr>
      <w:r w:rsidRPr="003D0C67">
        <w:t>npm install --save-dev nodemon</w:t>
      </w:r>
    </w:p>
    <w:p w14:paraId="584F70AB" w14:textId="77777777" w:rsidR="00A164CD" w:rsidRDefault="00A164CD" w:rsidP="00A164CD"/>
    <w:p w14:paraId="7AA22C35" w14:textId="77777777" w:rsidR="00A164CD" w:rsidRDefault="00A164CD" w:rsidP="00A164CD">
      <w:r>
        <w:t xml:space="preserve">If we want to run the dev dependency from the </w:t>
      </w:r>
      <w:proofErr w:type="gramStart"/>
      <w:r>
        <w:t>terminal</w:t>
      </w:r>
      <w:proofErr w:type="gramEnd"/>
      <w:r>
        <w:t xml:space="preserve"> we use the </w:t>
      </w:r>
      <w:r w:rsidRPr="007501C9">
        <w:rPr>
          <w:rStyle w:val="SourceCodeChar"/>
        </w:rPr>
        <w:t>npx</w:t>
      </w:r>
      <w:r>
        <w:t xml:space="preserve"> command</w:t>
      </w:r>
    </w:p>
    <w:p w14:paraId="3A86DBA0" w14:textId="77777777" w:rsidR="00A164CD" w:rsidRDefault="00A164CD" w:rsidP="00A164CD">
      <w:pPr>
        <w:pStyle w:val="SourceCode"/>
        <w:ind w:left="0"/>
      </w:pPr>
      <w:r>
        <w:t>npx nodemon hello.js</w:t>
      </w:r>
    </w:p>
    <w:p w14:paraId="62A45207" w14:textId="77777777" w:rsidR="00A164CD" w:rsidRDefault="00A164CD" w:rsidP="00A164CD">
      <w:pPr>
        <w:pStyle w:val="SourceCode"/>
        <w:ind w:left="0"/>
      </w:pPr>
    </w:p>
    <w:p w14:paraId="54EBCCA1" w14:textId="77777777" w:rsidR="00A164CD" w:rsidRDefault="00A164CD" w:rsidP="00A164CD">
      <w:pPr>
        <w:pStyle w:val="SourceCode"/>
        <w:ind w:left="0"/>
      </w:pPr>
    </w:p>
    <w:p w14:paraId="75162084" w14:textId="77777777" w:rsidR="00A164CD" w:rsidRDefault="00A164CD" w:rsidP="00A164CD">
      <w:pPr>
        <w:pStyle w:val="Heading4"/>
      </w:pPr>
      <w:r>
        <w:t>Run as Script</w:t>
      </w:r>
    </w:p>
    <w:p w14:paraId="6CEA5499" w14:textId="77777777" w:rsidR="00A164CD" w:rsidRDefault="00A164CD" w:rsidP="00A164CD">
      <w:r>
        <w:t>As we install it as a dev dependency, we can only run it from the scripts section of package.json</w:t>
      </w:r>
    </w:p>
    <w:p w14:paraId="74BC5A1B" w14:textId="77777777" w:rsidR="00A164CD" w:rsidRPr="00F46787" w:rsidRDefault="00A164CD" w:rsidP="00A164CD">
      <w:pPr>
        <w:pStyle w:val="SourceCode"/>
      </w:pPr>
    </w:p>
    <w:p w14:paraId="78D9A6A1" w14:textId="77777777" w:rsidR="00A164CD" w:rsidRPr="00F46787" w:rsidRDefault="00A164CD" w:rsidP="00A164CD">
      <w:pPr>
        <w:pStyle w:val="SourceCode"/>
      </w:pPr>
      <w:r w:rsidRPr="00F46787">
        <w:t>{</w:t>
      </w:r>
    </w:p>
    <w:p w14:paraId="50DA7330" w14:textId="77777777" w:rsidR="00A164CD" w:rsidRPr="00F46787" w:rsidRDefault="00A164CD" w:rsidP="00A164CD">
      <w:pPr>
        <w:pStyle w:val="SourceCode"/>
      </w:pPr>
      <w:r w:rsidRPr="00F46787">
        <w:t xml:space="preserve">  "name": "JS",</w:t>
      </w:r>
    </w:p>
    <w:p w14:paraId="6781C649" w14:textId="77777777" w:rsidR="00A164CD" w:rsidRPr="00F46787" w:rsidRDefault="00A164CD" w:rsidP="00A164CD">
      <w:pPr>
        <w:pStyle w:val="SourceCode"/>
      </w:pPr>
      <w:r w:rsidRPr="00F46787">
        <w:t xml:space="preserve">  "version": "1.0.0",</w:t>
      </w:r>
    </w:p>
    <w:p w14:paraId="78A0D427" w14:textId="77777777" w:rsidR="00A164CD" w:rsidRPr="00F46787" w:rsidRDefault="00A164CD" w:rsidP="00A164CD">
      <w:pPr>
        <w:pStyle w:val="SourceCode"/>
      </w:pPr>
      <w:r w:rsidRPr="00F46787">
        <w:t xml:space="preserve">  "description": "",</w:t>
      </w:r>
    </w:p>
    <w:p w14:paraId="4CF7E31D" w14:textId="77777777" w:rsidR="00A164CD" w:rsidRPr="00F46787" w:rsidRDefault="00A164CD" w:rsidP="00A164CD">
      <w:pPr>
        <w:pStyle w:val="SourceCode"/>
      </w:pPr>
      <w:r w:rsidRPr="00F46787">
        <w:t xml:space="preserve">  "main": "test.js",</w:t>
      </w:r>
    </w:p>
    <w:p w14:paraId="5CD0AE9E" w14:textId="77777777" w:rsidR="00A164CD" w:rsidRPr="00F46787" w:rsidRDefault="00A164CD" w:rsidP="00A164CD">
      <w:pPr>
        <w:pStyle w:val="SourceCode"/>
      </w:pPr>
      <w:r w:rsidRPr="00F46787">
        <w:t xml:space="preserve">  "scripts": {</w:t>
      </w:r>
    </w:p>
    <w:p w14:paraId="4CC7D07E" w14:textId="77777777" w:rsidR="00A164CD" w:rsidRPr="00F46787" w:rsidRDefault="00A164CD" w:rsidP="00A164CD">
      <w:pPr>
        <w:pStyle w:val="SourceCode"/>
      </w:pPr>
      <w:r w:rsidRPr="00F46787">
        <w:t xml:space="preserve">    "test": "echo \"Error: no test specified\" &amp;&amp; exit 1",</w:t>
      </w:r>
    </w:p>
    <w:p w14:paraId="28965D99" w14:textId="77777777" w:rsidR="00A164CD" w:rsidRPr="00F46787" w:rsidRDefault="00A164CD" w:rsidP="00A164CD">
      <w:pPr>
        <w:pStyle w:val="SourceCode"/>
        <w:rPr>
          <w:b/>
          <w:bCs/>
        </w:rPr>
      </w:pPr>
      <w:r w:rsidRPr="00F46787">
        <w:t xml:space="preserve">    </w:t>
      </w:r>
      <w:r w:rsidRPr="00F46787">
        <w:rPr>
          <w:b/>
          <w:bCs/>
        </w:rPr>
        <w:t>"watch" : "nodemon hello.js"</w:t>
      </w:r>
    </w:p>
    <w:p w14:paraId="2B9178AC" w14:textId="77777777" w:rsidR="00A164CD" w:rsidRPr="00F46787" w:rsidRDefault="00A164CD" w:rsidP="00A164CD">
      <w:pPr>
        <w:pStyle w:val="SourceCode"/>
      </w:pPr>
      <w:r w:rsidRPr="00F46787">
        <w:t xml:space="preserve">  },</w:t>
      </w:r>
    </w:p>
    <w:p w14:paraId="06CF19E8" w14:textId="77777777" w:rsidR="00A164CD" w:rsidRPr="00F46787" w:rsidRDefault="00A164CD" w:rsidP="00A164CD">
      <w:pPr>
        <w:pStyle w:val="SourceCode"/>
      </w:pPr>
      <w:r w:rsidRPr="00F46787">
        <w:t xml:space="preserve">  "keywords": [],</w:t>
      </w:r>
    </w:p>
    <w:p w14:paraId="52218E54" w14:textId="77777777" w:rsidR="00A164CD" w:rsidRPr="00F46787" w:rsidRDefault="00A164CD" w:rsidP="00A164CD">
      <w:pPr>
        <w:pStyle w:val="SourceCode"/>
      </w:pPr>
      <w:r w:rsidRPr="00F46787">
        <w:t xml:space="preserve">  "author": "",</w:t>
      </w:r>
    </w:p>
    <w:p w14:paraId="6C5E1D6E" w14:textId="77777777" w:rsidR="00A164CD" w:rsidRPr="00F46787" w:rsidRDefault="00A164CD" w:rsidP="00A164CD">
      <w:pPr>
        <w:pStyle w:val="SourceCode"/>
      </w:pPr>
      <w:r w:rsidRPr="00F46787">
        <w:t xml:space="preserve">  "license": "ISC",</w:t>
      </w:r>
    </w:p>
    <w:p w14:paraId="719BFAE5" w14:textId="77777777" w:rsidR="00A164CD" w:rsidRPr="00F46787" w:rsidRDefault="00A164CD" w:rsidP="00A164CD">
      <w:pPr>
        <w:pStyle w:val="SourceCode"/>
      </w:pPr>
      <w:r w:rsidRPr="00F46787">
        <w:t xml:space="preserve">  "devDependencies": {</w:t>
      </w:r>
    </w:p>
    <w:p w14:paraId="07F51FCD" w14:textId="77777777" w:rsidR="00A164CD" w:rsidRPr="00F46787" w:rsidRDefault="00A164CD" w:rsidP="00A164CD">
      <w:pPr>
        <w:pStyle w:val="SourceCode"/>
      </w:pPr>
      <w:r w:rsidRPr="00F46787">
        <w:t xml:space="preserve">    "install": "^0.13.0",</w:t>
      </w:r>
    </w:p>
    <w:p w14:paraId="61D1B1A5" w14:textId="77777777" w:rsidR="00A164CD" w:rsidRPr="00F46787" w:rsidRDefault="00A164CD" w:rsidP="00A164CD">
      <w:pPr>
        <w:pStyle w:val="SourceCode"/>
      </w:pPr>
      <w:r w:rsidRPr="00F46787">
        <w:t xml:space="preserve">    "nodemon": "^2.0.4",</w:t>
      </w:r>
    </w:p>
    <w:p w14:paraId="4498ED4B" w14:textId="77777777" w:rsidR="00A164CD" w:rsidRPr="00F46787" w:rsidRDefault="00A164CD" w:rsidP="00A164CD">
      <w:pPr>
        <w:pStyle w:val="SourceCode"/>
      </w:pPr>
      <w:r w:rsidRPr="00F46787">
        <w:t xml:space="preserve">    "npm": "^6.14.8"</w:t>
      </w:r>
    </w:p>
    <w:p w14:paraId="39D434BB" w14:textId="77777777" w:rsidR="00A164CD" w:rsidRPr="00F46787" w:rsidRDefault="00A164CD" w:rsidP="00A164CD">
      <w:pPr>
        <w:pStyle w:val="SourceCode"/>
      </w:pPr>
      <w:r w:rsidRPr="00F46787">
        <w:t xml:space="preserve">  }</w:t>
      </w:r>
    </w:p>
    <w:p w14:paraId="1CF7C5A6" w14:textId="77777777" w:rsidR="00A164CD" w:rsidRPr="00F46787" w:rsidRDefault="00A164CD" w:rsidP="00A164CD">
      <w:pPr>
        <w:pStyle w:val="SourceCode"/>
      </w:pPr>
      <w:r w:rsidRPr="00F46787">
        <w:t>}</w:t>
      </w:r>
    </w:p>
    <w:p w14:paraId="6866315E" w14:textId="77777777" w:rsidR="00A164CD" w:rsidRDefault="00A164CD" w:rsidP="00A164CD">
      <w:pPr>
        <w:pStyle w:val="SourceCode"/>
        <w:ind w:left="0"/>
      </w:pPr>
    </w:p>
    <w:p w14:paraId="3380C89A" w14:textId="77777777" w:rsidR="00A164CD" w:rsidRDefault="00A164CD" w:rsidP="00A164CD">
      <w:pPr>
        <w:pStyle w:val="SourceCode"/>
      </w:pPr>
    </w:p>
    <w:p w14:paraId="6E9C9389" w14:textId="77777777" w:rsidR="00A164CD" w:rsidRDefault="00A164CD" w:rsidP="00A164CD">
      <w:r>
        <w:t xml:space="preserve">Run the script </w:t>
      </w:r>
      <w:r w:rsidRPr="0094360B">
        <w:rPr>
          <w:rStyle w:val="SourceCodeChar"/>
        </w:rPr>
        <w:t>npm run watch</w:t>
      </w:r>
    </w:p>
    <w:p w14:paraId="07D4D593" w14:textId="77777777" w:rsidR="00A164CD" w:rsidRDefault="00A164CD" w:rsidP="00A164CD">
      <w:pPr>
        <w:pStyle w:val="Heading4"/>
      </w:pPr>
      <w:r>
        <w:t>Debug</w:t>
      </w:r>
    </w:p>
    <w:p w14:paraId="0B1223F9" w14:textId="77777777" w:rsidR="00A164CD" w:rsidRPr="00D46820" w:rsidRDefault="00A164CD" w:rsidP="00A164CD">
      <w:pPr>
        <w:pStyle w:val="SourceCode"/>
        <w:ind w:left="0"/>
      </w:pPr>
      <w:r w:rsidRPr="00D46820">
        <w:t>{</w:t>
      </w:r>
    </w:p>
    <w:p w14:paraId="51FACA71" w14:textId="77777777" w:rsidR="00A164CD" w:rsidRPr="00D46820" w:rsidRDefault="00A164CD" w:rsidP="00A164CD">
      <w:pPr>
        <w:pStyle w:val="SourceCode"/>
      </w:pPr>
      <w:r w:rsidRPr="00D46820">
        <w:t xml:space="preserve">    "version": "0.2.0",</w:t>
      </w:r>
    </w:p>
    <w:p w14:paraId="1D3539BA" w14:textId="77777777" w:rsidR="00A164CD" w:rsidRPr="00D46820" w:rsidRDefault="00A164CD" w:rsidP="00A164CD">
      <w:pPr>
        <w:pStyle w:val="SourceCode"/>
      </w:pPr>
      <w:r w:rsidRPr="00D46820">
        <w:t xml:space="preserve">    "configurations": [</w:t>
      </w:r>
    </w:p>
    <w:p w14:paraId="1DF464E5" w14:textId="77777777" w:rsidR="00A164CD" w:rsidRPr="00D46820" w:rsidRDefault="00A164CD" w:rsidP="00A164CD">
      <w:pPr>
        <w:pStyle w:val="SourceCode"/>
      </w:pPr>
      <w:r w:rsidRPr="00D46820">
        <w:t xml:space="preserve">        {</w:t>
      </w:r>
    </w:p>
    <w:p w14:paraId="43CF743E" w14:textId="77777777" w:rsidR="00A164CD" w:rsidRPr="00D46820" w:rsidRDefault="00A164CD" w:rsidP="00A164CD">
      <w:pPr>
        <w:pStyle w:val="SourceCode"/>
      </w:pPr>
      <w:r w:rsidRPr="00D46820">
        <w:t xml:space="preserve">            "type": "node",</w:t>
      </w:r>
    </w:p>
    <w:p w14:paraId="08AB3A34" w14:textId="77777777" w:rsidR="00A164CD" w:rsidRPr="00D46820" w:rsidRDefault="00A164CD" w:rsidP="00A164CD">
      <w:pPr>
        <w:pStyle w:val="SourceCode"/>
      </w:pPr>
      <w:r w:rsidRPr="00D46820">
        <w:t xml:space="preserve">            "request": "launch",</w:t>
      </w:r>
    </w:p>
    <w:p w14:paraId="2BE4A1E7" w14:textId="77777777" w:rsidR="00A164CD" w:rsidRPr="00D46820" w:rsidRDefault="00A164CD" w:rsidP="00A164CD">
      <w:pPr>
        <w:pStyle w:val="SourceCode"/>
      </w:pPr>
      <w:r w:rsidRPr="00D46820">
        <w:t xml:space="preserve">            "name": "Launch Program",</w:t>
      </w:r>
    </w:p>
    <w:p w14:paraId="7D23D98E" w14:textId="77777777" w:rsidR="00A164CD" w:rsidRPr="00D46820" w:rsidRDefault="00A164CD" w:rsidP="00A164CD">
      <w:pPr>
        <w:pStyle w:val="SourceCode"/>
      </w:pPr>
      <w:r w:rsidRPr="00D46820">
        <w:t xml:space="preserve">            "skipFiles": [</w:t>
      </w:r>
    </w:p>
    <w:p w14:paraId="635E1718" w14:textId="77777777" w:rsidR="00A164CD" w:rsidRPr="00D46820" w:rsidRDefault="00A164CD" w:rsidP="00A164CD">
      <w:pPr>
        <w:pStyle w:val="SourceCode"/>
      </w:pPr>
      <w:r w:rsidRPr="00D46820">
        <w:t xml:space="preserve">                "&lt;node_internals&gt;/**"</w:t>
      </w:r>
    </w:p>
    <w:p w14:paraId="2BA8CCF6" w14:textId="77777777" w:rsidR="00A164CD" w:rsidRPr="00D46820" w:rsidRDefault="00A164CD" w:rsidP="00A164CD">
      <w:pPr>
        <w:pStyle w:val="SourceCode"/>
      </w:pPr>
      <w:r w:rsidRPr="00D46820">
        <w:t xml:space="preserve">            ],</w:t>
      </w:r>
    </w:p>
    <w:p w14:paraId="05CBB9A9" w14:textId="77777777" w:rsidR="00A164CD" w:rsidRPr="00D46820" w:rsidRDefault="00A164CD" w:rsidP="00A164CD">
      <w:pPr>
        <w:pStyle w:val="SourceCode"/>
      </w:pPr>
      <w:r w:rsidRPr="00D46820">
        <w:t xml:space="preserve">            </w:t>
      </w:r>
      <w:r w:rsidRPr="00B74D2C">
        <w:rPr>
          <w:b/>
          <w:bCs/>
        </w:rPr>
        <w:t>"program": "${workspaceFolder}\\hello.js"</w:t>
      </w:r>
      <w:r w:rsidRPr="00D46820">
        <w:t xml:space="preserve">        }</w:t>
      </w:r>
    </w:p>
    <w:p w14:paraId="739E3606" w14:textId="77777777" w:rsidR="00A164CD" w:rsidRPr="00D46820" w:rsidRDefault="00A164CD" w:rsidP="00A164CD">
      <w:pPr>
        <w:pStyle w:val="SourceCode"/>
      </w:pPr>
      <w:r w:rsidRPr="00D46820">
        <w:t xml:space="preserve">    ]</w:t>
      </w:r>
    </w:p>
    <w:p w14:paraId="178B75C6" w14:textId="77777777" w:rsidR="00A164CD" w:rsidRDefault="00A164CD" w:rsidP="00A164CD">
      <w:pPr>
        <w:pStyle w:val="SourceCode"/>
      </w:pPr>
      <w:r w:rsidRPr="00D46820">
        <w:t>}</w:t>
      </w:r>
    </w:p>
    <w:p w14:paraId="5C31EE7E" w14:textId="77777777" w:rsidR="00A164CD" w:rsidRDefault="00A164CD" w:rsidP="00A164CD"/>
    <w:p w14:paraId="02972F25" w14:textId="77777777" w:rsidR="00A164CD" w:rsidRPr="00621356" w:rsidRDefault="00A164CD" w:rsidP="00A164CD">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7CF849F9" w14:textId="77777777" w:rsidR="00A164CD" w:rsidRDefault="00A164CD" w:rsidP="00A164CD">
      <w:pPr>
        <w:pStyle w:val="Heading4"/>
      </w:pPr>
      <w:r>
        <w:t>Debug with Watch</w:t>
      </w:r>
    </w:p>
    <w:p w14:paraId="5C3AC3C1" w14:textId="77777777" w:rsidR="00A164CD" w:rsidRDefault="00A164CD" w:rsidP="00A164CD">
      <w:r>
        <w:t xml:space="preserve">Setup a launch.json target as follows. Make sure nodemon is installed </w:t>
      </w:r>
      <w:proofErr w:type="gramStart"/>
      <w:r>
        <w:t>globally</w:t>
      </w:r>
      <w:proofErr w:type="gramEnd"/>
    </w:p>
    <w:p w14:paraId="55749C0D" w14:textId="77777777" w:rsidR="00A164CD" w:rsidRPr="00A30F10" w:rsidRDefault="00A164CD" w:rsidP="00A164CD">
      <w:pPr>
        <w:pStyle w:val="SourceCode"/>
      </w:pPr>
      <w:r w:rsidRPr="00A30F10">
        <w:t>        {</w:t>
      </w:r>
    </w:p>
    <w:p w14:paraId="75938FDD" w14:textId="77777777" w:rsidR="00A164CD" w:rsidRPr="00A30F10" w:rsidRDefault="00A164CD" w:rsidP="00A164CD">
      <w:pPr>
        <w:pStyle w:val="SourceCode"/>
      </w:pPr>
      <w:r w:rsidRPr="00A30F10">
        <w:t>            "name": "Launch server.js via nodemon",</w:t>
      </w:r>
    </w:p>
    <w:p w14:paraId="3902F5C4" w14:textId="77777777" w:rsidR="00A164CD" w:rsidRPr="00A30F10" w:rsidRDefault="00A164CD" w:rsidP="00A164CD">
      <w:pPr>
        <w:pStyle w:val="SourceCode"/>
      </w:pPr>
      <w:r w:rsidRPr="00A30F10">
        <w:t>            "type": "node",</w:t>
      </w:r>
    </w:p>
    <w:p w14:paraId="419B2A02" w14:textId="77777777" w:rsidR="00A164CD" w:rsidRPr="00A30F10" w:rsidRDefault="00A164CD" w:rsidP="00A164CD">
      <w:pPr>
        <w:pStyle w:val="SourceCode"/>
      </w:pPr>
      <w:r w:rsidRPr="00A30F10">
        <w:t>            "request": "launch",</w:t>
      </w:r>
    </w:p>
    <w:p w14:paraId="78A76557" w14:textId="77777777" w:rsidR="00A164CD" w:rsidRPr="00A30F10" w:rsidRDefault="00A164CD" w:rsidP="00A164CD">
      <w:pPr>
        <w:pStyle w:val="SourceCodeStrong"/>
      </w:pPr>
      <w:r w:rsidRPr="00A30F10">
        <w:t>            "runtimeExecutable": "nodemon",</w:t>
      </w:r>
    </w:p>
    <w:p w14:paraId="48E7B9E9" w14:textId="77777777" w:rsidR="00A164CD" w:rsidRPr="00A30F10" w:rsidRDefault="00A164CD" w:rsidP="00A164CD">
      <w:pPr>
        <w:pStyle w:val="SourceCode"/>
      </w:pPr>
      <w:r w:rsidRPr="00A30F10">
        <w:t>            "program": "${workspaceFolder}/hello.js",</w:t>
      </w:r>
    </w:p>
    <w:p w14:paraId="7CD3EA7F" w14:textId="77777777" w:rsidR="00A164CD" w:rsidRPr="00A30F10" w:rsidRDefault="00A164CD" w:rsidP="00A164CD">
      <w:pPr>
        <w:pStyle w:val="SourceCodeStrong"/>
      </w:pPr>
      <w:r w:rsidRPr="00A30F10">
        <w:t>            "restart": true,</w:t>
      </w:r>
    </w:p>
    <w:p w14:paraId="68D7F595" w14:textId="77777777" w:rsidR="00A164CD" w:rsidRDefault="00A164CD" w:rsidP="00A164CD">
      <w:pPr>
        <w:pStyle w:val="SourceCode"/>
      </w:pPr>
      <w:r w:rsidRPr="00A30F10">
        <w:t>            "console": "integrated</w:t>
      </w:r>
    </w:p>
    <w:p w14:paraId="3FF54140" w14:textId="77777777" w:rsidR="00A164CD" w:rsidRPr="00A30F10" w:rsidRDefault="00A164CD" w:rsidP="00A164CD">
      <w:pPr>
        <w:pStyle w:val="SourceCode"/>
      </w:pPr>
      <w:r w:rsidRPr="00A30F10">
        <w:t>Terminal",</w:t>
      </w:r>
    </w:p>
    <w:p w14:paraId="3ED51236" w14:textId="77777777" w:rsidR="00A164CD" w:rsidRPr="00A30F10" w:rsidRDefault="00A164CD" w:rsidP="00A164CD">
      <w:pPr>
        <w:pStyle w:val="SourceCode"/>
      </w:pPr>
      <w:r w:rsidRPr="00A30F10">
        <w:t>            "internalConsoleOptions": "neverOpen"</w:t>
      </w:r>
    </w:p>
    <w:p w14:paraId="0F2872EB" w14:textId="77777777" w:rsidR="00A164CD" w:rsidRPr="00A30F10" w:rsidRDefault="00A164CD" w:rsidP="00A164CD">
      <w:pPr>
        <w:pStyle w:val="SourceCode"/>
      </w:pPr>
      <w:r w:rsidRPr="00A30F10">
        <w:t>          }</w:t>
      </w:r>
    </w:p>
    <w:p w14:paraId="1DCD57EC" w14:textId="77777777" w:rsidR="00A164CD" w:rsidRDefault="00A164CD" w:rsidP="00A164CD"/>
    <w:p w14:paraId="69B2B533" w14:textId="77777777" w:rsidR="00A164CD" w:rsidRDefault="00A164CD" w:rsidP="00A164CD">
      <w:r>
        <w:t>Now run or debug it using Ctrl-F5 or F5 respectively</w:t>
      </w:r>
    </w:p>
    <w:p w14:paraId="07DE55C6" w14:textId="77777777" w:rsidR="00A164CD" w:rsidRPr="006B5CB5" w:rsidRDefault="00A164CD" w:rsidP="00A164CD">
      <w:r>
        <w:t>For more details see</w:t>
      </w:r>
    </w:p>
    <w:p w14:paraId="778D4426" w14:textId="77777777" w:rsidR="00A164CD" w:rsidRDefault="003755F7" w:rsidP="00A164CD">
      <w:hyperlink r:id="rId21" w:history="1">
        <w:r w:rsidR="00A164CD" w:rsidRPr="009A2F71">
          <w:rPr>
            <w:rStyle w:val="Hyperlink"/>
            <w:rFonts w:cstheme="minorBidi"/>
          </w:rPr>
          <w:t>https://code.visualstudio.com/docs/nodejs/nodejs-debugging</w:t>
        </w:r>
      </w:hyperlink>
    </w:p>
    <w:p w14:paraId="017C60FE" w14:textId="77777777" w:rsidR="00A164CD" w:rsidRPr="00621356" w:rsidRDefault="00A164CD" w:rsidP="00A164CD"/>
    <w:p w14:paraId="1BA19511" w14:textId="77777777" w:rsidR="00A164CD" w:rsidRDefault="00A164CD" w:rsidP="00A164CD">
      <w:pPr>
        <w:rPr>
          <w:rFonts w:asciiTheme="majorHAnsi" w:eastAsiaTheme="majorEastAsia" w:hAnsiTheme="majorHAnsi" w:cstheme="majorBidi"/>
          <w:color w:val="31378B" w:themeColor="text2"/>
          <w:sz w:val="28"/>
          <w:szCs w:val="26"/>
        </w:rPr>
      </w:pPr>
      <w:r>
        <w:br w:type="page"/>
      </w:r>
    </w:p>
    <w:p w14:paraId="20E067C6" w14:textId="77777777" w:rsidR="00A164CD" w:rsidRDefault="00A164CD" w:rsidP="00A164CD">
      <w:pPr>
        <w:pStyle w:val="Heading3"/>
      </w:pPr>
      <w:r>
        <w:lastRenderedPageBreak/>
        <w:t>Currently Selected File</w:t>
      </w:r>
    </w:p>
    <w:p w14:paraId="5BF9D78E" w14:textId="77777777" w:rsidR="00A164CD" w:rsidRPr="00FE6B09" w:rsidRDefault="00A164CD" w:rsidP="00A164CD">
      <w:pPr>
        <w:pStyle w:val="Heading4"/>
      </w:pPr>
      <w:r>
        <w:t xml:space="preserve">Debug </w:t>
      </w:r>
    </w:p>
    <w:p w14:paraId="1ACF42C2" w14:textId="77777777" w:rsidR="00A164CD" w:rsidRDefault="00A164CD" w:rsidP="00A164CD">
      <w:r>
        <w:t>Add the following to your launch.json</w:t>
      </w:r>
    </w:p>
    <w:p w14:paraId="1C40D84E" w14:textId="77777777" w:rsidR="00A164CD" w:rsidRPr="00D46820" w:rsidRDefault="00A164CD" w:rsidP="00A164CD">
      <w:pPr>
        <w:pStyle w:val="SourceCode"/>
        <w:ind w:left="0"/>
      </w:pPr>
      <w:r w:rsidRPr="00D46820">
        <w:t>{</w:t>
      </w:r>
    </w:p>
    <w:p w14:paraId="7EB6FB47" w14:textId="77777777" w:rsidR="00A164CD" w:rsidRPr="00D46820" w:rsidRDefault="00A164CD" w:rsidP="00A164CD">
      <w:pPr>
        <w:pStyle w:val="SourceCode"/>
      </w:pPr>
      <w:r w:rsidRPr="00D46820">
        <w:t xml:space="preserve">    "version": "0.2.0",</w:t>
      </w:r>
    </w:p>
    <w:p w14:paraId="4CD2D5EB" w14:textId="77777777" w:rsidR="00A164CD" w:rsidRPr="00D46820" w:rsidRDefault="00A164CD" w:rsidP="00A164CD">
      <w:pPr>
        <w:pStyle w:val="SourceCode"/>
      </w:pPr>
      <w:r w:rsidRPr="00D46820">
        <w:t xml:space="preserve">    "configurations": [</w:t>
      </w:r>
    </w:p>
    <w:p w14:paraId="4F656D6A" w14:textId="77777777" w:rsidR="00A164CD" w:rsidRPr="00D46820" w:rsidRDefault="00A164CD" w:rsidP="00A164CD">
      <w:pPr>
        <w:pStyle w:val="SourceCode"/>
      </w:pPr>
      <w:r w:rsidRPr="00D46820">
        <w:t xml:space="preserve">        {</w:t>
      </w:r>
    </w:p>
    <w:p w14:paraId="01235B92" w14:textId="77777777" w:rsidR="00A164CD" w:rsidRPr="00D46820" w:rsidRDefault="00A164CD" w:rsidP="00A164CD">
      <w:pPr>
        <w:pStyle w:val="SourceCode"/>
      </w:pPr>
      <w:r w:rsidRPr="00D46820">
        <w:t xml:space="preserve">            "type": "node",</w:t>
      </w:r>
    </w:p>
    <w:p w14:paraId="447C9E45" w14:textId="77777777" w:rsidR="00A164CD" w:rsidRPr="00D46820" w:rsidRDefault="00A164CD" w:rsidP="00A164CD">
      <w:pPr>
        <w:pStyle w:val="SourceCode"/>
      </w:pPr>
      <w:r w:rsidRPr="00D46820">
        <w:t xml:space="preserve">            "request": "launch",</w:t>
      </w:r>
    </w:p>
    <w:p w14:paraId="7BD099AD" w14:textId="77777777" w:rsidR="00A164CD" w:rsidRPr="00D46820" w:rsidRDefault="00A164CD" w:rsidP="00A164CD">
      <w:pPr>
        <w:pStyle w:val="SourceCode"/>
      </w:pPr>
      <w:r w:rsidRPr="00D46820">
        <w:t xml:space="preserve">            "name": "Launch Program",</w:t>
      </w:r>
    </w:p>
    <w:p w14:paraId="0CA47AA3" w14:textId="77777777" w:rsidR="00A164CD" w:rsidRPr="00D46820" w:rsidRDefault="00A164CD" w:rsidP="00A164CD">
      <w:pPr>
        <w:pStyle w:val="SourceCode"/>
      </w:pPr>
      <w:r w:rsidRPr="00D46820">
        <w:t xml:space="preserve">            "skipFiles": [</w:t>
      </w:r>
    </w:p>
    <w:p w14:paraId="1D016B33" w14:textId="77777777" w:rsidR="00A164CD" w:rsidRPr="00D46820" w:rsidRDefault="00A164CD" w:rsidP="00A164CD">
      <w:pPr>
        <w:pStyle w:val="SourceCode"/>
      </w:pPr>
      <w:r w:rsidRPr="00D46820">
        <w:t xml:space="preserve">                "&lt;node_internals&gt;/**"</w:t>
      </w:r>
    </w:p>
    <w:p w14:paraId="5A7A4EE7" w14:textId="77777777" w:rsidR="00A164CD" w:rsidRPr="00D46820" w:rsidRDefault="00A164CD" w:rsidP="00A164CD">
      <w:pPr>
        <w:pStyle w:val="SourceCode"/>
      </w:pPr>
      <w:r w:rsidRPr="00D46820">
        <w:t xml:space="preserve">            ],</w:t>
      </w:r>
    </w:p>
    <w:p w14:paraId="2131E9C8" w14:textId="77777777" w:rsidR="00A164CD" w:rsidRPr="00D46820" w:rsidRDefault="00A164CD" w:rsidP="00A164CD">
      <w:pPr>
        <w:pStyle w:val="SourceCode"/>
      </w:pPr>
      <w:r w:rsidRPr="00D46820">
        <w:t xml:space="preserve">            </w:t>
      </w:r>
      <w:r w:rsidRPr="00B74D2C">
        <w:rPr>
          <w:b/>
          <w:bCs/>
        </w:rPr>
        <w:t>"program": "${</w:t>
      </w:r>
      <w:r>
        <w:rPr>
          <w:b/>
          <w:bCs/>
        </w:rPr>
        <w:t>file</w:t>
      </w:r>
      <w:r w:rsidRPr="00B74D2C">
        <w:rPr>
          <w:b/>
          <w:bCs/>
        </w:rPr>
        <w:t>}"</w:t>
      </w:r>
      <w:r w:rsidRPr="00D46820">
        <w:t xml:space="preserve">        }</w:t>
      </w:r>
    </w:p>
    <w:p w14:paraId="12E26CC9" w14:textId="77777777" w:rsidR="00A164CD" w:rsidRPr="00D46820" w:rsidRDefault="00A164CD" w:rsidP="00A164CD">
      <w:pPr>
        <w:pStyle w:val="SourceCode"/>
      </w:pPr>
      <w:r w:rsidRPr="00D46820">
        <w:t xml:space="preserve">    ]</w:t>
      </w:r>
    </w:p>
    <w:p w14:paraId="1374074E" w14:textId="77777777" w:rsidR="00A164CD" w:rsidRDefault="00A164CD" w:rsidP="00A164CD">
      <w:pPr>
        <w:pStyle w:val="SourceCode"/>
      </w:pPr>
      <w:r w:rsidRPr="00D46820">
        <w:t>}</w:t>
      </w:r>
    </w:p>
    <w:p w14:paraId="6548FC39" w14:textId="77777777" w:rsidR="00A164CD" w:rsidRDefault="00A164CD" w:rsidP="00A164CD"/>
    <w:p w14:paraId="3C00FC16" w14:textId="77777777" w:rsidR="00A164CD" w:rsidRDefault="00A164CD" w:rsidP="00A164CD">
      <w:r>
        <w:t xml:space="preserve">Now use Ctrl-F5 or F5 to run or debug the currently selected </w:t>
      </w:r>
      <w:proofErr w:type="gramStart"/>
      <w:r>
        <w:t>file</w:t>
      </w:r>
      <w:proofErr w:type="gramEnd"/>
    </w:p>
    <w:p w14:paraId="2EF879F6" w14:textId="77777777" w:rsidR="00A164CD" w:rsidRPr="000D657E" w:rsidRDefault="00A164CD" w:rsidP="00A164CD"/>
    <w:p w14:paraId="0D6B8D90" w14:textId="77777777" w:rsidR="00A164CD" w:rsidRPr="00C641A4" w:rsidRDefault="00A164CD" w:rsidP="00A164CD"/>
    <w:p w14:paraId="722293D1" w14:textId="77777777" w:rsidR="00A164CD" w:rsidRDefault="00A164CD" w:rsidP="00A164CD">
      <w:pPr>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br w:type="page"/>
      </w:r>
    </w:p>
    <w:p w14:paraId="338DB635" w14:textId="77777777" w:rsidR="00A164CD" w:rsidRDefault="00A164CD" w:rsidP="00A164CD">
      <w:pPr>
        <w:pStyle w:val="Heading3"/>
      </w:pPr>
      <w:r>
        <w:lastRenderedPageBreak/>
        <w:t>Tests</w:t>
      </w:r>
    </w:p>
    <w:p w14:paraId="5E93DDB4" w14:textId="77777777" w:rsidR="00A164CD" w:rsidRDefault="00A164CD" w:rsidP="00A164CD">
      <w:pPr>
        <w:pStyle w:val="Heading4"/>
      </w:pPr>
      <w:r>
        <w:t>Run All Tests</w:t>
      </w:r>
    </w:p>
    <w:p w14:paraId="69AD230C" w14:textId="77777777" w:rsidR="00A164CD" w:rsidRDefault="00A164CD" w:rsidP="00A164CD">
      <w:r>
        <w:t xml:space="preserve">First, we install </w:t>
      </w:r>
      <w:proofErr w:type="gramStart"/>
      <w:r>
        <w:t>jest</w:t>
      </w:r>
      <w:proofErr w:type="gramEnd"/>
    </w:p>
    <w:p w14:paraId="32266957" w14:textId="77777777" w:rsidR="00A164CD" w:rsidRDefault="00A164CD" w:rsidP="00A164CD">
      <w:pPr>
        <w:pStyle w:val="SourceCode"/>
      </w:pPr>
      <w:r>
        <w:t>npm install --save-dev jest</w:t>
      </w:r>
    </w:p>
    <w:p w14:paraId="06A3EA41" w14:textId="77777777" w:rsidR="00A164CD" w:rsidRDefault="00A164CD" w:rsidP="00A164CD">
      <w:pPr>
        <w:pStyle w:val="SourceCode"/>
      </w:pPr>
    </w:p>
    <w:p w14:paraId="595E6334" w14:textId="77777777" w:rsidR="00A164CD" w:rsidRDefault="00A164CD" w:rsidP="00A164CD">
      <w:r>
        <w:t xml:space="preserve">Now we can run all the tests as </w:t>
      </w:r>
    </w:p>
    <w:p w14:paraId="1510A673" w14:textId="77777777" w:rsidR="00A164CD" w:rsidRDefault="00A164CD" w:rsidP="00A164CD">
      <w:pPr>
        <w:pStyle w:val="SourceCode"/>
        <w:ind w:left="0"/>
      </w:pPr>
      <w:r>
        <w:t>npx jest</w:t>
      </w:r>
    </w:p>
    <w:p w14:paraId="3ACE341D" w14:textId="77777777" w:rsidR="00A164CD" w:rsidRPr="00CA7F05" w:rsidRDefault="00A164CD" w:rsidP="00A164CD">
      <w:pPr>
        <w:pStyle w:val="SourceCode"/>
      </w:pPr>
    </w:p>
    <w:p w14:paraId="13B20811" w14:textId="77777777" w:rsidR="00A164CD" w:rsidRDefault="00A164CD" w:rsidP="00A164CD">
      <w:pPr>
        <w:pStyle w:val="Heading4"/>
      </w:pPr>
      <w:r>
        <w:t>Run single test file</w:t>
      </w:r>
    </w:p>
    <w:p w14:paraId="2FEC2B40" w14:textId="77777777" w:rsidR="00A164CD" w:rsidRDefault="00A164CD" w:rsidP="00A164CD">
      <w:pPr>
        <w:pStyle w:val="SourceCode"/>
        <w:ind w:left="0"/>
      </w:pPr>
      <w:r w:rsidRPr="00D45726">
        <w:t>npx jest myModule.test</w:t>
      </w:r>
    </w:p>
    <w:p w14:paraId="1243FD23" w14:textId="77777777" w:rsidR="00A164CD" w:rsidRDefault="00A164CD" w:rsidP="00A164CD">
      <w:pPr>
        <w:pStyle w:val="SourceCode"/>
        <w:ind w:left="0"/>
      </w:pPr>
    </w:p>
    <w:p w14:paraId="5552D4BF" w14:textId="77777777" w:rsidR="00A164CD" w:rsidRDefault="00A164CD" w:rsidP="00A164CD">
      <w:pPr>
        <w:pStyle w:val="Heading4"/>
      </w:pPr>
      <w:r>
        <w:t>Run Specified Test</w:t>
      </w:r>
    </w:p>
    <w:p w14:paraId="65B88398" w14:textId="77777777" w:rsidR="00A164CD" w:rsidRDefault="00A164CD" w:rsidP="00A164CD">
      <w:pPr>
        <w:pStyle w:val="SourceCode"/>
        <w:ind w:left="0"/>
      </w:pPr>
      <w:r w:rsidRPr="00D45726">
        <w:t>npx jest myModule.test</w:t>
      </w:r>
      <w:r>
        <w:t xml:space="preserve"> -t=&lt;TestName&gt;</w:t>
      </w:r>
    </w:p>
    <w:p w14:paraId="729D40BF" w14:textId="77777777" w:rsidR="00A164CD" w:rsidRPr="00D45726" w:rsidRDefault="00A164CD" w:rsidP="00A164CD">
      <w:pPr>
        <w:pStyle w:val="SourceCode"/>
        <w:ind w:left="0"/>
      </w:pPr>
    </w:p>
    <w:p w14:paraId="15C9DA1F" w14:textId="77777777" w:rsidR="00A164CD" w:rsidRPr="00D45726" w:rsidRDefault="00A164CD" w:rsidP="00A164CD">
      <w:pPr>
        <w:pStyle w:val="SourceCode"/>
      </w:pPr>
      <w:r>
        <w:br w:type="page"/>
      </w:r>
    </w:p>
    <w:p w14:paraId="7BC19F1D" w14:textId="77777777" w:rsidR="00A164CD" w:rsidRDefault="00A164CD" w:rsidP="00A164CD">
      <w:pPr>
        <w:pStyle w:val="Heading4"/>
      </w:pPr>
      <w:r>
        <w:lastRenderedPageBreak/>
        <w:t>Run all tests in Debug Mode</w:t>
      </w:r>
    </w:p>
    <w:p w14:paraId="4E022328" w14:textId="77777777" w:rsidR="00A164CD" w:rsidRDefault="00A164CD" w:rsidP="00A164CD">
      <w:r>
        <w:t>Add the following to vs code on Mac and run debug from the VS Code console. You will need something else on windows.</w:t>
      </w:r>
    </w:p>
    <w:p w14:paraId="430B86AE" w14:textId="77777777" w:rsidR="00A164CD" w:rsidRDefault="00A164CD" w:rsidP="00A164CD">
      <w:pPr>
        <w:pStyle w:val="SourceCode"/>
      </w:pPr>
      <w:r w:rsidRPr="002F6073">
        <w:t>{</w:t>
      </w:r>
    </w:p>
    <w:p w14:paraId="2C3A9030" w14:textId="77777777" w:rsidR="00A164CD" w:rsidRPr="002F6073" w:rsidRDefault="00A164CD" w:rsidP="00A164CD">
      <w:pPr>
        <w:pStyle w:val="SourceCode"/>
        <w:ind w:firstLine="482"/>
      </w:pPr>
      <w:r w:rsidRPr="002F6073">
        <w:t>"name": "Debug tests single run",</w:t>
      </w:r>
    </w:p>
    <w:p w14:paraId="5DBA4625" w14:textId="77777777" w:rsidR="00A164CD" w:rsidRPr="002F6073" w:rsidRDefault="00A164CD" w:rsidP="00A164CD">
      <w:pPr>
        <w:pStyle w:val="SourceCode"/>
      </w:pPr>
      <w:r w:rsidRPr="002F6073">
        <w:t>    "type": "node",</w:t>
      </w:r>
    </w:p>
    <w:p w14:paraId="4E21E8EF" w14:textId="77777777" w:rsidR="00A164CD" w:rsidRPr="002F6073" w:rsidRDefault="00A164CD" w:rsidP="00A164CD">
      <w:pPr>
        <w:pStyle w:val="SourceCode"/>
      </w:pPr>
      <w:r w:rsidRPr="002F6073">
        <w:t>    "request": "launch",</w:t>
      </w:r>
    </w:p>
    <w:p w14:paraId="05F1FD75" w14:textId="77777777" w:rsidR="00A164CD" w:rsidRPr="002F6073" w:rsidRDefault="00A164CD" w:rsidP="00A164CD">
      <w:pPr>
        <w:pStyle w:val="SourceCode"/>
      </w:pPr>
      <w:r w:rsidRPr="002F6073">
        <w:t>    "env": { "CI": "true" },</w:t>
      </w:r>
    </w:p>
    <w:p w14:paraId="2F9522CF" w14:textId="77777777" w:rsidR="00A164CD" w:rsidRPr="002F6073" w:rsidRDefault="00A164CD" w:rsidP="00A164CD">
      <w:pPr>
        <w:pStyle w:val="SourceCode"/>
      </w:pPr>
      <w:r w:rsidRPr="002F6073">
        <w:t>    "runtimeExecutable": "${workspaceRoot}/node_modules/.bin/jest",</w:t>
      </w:r>
    </w:p>
    <w:p w14:paraId="0765269C" w14:textId="77777777" w:rsidR="00A164CD" w:rsidRPr="002F6073" w:rsidRDefault="00A164CD" w:rsidP="00A164CD">
      <w:pPr>
        <w:pStyle w:val="SourceCode"/>
      </w:pPr>
      <w:r w:rsidRPr="002F6073">
        <w:t>    "args": ["test", "--runInBand", "--no-cache"],</w:t>
      </w:r>
    </w:p>
    <w:p w14:paraId="4E86E61E" w14:textId="77777777" w:rsidR="00A164CD" w:rsidRPr="002F6073" w:rsidRDefault="00A164CD" w:rsidP="00A164CD">
      <w:pPr>
        <w:pStyle w:val="SourceCode"/>
      </w:pPr>
      <w:r w:rsidRPr="002F6073">
        <w:t>    "cwd": "${workspaceRoot}",</w:t>
      </w:r>
    </w:p>
    <w:p w14:paraId="2836F6A0" w14:textId="77777777" w:rsidR="00A164CD" w:rsidRPr="002F6073" w:rsidRDefault="00A164CD" w:rsidP="00A164CD">
      <w:pPr>
        <w:pStyle w:val="SourceCode"/>
      </w:pPr>
      <w:r w:rsidRPr="002F6073">
        <w:t>    "protocol": "inspector",</w:t>
      </w:r>
    </w:p>
    <w:p w14:paraId="5FA016EA" w14:textId="77777777" w:rsidR="00A164CD" w:rsidRPr="002F6073" w:rsidRDefault="00A164CD" w:rsidP="00A164CD">
      <w:pPr>
        <w:pStyle w:val="SourceCode"/>
      </w:pPr>
      <w:r w:rsidRPr="002F6073">
        <w:t>    "console": "integratedTerminal",</w:t>
      </w:r>
    </w:p>
    <w:p w14:paraId="1B9BF117" w14:textId="77777777" w:rsidR="00A164CD" w:rsidRPr="002F6073" w:rsidRDefault="00A164CD" w:rsidP="00A164CD">
      <w:pPr>
        <w:pStyle w:val="SourceCode"/>
      </w:pPr>
      <w:r w:rsidRPr="002F6073">
        <w:t>    "internalConsoleOptions": "neverOpen"</w:t>
      </w:r>
    </w:p>
    <w:p w14:paraId="487CD047" w14:textId="77777777" w:rsidR="00A164CD" w:rsidRPr="002F6073" w:rsidRDefault="00A164CD" w:rsidP="00A164CD">
      <w:pPr>
        <w:pStyle w:val="SourceCode"/>
      </w:pPr>
      <w:r w:rsidRPr="002F6073">
        <w:t>}</w:t>
      </w:r>
    </w:p>
    <w:p w14:paraId="774F1439" w14:textId="77777777" w:rsidR="00A164CD" w:rsidRDefault="00A164CD" w:rsidP="00A164CD">
      <w:pPr>
        <w:pStyle w:val="SourceCode"/>
      </w:pPr>
    </w:p>
    <w:p w14:paraId="2FC7C625" w14:textId="77777777" w:rsidR="00A164CD" w:rsidRDefault="00A164CD" w:rsidP="00F00723">
      <w:pPr>
        <w:pStyle w:val="Heading4"/>
        <w:ind w:firstLine="238"/>
      </w:pPr>
      <w:r>
        <w:t>Run Single Test File in Debug Mode</w:t>
      </w:r>
    </w:p>
    <w:p w14:paraId="1E09419A" w14:textId="77777777" w:rsidR="00A164CD" w:rsidRPr="001C6764" w:rsidRDefault="00A164CD" w:rsidP="00A164CD">
      <w:pPr>
        <w:pStyle w:val="SourceCode"/>
      </w:pPr>
      <w:r w:rsidRPr="001C6764">
        <w:t>{</w:t>
      </w:r>
    </w:p>
    <w:p w14:paraId="64266159" w14:textId="77777777" w:rsidR="00A164CD" w:rsidRPr="001C6764" w:rsidRDefault="00A164CD" w:rsidP="00A164CD">
      <w:pPr>
        <w:pStyle w:val="SourceCode"/>
        <w:ind w:firstLine="482"/>
      </w:pPr>
      <w:r w:rsidRPr="001C6764">
        <w:t>"name": "Debug single tests single run",</w:t>
      </w:r>
    </w:p>
    <w:p w14:paraId="2F717A36" w14:textId="77777777" w:rsidR="00A164CD" w:rsidRPr="001C6764" w:rsidRDefault="00A164CD" w:rsidP="00A164CD">
      <w:pPr>
        <w:pStyle w:val="SourceCode"/>
      </w:pPr>
      <w:r w:rsidRPr="001C6764">
        <w:t>    "type": "node",</w:t>
      </w:r>
    </w:p>
    <w:p w14:paraId="2F6A2C28" w14:textId="77777777" w:rsidR="00A164CD" w:rsidRPr="001C6764" w:rsidRDefault="00A164CD" w:rsidP="00A164CD">
      <w:pPr>
        <w:pStyle w:val="SourceCode"/>
      </w:pPr>
      <w:r w:rsidRPr="001C6764">
        <w:t>    "request": "launch",</w:t>
      </w:r>
    </w:p>
    <w:p w14:paraId="172CB966" w14:textId="77777777" w:rsidR="00A164CD" w:rsidRPr="001C6764" w:rsidRDefault="00A164CD" w:rsidP="00A164CD">
      <w:pPr>
        <w:pStyle w:val="SourceCode"/>
      </w:pPr>
      <w:r w:rsidRPr="001C6764">
        <w:t>    "env": { "CI": "true" },</w:t>
      </w:r>
    </w:p>
    <w:p w14:paraId="29D140BE" w14:textId="77777777" w:rsidR="00A164CD" w:rsidRPr="001C6764" w:rsidRDefault="00A164CD" w:rsidP="00A164CD">
      <w:pPr>
        <w:pStyle w:val="SourceCode"/>
      </w:pPr>
      <w:r w:rsidRPr="001C6764">
        <w:t>    "runtimeExecutable": "${workspaceRoot}/node_modules/.bin/jest",</w:t>
      </w:r>
    </w:p>
    <w:p w14:paraId="5BAD85D3" w14:textId="77777777" w:rsidR="00A164CD" w:rsidRPr="001C6764" w:rsidRDefault="00A164CD" w:rsidP="00A164CD">
      <w:pPr>
        <w:pStyle w:val="SourceCode"/>
      </w:pPr>
      <w:r w:rsidRPr="001C6764">
        <w:t>    "args": ["--runInBand", "--no-cache"],</w:t>
      </w:r>
    </w:p>
    <w:p w14:paraId="2AF3D076" w14:textId="77777777" w:rsidR="00A164CD" w:rsidRPr="001C6764" w:rsidRDefault="00A164CD" w:rsidP="00A164CD">
      <w:pPr>
        <w:pStyle w:val="SourceCode"/>
      </w:pPr>
      <w:r w:rsidRPr="001C6764">
        <w:t>    "cwd": "${workspaceRoot}",</w:t>
      </w:r>
    </w:p>
    <w:p w14:paraId="66910C6A" w14:textId="77777777" w:rsidR="00A164CD" w:rsidRPr="001C6764" w:rsidRDefault="00A164CD" w:rsidP="00A164CD">
      <w:pPr>
        <w:pStyle w:val="SourceCode"/>
      </w:pPr>
      <w:r w:rsidRPr="001C6764">
        <w:t>    "program": "${fileBasenameNoExtension}",</w:t>
      </w:r>
    </w:p>
    <w:p w14:paraId="65963EA2" w14:textId="77777777" w:rsidR="00A164CD" w:rsidRPr="001C6764" w:rsidRDefault="00A164CD" w:rsidP="00A164CD">
      <w:pPr>
        <w:pStyle w:val="SourceCode"/>
      </w:pPr>
      <w:r w:rsidRPr="001C6764">
        <w:t>    "protocol": "inspector",</w:t>
      </w:r>
    </w:p>
    <w:p w14:paraId="4FEDBDEB" w14:textId="77777777" w:rsidR="00A164CD" w:rsidRPr="001C6764" w:rsidRDefault="00A164CD" w:rsidP="00A164CD">
      <w:pPr>
        <w:pStyle w:val="SourceCode"/>
      </w:pPr>
      <w:r w:rsidRPr="001C6764">
        <w:t>    "console": "integratedTerminal",</w:t>
      </w:r>
    </w:p>
    <w:p w14:paraId="6E9BBDE1" w14:textId="77777777" w:rsidR="00A164CD" w:rsidRPr="001C6764" w:rsidRDefault="00A164CD" w:rsidP="00A164CD">
      <w:pPr>
        <w:pStyle w:val="SourceCode"/>
      </w:pPr>
      <w:r w:rsidRPr="001C6764">
        <w:t>    "internalConsoleOptions": "neverOpen"</w:t>
      </w:r>
    </w:p>
    <w:p w14:paraId="67D054F3" w14:textId="77777777" w:rsidR="00A164CD" w:rsidRPr="001C6764" w:rsidRDefault="00A164CD" w:rsidP="00A164CD">
      <w:pPr>
        <w:pStyle w:val="SourceCode"/>
      </w:pPr>
      <w:r w:rsidRPr="001C6764">
        <w:t>}</w:t>
      </w:r>
    </w:p>
    <w:p w14:paraId="3E57E3FD" w14:textId="77777777" w:rsidR="00A164CD" w:rsidRPr="002F6073" w:rsidRDefault="00A164CD" w:rsidP="00A164CD">
      <w:pPr>
        <w:pStyle w:val="SourceCode"/>
      </w:pPr>
    </w:p>
    <w:p w14:paraId="4CD24876" w14:textId="77777777" w:rsidR="00A164CD" w:rsidRDefault="00A164CD" w:rsidP="00A164CD">
      <w:pPr>
        <w:pStyle w:val="Heading4"/>
      </w:pPr>
      <w:r>
        <w:t>Run Single Test File in Debug Mode With Watch</w:t>
      </w:r>
    </w:p>
    <w:p w14:paraId="3A32B1C2" w14:textId="77777777" w:rsidR="00A164CD" w:rsidRPr="001C6764" w:rsidRDefault="00A164CD" w:rsidP="00A164CD">
      <w:pPr>
        <w:pStyle w:val="SourceCode"/>
      </w:pPr>
      <w:r w:rsidRPr="001C6764">
        <w:t>{</w:t>
      </w:r>
    </w:p>
    <w:p w14:paraId="45DA1F9D" w14:textId="77777777" w:rsidR="00A164CD" w:rsidRPr="001C6764" w:rsidRDefault="00A164CD" w:rsidP="00A164CD">
      <w:pPr>
        <w:pStyle w:val="SourceCode"/>
        <w:ind w:firstLine="482"/>
      </w:pPr>
      <w:r w:rsidRPr="001C6764">
        <w:t>"name": "Debug single tests single run",</w:t>
      </w:r>
    </w:p>
    <w:p w14:paraId="5BFBB674" w14:textId="77777777" w:rsidR="00A164CD" w:rsidRPr="001C6764" w:rsidRDefault="00A164CD" w:rsidP="00A164CD">
      <w:pPr>
        <w:pStyle w:val="SourceCode"/>
      </w:pPr>
      <w:r w:rsidRPr="001C6764">
        <w:t>    "type": "node",</w:t>
      </w:r>
    </w:p>
    <w:p w14:paraId="629379F9" w14:textId="77777777" w:rsidR="00A164CD" w:rsidRPr="001C6764" w:rsidRDefault="00A164CD" w:rsidP="00A164CD">
      <w:pPr>
        <w:pStyle w:val="SourceCode"/>
      </w:pPr>
      <w:r w:rsidRPr="001C6764">
        <w:t>    "request": "launch",</w:t>
      </w:r>
    </w:p>
    <w:p w14:paraId="4EBB2CA2" w14:textId="77777777" w:rsidR="00A164CD" w:rsidRPr="001C6764" w:rsidRDefault="00A164CD" w:rsidP="00A164CD">
      <w:pPr>
        <w:pStyle w:val="SourceCode"/>
      </w:pPr>
      <w:r w:rsidRPr="001C6764">
        <w:t>    "env": { "CI": "true" },</w:t>
      </w:r>
    </w:p>
    <w:p w14:paraId="7DAC2142" w14:textId="77777777" w:rsidR="00A164CD" w:rsidRPr="001C6764" w:rsidRDefault="00A164CD" w:rsidP="00A164CD">
      <w:pPr>
        <w:pStyle w:val="SourceCode"/>
      </w:pPr>
      <w:r w:rsidRPr="001C6764">
        <w:t>    "runtimeExecutable": "${workspaceRoot}/node_modules/.bin/jest",</w:t>
      </w:r>
    </w:p>
    <w:p w14:paraId="4F84DC15" w14:textId="77777777" w:rsidR="00A164CD" w:rsidRPr="001C6764" w:rsidRDefault="00A164CD" w:rsidP="00A164CD">
      <w:pPr>
        <w:pStyle w:val="SourceCode"/>
      </w:pPr>
      <w:r w:rsidRPr="001C6764">
        <w:t>    "args": ["--runInBand", "--no-cache"</w:t>
      </w:r>
      <w:r w:rsidRPr="004F20B2">
        <w:t>, "--watchAll"</w:t>
      </w:r>
      <w:r w:rsidRPr="001C6764">
        <w:t>],</w:t>
      </w:r>
    </w:p>
    <w:p w14:paraId="36FBFC41" w14:textId="77777777" w:rsidR="00A164CD" w:rsidRPr="001C6764" w:rsidRDefault="00A164CD" w:rsidP="00A164CD">
      <w:pPr>
        <w:pStyle w:val="SourceCode"/>
      </w:pPr>
      <w:r w:rsidRPr="001C6764">
        <w:t>    "cwd": "${workspaceRoot}",</w:t>
      </w:r>
    </w:p>
    <w:p w14:paraId="7C090F4B" w14:textId="77777777" w:rsidR="00A164CD" w:rsidRPr="001C6764" w:rsidRDefault="00A164CD" w:rsidP="00A164CD">
      <w:pPr>
        <w:pStyle w:val="SourceCode"/>
      </w:pPr>
      <w:r w:rsidRPr="001C6764">
        <w:t>    "program": "${fileBasenameNoExtension}",</w:t>
      </w:r>
    </w:p>
    <w:p w14:paraId="029CAD9B" w14:textId="77777777" w:rsidR="00A164CD" w:rsidRPr="001C6764" w:rsidRDefault="00A164CD" w:rsidP="00A164CD">
      <w:pPr>
        <w:pStyle w:val="SourceCode"/>
      </w:pPr>
      <w:r w:rsidRPr="001C6764">
        <w:t>    "protocol": "inspector",</w:t>
      </w:r>
    </w:p>
    <w:p w14:paraId="4FBCC270" w14:textId="77777777" w:rsidR="00A164CD" w:rsidRPr="001C6764" w:rsidRDefault="00A164CD" w:rsidP="00A164CD">
      <w:pPr>
        <w:pStyle w:val="SourceCode"/>
      </w:pPr>
      <w:r w:rsidRPr="001C6764">
        <w:t>    "console": "integratedTerminal",</w:t>
      </w:r>
    </w:p>
    <w:p w14:paraId="177C2633" w14:textId="77777777" w:rsidR="00A164CD" w:rsidRPr="001C6764" w:rsidRDefault="00A164CD" w:rsidP="00A164CD">
      <w:pPr>
        <w:pStyle w:val="SourceCode"/>
      </w:pPr>
      <w:r w:rsidRPr="001C6764">
        <w:t>    "internalConsoleOptions": "neverOpen"</w:t>
      </w:r>
    </w:p>
    <w:p w14:paraId="10D21F0A" w14:textId="77777777" w:rsidR="00A164CD" w:rsidRPr="001C6764" w:rsidRDefault="00A164CD" w:rsidP="00A164CD">
      <w:pPr>
        <w:pStyle w:val="SourceCode"/>
      </w:pPr>
      <w:r w:rsidRPr="001C6764">
        <w:t>}</w:t>
      </w:r>
    </w:p>
    <w:p w14:paraId="67FD720F" w14:textId="77777777" w:rsidR="00A164CD" w:rsidRDefault="00A164CD" w:rsidP="00A164CD">
      <w:pPr>
        <w:pStyle w:val="Heading2"/>
        <w:rPr>
          <w:rFonts w:eastAsia="Times New Roman"/>
        </w:rPr>
      </w:pPr>
      <w:r>
        <w:br w:type="page"/>
      </w:r>
    </w:p>
    <w:p w14:paraId="57A9C3BB" w14:textId="77777777" w:rsidR="00A164CD" w:rsidRDefault="00A164CD"/>
    <w:sectPr w:rsidR="00A164CD">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C0D0D" w14:textId="77777777" w:rsidR="003755F7" w:rsidRDefault="003755F7" w:rsidP="00DC0620">
      <w:r>
        <w:separator/>
      </w:r>
    </w:p>
  </w:endnote>
  <w:endnote w:type="continuationSeparator" w:id="0">
    <w:p w14:paraId="60799DED" w14:textId="77777777" w:rsidR="003755F7" w:rsidRDefault="003755F7" w:rsidP="00DC0620">
      <w:r>
        <w:continuationSeparator/>
      </w:r>
    </w:p>
  </w:endnote>
  <w:endnote w:type="continuationNotice" w:id="1">
    <w:p w14:paraId="59893232" w14:textId="77777777" w:rsidR="003755F7" w:rsidRDefault="003755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A049" w14:textId="77777777" w:rsidR="003C6FE1" w:rsidRDefault="003C6F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19984" w14:textId="77777777" w:rsidR="003C6FE1" w:rsidRDefault="003C6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F68C86" w14:textId="77777777" w:rsidR="003755F7" w:rsidRDefault="003755F7" w:rsidP="00DC0620">
      <w:r>
        <w:separator/>
      </w:r>
    </w:p>
  </w:footnote>
  <w:footnote w:type="continuationSeparator" w:id="0">
    <w:p w14:paraId="57CE73D6" w14:textId="77777777" w:rsidR="003755F7" w:rsidRDefault="003755F7" w:rsidP="00DC0620">
      <w:r>
        <w:continuationSeparator/>
      </w:r>
    </w:p>
  </w:footnote>
  <w:footnote w:type="continuationNotice" w:id="1">
    <w:p w14:paraId="4D41DC37" w14:textId="77777777" w:rsidR="003755F7" w:rsidRDefault="003755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98D2" w14:textId="77777777" w:rsidR="003C6FE1" w:rsidRDefault="003C6F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61F62294" w:rsidR="003C6075" w:rsidRPr="003C6FE1" w:rsidRDefault="004E027C">
    <w:pPr>
      <w:pStyle w:val="Header"/>
      <w:rPr>
        <w:lang w:val="en-US"/>
      </w:rPr>
    </w:pPr>
    <w:r>
      <w:rPr>
        <w:lang w:val="en-US"/>
      </w:rPr>
      <w:t>Kenny</w:t>
    </w:r>
    <w:r w:rsidR="003C6FE1">
      <w:rPr>
        <w:lang w:val="en-US"/>
      </w:rPr>
      <w:t xml:space="preserve">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940D9" w14:textId="77777777" w:rsidR="003C6FE1" w:rsidRDefault="003C6F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12A0C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F30298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5FA5D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F4CF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63C24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B23ED1"/>
    <w:multiLevelType w:val="hybridMultilevel"/>
    <w:tmpl w:val="46963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9BB4178"/>
    <w:multiLevelType w:val="hybridMultilevel"/>
    <w:tmpl w:val="D070EA8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9D7F3F"/>
    <w:multiLevelType w:val="hybridMultilevel"/>
    <w:tmpl w:val="4A9E1E3E"/>
    <w:lvl w:ilvl="0" w:tplc="31C245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446B76"/>
    <w:multiLevelType w:val="hybridMultilevel"/>
    <w:tmpl w:val="B82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D3D74ED"/>
    <w:multiLevelType w:val="hybridMultilevel"/>
    <w:tmpl w:val="225C92C6"/>
    <w:lvl w:ilvl="0" w:tplc="5604405A">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34"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A1E2AB9"/>
    <w:multiLevelType w:val="hybridMultilevel"/>
    <w:tmpl w:val="789463CA"/>
    <w:lvl w:ilvl="0" w:tplc="61789654">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num w:numId="1">
    <w:abstractNumId w:val="14"/>
  </w:num>
  <w:num w:numId="2">
    <w:abstractNumId w:val="13"/>
  </w:num>
  <w:num w:numId="3">
    <w:abstractNumId w:val="38"/>
  </w:num>
  <w:num w:numId="4">
    <w:abstractNumId w:val="9"/>
  </w:num>
  <w:num w:numId="5">
    <w:abstractNumId w:val="8"/>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4"/>
  </w:num>
  <w:num w:numId="9">
    <w:abstractNumId w:val="41"/>
  </w:num>
  <w:num w:numId="10">
    <w:abstractNumId w:val="22"/>
  </w:num>
  <w:num w:numId="11">
    <w:abstractNumId w:val="6"/>
  </w:num>
  <w:num w:numId="12">
    <w:abstractNumId w:val="5"/>
  </w:num>
  <w:num w:numId="13">
    <w:abstractNumId w:val="4"/>
  </w:num>
  <w:num w:numId="14">
    <w:abstractNumId w:val="3"/>
  </w:num>
  <w:num w:numId="15">
    <w:abstractNumId w:val="0"/>
  </w:num>
  <w:num w:numId="16">
    <w:abstractNumId w:val="33"/>
  </w:num>
  <w:num w:numId="17">
    <w:abstractNumId w:val="43"/>
  </w:num>
  <w:num w:numId="18">
    <w:abstractNumId w:val="40"/>
  </w:num>
  <w:num w:numId="19">
    <w:abstractNumId w:val="35"/>
  </w:num>
  <w:num w:numId="20">
    <w:abstractNumId w:val="27"/>
  </w:num>
  <w:num w:numId="21">
    <w:abstractNumId w:val="17"/>
  </w:num>
  <w:num w:numId="22">
    <w:abstractNumId w:val="37"/>
  </w:num>
  <w:num w:numId="23">
    <w:abstractNumId w:val="42"/>
  </w:num>
  <w:num w:numId="24">
    <w:abstractNumId w:val="25"/>
  </w:num>
  <w:num w:numId="25">
    <w:abstractNumId w:val="36"/>
  </w:num>
  <w:num w:numId="26">
    <w:abstractNumId w:val="10"/>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6"/>
  </w:num>
  <w:num w:numId="30">
    <w:abstractNumId w:val="32"/>
  </w:num>
  <w:num w:numId="31">
    <w:abstractNumId w:val="34"/>
  </w:num>
  <w:num w:numId="32">
    <w:abstractNumId w:val="39"/>
  </w:num>
  <w:num w:numId="33">
    <w:abstractNumId w:val="31"/>
  </w:num>
  <w:num w:numId="34">
    <w:abstractNumId w:val="7"/>
  </w:num>
  <w:num w:numId="35">
    <w:abstractNumId w:val="2"/>
  </w:num>
  <w:num w:numId="36">
    <w:abstractNumId w:val="1"/>
  </w:num>
  <w:num w:numId="37">
    <w:abstractNumId w:val="28"/>
  </w:num>
  <w:num w:numId="38">
    <w:abstractNumId w:val="18"/>
  </w:num>
  <w:num w:numId="39">
    <w:abstractNumId w:val="20"/>
  </w:num>
  <w:num w:numId="40">
    <w:abstractNumId w:val="29"/>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26"/>
  </w:num>
  <w:num w:numId="45">
    <w:abstractNumId w:val="19"/>
  </w:num>
  <w:num w:numId="46">
    <w:abstractNumId w:val="11"/>
  </w:num>
  <w:num w:numId="47">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72CF"/>
    <w:rsid w:val="00007E3F"/>
    <w:rsid w:val="000108DD"/>
    <w:rsid w:val="00010EEA"/>
    <w:rsid w:val="000119C0"/>
    <w:rsid w:val="000123B2"/>
    <w:rsid w:val="000128D9"/>
    <w:rsid w:val="00012977"/>
    <w:rsid w:val="0001337F"/>
    <w:rsid w:val="00013393"/>
    <w:rsid w:val="00013AB6"/>
    <w:rsid w:val="000140F8"/>
    <w:rsid w:val="00014A74"/>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FCF"/>
    <w:rsid w:val="000231F6"/>
    <w:rsid w:val="0002459C"/>
    <w:rsid w:val="00024642"/>
    <w:rsid w:val="00024F1C"/>
    <w:rsid w:val="00026A53"/>
    <w:rsid w:val="000271AF"/>
    <w:rsid w:val="00027208"/>
    <w:rsid w:val="00027F75"/>
    <w:rsid w:val="00027F99"/>
    <w:rsid w:val="00030350"/>
    <w:rsid w:val="00030B00"/>
    <w:rsid w:val="00031357"/>
    <w:rsid w:val="00031507"/>
    <w:rsid w:val="000320E8"/>
    <w:rsid w:val="000323BA"/>
    <w:rsid w:val="00032631"/>
    <w:rsid w:val="00032C6F"/>
    <w:rsid w:val="00033B43"/>
    <w:rsid w:val="00034A43"/>
    <w:rsid w:val="00034C76"/>
    <w:rsid w:val="00035285"/>
    <w:rsid w:val="0003553C"/>
    <w:rsid w:val="0003578C"/>
    <w:rsid w:val="00035B56"/>
    <w:rsid w:val="00035E4E"/>
    <w:rsid w:val="00036026"/>
    <w:rsid w:val="000367D3"/>
    <w:rsid w:val="00036B17"/>
    <w:rsid w:val="00037096"/>
    <w:rsid w:val="0003714C"/>
    <w:rsid w:val="0003755E"/>
    <w:rsid w:val="00037EE9"/>
    <w:rsid w:val="00037EF2"/>
    <w:rsid w:val="00037FED"/>
    <w:rsid w:val="000405B9"/>
    <w:rsid w:val="000426F7"/>
    <w:rsid w:val="000431C4"/>
    <w:rsid w:val="0004387B"/>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0D36"/>
    <w:rsid w:val="00061182"/>
    <w:rsid w:val="00061D65"/>
    <w:rsid w:val="00061ED9"/>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568F"/>
    <w:rsid w:val="0008664E"/>
    <w:rsid w:val="000867B7"/>
    <w:rsid w:val="00086AC1"/>
    <w:rsid w:val="00086ACC"/>
    <w:rsid w:val="00086E84"/>
    <w:rsid w:val="000879F8"/>
    <w:rsid w:val="000903BA"/>
    <w:rsid w:val="00090719"/>
    <w:rsid w:val="0009090F"/>
    <w:rsid w:val="0009140E"/>
    <w:rsid w:val="00091494"/>
    <w:rsid w:val="00091848"/>
    <w:rsid w:val="00091A9E"/>
    <w:rsid w:val="000921DB"/>
    <w:rsid w:val="00093073"/>
    <w:rsid w:val="0009332D"/>
    <w:rsid w:val="0009381C"/>
    <w:rsid w:val="00093DED"/>
    <w:rsid w:val="0009489A"/>
    <w:rsid w:val="00094911"/>
    <w:rsid w:val="00094C45"/>
    <w:rsid w:val="00094FC3"/>
    <w:rsid w:val="00095877"/>
    <w:rsid w:val="0009618E"/>
    <w:rsid w:val="00096656"/>
    <w:rsid w:val="00096917"/>
    <w:rsid w:val="00097E79"/>
    <w:rsid w:val="000A0C2C"/>
    <w:rsid w:val="000A0E0C"/>
    <w:rsid w:val="000A236D"/>
    <w:rsid w:val="000A24F4"/>
    <w:rsid w:val="000A26A4"/>
    <w:rsid w:val="000A3CC0"/>
    <w:rsid w:val="000A3D89"/>
    <w:rsid w:val="000A4144"/>
    <w:rsid w:val="000A41B8"/>
    <w:rsid w:val="000A441F"/>
    <w:rsid w:val="000A5323"/>
    <w:rsid w:val="000A6297"/>
    <w:rsid w:val="000A664B"/>
    <w:rsid w:val="000A6ED9"/>
    <w:rsid w:val="000A7B85"/>
    <w:rsid w:val="000B0006"/>
    <w:rsid w:val="000B05EA"/>
    <w:rsid w:val="000B189B"/>
    <w:rsid w:val="000B1A94"/>
    <w:rsid w:val="000B2DC4"/>
    <w:rsid w:val="000B3487"/>
    <w:rsid w:val="000B389D"/>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BA1"/>
    <w:rsid w:val="000C2763"/>
    <w:rsid w:val="000C2C60"/>
    <w:rsid w:val="000C3AD4"/>
    <w:rsid w:val="000C3C38"/>
    <w:rsid w:val="000C3CD0"/>
    <w:rsid w:val="000C4400"/>
    <w:rsid w:val="000C4F80"/>
    <w:rsid w:val="000C538F"/>
    <w:rsid w:val="000C5712"/>
    <w:rsid w:val="000C5C23"/>
    <w:rsid w:val="000C612A"/>
    <w:rsid w:val="000C612F"/>
    <w:rsid w:val="000C6289"/>
    <w:rsid w:val="000C6424"/>
    <w:rsid w:val="000C6723"/>
    <w:rsid w:val="000C6734"/>
    <w:rsid w:val="000C674B"/>
    <w:rsid w:val="000D03CA"/>
    <w:rsid w:val="000D0F2A"/>
    <w:rsid w:val="000D1704"/>
    <w:rsid w:val="000D1A4D"/>
    <w:rsid w:val="000D24FF"/>
    <w:rsid w:val="000D2748"/>
    <w:rsid w:val="000D27B4"/>
    <w:rsid w:val="000D33C3"/>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B76"/>
    <w:rsid w:val="000E3D4A"/>
    <w:rsid w:val="000E52C7"/>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600A"/>
    <w:rsid w:val="001165C2"/>
    <w:rsid w:val="001176A7"/>
    <w:rsid w:val="00120A44"/>
    <w:rsid w:val="0012109F"/>
    <w:rsid w:val="00121118"/>
    <w:rsid w:val="001212E1"/>
    <w:rsid w:val="0012193E"/>
    <w:rsid w:val="00121AD6"/>
    <w:rsid w:val="001226C6"/>
    <w:rsid w:val="001227FA"/>
    <w:rsid w:val="0012289F"/>
    <w:rsid w:val="001229FB"/>
    <w:rsid w:val="00122DCA"/>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9F6"/>
    <w:rsid w:val="00134C65"/>
    <w:rsid w:val="00135129"/>
    <w:rsid w:val="00135F33"/>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22A"/>
    <w:rsid w:val="00152E3C"/>
    <w:rsid w:val="001533FB"/>
    <w:rsid w:val="001538C8"/>
    <w:rsid w:val="001538F0"/>
    <w:rsid w:val="00153D10"/>
    <w:rsid w:val="00154518"/>
    <w:rsid w:val="001545EF"/>
    <w:rsid w:val="0015461A"/>
    <w:rsid w:val="00154C5F"/>
    <w:rsid w:val="0015520D"/>
    <w:rsid w:val="00155F9C"/>
    <w:rsid w:val="0015628E"/>
    <w:rsid w:val="00156553"/>
    <w:rsid w:val="00156DAC"/>
    <w:rsid w:val="001579A8"/>
    <w:rsid w:val="00157C92"/>
    <w:rsid w:val="00160604"/>
    <w:rsid w:val="00160ED3"/>
    <w:rsid w:val="00161B98"/>
    <w:rsid w:val="00162B72"/>
    <w:rsid w:val="00163689"/>
    <w:rsid w:val="00163A23"/>
    <w:rsid w:val="0016464D"/>
    <w:rsid w:val="00165048"/>
    <w:rsid w:val="0016783B"/>
    <w:rsid w:val="0017010C"/>
    <w:rsid w:val="001709EC"/>
    <w:rsid w:val="00170B25"/>
    <w:rsid w:val="00171510"/>
    <w:rsid w:val="001715C7"/>
    <w:rsid w:val="00172CE8"/>
    <w:rsid w:val="00172D37"/>
    <w:rsid w:val="00173338"/>
    <w:rsid w:val="00174869"/>
    <w:rsid w:val="00174A72"/>
    <w:rsid w:val="001754F1"/>
    <w:rsid w:val="0017570F"/>
    <w:rsid w:val="00176B1A"/>
    <w:rsid w:val="00177F63"/>
    <w:rsid w:val="00180389"/>
    <w:rsid w:val="001803ED"/>
    <w:rsid w:val="00180B6B"/>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978C5"/>
    <w:rsid w:val="001A09CA"/>
    <w:rsid w:val="001A1213"/>
    <w:rsid w:val="001A128A"/>
    <w:rsid w:val="001A250C"/>
    <w:rsid w:val="001A2E50"/>
    <w:rsid w:val="001A3688"/>
    <w:rsid w:val="001A375F"/>
    <w:rsid w:val="001A3BFF"/>
    <w:rsid w:val="001A40D2"/>
    <w:rsid w:val="001A476E"/>
    <w:rsid w:val="001A48A3"/>
    <w:rsid w:val="001A4C5A"/>
    <w:rsid w:val="001A4EB0"/>
    <w:rsid w:val="001A5BD0"/>
    <w:rsid w:val="001A6ED5"/>
    <w:rsid w:val="001A7986"/>
    <w:rsid w:val="001A7C32"/>
    <w:rsid w:val="001B1492"/>
    <w:rsid w:val="001B1582"/>
    <w:rsid w:val="001B23BE"/>
    <w:rsid w:val="001B23D2"/>
    <w:rsid w:val="001B2CB4"/>
    <w:rsid w:val="001B32E6"/>
    <w:rsid w:val="001B3726"/>
    <w:rsid w:val="001B3A77"/>
    <w:rsid w:val="001B44DF"/>
    <w:rsid w:val="001B4569"/>
    <w:rsid w:val="001B4D00"/>
    <w:rsid w:val="001B543F"/>
    <w:rsid w:val="001B56D8"/>
    <w:rsid w:val="001B5924"/>
    <w:rsid w:val="001B602A"/>
    <w:rsid w:val="001B713E"/>
    <w:rsid w:val="001B72DB"/>
    <w:rsid w:val="001B759E"/>
    <w:rsid w:val="001C03A8"/>
    <w:rsid w:val="001C0A7E"/>
    <w:rsid w:val="001C1452"/>
    <w:rsid w:val="001C20BC"/>
    <w:rsid w:val="001C21E9"/>
    <w:rsid w:val="001C25AC"/>
    <w:rsid w:val="001C29D3"/>
    <w:rsid w:val="001C2AFE"/>
    <w:rsid w:val="001C3680"/>
    <w:rsid w:val="001C3FC6"/>
    <w:rsid w:val="001C652D"/>
    <w:rsid w:val="001C783D"/>
    <w:rsid w:val="001C7C66"/>
    <w:rsid w:val="001D0080"/>
    <w:rsid w:val="001D0407"/>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F034B"/>
    <w:rsid w:val="001F109D"/>
    <w:rsid w:val="001F18B9"/>
    <w:rsid w:val="001F2E09"/>
    <w:rsid w:val="001F35AD"/>
    <w:rsid w:val="001F3C41"/>
    <w:rsid w:val="001F413E"/>
    <w:rsid w:val="001F47F6"/>
    <w:rsid w:val="001F4955"/>
    <w:rsid w:val="001F4E5B"/>
    <w:rsid w:val="001F51D2"/>
    <w:rsid w:val="001F5C16"/>
    <w:rsid w:val="001F66F0"/>
    <w:rsid w:val="001F6859"/>
    <w:rsid w:val="001F7310"/>
    <w:rsid w:val="001F7527"/>
    <w:rsid w:val="001F7BEC"/>
    <w:rsid w:val="002004D8"/>
    <w:rsid w:val="0020220E"/>
    <w:rsid w:val="002022C3"/>
    <w:rsid w:val="0020238D"/>
    <w:rsid w:val="00202852"/>
    <w:rsid w:val="00203488"/>
    <w:rsid w:val="00203733"/>
    <w:rsid w:val="0020479C"/>
    <w:rsid w:val="002047F7"/>
    <w:rsid w:val="00204BEF"/>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BE5"/>
    <w:rsid w:val="00216B58"/>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35F1"/>
    <w:rsid w:val="002336D8"/>
    <w:rsid w:val="00233AEE"/>
    <w:rsid w:val="00233B65"/>
    <w:rsid w:val="00233BFD"/>
    <w:rsid w:val="00233E13"/>
    <w:rsid w:val="00235F07"/>
    <w:rsid w:val="002375EE"/>
    <w:rsid w:val="0024027B"/>
    <w:rsid w:val="002404DC"/>
    <w:rsid w:val="002415F4"/>
    <w:rsid w:val="00241ABA"/>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79F"/>
    <w:rsid w:val="002648F2"/>
    <w:rsid w:val="00264BCB"/>
    <w:rsid w:val="00267512"/>
    <w:rsid w:val="002705CF"/>
    <w:rsid w:val="00270C10"/>
    <w:rsid w:val="002715E8"/>
    <w:rsid w:val="002727C6"/>
    <w:rsid w:val="00272C74"/>
    <w:rsid w:val="0027302B"/>
    <w:rsid w:val="00273461"/>
    <w:rsid w:val="00273462"/>
    <w:rsid w:val="002738A9"/>
    <w:rsid w:val="00275086"/>
    <w:rsid w:val="002752AF"/>
    <w:rsid w:val="002774E9"/>
    <w:rsid w:val="00277CB8"/>
    <w:rsid w:val="00281186"/>
    <w:rsid w:val="00281C25"/>
    <w:rsid w:val="00281DBF"/>
    <w:rsid w:val="00281DD1"/>
    <w:rsid w:val="00282323"/>
    <w:rsid w:val="002823DA"/>
    <w:rsid w:val="00282916"/>
    <w:rsid w:val="0028455C"/>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EB7"/>
    <w:rsid w:val="002A0997"/>
    <w:rsid w:val="002A0BDA"/>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57E"/>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E016F"/>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6023"/>
    <w:rsid w:val="00306D11"/>
    <w:rsid w:val="003077FC"/>
    <w:rsid w:val="00307EC4"/>
    <w:rsid w:val="003116F4"/>
    <w:rsid w:val="003120E9"/>
    <w:rsid w:val="00313086"/>
    <w:rsid w:val="00313595"/>
    <w:rsid w:val="00313949"/>
    <w:rsid w:val="00313E32"/>
    <w:rsid w:val="003149DA"/>
    <w:rsid w:val="00314E62"/>
    <w:rsid w:val="0031576E"/>
    <w:rsid w:val="00315B66"/>
    <w:rsid w:val="00315BB0"/>
    <w:rsid w:val="00315DEB"/>
    <w:rsid w:val="00316378"/>
    <w:rsid w:val="00316E23"/>
    <w:rsid w:val="0031727D"/>
    <w:rsid w:val="00317478"/>
    <w:rsid w:val="00320477"/>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50F"/>
    <w:rsid w:val="0033666A"/>
    <w:rsid w:val="00337B6F"/>
    <w:rsid w:val="00340692"/>
    <w:rsid w:val="0034171F"/>
    <w:rsid w:val="00341CBD"/>
    <w:rsid w:val="00342B94"/>
    <w:rsid w:val="0034352B"/>
    <w:rsid w:val="0034366F"/>
    <w:rsid w:val="00343BCF"/>
    <w:rsid w:val="00344B32"/>
    <w:rsid w:val="00344BC0"/>
    <w:rsid w:val="00344E0F"/>
    <w:rsid w:val="00347C09"/>
    <w:rsid w:val="00350EFB"/>
    <w:rsid w:val="00351A32"/>
    <w:rsid w:val="00351C09"/>
    <w:rsid w:val="00352402"/>
    <w:rsid w:val="00352869"/>
    <w:rsid w:val="00352A73"/>
    <w:rsid w:val="003544EC"/>
    <w:rsid w:val="00354617"/>
    <w:rsid w:val="00356046"/>
    <w:rsid w:val="003560D6"/>
    <w:rsid w:val="00356339"/>
    <w:rsid w:val="00356416"/>
    <w:rsid w:val="003566A9"/>
    <w:rsid w:val="00356BF2"/>
    <w:rsid w:val="00356FE5"/>
    <w:rsid w:val="00357A98"/>
    <w:rsid w:val="00360319"/>
    <w:rsid w:val="00360350"/>
    <w:rsid w:val="00360B01"/>
    <w:rsid w:val="00360B51"/>
    <w:rsid w:val="003617CF"/>
    <w:rsid w:val="003619A0"/>
    <w:rsid w:val="00361FF9"/>
    <w:rsid w:val="0036239E"/>
    <w:rsid w:val="00362B03"/>
    <w:rsid w:val="00362CD9"/>
    <w:rsid w:val="00364C1E"/>
    <w:rsid w:val="00366072"/>
    <w:rsid w:val="00367457"/>
    <w:rsid w:val="00367A41"/>
    <w:rsid w:val="00367BB3"/>
    <w:rsid w:val="0037023B"/>
    <w:rsid w:val="00370C9E"/>
    <w:rsid w:val="00370EB7"/>
    <w:rsid w:val="00370F20"/>
    <w:rsid w:val="00371635"/>
    <w:rsid w:val="00371FF2"/>
    <w:rsid w:val="00372D48"/>
    <w:rsid w:val="0037368C"/>
    <w:rsid w:val="00374D5F"/>
    <w:rsid w:val="00375053"/>
    <w:rsid w:val="00375150"/>
    <w:rsid w:val="003752A8"/>
    <w:rsid w:val="0037541F"/>
    <w:rsid w:val="003755F7"/>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7CD"/>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7D1"/>
    <w:rsid w:val="00396FA2"/>
    <w:rsid w:val="0039703D"/>
    <w:rsid w:val="0039736B"/>
    <w:rsid w:val="00397BB3"/>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A0D"/>
    <w:rsid w:val="003A6D12"/>
    <w:rsid w:val="003A6D4C"/>
    <w:rsid w:val="003A7B3C"/>
    <w:rsid w:val="003B0724"/>
    <w:rsid w:val="003B1A5C"/>
    <w:rsid w:val="003B22F6"/>
    <w:rsid w:val="003B2402"/>
    <w:rsid w:val="003B3117"/>
    <w:rsid w:val="003B4177"/>
    <w:rsid w:val="003B4ADD"/>
    <w:rsid w:val="003B5691"/>
    <w:rsid w:val="003B6406"/>
    <w:rsid w:val="003B7080"/>
    <w:rsid w:val="003B721D"/>
    <w:rsid w:val="003B7DAC"/>
    <w:rsid w:val="003C05B8"/>
    <w:rsid w:val="003C103A"/>
    <w:rsid w:val="003C11A9"/>
    <w:rsid w:val="003C146F"/>
    <w:rsid w:val="003C1DD4"/>
    <w:rsid w:val="003C20CD"/>
    <w:rsid w:val="003C458D"/>
    <w:rsid w:val="003C4F3C"/>
    <w:rsid w:val="003C6075"/>
    <w:rsid w:val="003C6292"/>
    <w:rsid w:val="003C6B43"/>
    <w:rsid w:val="003C6FE1"/>
    <w:rsid w:val="003C7735"/>
    <w:rsid w:val="003D0283"/>
    <w:rsid w:val="003D07AB"/>
    <w:rsid w:val="003D0A5B"/>
    <w:rsid w:val="003D0C67"/>
    <w:rsid w:val="003D0D98"/>
    <w:rsid w:val="003D10A1"/>
    <w:rsid w:val="003D15FF"/>
    <w:rsid w:val="003D24D4"/>
    <w:rsid w:val="003D254C"/>
    <w:rsid w:val="003D2EC6"/>
    <w:rsid w:val="003D380E"/>
    <w:rsid w:val="003D3D9C"/>
    <w:rsid w:val="003D3DB9"/>
    <w:rsid w:val="003D4AA8"/>
    <w:rsid w:val="003D535E"/>
    <w:rsid w:val="003D5D44"/>
    <w:rsid w:val="003D6542"/>
    <w:rsid w:val="003D683C"/>
    <w:rsid w:val="003D7042"/>
    <w:rsid w:val="003E0B66"/>
    <w:rsid w:val="003E0E02"/>
    <w:rsid w:val="003E1B6D"/>
    <w:rsid w:val="003E1E62"/>
    <w:rsid w:val="003E2AD0"/>
    <w:rsid w:val="003E2B00"/>
    <w:rsid w:val="003E4CAC"/>
    <w:rsid w:val="003E51AA"/>
    <w:rsid w:val="003E6A4B"/>
    <w:rsid w:val="003E7041"/>
    <w:rsid w:val="003E70EA"/>
    <w:rsid w:val="003E7643"/>
    <w:rsid w:val="003E79BB"/>
    <w:rsid w:val="003E7B37"/>
    <w:rsid w:val="003F01A0"/>
    <w:rsid w:val="003F11CA"/>
    <w:rsid w:val="003F1867"/>
    <w:rsid w:val="003F23A4"/>
    <w:rsid w:val="003F2F1A"/>
    <w:rsid w:val="003F3106"/>
    <w:rsid w:val="003F3875"/>
    <w:rsid w:val="003F3B5D"/>
    <w:rsid w:val="003F3E2F"/>
    <w:rsid w:val="003F45C3"/>
    <w:rsid w:val="003F48CB"/>
    <w:rsid w:val="003F49B5"/>
    <w:rsid w:val="003F49ED"/>
    <w:rsid w:val="003F4D62"/>
    <w:rsid w:val="003F5168"/>
    <w:rsid w:val="003F5B47"/>
    <w:rsid w:val="003F60A2"/>
    <w:rsid w:val="003F70B2"/>
    <w:rsid w:val="003F70B4"/>
    <w:rsid w:val="003F75B1"/>
    <w:rsid w:val="00400650"/>
    <w:rsid w:val="004013D5"/>
    <w:rsid w:val="00401B5F"/>
    <w:rsid w:val="00402287"/>
    <w:rsid w:val="004022A9"/>
    <w:rsid w:val="00402479"/>
    <w:rsid w:val="00402870"/>
    <w:rsid w:val="00402E39"/>
    <w:rsid w:val="00402E6C"/>
    <w:rsid w:val="004030AE"/>
    <w:rsid w:val="004037B8"/>
    <w:rsid w:val="004039B5"/>
    <w:rsid w:val="00403C67"/>
    <w:rsid w:val="00403F94"/>
    <w:rsid w:val="004043B9"/>
    <w:rsid w:val="004046E8"/>
    <w:rsid w:val="00404D39"/>
    <w:rsid w:val="00405071"/>
    <w:rsid w:val="0040592C"/>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2767"/>
    <w:rsid w:val="00412EC4"/>
    <w:rsid w:val="00413F35"/>
    <w:rsid w:val="00414DF5"/>
    <w:rsid w:val="00415708"/>
    <w:rsid w:val="00415891"/>
    <w:rsid w:val="00415994"/>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3135"/>
    <w:rsid w:val="0043345C"/>
    <w:rsid w:val="00433580"/>
    <w:rsid w:val="0043375B"/>
    <w:rsid w:val="00434616"/>
    <w:rsid w:val="0043501F"/>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D32"/>
    <w:rsid w:val="00452F6C"/>
    <w:rsid w:val="00453291"/>
    <w:rsid w:val="00453E56"/>
    <w:rsid w:val="00455097"/>
    <w:rsid w:val="004551FB"/>
    <w:rsid w:val="004559D6"/>
    <w:rsid w:val="0045651A"/>
    <w:rsid w:val="00456B2C"/>
    <w:rsid w:val="00457551"/>
    <w:rsid w:val="00457A8D"/>
    <w:rsid w:val="00457BA9"/>
    <w:rsid w:val="00457DFE"/>
    <w:rsid w:val="00457E7D"/>
    <w:rsid w:val="00457F5B"/>
    <w:rsid w:val="00457F6E"/>
    <w:rsid w:val="00460089"/>
    <w:rsid w:val="0046163D"/>
    <w:rsid w:val="00461740"/>
    <w:rsid w:val="00461782"/>
    <w:rsid w:val="00462BA8"/>
    <w:rsid w:val="0046367A"/>
    <w:rsid w:val="00464B6B"/>
    <w:rsid w:val="00464C09"/>
    <w:rsid w:val="00464CAA"/>
    <w:rsid w:val="00464D12"/>
    <w:rsid w:val="004664FF"/>
    <w:rsid w:val="00467074"/>
    <w:rsid w:val="0046768E"/>
    <w:rsid w:val="00467790"/>
    <w:rsid w:val="00470164"/>
    <w:rsid w:val="004701FF"/>
    <w:rsid w:val="004704B4"/>
    <w:rsid w:val="004722CF"/>
    <w:rsid w:val="00472B1A"/>
    <w:rsid w:val="00472B93"/>
    <w:rsid w:val="004732A7"/>
    <w:rsid w:val="00473FD4"/>
    <w:rsid w:val="00474552"/>
    <w:rsid w:val="00474BFF"/>
    <w:rsid w:val="00475746"/>
    <w:rsid w:val="00475FF6"/>
    <w:rsid w:val="0047681A"/>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90CF0"/>
    <w:rsid w:val="0049126E"/>
    <w:rsid w:val="004912F4"/>
    <w:rsid w:val="00492717"/>
    <w:rsid w:val="004931AF"/>
    <w:rsid w:val="004933D3"/>
    <w:rsid w:val="00493B83"/>
    <w:rsid w:val="00494514"/>
    <w:rsid w:val="00494539"/>
    <w:rsid w:val="00494873"/>
    <w:rsid w:val="004949AD"/>
    <w:rsid w:val="00495341"/>
    <w:rsid w:val="0049694A"/>
    <w:rsid w:val="00496B02"/>
    <w:rsid w:val="00496DC0"/>
    <w:rsid w:val="0049729B"/>
    <w:rsid w:val="004A02A5"/>
    <w:rsid w:val="004A077A"/>
    <w:rsid w:val="004A1202"/>
    <w:rsid w:val="004A16E4"/>
    <w:rsid w:val="004A1CBA"/>
    <w:rsid w:val="004A216E"/>
    <w:rsid w:val="004A2364"/>
    <w:rsid w:val="004A390D"/>
    <w:rsid w:val="004A47FF"/>
    <w:rsid w:val="004A48D1"/>
    <w:rsid w:val="004A49F2"/>
    <w:rsid w:val="004A513D"/>
    <w:rsid w:val="004A59FD"/>
    <w:rsid w:val="004A77F7"/>
    <w:rsid w:val="004A7A83"/>
    <w:rsid w:val="004B04C7"/>
    <w:rsid w:val="004B0DEA"/>
    <w:rsid w:val="004B1008"/>
    <w:rsid w:val="004B173C"/>
    <w:rsid w:val="004B2241"/>
    <w:rsid w:val="004B24DE"/>
    <w:rsid w:val="004B2BB7"/>
    <w:rsid w:val="004B3739"/>
    <w:rsid w:val="004B41CB"/>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6C1"/>
    <w:rsid w:val="004C77C4"/>
    <w:rsid w:val="004C7D50"/>
    <w:rsid w:val="004C7F33"/>
    <w:rsid w:val="004D075E"/>
    <w:rsid w:val="004D0842"/>
    <w:rsid w:val="004D0F11"/>
    <w:rsid w:val="004D19D0"/>
    <w:rsid w:val="004D1CB3"/>
    <w:rsid w:val="004D2054"/>
    <w:rsid w:val="004D21F3"/>
    <w:rsid w:val="004D2D88"/>
    <w:rsid w:val="004D3394"/>
    <w:rsid w:val="004D3E6F"/>
    <w:rsid w:val="004D4097"/>
    <w:rsid w:val="004D434D"/>
    <w:rsid w:val="004D43FD"/>
    <w:rsid w:val="004D512D"/>
    <w:rsid w:val="004D53FB"/>
    <w:rsid w:val="004D5EDC"/>
    <w:rsid w:val="004D5F80"/>
    <w:rsid w:val="004E027C"/>
    <w:rsid w:val="004E064C"/>
    <w:rsid w:val="004E079F"/>
    <w:rsid w:val="004E0B50"/>
    <w:rsid w:val="004E15C0"/>
    <w:rsid w:val="004E2CC1"/>
    <w:rsid w:val="004E33A4"/>
    <w:rsid w:val="004E33D9"/>
    <w:rsid w:val="004E4425"/>
    <w:rsid w:val="004E6222"/>
    <w:rsid w:val="004E67BC"/>
    <w:rsid w:val="004E698A"/>
    <w:rsid w:val="004E6A9A"/>
    <w:rsid w:val="004E7BB8"/>
    <w:rsid w:val="004E7D32"/>
    <w:rsid w:val="004E7DE8"/>
    <w:rsid w:val="004F0459"/>
    <w:rsid w:val="004F07CF"/>
    <w:rsid w:val="004F0817"/>
    <w:rsid w:val="004F0B0D"/>
    <w:rsid w:val="004F3F71"/>
    <w:rsid w:val="004F40CB"/>
    <w:rsid w:val="004F502A"/>
    <w:rsid w:val="004F53F4"/>
    <w:rsid w:val="004F58E7"/>
    <w:rsid w:val="004F6DAD"/>
    <w:rsid w:val="004F6E8F"/>
    <w:rsid w:val="004F733D"/>
    <w:rsid w:val="004F7828"/>
    <w:rsid w:val="004F7908"/>
    <w:rsid w:val="00500D40"/>
    <w:rsid w:val="00501066"/>
    <w:rsid w:val="00502FB7"/>
    <w:rsid w:val="00503524"/>
    <w:rsid w:val="0050405C"/>
    <w:rsid w:val="00504204"/>
    <w:rsid w:val="005044E2"/>
    <w:rsid w:val="00504E8D"/>
    <w:rsid w:val="005052BD"/>
    <w:rsid w:val="00505355"/>
    <w:rsid w:val="005059EF"/>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16CB"/>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AA5"/>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57931"/>
    <w:rsid w:val="00560B1C"/>
    <w:rsid w:val="00561809"/>
    <w:rsid w:val="005623DE"/>
    <w:rsid w:val="005625F4"/>
    <w:rsid w:val="00563FBF"/>
    <w:rsid w:val="005652B0"/>
    <w:rsid w:val="00565338"/>
    <w:rsid w:val="0056536C"/>
    <w:rsid w:val="00565C04"/>
    <w:rsid w:val="00565CB7"/>
    <w:rsid w:val="005661B2"/>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799"/>
    <w:rsid w:val="005807BC"/>
    <w:rsid w:val="00580B99"/>
    <w:rsid w:val="0058154E"/>
    <w:rsid w:val="0058364D"/>
    <w:rsid w:val="00583A2E"/>
    <w:rsid w:val="0058452F"/>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7E9E"/>
    <w:rsid w:val="005A0B3D"/>
    <w:rsid w:val="005A0F1A"/>
    <w:rsid w:val="005A1471"/>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FA9"/>
    <w:rsid w:val="005D7796"/>
    <w:rsid w:val="005D7F80"/>
    <w:rsid w:val="005E05B2"/>
    <w:rsid w:val="005E09F8"/>
    <w:rsid w:val="005E11C2"/>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5101"/>
    <w:rsid w:val="005F5809"/>
    <w:rsid w:val="005F680F"/>
    <w:rsid w:val="005F6A88"/>
    <w:rsid w:val="005F6B70"/>
    <w:rsid w:val="005F6EDC"/>
    <w:rsid w:val="005F7189"/>
    <w:rsid w:val="005F719A"/>
    <w:rsid w:val="006006CB"/>
    <w:rsid w:val="00600867"/>
    <w:rsid w:val="00601FE6"/>
    <w:rsid w:val="00602DE1"/>
    <w:rsid w:val="00602E41"/>
    <w:rsid w:val="00603FB1"/>
    <w:rsid w:val="00604645"/>
    <w:rsid w:val="006047CA"/>
    <w:rsid w:val="00604EA6"/>
    <w:rsid w:val="0060520D"/>
    <w:rsid w:val="00605F1C"/>
    <w:rsid w:val="006060C7"/>
    <w:rsid w:val="00606280"/>
    <w:rsid w:val="006067F5"/>
    <w:rsid w:val="0060693F"/>
    <w:rsid w:val="00606AEE"/>
    <w:rsid w:val="00606E8B"/>
    <w:rsid w:val="00607670"/>
    <w:rsid w:val="00612A9E"/>
    <w:rsid w:val="00613131"/>
    <w:rsid w:val="00613BD1"/>
    <w:rsid w:val="00613C6A"/>
    <w:rsid w:val="00613F5F"/>
    <w:rsid w:val="0061416B"/>
    <w:rsid w:val="00614A06"/>
    <w:rsid w:val="0061594A"/>
    <w:rsid w:val="00616119"/>
    <w:rsid w:val="00616BB1"/>
    <w:rsid w:val="00617373"/>
    <w:rsid w:val="0062006A"/>
    <w:rsid w:val="00621356"/>
    <w:rsid w:val="00621773"/>
    <w:rsid w:val="006233D5"/>
    <w:rsid w:val="00624621"/>
    <w:rsid w:val="00624ECF"/>
    <w:rsid w:val="00624F1C"/>
    <w:rsid w:val="0062537E"/>
    <w:rsid w:val="00625689"/>
    <w:rsid w:val="00625779"/>
    <w:rsid w:val="006257AB"/>
    <w:rsid w:val="00630282"/>
    <w:rsid w:val="006303F6"/>
    <w:rsid w:val="00631112"/>
    <w:rsid w:val="006316BC"/>
    <w:rsid w:val="00631910"/>
    <w:rsid w:val="00631A7C"/>
    <w:rsid w:val="00631E49"/>
    <w:rsid w:val="00632250"/>
    <w:rsid w:val="006327BE"/>
    <w:rsid w:val="006335C0"/>
    <w:rsid w:val="0063373E"/>
    <w:rsid w:val="00634151"/>
    <w:rsid w:val="00634190"/>
    <w:rsid w:val="0063425F"/>
    <w:rsid w:val="006342C1"/>
    <w:rsid w:val="006346A3"/>
    <w:rsid w:val="0063586D"/>
    <w:rsid w:val="00635A5F"/>
    <w:rsid w:val="00636354"/>
    <w:rsid w:val="0063710C"/>
    <w:rsid w:val="00640439"/>
    <w:rsid w:val="00640825"/>
    <w:rsid w:val="00640A36"/>
    <w:rsid w:val="0064173E"/>
    <w:rsid w:val="006419FF"/>
    <w:rsid w:val="00641C37"/>
    <w:rsid w:val="00641CAA"/>
    <w:rsid w:val="00642599"/>
    <w:rsid w:val="00642631"/>
    <w:rsid w:val="00642D5D"/>
    <w:rsid w:val="00642F4A"/>
    <w:rsid w:val="00643D7E"/>
    <w:rsid w:val="006443FC"/>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9F0"/>
    <w:rsid w:val="00661EA8"/>
    <w:rsid w:val="00661FF0"/>
    <w:rsid w:val="00662424"/>
    <w:rsid w:val="00663B9B"/>
    <w:rsid w:val="00664A36"/>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78DE"/>
    <w:rsid w:val="006779AA"/>
    <w:rsid w:val="00680680"/>
    <w:rsid w:val="00680EEC"/>
    <w:rsid w:val="00681240"/>
    <w:rsid w:val="00682247"/>
    <w:rsid w:val="00682973"/>
    <w:rsid w:val="00682B6A"/>
    <w:rsid w:val="0068427C"/>
    <w:rsid w:val="006854ED"/>
    <w:rsid w:val="00685A13"/>
    <w:rsid w:val="006863A3"/>
    <w:rsid w:val="006866EB"/>
    <w:rsid w:val="006879DA"/>
    <w:rsid w:val="00687C18"/>
    <w:rsid w:val="00687FD0"/>
    <w:rsid w:val="0069025D"/>
    <w:rsid w:val="006905D3"/>
    <w:rsid w:val="00690C71"/>
    <w:rsid w:val="00691371"/>
    <w:rsid w:val="00691B8C"/>
    <w:rsid w:val="00691C04"/>
    <w:rsid w:val="00693B50"/>
    <w:rsid w:val="00693BCB"/>
    <w:rsid w:val="00694EAB"/>
    <w:rsid w:val="00695CDB"/>
    <w:rsid w:val="00696293"/>
    <w:rsid w:val="006967F9"/>
    <w:rsid w:val="00696A91"/>
    <w:rsid w:val="00697694"/>
    <w:rsid w:val="00697DD5"/>
    <w:rsid w:val="006A002D"/>
    <w:rsid w:val="006A0263"/>
    <w:rsid w:val="006A0C70"/>
    <w:rsid w:val="006A12C2"/>
    <w:rsid w:val="006A18CB"/>
    <w:rsid w:val="006A1B51"/>
    <w:rsid w:val="006A20E0"/>
    <w:rsid w:val="006A24C8"/>
    <w:rsid w:val="006A2B1A"/>
    <w:rsid w:val="006A3F0E"/>
    <w:rsid w:val="006A69C1"/>
    <w:rsid w:val="006B1064"/>
    <w:rsid w:val="006B1FCC"/>
    <w:rsid w:val="006B2258"/>
    <w:rsid w:val="006B2340"/>
    <w:rsid w:val="006B2C0C"/>
    <w:rsid w:val="006B327A"/>
    <w:rsid w:val="006B3288"/>
    <w:rsid w:val="006B3422"/>
    <w:rsid w:val="006B4C85"/>
    <w:rsid w:val="006B5CB5"/>
    <w:rsid w:val="006B6594"/>
    <w:rsid w:val="006C04F5"/>
    <w:rsid w:val="006C0ACB"/>
    <w:rsid w:val="006C0D9E"/>
    <w:rsid w:val="006C163F"/>
    <w:rsid w:val="006C305C"/>
    <w:rsid w:val="006C3159"/>
    <w:rsid w:val="006C33D4"/>
    <w:rsid w:val="006C3F7D"/>
    <w:rsid w:val="006C4965"/>
    <w:rsid w:val="006C63CC"/>
    <w:rsid w:val="006C73B2"/>
    <w:rsid w:val="006D01E0"/>
    <w:rsid w:val="006D0816"/>
    <w:rsid w:val="006D09D3"/>
    <w:rsid w:val="006D0FA6"/>
    <w:rsid w:val="006D128F"/>
    <w:rsid w:val="006D13DC"/>
    <w:rsid w:val="006D1AAE"/>
    <w:rsid w:val="006D29C8"/>
    <w:rsid w:val="006D6CB0"/>
    <w:rsid w:val="006D7F28"/>
    <w:rsid w:val="006E0C2C"/>
    <w:rsid w:val="006E1310"/>
    <w:rsid w:val="006E2217"/>
    <w:rsid w:val="006E25B2"/>
    <w:rsid w:val="006E269E"/>
    <w:rsid w:val="006E477B"/>
    <w:rsid w:val="006E47AC"/>
    <w:rsid w:val="006E4F5F"/>
    <w:rsid w:val="006E5EDC"/>
    <w:rsid w:val="006E6681"/>
    <w:rsid w:val="006E6722"/>
    <w:rsid w:val="006E6E0B"/>
    <w:rsid w:val="006E7272"/>
    <w:rsid w:val="006E72FA"/>
    <w:rsid w:val="006E75CD"/>
    <w:rsid w:val="006E7D19"/>
    <w:rsid w:val="006F0997"/>
    <w:rsid w:val="006F09CF"/>
    <w:rsid w:val="006F19B5"/>
    <w:rsid w:val="006F292E"/>
    <w:rsid w:val="006F2F38"/>
    <w:rsid w:val="006F3B38"/>
    <w:rsid w:val="006F44C1"/>
    <w:rsid w:val="006F50FD"/>
    <w:rsid w:val="006F6D34"/>
    <w:rsid w:val="006F7045"/>
    <w:rsid w:val="006F7150"/>
    <w:rsid w:val="006F7A2F"/>
    <w:rsid w:val="00700E10"/>
    <w:rsid w:val="00702A9C"/>
    <w:rsid w:val="00702AFA"/>
    <w:rsid w:val="00702BF8"/>
    <w:rsid w:val="00703762"/>
    <w:rsid w:val="007065DF"/>
    <w:rsid w:val="00707318"/>
    <w:rsid w:val="00707DCF"/>
    <w:rsid w:val="007102A2"/>
    <w:rsid w:val="007104C6"/>
    <w:rsid w:val="007104F3"/>
    <w:rsid w:val="00710762"/>
    <w:rsid w:val="00710E8A"/>
    <w:rsid w:val="007116B4"/>
    <w:rsid w:val="0071188B"/>
    <w:rsid w:val="00711F99"/>
    <w:rsid w:val="00711FB6"/>
    <w:rsid w:val="00712BFC"/>
    <w:rsid w:val="00712CD5"/>
    <w:rsid w:val="00713433"/>
    <w:rsid w:val="0071468F"/>
    <w:rsid w:val="007146BA"/>
    <w:rsid w:val="007147E5"/>
    <w:rsid w:val="00714FE9"/>
    <w:rsid w:val="0071553E"/>
    <w:rsid w:val="00717A60"/>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27C54"/>
    <w:rsid w:val="00730007"/>
    <w:rsid w:val="007302B6"/>
    <w:rsid w:val="0073056F"/>
    <w:rsid w:val="00731B64"/>
    <w:rsid w:val="00732005"/>
    <w:rsid w:val="00732FD3"/>
    <w:rsid w:val="00733199"/>
    <w:rsid w:val="007334CD"/>
    <w:rsid w:val="007346AA"/>
    <w:rsid w:val="00734A86"/>
    <w:rsid w:val="007351A2"/>
    <w:rsid w:val="007353B5"/>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3E44"/>
    <w:rsid w:val="00764071"/>
    <w:rsid w:val="0076414B"/>
    <w:rsid w:val="007647E1"/>
    <w:rsid w:val="00764D33"/>
    <w:rsid w:val="007652DE"/>
    <w:rsid w:val="0076533C"/>
    <w:rsid w:val="00766777"/>
    <w:rsid w:val="0076788A"/>
    <w:rsid w:val="00770276"/>
    <w:rsid w:val="007702F3"/>
    <w:rsid w:val="007711D3"/>
    <w:rsid w:val="00771DE5"/>
    <w:rsid w:val="00771E33"/>
    <w:rsid w:val="00772D07"/>
    <w:rsid w:val="00773654"/>
    <w:rsid w:val="0077390D"/>
    <w:rsid w:val="00773E82"/>
    <w:rsid w:val="007745C7"/>
    <w:rsid w:val="007746D1"/>
    <w:rsid w:val="007756AA"/>
    <w:rsid w:val="007757E9"/>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6508"/>
    <w:rsid w:val="007866D4"/>
    <w:rsid w:val="00786B54"/>
    <w:rsid w:val="00786D6A"/>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661B"/>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1ABE"/>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41F"/>
    <w:rsid w:val="007F0450"/>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4F7B"/>
    <w:rsid w:val="007F564D"/>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C64"/>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77B8"/>
    <w:rsid w:val="008378A3"/>
    <w:rsid w:val="00837B36"/>
    <w:rsid w:val="00837D3B"/>
    <w:rsid w:val="00840749"/>
    <w:rsid w:val="00840D5B"/>
    <w:rsid w:val="0084120D"/>
    <w:rsid w:val="00842594"/>
    <w:rsid w:val="00842BA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422"/>
    <w:rsid w:val="0085776B"/>
    <w:rsid w:val="008577C3"/>
    <w:rsid w:val="00860520"/>
    <w:rsid w:val="008606DE"/>
    <w:rsid w:val="008610A5"/>
    <w:rsid w:val="00861D91"/>
    <w:rsid w:val="00861DAB"/>
    <w:rsid w:val="008628B6"/>
    <w:rsid w:val="00862909"/>
    <w:rsid w:val="00863939"/>
    <w:rsid w:val="00863BF5"/>
    <w:rsid w:val="00863C2F"/>
    <w:rsid w:val="00863EE8"/>
    <w:rsid w:val="00864842"/>
    <w:rsid w:val="00867B1C"/>
    <w:rsid w:val="0087046A"/>
    <w:rsid w:val="008718EA"/>
    <w:rsid w:val="0087190F"/>
    <w:rsid w:val="00871D73"/>
    <w:rsid w:val="00871F6D"/>
    <w:rsid w:val="0087272A"/>
    <w:rsid w:val="0087286A"/>
    <w:rsid w:val="00873DC5"/>
    <w:rsid w:val="0087484C"/>
    <w:rsid w:val="0087495F"/>
    <w:rsid w:val="00874CA4"/>
    <w:rsid w:val="00875B0C"/>
    <w:rsid w:val="0087625F"/>
    <w:rsid w:val="00876808"/>
    <w:rsid w:val="008769BB"/>
    <w:rsid w:val="00877920"/>
    <w:rsid w:val="00877AC5"/>
    <w:rsid w:val="00880DD5"/>
    <w:rsid w:val="00881AF0"/>
    <w:rsid w:val="00881FC9"/>
    <w:rsid w:val="00882369"/>
    <w:rsid w:val="008824C8"/>
    <w:rsid w:val="00883AD4"/>
    <w:rsid w:val="00884581"/>
    <w:rsid w:val="00885316"/>
    <w:rsid w:val="00885A29"/>
    <w:rsid w:val="00886F62"/>
    <w:rsid w:val="0088706E"/>
    <w:rsid w:val="00887132"/>
    <w:rsid w:val="0088771B"/>
    <w:rsid w:val="0089114D"/>
    <w:rsid w:val="0089163C"/>
    <w:rsid w:val="0089166C"/>
    <w:rsid w:val="008918D6"/>
    <w:rsid w:val="00891D39"/>
    <w:rsid w:val="00891DB3"/>
    <w:rsid w:val="00891E8C"/>
    <w:rsid w:val="008921D4"/>
    <w:rsid w:val="00892F52"/>
    <w:rsid w:val="00893125"/>
    <w:rsid w:val="00893318"/>
    <w:rsid w:val="008937BC"/>
    <w:rsid w:val="00895221"/>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8AE"/>
    <w:rsid w:val="008A5952"/>
    <w:rsid w:val="008A5A9A"/>
    <w:rsid w:val="008A665E"/>
    <w:rsid w:val="008A6CE5"/>
    <w:rsid w:val="008A76E0"/>
    <w:rsid w:val="008A7ABD"/>
    <w:rsid w:val="008B0074"/>
    <w:rsid w:val="008B1A1B"/>
    <w:rsid w:val="008B1B9E"/>
    <w:rsid w:val="008B20F2"/>
    <w:rsid w:val="008B4029"/>
    <w:rsid w:val="008B42F7"/>
    <w:rsid w:val="008B5198"/>
    <w:rsid w:val="008B5EDA"/>
    <w:rsid w:val="008B7581"/>
    <w:rsid w:val="008B774E"/>
    <w:rsid w:val="008C178E"/>
    <w:rsid w:val="008C1BBB"/>
    <w:rsid w:val="008C3159"/>
    <w:rsid w:val="008C35A1"/>
    <w:rsid w:val="008C4394"/>
    <w:rsid w:val="008C457B"/>
    <w:rsid w:val="008C464D"/>
    <w:rsid w:val="008C4946"/>
    <w:rsid w:val="008C5C53"/>
    <w:rsid w:val="008C60B6"/>
    <w:rsid w:val="008C6135"/>
    <w:rsid w:val="008C6E11"/>
    <w:rsid w:val="008C7073"/>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3745"/>
    <w:rsid w:val="00904519"/>
    <w:rsid w:val="0090490E"/>
    <w:rsid w:val="00905630"/>
    <w:rsid w:val="00905D5D"/>
    <w:rsid w:val="00906F28"/>
    <w:rsid w:val="00907B08"/>
    <w:rsid w:val="0091022C"/>
    <w:rsid w:val="009105AF"/>
    <w:rsid w:val="00910D39"/>
    <w:rsid w:val="00911EF0"/>
    <w:rsid w:val="0091289F"/>
    <w:rsid w:val="00912C4C"/>
    <w:rsid w:val="00912DA8"/>
    <w:rsid w:val="00913395"/>
    <w:rsid w:val="00913F2C"/>
    <w:rsid w:val="00914418"/>
    <w:rsid w:val="00915E59"/>
    <w:rsid w:val="0091607F"/>
    <w:rsid w:val="009161E9"/>
    <w:rsid w:val="0091656D"/>
    <w:rsid w:val="00916E3F"/>
    <w:rsid w:val="009202D6"/>
    <w:rsid w:val="009210E7"/>
    <w:rsid w:val="00921783"/>
    <w:rsid w:val="009218F8"/>
    <w:rsid w:val="00921AD4"/>
    <w:rsid w:val="00921B21"/>
    <w:rsid w:val="0092303D"/>
    <w:rsid w:val="00924E85"/>
    <w:rsid w:val="009254DE"/>
    <w:rsid w:val="0092608F"/>
    <w:rsid w:val="009263A2"/>
    <w:rsid w:val="00926DD9"/>
    <w:rsid w:val="009279FE"/>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7B15"/>
    <w:rsid w:val="00957BF5"/>
    <w:rsid w:val="009609F4"/>
    <w:rsid w:val="00960BC7"/>
    <w:rsid w:val="009614C4"/>
    <w:rsid w:val="0096178F"/>
    <w:rsid w:val="0096209A"/>
    <w:rsid w:val="009631DB"/>
    <w:rsid w:val="00963318"/>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5290"/>
    <w:rsid w:val="009763D0"/>
    <w:rsid w:val="00976EF0"/>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66A5"/>
    <w:rsid w:val="00986976"/>
    <w:rsid w:val="009874F5"/>
    <w:rsid w:val="009905F5"/>
    <w:rsid w:val="00990B15"/>
    <w:rsid w:val="00990E77"/>
    <w:rsid w:val="00990EFF"/>
    <w:rsid w:val="009927DA"/>
    <w:rsid w:val="00992C95"/>
    <w:rsid w:val="00993A07"/>
    <w:rsid w:val="00994320"/>
    <w:rsid w:val="00994D79"/>
    <w:rsid w:val="009958EA"/>
    <w:rsid w:val="009974D8"/>
    <w:rsid w:val="009A0064"/>
    <w:rsid w:val="009A00A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F08"/>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A92"/>
    <w:rsid w:val="009D2B85"/>
    <w:rsid w:val="009D3905"/>
    <w:rsid w:val="009D40E4"/>
    <w:rsid w:val="009D521C"/>
    <w:rsid w:val="009D7451"/>
    <w:rsid w:val="009D789F"/>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5906"/>
    <w:rsid w:val="009E610F"/>
    <w:rsid w:val="009E6194"/>
    <w:rsid w:val="009E6375"/>
    <w:rsid w:val="009E7206"/>
    <w:rsid w:val="009F1001"/>
    <w:rsid w:val="009F1478"/>
    <w:rsid w:val="009F1542"/>
    <w:rsid w:val="009F1D78"/>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4ADE"/>
    <w:rsid w:val="00A152F2"/>
    <w:rsid w:val="00A164CD"/>
    <w:rsid w:val="00A16554"/>
    <w:rsid w:val="00A172CC"/>
    <w:rsid w:val="00A20041"/>
    <w:rsid w:val="00A20AFF"/>
    <w:rsid w:val="00A20F28"/>
    <w:rsid w:val="00A2115C"/>
    <w:rsid w:val="00A213A0"/>
    <w:rsid w:val="00A22DEB"/>
    <w:rsid w:val="00A230DD"/>
    <w:rsid w:val="00A231C1"/>
    <w:rsid w:val="00A2322F"/>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760E"/>
    <w:rsid w:val="00A40187"/>
    <w:rsid w:val="00A40744"/>
    <w:rsid w:val="00A40F85"/>
    <w:rsid w:val="00A41826"/>
    <w:rsid w:val="00A41C07"/>
    <w:rsid w:val="00A4206F"/>
    <w:rsid w:val="00A42FFF"/>
    <w:rsid w:val="00A4300A"/>
    <w:rsid w:val="00A4326A"/>
    <w:rsid w:val="00A4357F"/>
    <w:rsid w:val="00A4419E"/>
    <w:rsid w:val="00A44DEC"/>
    <w:rsid w:val="00A45A14"/>
    <w:rsid w:val="00A45A1F"/>
    <w:rsid w:val="00A4675B"/>
    <w:rsid w:val="00A4698E"/>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106"/>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D41"/>
    <w:rsid w:val="00A76083"/>
    <w:rsid w:val="00A76E9F"/>
    <w:rsid w:val="00A7778A"/>
    <w:rsid w:val="00A77883"/>
    <w:rsid w:val="00A80D12"/>
    <w:rsid w:val="00A818EB"/>
    <w:rsid w:val="00A81A90"/>
    <w:rsid w:val="00A81BA6"/>
    <w:rsid w:val="00A8313E"/>
    <w:rsid w:val="00A83320"/>
    <w:rsid w:val="00A833CA"/>
    <w:rsid w:val="00A83488"/>
    <w:rsid w:val="00A83C6C"/>
    <w:rsid w:val="00A841CB"/>
    <w:rsid w:val="00A85894"/>
    <w:rsid w:val="00A86BCF"/>
    <w:rsid w:val="00A86CFC"/>
    <w:rsid w:val="00A8702E"/>
    <w:rsid w:val="00A872DB"/>
    <w:rsid w:val="00A87F42"/>
    <w:rsid w:val="00A909F8"/>
    <w:rsid w:val="00A90DA3"/>
    <w:rsid w:val="00A9139E"/>
    <w:rsid w:val="00A9169A"/>
    <w:rsid w:val="00A92C4A"/>
    <w:rsid w:val="00A933FD"/>
    <w:rsid w:val="00A941F0"/>
    <w:rsid w:val="00A946CF"/>
    <w:rsid w:val="00A955F7"/>
    <w:rsid w:val="00A95FFF"/>
    <w:rsid w:val="00A96270"/>
    <w:rsid w:val="00A962AF"/>
    <w:rsid w:val="00A96DA1"/>
    <w:rsid w:val="00A975F8"/>
    <w:rsid w:val="00A97FEC"/>
    <w:rsid w:val="00AA0163"/>
    <w:rsid w:val="00AA1157"/>
    <w:rsid w:val="00AA1A1D"/>
    <w:rsid w:val="00AA277E"/>
    <w:rsid w:val="00AA3064"/>
    <w:rsid w:val="00AA3268"/>
    <w:rsid w:val="00AA356C"/>
    <w:rsid w:val="00AA3661"/>
    <w:rsid w:val="00AA39AF"/>
    <w:rsid w:val="00AA54BB"/>
    <w:rsid w:val="00AA5693"/>
    <w:rsid w:val="00AA5D7F"/>
    <w:rsid w:val="00AA612F"/>
    <w:rsid w:val="00AA68DD"/>
    <w:rsid w:val="00AA6BD7"/>
    <w:rsid w:val="00AA7F1F"/>
    <w:rsid w:val="00AB0A31"/>
    <w:rsid w:val="00AB0D22"/>
    <w:rsid w:val="00AB0EEF"/>
    <w:rsid w:val="00AB0FA2"/>
    <w:rsid w:val="00AB105C"/>
    <w:rsid w:val="00AB162F"/>
    <w:rsid w:val="00AB1C19"/>
    <w:rsid w:val="00AB28EF"/>
    <w:rsid w:val="00AB3918"/>
    <w:rsid w:val="00AB559C"/>
    <w:rsid w:val="00AB6D09"/>
    <w:rsid w:val="00AB6EC5"/>
    <w:rsid w:val="00AB7847"/>
    <w:rsid w:val="00AC164D"/>
    <w:rsid w:val="00AC16DC"/>
    <w:rsid w:val="00AC1DE9"/>
    <w:rsid w:val="00AC2110"/>
    <w:rsid w:val="00AC2E69"/>
    <w:rsid w:val="00AC3218"/>
    <w:rsid w:val="00AC32C4"/>
    <w:rsid w:val="00AC3B04"/>
    <w:rsid w:val="00AC4883"/>
    <w:rsid w:val="00AC5153"/>
    <w:rsid w:val="00AC5864"/>
    <w:rsid w:val="00AC5B9C"/>
    <w:rsid w:val="00AC6E09"/>
    <w:rsid w:val="00AC73B9"/>
    <w:rsid w:val="00AC7A6E"/>
    <w:rsid w:val="00AD0964"/>
    <w:rsid w:val="00AD1075"/>
    <w:rsid w:val="00AD11E3"/>
    <w:rsid w:val="00AD14F0"/>
    <w:rsid w:val="00AD1C7F"/>
    <w:rsid w:val="00AD2978"/>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A55"/>
    <w:rsid w:val="00AE4E17"/>
    <w:rsid w:val="00AE5C51"/>
    <w:rsid w:val="00AE5EA6"/>
    <w:rsid w:val="00AE6077"/>
    <w:rsid w:val="00AE6BFF"/>
    <w:rsid w:val="00AE719A"/>
    <w:rsid w:val="00AE73E7"/>
    <w:rsid w:val="00AE790E"/>
    <w:rsid w:val="00AF012D"/>
    <w:rsid w:val="00AF0981"/>
    <w:rsid w:val="00AF0DED"/>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023A"/>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79EF"/>
    <w:rsid w:val="00B27A99"/>
    <w:rsid w:val="00B27E80"/>
    <w:rsid w:val="00B31080"/>
    <w:rsid w:val="00B317E5"/>
    <w:rsid w:val="00B329B4"/>
    <w:rsid w:val="00B32C73"/>
    <w:rsid w:val="00B33421"/>
    <w:rsid w:val="00B34B15"/>
    <w:rsid w:val="00B35222"/>
    <w:rsid w:val="00B3528A"/>
    <w:rsid w:val="00B35B75"/>
    <w:rsid w:val="00B35C4E"/>
    <w:rsid w:val="00B35DC4"/>
    <w:rsid w:val="00B362F6"/>
    <w:rsid w:val="00B36F7A"/>
    <w:rsid w:val="00B4044F"/>
    <w:rsid w:val="00B4143A"/>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4E4"/>
    <w:rsid w:val="00B635C1"/>
    <w:rsid w:val="00B6421C"/>
    <w:rsid w:val="00B64FA4"/>
    <w:rsid w:val="00B6592B"/>
    <w:rsid w:val="00B65D12"/>
    <w:rsid w:val="00B66869"/>
    <w:rsid w:val="00B66E08"/>
    <w:rsid w:val="00B67436"/>
    <w:rsid w:val="00B677B0"/>
    <w:rsid w:val="00B67817"/>
    <w:rsid w:val="00B67C9C"/>
    <w:rsid w:val="00B7016D"/>
    <w:rsid w:val="00B701ED"/>
    <w:rsid w:val="00B71B08"/>
    <w:rsid w:val="00B72E96"/>
    <w:rsid w:val="00B7309C"/>
    <w:rsid w:val="00B737B2"/>
    <w:rsid w:val="00B74589"/>
    <w:rsid w:val="00B74D2C"/>
    <w:rsid w:val="00B750DC"/>
    <w:rsid w:val="00B757CF"/>
    <w:rsid w:val="00B7595C"/>
    <w:rsid w:val="00B7680B"/>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483"/>
    <w:rsid w:val="00B94CE8"/>
    <w:rsid w:val="00B94FE4"/>
    <w:rsid w:val="00B95407"/>
    <w:rsid w:val="00B954CC"/>
    <w:rsid w:val="00B96302"/>
    <w:rsid w:val="00B96AA0"/>
    <w:rsid w:val="00B97A38"/>
    <w:rsid w:val="00BA0231"/>
    <w:rsid w:val="00BA073B"/>
    <w:rsid w:val="00BA09FB"/>
    <w:rsid w:val="00BA0B3F"/>
    <w:rsid w:val="00BA0B7B"/>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CD5"/>
    <w:rsid w:val="00BB2FA9"/>
    <w:rsid w:val="00BB4F60"/>
    <w:rsid w:val="00BB5278"/>
    <w:rsid w:val="00BB54B0"/>
    <w:rsid w:val="00BB5B5A"/>
    <w:rsid w:val="00BB5CE2"/>
    <w:rsid w:val="00BB6AD1"/>
    <w:rsid w:val="00BB73EC"/>
    <w:rsid w:val="00BB762B"/>
    <w:rsid w:val="00BB784B"/>
    <w:rsid w:val="00BC1117"/>
    <w:rsid w:val="00BC177C"/>
    <w:rsid w:val="00BC17F5"/>
    <w:rsid w:val="00BC1A94"/>
    <w:rsid w:val="00BC27C8"/>
    <w:rsid w:val="00BC2D3D"/>
    <w:rsid w:val="00BC4430"/>
    <w:rsid w:val="00BC51EB"/>
    <w:rsid w:val="00BC5D3B"/>
    <w:rsid w:val="00BC62C6"/>
    <w:rsid w:val="00BC640F"/>
    <w:rsid w:val="00BC6AB4"/>
    <w:rsid w:val="00BC7324"/>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61B"/>
    <w:rsid w:val="00BD6FD4"/>
    <w:rsid w:val="00BD706B"/>
    <w:rsid w:val="00BD74ED"/>
    <w:rsid w:val="00BD7E53"/>
    <w:rsid w:val="00BE0184"/>
    <w:rsid w:val="00BE08DA"/>
    <w:rsid w:val="00BE173B"/>
    <w:rsid w:val="00BE25CB"/>
    <w:rsid w:val="00BE2948"/>
    <w:rsid w:val="00BE2B42"/>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C2C"/>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4566"/>
    <w:rsid w:val="00C245DB"/>
    <w:rsid w:val="00C25111"/>
    <w:rsid w:val="00C25B5D"/>
    <w:rsid w:val="00C25EE5"/>
    <w:rsid w:val="00C26160"/>
    <w:rsid w:val="00C272A7"/>
    <w:rsid w:val="00C27580"/>
    <w:rsid w:val="00C276D6"/>
    <w:rsid w:val="00C27C0C"/>
    <w:rsid w:val="00C30D85"/>
    <w:rsid w:val="00C318A9"/>
    <w:rsid w:val="00C334DF"/>
    <w:rsid w:val="00C336CE"/>
    <w:rsid w:val="00C33DA8"/>
    <w:rsid w:val="00C341BA"/>
    <w:rsid w:val="00C34363"/>
    <w:rsid w:val="00C34F61"/>
    <w:rsid w:val="00C34FF7"/>
    <w:rsid w:val="00C35229"/>
    <w:rsid w:val="00C3559E"/>
    <w:rsid w:val="00C357E4"/>
    <w:rsid w:val="00C363CD"/>
    <w:rsid w:val="00C37A0E"/>
    <w:rsid w:val="00C37D0A"/>
    <w:rsid w:val="00C40B8A"/>
    <w:rsid w:val="00C41299"/>
    <w:rsid w:val="00C41D28"/>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17"/>
    <w:rsid w:val="00C547AD"/>
    <w:rsid w:val="00C54930"/>
    <w:rsid w:val="00C54B40"/>
    <w:rsid w:val="00C56664"/>
    <w:rsid w:val="00C56C81"/>
    <w:rsid w:val="00C5708C"/>
    <w:rsid w:val="00C57755"/>
    <w:rsid w:val="00C6049D"/>
    <w:rsid w:val="00C61796"/>
    <w:rsid w:val="00C61B23"/>
    <w:rsid w:val="00C621DE"/>
    <w:rsid w:val="00C625B1"/>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C56"/>
    <w:rsid w:val="00C765AE"/>
    <w:rsid w:val="00C77717"/>
    <w:rsid w:val="00C77860"/>
    <w:rsid w:val="00C77DE7"/>
    <w:rsid w:val="00C808E1"/>
    <w:rsid w:val="00C809CF"/>
    <w:rsid w:val="00C810AF"/>
    <w:rsid w:val="00C81177"/>
    <w:rsid w:val="00C82631"/>
    <w:rsid w:val="00C83293"/>
    <w:rsid w:val="00C832F5"/>
    <w:rsid w:val="00C835B3"/>
    <w:rsid w:val="00C84122"/>
    <w:rsid w:val="00C84874"/>
    <w:rsid w:val="00C84BD5"/>
    <w:rsid w:val="00C853E2"/>
    <w:rsid w:val="00C85A7F"/>
    <w:rsid w:val="00C86F0F"/>
    <w:rsid w:val="00C87B43"/>
    <w:rsid w:val="00C902F3"/>
    <w:rsid w:val="00C9047C"/>
    <w:rsid w:val="00C908B6"/>
    <w:rsid w:val="00C90E56"/>
    <w:rsid w:val="00C912CC"/>
    <w:rsid w:val="00C91D76"/>
    <w:rsid w:val="00C92768"/>
    <w:rsid w:val="00C93322"/>
    <w:rsid w:val="00C941EB"/>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646"/>
    <w:rsid w:val="00CA39C7"/>
    <w:rsid w:val="00CA3FF4"/>
    <w:rsid w:val="00CA4702"/>
    <w:rsid w:val="00CA5AF1"/>
    <w:rsid w:val="00CA6480"/>
    <w:rsid w:val="00CA73B2"/>
    <w:rsid w:val="00CA74B0"/>
    <w:rsid w:val="00CA77D1"/>
    <w:rsid w:val="00CA7A7F"/>
    <w:rsid w:val="00CA7F05"/>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9F8"/>
    <w:rsid w:val="00CB7C94"/>
    <w:rsid w:val="00CC010A"/>
    <w:rsid w:val="00CC0B4D"/>
    <w:rsid w:val="00CC0C70"/>
    <w:rsid w:val="00CC0DD4"/>
    <w:rsid w:val="00CC1902"/>
    <w:rsid w:val="00CC306C"/>
    <w:rsid w:val="00CC3427"/>
    <w:rsid w:val="00CC55EC"/>
    <w:rsid w:val="00CC5CE9"/>
    <w:rsid w:val="00CC5E67"/>
    <w:rsid w:val="00CC61FD"/>
    <w:rsid w:val="00CC6BB1"/>
    <w:rsid w:val="00CC7AD8"/>
    <w:rsid w:val="00CC7C6D"/>
    <w:rsid w:val="00CC7E50"/>
    <w:rsid w:val="00CD0057"/>
    <w:rsid w:val="00CD0231"/>
    <w:rsid w:val="00CD1924"/>
    <w:rsid w:val="00CD2424"/>
    <w:rsid w:val="00CD3417"/>
    <w:rsid w:val="00CD3CC2"/>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3C6D"/>
    <w:rsid w:val="00CE415A"/>
    <w:rsid w:val="00CE4326"/>
    <w:rsid w:val="00CE75D4"/>
    <w:rsid w:val="00CE7D7C"/>
    <w:rsid w:val="00CF03C0"/>
    <w:rsid w:val="00CF221C"/>
    <w:rsid w:val="00CF22DB"/>
    <w:rsid w:val="00CF2666"/>
    <w:rsid w:val="00CF2FC6"/>
    <w:rsid w:val="00CF3B75"/>
    <w:rsid w:val="00CF4798"/>
    <w:rsid w:val="00CF5205"/>
    <w:rsid w:val="00CF63A0"/>
    <w:rsid w:val="00CF677E"/>
    <w:rsid w:val="00D00087"/>
    <w:rsid w:val="00D00544"/>
    <w:rsid w:val="00D008CB"/>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601"/>
    <w:rsid w:val="00D558A0"/>
    <w:rsid w:val="00D55A04"/>
    <w:rsid w:val="00D56195"/>
    <w:rsid w:val="00D56BE2"/>
    <w:rsid w:val="00D57366"/>
    <w:rsid w:val="00D57D7A"/>
    <w:rsid w:val="00D61536"/>
    <w:rsid w:val="00D61606"/>
    <w:rsid w:val="00D6172B"/>
    <w:rsid w:val="00D61D71"/>
    <w:rsid w:val="00D620A8"/>
    <w:rsid w:val="00D62F5D"/>
    <w:rsid w:val="00D62FA2"/>
    <w:rsid w:val="00D630F3"/>
    <w:rsid w:val="00D64A60"/>
    <w:rsid w:val="00D64AB5"/>
    <w:rsid w:val="00D64C9D"/>
    <w:rsid w:val="00D65420"/>
    <w:rsid w:val="00D65C82"/>
    <w:rsid w:val="00D65E31"/>
    <w:rsid w:val="00D66F83"/>
    <w:rsid w:val="00D71832"/>
    <w:rsid w:val="00D71899"/>
    <w:rsid w:val="00D72EE4"/>
    <w:rsid w:val="00D73C94"/>
    <w:rsid w:val="00D740B8"/>
    <w:rsid w:val="00D7456B"/>
    <w:rsid w:val="00D74EC5"/>
    <w:rsid w:val="00D76009"/>
    <w:rsid w:val="00D762B9"/>
    <w:rsid w:val="00D765C5"/>
    <w:rsid w:val="00D77961"/>
    <w:rsid w:val="00D805DF"/>
    <w:rsid w:val="00D808BD"/>
    <w:rsid w:val="00D81D12"/>
    <w:rsid w:val="00D82F9F"/>
    <w:rsid w:val="00D83042"/>
    <w:rsid w:val="00D8388C"/>
    <w:rsid w:val="00D83916"/>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D7492"/>
    <w:rsid w:val="00DD7942"/>
    <w:rsid w:val="00DE0F4B"/>
    <w:rsid w:val="00DE184F"/>
    <w:rsid w:val="00DE1E9C"/>
    <w:rsid w:val="00DE26A0"/>
    <w:rsid w:val="00DE2974"/>
    <w:rsid w:val="00DE2A06"/>
    <w:rsid w:val="00DE3B0E"/>
    <w:rsid w:val="00DE3C7E"/>
    <w:rsid w:val="00DE3EA0"/>
    <w:rsid w:val="00DE4AAC"/>
    <w:rsid w:val="00DE511B"/>
    <w:rsid w:val="00DE60A7"/>
    <w:rsid w:val="00DE62E1"/>
    <w:rsid w:val="00DE66DE"/>
    <w:rsid w:val="00DE6C45"/>
    <w:rsid w:val="00DE7706"/>
    <w:rsid w:val="00DF03B4"/>
    <w:rsid w:val="00DF0F55"/>
    <w:rsid w:val="00DF3368"/>
    <w:rsid w:val="00DF4074"/>
    <w:rsid w:val="00DF4E0C"/>
    <w:rsid w:val="00DF4E48"/>
    <w:rsid w:val="00DF54AD"/>
    <w:rsid w:val="00DF54B3"/>
    <w:rsid w:val="00DF5DB3"/>
    <w:rsid w:val="00DF60E6"/>
    <w:rsid w:val="00DF6292"/>
    <w:rsid w:val="00DF64C8"/>
    <w:rsid w:val="00DF712B"/>
    <w:rsid w:val="00DF748B"/>
    <w:rsid w:val="00E00812"/>
    <w:rsid w:val="00E00FD7"/>
    <w:rsid w:val="00E010CB"/>
    <w:rsid w:val="00E0123A"/>
    <w:rsid w:val="00E01A2E"/>
    <w:rsid w:val="00E01ABC"/>
    <w:rsid w:val="00E01E01"/>
    <w:rsid w:val="00E0218F"/>
    <w:rsid w:val="00E029B7"/>
    <w:rsid w:val="00E03511"/>
    <w:rsid w:val="00E04680"/>
    <w:rsid w:val="00E04E77"/>
    <w:rsid w:val="00E069C2"/>
    <w:rsid w:val="00E06A53"/>
    <w:rsid w:val="00E072AF"/>
    <w:rsid w:val="00E10A3B"/>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1"/>
    <w:rsid w:val="00E33724"/>
    <w:rsid w:val="00E3387C"/>
    <w:rsid w:val="00E34A87"/>
    <w:rsid w:val="00E35364"/>
    <w:rsid w:val="00E35C7B"/>
    <w:rsid w:val="00E365A5"/>
    <w:rsid w:val="00E415C7"/>
    <w:rsid w:val="00E418E2"/>
    <w:rsid w:val="00E41DDA"/>
    <w:rsid w:val="00E426B6"/>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564E"/>
    <w:rsid w:val="00E56DFB"/>
    <w:rsid w:val="00E56F64"/>
    <w:rsid w:val="00E604B6"/>
    <w:rsid w:val="00E606E4"/>
    <w:rsid w:val="00E60BC1"/>
    <w:rsid w:val="00E61335"/>
    <w:rsid w:val="00E6224C"/>
    <w:rsid w:val="00E62325"/>
    <w:rsid w:val="00E62C10"/>
    <w:rsid w:val="00E66418"/>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5E31"/>
    <w:rsid w:val="00E76110"/>
    <w:rsid w:val="00E762CA"/>
    <w:rsid w:val="00E77BAF"/>
    <w:rsid w:val="00E81A08"/>
    <w:rsid w:val="00E81C62"/>
    <w:rsid w:val="00E820F8"/>
    <w:rsid w:val="00E82702"/>
    <w:rsid w:val="00E82BF8"/>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F69"/>
    <w:rsid w:val="00EA308D"/>
    <w:rsid w:val="00EA358C"/>
    <w:rsid w:val="00EA3FCB"/>
    <w:rsid w:val="00EA42DE"/>
    <w:rsid w:val="00EA55E2"/>
    <w:rsid w:val="00EA5A8F"/>
    <w:rsid w:val="00EA5E5A"/>
    <w:rsid w:val="00EA67ED"/>
    <w:rsid w:val="00EA6D7F"/>
    <w:rsid w:val="00EA75D1"/>
    <w:rsid w:val="00EA796E"/>
    <w:rsid w:val="00EB10E4"/>
    <w:rsid w:val="00EB4563"/>
    <w:rsid w:val="00EB4F34"/>
    <w:rsid w:val="00EB51C2"/>
    <w:rsid w:val="00EB53FB"/>
    <w:rsid w:val="00EB5FED"/>
    <w:rsid w:val="00EB65E9"/>
    <w:rsid w:val="00EB6858"/>
    <w:rsid w:val="00EB6ABD"/>
    <w:rsid w:val="00EB6E17"/>
    <w:rsid w:val="00EC005A"/>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1AA5"/>
    <w:rsid w:val="00EE2144"/>
    <w:rsid w:val="00EE2470"/>
    <w:rsid w:val="00EE293B"/>
    <w:rsid w:val="00EE3BCF"/>
    <w:rsid w:val="00EE56D3"/>
    <w:rsid w:val="00EE615D"/>
    <w:rsid w:val="00EE6C99"/>
    <w:rsid w:val="00EE7346"/>
    <w:rsid w:val="00EF088D"/>
    <w:rsid w:val="00EF0B02"/>
    <w:rsid w:val="00EF1046"/>
    <w:rsid w:val="00EF1960"/>
    <w:rsid w:val="00EF1AE8"/>
    <w:rsid w:val="00EF3A56"/>
    <w:rsid w:val="00EF3C6B"/>
    <w:rsid w:val="00EF3CDD"/>
    <w:rsid w:val="00EF4127"/>
    <w:rsid w:val="00EF433C"/>
    <w:rsid w:val="00EF4377"/>
    <w:rsid w:val="00EF50E5"/>
    <w:rsid w:val="00EF570B"/>
    <w:rsid w:val="00EF5F80"/>
    <w:rsid w:val="00EF61AF"/>
    <w:rsid w:val="00EF655D"/>
    <w:rsid w:val="00EF72FC"/>
    <w:rsid w:val="00EF759D"/>
    <w:rsid w:val="00EF79DD"/>
    <w:rsid w:val="00F00723"/>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96C"/>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3FAE"/>
    <w:rsid w:val="00F3443B"/>
    <w:rsid w:val="00F347ED"/>
    <w:rsid w:val="00F3516A"/>
    <w:rsid w:val="00F352FB"/>
    <w:rsid w:val="00F35D59"/>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50B4"/>
    <w:rsid w:val="00F55AC8"/>
    <w:rsid w:val="00F55BC1"/>
    <w:rsid w:val="00F55E73"/>
    <w:rsid w:val="00F5607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CC6"/>
    <w:rsid w:val="00F6688F"/>
    <w:rsid w:val="00F66CB7"/>
    <w:rsid w:val="00F67B10"/>
    <w:rsid w:val="00F70D39"/>
    <w:rsid w:val="00F71EA9"/>
    <w:rsid w:val="00F73C6E"/>
    <w:rsid w:val="00F74BAF"/>
    <w:rsid w:val="00F74FA3"/>
    <w:rsid w:val="00F75227"/>
    <w:rsid w:val="00F75C80"/>
    <w:rsid w:val="00F77F16"/>
    <w:rsid w:val="00F80F42"/>
    <w:rsid w:val="00F812E5"/>
    <w:rsid w:val="00F813F2"/>
    <w:rsid w:val="00F8180F"/>
    <w:rsid w:val="00F81E3E"/>
    <w:rsid w:val="00F81F93"/>
    <w:rsid w:val="00F825FD"/>
    <w:rsid w:val="00F82856"/>
    <w:rsid w:val="00F8336B"/>
    <w:rsid w:val="00F84329"/>
    <w:rsid w:val="00F84FFC"/>
    <w:rsid w:val="00F85132"/>
    <w:rsid w:val="00F8523D"/>
    <w:rsid w:val="00F85376"/>
    <w:rsid w:val="00F857FC"/>
    <w:rsid w:val="00F85B45"/>
    <w:rsid w:val="00F86060"/>
    <w:rsid w:val="00F87484"/>
    <w:rsid w:val="00F87D7A"/>
    <w:rsid w:val="00F90C3C"/>
    <w:rsid w:val="00F90ECE"/>
    <w:rsid w:val="00F919E7"/>
    <w:rsid w:val="00F94F6D"/>
    <w:rsid w:val="00F94F91"/>
    <w:rsid w:val="00F95024"/>
    <w:rsid w:val="00F9542A"/>
    <w:rsid w:val="00F9662B"/>
    <w:rsid w:val="00F96A1C"/>
    <w:rsid w:val="00F96A9B"/>
    <w:rsid w:val="00F96DF4"/>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6B6"/>
    <w:rsid w:val="00FB70FD"/>
    <w:rsid w:val="00FB710E"/>
    <w:rsid w:val="00FB7995"/>
    <w:rsid w:val="00FB7A09"/>
    <w:rsid w:val="00FB7CE2"/>
    <w:rsid w:val="00FC0B3C"/>
    <w:rsid w:val="00FC2B3B"/>
    <w:rsid w:val="00FC4240"/>
    <w:rsid w:val="00FC4368"/>
    <w:rsid w:val="00FC4395"/>
    <w:rsid w:val="00FC44BB"/>
    <w:rsid w:val="00FC5204"/>
    <w:rsid w:val="00FC53C9"/>
    <w:rsid w:val="00FC54CF"/>
    <w:rsid w:val="00FC63FE"/>
    <w:rsid w:val="00FC7E91"/>
    <w:rsid w:val="00FD0050"/>
    <w:rsid w:val="00FD021B"/>
    <w:rsid w:val="00FD095B"/>
    <w:rsid w:val="00FD0DBB"/>
    <w:rsid w:val="00FD1188"/>
    <w:rsid w:val="00FD30EA"/>
    <w:rsid w:val="00FD3273"/>
    <w:rsid w:val="00FD3281"/>
    <w:rsid w:val="00FD329A"/>
    <w:rsid w:val="00FD32ED"/>
    <w:rsid w:val="00FD3F4E"/>
    <w:rsid w:val="00FD4AEF"/>
    <w:rsid w:val="00FD504D"/>
    <w:rsid w:val="00FD54FB"/>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95E"/>
    <w:rsid w:val="00FE4C08"/>
    <w:rsid w:val="00FE538E"/>
    <w:rsid w:val="00FE5817"/>
    <w:rsid w:val="00FE6B09"/>
    <w:rsid w:val="00FE6D25"/>
    <w:rsid w:val="00FE744A"/>
    <w:rsid w:val="00FE7D80"/>
    <w:rsid w:val="00FF07D2"/>
    <w:rsid w:val="00FF07D8"/>
    <w:rsid w:val="00FF095D"/>
    <w:rsid w:val="00FF1C53"/>
    <w:rsid w:val="00FF313B"/>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AC5"/>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877AC5"/>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877AC5"/>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877AC5"/>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877AC5"/>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877AC5"/>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877AC5"/>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877AC5"/>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877AC5"/>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877AC5"/>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877AC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77AC5"/>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77AC5"/>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877AC5"/>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877AC5"/>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877AC5"/>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877AC5"/>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877AC5"/>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877AC5"/>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877AC5"/>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877AC5"/>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877AC5"/>
    <w:rPr>
      <w:rFonts w:cs="Times New Roman"/>
      <w:color w:val="0000FF"/>
      <w:u w:val="single"/>
    </w:rPr>
  </w:style>
  <w:style w:type="character" w:styleId="FollowedHyperlink">
    <w:name w:val="FollowedHyperlink"/>
    <w:basedOn w:val="DefaultParagraphFont"/>
    <w:uiPriority w:val="99"/>
    <w:rsid w:val="00877AC5"/>
    <w:rPr>
      <w:rFonts w:cs="Times New Roman"/>
      <w:color w:val="606420"/>
      <w:u w:val="single"/>
    </w:rPr>
  </w:style>
  <w:style w:type="character" w:styleId="PageNumber">
    <w:name w:val="page number"/>
    <w:basedOn w:val="DefaultParagraphFont"/>
    <w:uiPriority w:val="99"/>
    <w:rsid w:val="00877AC5"/>
    <w:rPr>
      <w:rFonts w:cs="Times New Roman"/>
    </w:rPr>
  </w:style>
  <w:style w:type="character" w:styleId="UnresolvedMention">
    <w:name w:val="Unresolved Mention"/>
    <w:basedOn w:val="DefaultParagraphFont"/>
    <w:uiPriority w:val="99"/>
    <w:semiHidden/>
    <w:unhideWhenUsed/>
    <w:rsid w:val="00877AC5"/>
    <w:rPr>
      <w:color w:val="808080"/>
      <w:shd w:val="clear" w:color="auto" w:fill="E6E6E6"/>
    </w:rPr>
  </w:style>
  <w:style w:type="paragraph" w:customStyle="1" w:styleId="StyleGuideSubsection">
    <w:name w:val="Style Guide Subsection"/>
    <w:basedOn w:val="StyleGuideSection"/>
    <w:next w:val="Normal"/>
    <w:autoRedefine/>
    <w:qFormat/>
    <w:rsid w:val="00877AC5"/>
    <w:pPr>
      <w:pBdr>
        <w:top w:val="none" w:sz="0" w:space="0" w:color="auto"/>
      </w:pBdr>
    </w:pPr>
    <w:rPr>
      <w:smallCaps/>
      <w:sz w:val="24"/>
    </w:rPr>
  </w:style>
  <w:style w:type="paragraph" w:customStyle="1" w:styleId="Command">
    <w:name w:val="Command"/>
    <w:basedOn w:val="Normal"/>
    <w:link w:val="CommandChar"/>
    <w:qFormat/>
    <w:rsid w:val="00877AC5"/>
    <w:pPr>
      <w:spacing w:line="240" w:lineRule="auto"/>
      <w:ind w:left="284"/>
    </w:pPr>
    <w:rPr>
      <w:rFonts w:ascii="Courier New" w:hAnsi="Courier New"/>
      <w:sz w:val="20"/>
    </w:rPr>
  </w:style>
  <w:style w:type="paragraph" w:customStyle="1" w:styleId="CodeHeading">
    <w:name w:val="Code Heading"/>
    <w:basedOn w:val="Normal"/>
    <w:uiPriority w:val="99"/>
    <w:rsid w:val="00877AC5"/>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877AC5"/>
    <w:pPr>
      <w:jc w:val="both"/>
    </w:pPr>
    <w:rPr>
      <w:rFonts w:ascii="Courier New" w:hAnsi="Courier New"/>
      <w:noProof/>
      <w:sz w:val="20"/>
    </w:rPr>
  </w:style>
  <w:style w:type="character" w:styleId="PlaceholderText">
    <w:name w:val="Placeholder Text"/>
    <w:basedOn w:val="DefaultParagraphFont"/>
    <w:uiPriority w:val="99"/>
    <w:semiHidden/>
    <w:rsid w:val="00877AC5"/>
    <w:rPr>
      <w:color w:val="808080"/>
    </w:rPr>
  </w:style>
  <w:style w:type="paragraph" w:styleId="HTMLPreformatted">
    <w:name w:val="HTML Preformatted"/>
    <w:basedOn w:val="Normal"/>
    <w:link w:val="HTMLPreformattedChar"/>
    <w:uiPriority w:val="99"/>
    <w:semiHidden/>
    <w:unhideWhenUsed/>
    <w:rsid w:val="0087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877AC5"/>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877AC5"/>
    <w:rPr>
      <w:b/>
    </w:rPr>
  </w:style>
  <w:style w:type="numbering" w:customStyle="1" w:styleId="KennysListStyles">
    <w:name w:val="KennysListStyles"/>
    <w:uiPriority w:val="99"/>
    <w:rsid w:val="00877AC5"/>
    <w:pPr>
      <w:numPr>
        <w:numId w:val="1"/>
      </w:numPr>
    </w:pPr>
  </w:style>
  <w:style w:type="paragraph" w:customStyle="1" w:styleId="Question">
    <w:name w:val="Question"/>
    <w:basedOn w:val="Normal"/>
    <w:next w:val="Answer"/>
    <w:qFormat/>
    <w:rsid w:val="00877AC5"/>
    <w:rPr>
      <w:b/>
    </w:rPr>
  </w:style>
  <w:style w:type="paragraph" w:customStyle="1" w:styleId="Answer">
    <w:name w:val="Answer"/>
    <w:basedOn w:val="Normal"/>
    <w:qFormat/>
    <w:rsid w:val="00877AC5"/>
    <w:pPr>
      <w:spacing w:line="240" w:lineRule="auto"/>
    </w:pPr>
    <w:rPr>
      <w:i/>
    </w:rPr>
  </w:style>
  <w:style w:type="paragraph" w:customStyle="1" w:styleId="ChapterHeading">
    <w:name w:val="Chapter Heading"/>
    <w:basedOn w:val="Heading1"/>
    <w:qFormat/>
    <w:rsid w:val="00877AC5"/>
    <w:pPr>
      <w:numPr>
        <w:numId w:val="6"/>
      </w:numPr>
      <w:spacing w:before="200" w:after="100"/>
      <w:ind w:left="357" w:hanging="357"/>
    </w:pPr>
    <w:rPr>
      <w:sz w:val="40"/>
    </w:rPr>
  </w:style>
  <w:style w:type="table" w:styleId="TableGrid">
    <w:name w:val="Table Grid"/>
    <w:basedOn w:val="TableNormal"/>
    <w:uiPriority w:val="59"/>
    <w:rsid w:val="00877A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877AC5"/>
    <w:pPr>
      <w:numPr>
        <w:numId w:val="2"/>
      </w:numPr>
    </w:pPr>
  </w:style>
  <w:style w:type="paragraph" w:customStyle="1" w:styleId="QuestionSection">
    <w:name w:val="Question Section"/>
    <w:basedOn w:val="Heading2"/>
    <w:qFormat/>
    <w:rsid w:val="00877AC5"/>
    <w:rPr>
      <w:b/>
      <w:color w:val="403152" w:themeColor="accent4" w:themeShade="80"/>
    </w:rPr>
  </w:style>
  <w:style w:type="paragraph" w:customStyle="1" w:styleId="TableCaption">
    <w:name w:val="Table Caption"/>
    <w:basedOn w:val="Normal"/>
    <w:qFormat/>
    <w:rsid w:val="00877AC5"/>
    <w:rPr>
      <w:smallCaps/>
    </w:rPr>
  </w:style>
  <w:style w:type="paragraph" w:customStyle="1" w:styleId="SourceCodeCaption">
    <w:name w:val="Source Code Caption"/>
    <w:basedOn w:val="Normal"/>
    <w:rsid w:val="00877AC5"/>
    <w:pPr>
      <w:spacing w:after="0" w:line="240" w:lineRule="auto"/>
    </w:pPr>
    <w:rPr>
      <w:rFonts w:ascii="Arial" w:hAnsi="Arial"/>
      <w:noProof/>
    </w:rPr>
  </w:style>
  <w:style w:type="paragraph" w:customStyle="1" w:styleId="CodeListing">
    <w:name w:val="Code Listing"/>
    <w:basedOn w:val="Normal"/>
    <w:qFormat/>
    <w:rsid w:val="00877AC5"/>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877AC5"/>
    <w:pPr>
      <w:spacing w:before="120"/>
      <w:ind w:left="720" w:right="720"/>
      <w:jc w:val="center"/>
    </w:pPr>
    <w:rPr>
      <w:i/>
      <w:iCs/>
    </w:rPr>
  </w:style>
  <w:style w:type="character" w:customStyle="1" w:styleId="QuoteChar">
    <w:name w:val="Quote Char"/>
    <w:basedOn w:val="DefaultParagraphFont"/>
    <w:link w:val="Quote"/>
    <w:uiPriority w:val="29"/>
    <w:rsid w:val="00877AC5"/>
    <w:rPr>
      <w:rFonts w:eastAsiaTheme="minorEastAsia"/>
      <w:i/>
      <w:iCs/>
      <w:color w:val="000000" w:themeColor="text1"/>
      <w:sz w:val="24"/>
      <w:lang w:eastAsia="en-GB"/>
    </w:rPr>
  </w:style>
  <w:style w:type="paragraph" w:styleId="Caption">
    <w:name w:val="caption"/>
    <w:basedOn w:val="Normal"/>
    <w:next w:val="Normal"/>
    <w:uiPriority w:val="35"/>
    <w:unhideWhenUsed/>
    <w:qFormat/>
    <w:rsid w:val="00877AC5"/>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877AC5"/>
    <w:rPr>
      <w:b/>
      <w:smallCaps/>
    </w:rPr>
  </w:style>
  <w:style w:type="paragraph" w:customStyle="1" w:styleId="NumberedList">
    <w:name w:val="Numbered List"/>
    <w:basedOn w:val="Normal"/>
    <w:qFormat/>
    <w:rsid w:val="00877AC5"/>
    <w:pPr>
      <w:numPr>
        <w:numId w:val="3"/>
      </w:numPr>
      <w:contextualSpacing/>
    </w:pPr>
    <w:rPr>
      <w:b/>
      <w:i/>
    </w:rPr>
  </w:style>
  <w:style w:type="paragraph" w:customStyle="1" w:styleId="ListNumberHeader">
    <w:name w:val="List Number Header"/>
    <w:basedOn w:val="Normal"/>
    <w:next w:val="ListNumber"/>
    <w:qFormat/>
    <w:rsid w:val="00877AC5"/>
    <w:pPr>
      <w:ind w:left="357" w:hanging="357"/>
      <w:contextualSpacing/>
    </w:pPr>
    <w:rPr>
      <w:b/>
      <w:smallCaps/>
    </w:rPr>
  </w:style>
  <w:style w:type="paragraph" w:styleId="ListBullet">
    <w:name w:val="List Bullet"/>
    <w:basedOn w:val="Normal"/>
    <w:uiPriority w:val="99"/>
    <w:unhideWhenUsed/>
    <w:rsid w:val="00877AC5"/>
    <w:pPr>
      <w:numPr>
        <w:numId w:val="4"/>
      </w:numPr>
      <w:contextualSpacing/>
    </w:pPr>
  </w:style>
  <w:style w:type="paragraph" w:customStyle="1" w:styleId="NumberedBullet">
    <w:name w:val="Numbered Bullet"/>
    <w:basedOn w:val="NumberedList"/>
    <w:rsid w:val="00877AC5"/>
  </w:style>
  <w:style w:type="paragraph" w:styleId="ListNumber">
    <w:name w:val="List Number"/>
    <w:basedOn w:val="Normal"/>
    <w:uiPriority w:val="99"/>
    <w:unhideWhenUsed/>
    <w:rsid w:val="00877AC5"/>
    <w:pPr>
      <w:numPr>
        <w:numId w:val="5"/>
      </w:numPr>
      <w:contextualSpacing/>
    </w:pPr>
  </w:style>
  <w:style w:type="table" w:customStyle="1" w:styleId="RowAndColumnStyle">
    <w:name w:val="RowAndColumnStyle"/>
    <w:basedOn w:val="TableNormal"/>
    <w:uiPriority w:val="99"/>
    <w:rsid w:val="00877AC5"/>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877AC5"/>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877AC5"/>
    <w:rPr>
      <w:rFonts w:eastAsiaTheme="minorEastAsia"/>
      <w:lang w:eastAsia="en-GB"/>
    </w:rPr>
    <w:tblPr/>
  </w:style>
  <w:style w:type="paragraph" w:customStyle="1" w:styleId="CommandOutput">
    <w:name w:val="Command Output"/>
    <w:basedOn w:val="Normal"/>
    <w:qFormat/>
    <w:rsid w:val="00877AC5"/>
    <w:pPr>
      <w:spacing w:after="0" w:line="240" w:lineRule="auto"/>
      <w:ind w:left="284"/>
    </w:pPr>
    <w:rPr>
      <w:rFonts w:ascii="Courier New" w:hAnsi="Courier New"/>
      <w:noProof/>
      <w:sz w:val="20"/>
    </w:rPr>
  </w:style>
  <w:style w:type="character" w:styleId="Emphasis">
    <w:name w:val="Emphasis"/>
    <w:basedOn w:val="DefaultParagraphFont"/>
    <w:uiPriority w:val="20"/>
    <w:qFormat/>
    <w:rsid w:val="00877AC5"/>
    <w:rPr>
      <w:i/>
      <w:iCs/>
    </w:rPr>
  </w:style>
  <w:style w:type="character" w:styleId="IntenseEmphasis">
    <w:name w:val="Intense Emphasis"/>
    <w:basedOn w:val="DefaultParagraphFont"/>
    <w:uiPriority w:val="21"/>
    <w:qFormat/>
    <w:rsid w:val="00877AC5"/>
    <w:rPr>
      <w:b w:val="0"/>
      <w:bCs w:val="0"/>
      <w:i/>
      <w:iCs/>
      <w:color w:val="00B0F0" w:themeColor="accent1"/>
    </w:rPr>
  </w:style>
  <w:style w:type="paragraph" w:customStyle="1" w:styleId="Intro">
    <w:name w:val="Intro"/>
    <w:basedOn w:val="Normal"/>
    <w:next w:val="Normal"/>
    <w:qFormat/>
    <w:rsid w:val="00877AC5"/>
    <w:pPr>
      <w:spacing w:before="240"/>
    </w:pPr>
    <w:rPr>
      <w:sz w:val="28"/>
      <w:lang w:eastAsia="fi-FI"/>
    </w:rPr>
  </w:style>
  <w:style w:type="paragraph" w:customStyle="1" w:styleId="StyleGuideSection">
    <w:name w:val="Style Guide Section"/>
    <w:basedOn w:val="Normal"/>
    <w:next w:val="Normal"/>
    <w:autoRedefine/>
    <w:qFormat/>
    <w:rsid w:val="00877AC5"/>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877AC5"/>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877AC5"/>
    <w:rPr>
      <w:rFonts w:eastAsiaTheme="minorEastAsia"/>
      <w:color w:val="31378B" w:themeColor="text2"/>
      <w:sz w:val="32"/>
      <w:lang w:eastAsia="en-GB"/>
    </w:rPr>
  </w:style>
  <w:style w:type="paragraph" w:styleId="Footer">
    <w:name w:val="footer"/>
    <w:basedOn w:val="Normal"/>
    <w:link w:val="FooterChar"/>
    <w:uiPriority w:val="99"/>
    <w:unhideWhenUsed/>
    <w:rsid w:val="00877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AC5"/>
    <w:rPr>
      <w:rFonts w:eastAsiaTheme="minorEastAsia"/>
      <w:color w:val="000000" w:themeColor="text1"/>
      <w:sz w:val="24"/>
      <w:lang w:eastAsia="en-GB"/>
    </w:rPr>
  </w:style>
  <w:style w:type="paragraph" w:customStyle="1" w:styleId="QuestionSubSection">
    <w:name w:val="Question Sub Section"/>
    <w:basedOn w:val="Heading3"/>
    <w:qFormat/>
    <w:rsid w:val="00877AC5"/>
    <w:rPr>
      <w:smallCaps/>
    </w:rPr>
  </w:style>
  <w:style w:type="paragraph" w:customStyle="1" w:styleId="TableCellNormal">
    <w:name w:val="Table Cell Normal"/>
    <w:basedOn w:val="Normal"/>
    <w:qFormat/>
    <w:rsid w:val="00877AC5"/>
    <w:pPr>
      <w:spacing w:before="120" w:after="120" w:line="240" w:lineRule="auto"/>
    </w:pPr>
  </w:style>
  <w:style w:type="paragraph" w:customStyle="1" w:styleId="Strong1">
    <w:name w:val="Strong1"/>
    <w:basedOn w:val="Normal"/>
    <w:next w:val="BodyText"/>
    <w:link w:val="strongChar"/>
    <w:qFormat/>
    <w:rsid w:val="00877AC5"/>
    <w:rPr>
      <w:b/>
      <w:lang w:eastAsia="fi-FI"/>
    </w:rPr>
  </w:style>
  <w:style w:type="paragraph" w:customStyle="1" w:styleId="Emphasis1">
    <w:name w:val="Emphasis1"/>
    <w:basedOn w:val="Normal"/>
    <w:next w:val="BodyText"/>
    <w:link w:val="emphasisChar"/>
    <w:qFormat/>
    <w:rsid w:val="00877AC5"/>
    <w:rPr>
      <w:i/>
      <w:lang w:eastAsia="fi-FI"/>
    </w:rPr>
  </w:style>
  <w:style w:type="paragraph" w:styleId="BodyText">
    <w:name w:val="Body Text"/>
    <w:aliases w:val="b"/>
    <w:basedOn w:val="Normal"/>
    <w:link w:val="BodyTextChar"/>
    <w:unhideWhenUsed/>
    <w:rsid w:val="00877AC5"/>
    <w:pPr>
      <w:spacing w:after="120"/>
    </w:pPr>
  </w:style>
  <w:style w:type="character" w:customStyle="1" w:styleId="BodyTextChar">
    <w:name w:val="Body Text Char"/>
    <w:aliases w:val="b Char"/>
    <w:basedOn w:val="DefaultParagraphFont"/>
    <w:link w:val="BodyText"/>
    <w:rsid w:val="00877AC5"/>
    <w:rPr>
      <w:rFonts w:eastAsiaTheme="minorEastAsia"/>
      <w:color w:val="000000" w:themeColor="text1"/>
      <w:sz w:val="24"/>
      <w:lang w:eastAsia="en-GB"/>
    </w:rPr>
  </w:style>
  <w:style w:type="character" w:customStyle="1" w:styleId="strongChar">
    <w:name w:val="strong Char"/>
    <w:basedOn w:val="DefaultParagraphFont"/>
    <w:link w:val="Strong1"/>
    <w:rsid w:val="00877AC5"/>
    <w:rPr>
      <w:rFonts w:eastAsiaTheme="minorEastAsia"/>
      <w:b/>
      <w:color w:val="000000" w:themeColor="text1"/>
      <w:sz w:val="24"/>
      <w:lang w:eastAsia="fi-FI"/>
    </w:rPr>
  </w:style>
  <w:style w:type="character" w:customStyle="1" w:styleId="PathChar">
    <w:name w:val="Path Char"/>
    <w:basedOn w:val="BodyTextChar"/>
    <w:link w:val="Path"/>
    <w:rsid w:val="00877AC5"/>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877AC5"/>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877AC5"/>
    <w:rPr>
      <w:i/>
      <w:iCs/>
    </w:rPr>
  </w:style>
  <w:style w:type="character" w:customStyle="1" w:styleId="CommandChar">
    <w:name w:val="Command Char"/>
    <w:basedOn w:val="DefaultParagraphFont"/>
    <w:link w:val="Command"/>
    <w:rsid w:val="00877AC5"/>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877AC5"/>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877AC5"/>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877AC5"/>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877AC5"/>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877AC5"/>
    <w:pPr>
      <w:numPr>
        <w:numId w:val="0"/>
      </w:numPr>
      <w:spacing w:after="0"/>
      <w:ind w:left="357" w:hanging="357"/>
      <w:jc w:val="right"/>
    </w:pPr>
    <w:rPr>
      <w:lang w:eastAsia="fi-FI"/>
    </w:rPr>
  </w:style>
  <w:style w:type="paragraph" w:customStyle="1" w:styleId="SubTitle">
    <w:name w:val="Sub Title"/>
    <w:basedOn w:val="Heading1"/>
    <w:qFormat/>
    <w:rsid w:val="00877AC5"/>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877AC5"/>
    <w:pPr>
      <w:spacing w:after="0"/>
      <w:ind w:left="924" w:hanging="357"/>
    </w:pPr>
  </w:style>
  <w:style w:type="paragraph" w:customStyle="1" w:styleId="a">
    <w:name w:val="`"/>
    <w:basedOn w:val="Normal"/>
    <w:qFormat/>
    <w:rsid w:val="00877AC5"/>
    <w:pPr>
      <w:pBdr>
        <w:bottom w:val="single" w:sz="4" w:space="1" w:color="auto"/>
      </w:pBdr>
    </w:pPr>
  </w:style>
  <w:style w:type="paragraph" w:customStyle="1" w:styleId="ContainsHeader">
    <w:name w:val="Contains Header"/>
    <w:basedOn w:val="ListBulletHeader"/>
    <w:qFormat/>
    <w:rsid w:val="00877AC5"/>
    <w:pPr>
      <w:pBdr>
        <w:top w:val="single" w:sz="4" w:space="12" w:color="auto"/>
      </w:pBdr>
      <w:spacing w:before="240" w:after="120"/>
    </w:pPr>
  </w:style>
  <w:style w:type="paragraph" w:customStyle="1" w:styleId="ContainsEnd">
    <w:name w:val="Contains End"/>
    <w:basedOn w:val="Normal"/>
    <w:qFormat/>
    <w:rsid w:val="00877AC5"/>
    <w:pPr>
      <w:pBdr>
        <w:bottom w:val="single" w:sz="4" w:space="1" w:color="auto"/>
      </w:pBdr>
      <w:spacing w:after="0" w:line="240" w:lineRule="auto"/>
    </w:pPr>
  </w:style>
  <w:style w:type="paragraph" w:customStyle="1" w:styleId="QuoteCallOut">
    <w:name w:val="Quote CallOut"/>
    <w:basedOn w:val="Normal"/>
    <w:qFormat/>
    <w:rsid w:val="00877AC5"/>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877AC5"/>
    <w:rPr>
      <w:b/>
      <w:smallCaps/>
    </w:rPr>
  </w:style>
  <w:style w:type="table" w:customStyle="1" w:styleId="SimpleDefinition">
    <w:name w:val="SimpleDefinition"/>
    <w:basedOn w:val="TableNormal"/>
    <w:uiPriority w:val="99"/>
    <w:rsid w:val="00877AC5"/>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877AC5"/>
    <w:pPr>
      <w:shd w:val="clear" w:color="auto" w:fill="FFFFFF" w:themeFill="background1"/>
      <w:spacing w:before="240"/>
      <w:ind w:left="238" w:right="238"/>
      <w:jc w:val="center"/>
    </w:pPr>
  </w:style>
  <w:style w:type="paragraph" w:customStyle="1" w:styleId="CaptionSubtle">
    <w:name w:val="Caption Subtle"/>
    <w:basedOn w:val="Caption"/>
    <w:next w:val="Normal"/>
    <w:qFormat/>
    <w:rsid w:val="00877AC5"/>
    <w:rPr>
      <w:i w:val="0"/>
      <w:color w:val="auto"/>
    </w:rPr>
  </w:style>
  <w:style w:type="paragraph" w:customStyle="1" w:styleId="TableHeader">
    <w:name w:val="Table Header"/>
    <w:basedOn w:val="ListBulletHeader"/>
    <w:qFormat/>
    <w:rsid w:val="00877AC5"/>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877AC5"/>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877AC5"/>
    <w:rPr>
      <w:color w:val="7F7F7F" w:themeColor="text1" w:themeTint="80"/>
    </w:rPr>
  </w:style>
  <w:style w:type="paragraph" w:customStyle="1" w:styleId="AppendiceSection">
    <w:name w:val="Appendice Section"/>
    <w:basedOn w:val="Normal"/>
    <w:next w:val="Heading1"/>
    <w:qFormat/>
    <w:rsid w:val="00877AC5"/>
    <w:rPr>
      <w:rFonts w:asciiTheme="majorHAnsi" w:hAnsiTheme="majorHAnsi"/>
      <w:color w:val="31378B" w:themeColor="text2"/>
      <w:sz w:val="32"/>
      <w:lang w:eastAsia="fi-FI"/>
    </w:rPr>
  </w:style>
  <w:style w:type="paragraph" w:customStyle="1" w:styleId="Appendice">
    <w:name w:val="Appendice"/>
    <w:basedOn w:val="Heading2"/>
    <w:qFormat/>
    <w:rsid w:val="00877AC5"/>
    <w:rPr>
      <w:sz w:val="28"/>
      <w:lang w:eastAsia="fi-FI"/>
    </w:rPr>
  </w:style>
  <w:style w:type="paragraph" w:customStyle="1" w:styleId="QuestionEsoteric">
    <w:name w:val="Question Esoteric"/>
    <w:basedOn w:val="Normal"/>
    <w:qFormat/>
    <w:rsid w:val="00877AC5"/>
    <w:rPr>
      <w:color w:val="4BACC6" w:themeColor="accent5"/>
    </w:rPr>
  </w:style>
  <w:style w:type="paragraph" w:customStyle="1" w:styleId="ToDoSection">
    <w:name w:val="ToDo Section"/>
    <w:basedOn w:val="Heading1"/>
    <w:qFormat/>
    <w:rsid w:val="00877AC5"/>
  </w:style>
  <w:style w:type="paragraph" w:customStyle="1" w:styleId="ToDoQuestionHeader">
    <w:name w:val="ToDo Question Header"/>
    <w:basedOn w:val="Question"/>
    <w:qFormat/>
    <w:rsid w:val="00877AC5"/>
  </w:style>
  <w:style w:type="paragraph" w:customStyle="1" w:styleId="ToDoDetails">
    <w:name w:val="ToDoDetails"/>
    <w:basedOn w:val="Normal"/>
    <w:qFormat/>
    <w:rsid w:val="00877AC5"/>
  </w:style>
  <w:style w:type="paragraph" w:customStyle="1" w:styleId="CodeExampleCode">
    <w:name w:val="Code Example Code"/>
    <w:basedOn w:val="Normal"/>
    <w:rsid w:val="00877AC5"/>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877AC5"/>
    <w:pPr>
      <w:spacing w:after="160" w:line="240" w:lineRule="auto"/>
    </w:pPr>
    <w:rPr>
      <w:b/>
      <w:color w:val="auto"/>
      <w:lang w:eastAsia="fi-FI"/>
    </w:rPr>
  </w:style>
  <w:style w:type="paragraph" w:customStyle="1" w:styleId="CodeExampleRuntime">
    <w:name w:val="Code Example Runtime"/>
    <w:basedOn w:val="Normal"/>
    <w:qFormat/>
    <w:rsid w:val="00877AC5"/>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877AC5"/>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877AC5"/>
  </w:style>
  <w:style w:type="paragraph" w:customStyle="1" w:styleId="questionsubsection2">
    <w:name w:val="question sub section 2"/>
    <w:basedOn w:val="Heading4"/>
    <w:qFormat/>
    <w:rsid w:val="00877AC5"/>
  </w:style>
  <w:style w:type="paragraph" w:customStyle="1" w:styleId="ListBulletHeader2">
    <w:name w:val="List Bullet Header 2"/>
    <w:basedOn w:val="Normal"/>
    <w:next w:val="ListBullet"/>
    <w:qFormat/>
    <w:rsid w:val="00877AC5"/>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877AC5"/>
    <w:rPr>
      <w:color w:val="31378B" w:themeColor="text2"/>
    </w:rPr>
  </w:style>
  <w:style w:type="character" w:customStyle="1" w:styleId="CodeExampleHeadingChar">
    <w:name w:val="Code Example Heading Char"/>
    <w:basedOn w:val="DefaultParagraphFont"/>
    <w:link w:val="CodeExampleHeading"/>
    <w:rsid w:val="00877AC5"/>
    <w:rPr>
      <w:rFonts w:eastAsiaTheme="minorEastAsia"/>
      <w:b/>
      <w:smallCaps/>
      <w:color w:val="31378B" w:themeColor="text2"/>
      <w:sz w:val="28"/>
      <w:lang w:eastAsia="fi-FI"/>
    </w:rPr>
  </w:style>
  <w:style w:type="character" w:customStyle="1" w:styleId="DefChar">
    <w:name w:val="Def Char"/>
    <w:basedOn w:val="CodeExampleHeadingChar"/>
    <w:link w:val="Def"/>
    <w:rsid w:val="00877AC5"/>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877AC5"/>
    <w:rPr>
      <w:color w:val="00B0F0" w:themeColor="accent1"/>
    </w:rPr>
  </w:style>
  <w:style w:type="paragraph" w:customStyle="1" w:styleId="TutorialStepText">
    <w:name w:val="Tutorial Step Text"/>
    <w:basedOn w:val="Normal"/>
    <w:qFormat/>
    <w:rsid w:val="00877AC5"/>
    <w:pPr>
      <w:ind w:left="480"/>
    </w:pPr>
  </w:style>
  <w:style w:type="paragraph" w:customStyle="1" w:styleId="Keyword">
    <w:name w:val="Keyword"/>
    <w:basedOn w:val="Strong1"/>
    <w:link w:val="KeywordChar"/>
    <w:qFormat/>
    <w:rsid w:val="00877AC5"/>
    <w:rPr>
      <w:b w:val="0"/>
      <w:color w:val="31378B" w:themeColor="text2"/>
    </w:rPr>
  </w:style>
  <w:style w:type="character" w:customStyle="1" w:styleId="KeywordChar">
    <w:name w:val="Keyword Char"/>
    <w:basedOn w:val="strongChar"/>
    <w:link w:val="Keyword"/>
    <w:rsid w:val="00877AC5"/>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833">
      <w:bodyDiv w:val="1"/>
      <w:marLeft w:val="0"/>
      <w:marRight w:val="0"/>
      <w:marTop w:val="0"/>
      <w:marBottom w:val="0"/>
      <w:divBdr>
        <w:top w:val="none" w:sz="0" w:space="0" w:color="auto"/>
        <w:left w:val="none" w:sz="0" w:space="0" w:color="auto"/>
        <w:bottom w:val="none" w:sz="0" w:space="0" w:color="auto"/>
        <w:right w:val="none" w:sz="0" w:space="0" w:color="auto"/>
      </w:divBdr>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code.visualstudio.com/docs/nodejs/nodejs-debugg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22</TotalTime>
  <Pages>1</Pages>
  <Words>5672</Words>
  <Characters>32337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24</cp:revision>
  <cp:lastPrinted>2021-02-23T20:51:00Z</cp:lastPrinted>
  <dcterms:created xsi:type="dcterms:W3CDTF">2020-10-19T06:56:00Z</dcterms:created>
  <dcterms:modified xsi:type="dcterms:W3CDTF">2021-02-23T20:51:00Z</dcterms:modified>
</cp:coreProperties>
</file>