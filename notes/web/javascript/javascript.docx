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7A2F38AC" w:rsidR="000B0006" w:rsidRDefault="000B0006" w:rsidP="000B0006">
      <w:pPr>
        <w:pStyle w:val="DocumentTitle"/>
        <w:ind w:firstLine="0"/>
      </w:pPr>
      <w:bookmarkStart w:id="0" w:name="_Toc44265500"/>
      <w:r>
        <w:t>JavaScript</w:t>
      </w:r>
      <w:bookmarkEnd w:id="0"/>
    </w:p>
    <w:p w14:paraId="596F0439" w14:textId="5A445B84" w:rsidR="0065136D" w:rsidRDefault="00145689" w:rsidP="00D7456B">
      <w:pPr>
        <w:pStyle w:val="Heading2"/>
      </w:pPr>
      <w:bookmarkStart w:id="1" w:name="_Cheat_Sheet"/>
      <w:bookmarkStart w:id="2" w:name="_Toc44265501"/>
      <w:bookmarkEnd w:id="1"/>
      <w:r>
        <w:t>Cheat Sheet</w:t>
      </w:r>
      <w:bookmarkEnd w:id="2"/>
      <w:r w:rsidR="00A164CD">
        <w:t>s</w:t>
      </w:r>
    </w:p>
    <w:p w14:paraId="3826DE1C" w14:textId="77777777" w:rsidR="00136A45" w:rsidRDefault="00136A45" w:rsidP="00136A45">
      <w:pPr>
        <w:pStyle w:val="Heading3"/>
      </w:pPr>
      <w:bookmarkStart w:id="3" w:name="_Toc44265503"/>
      <w:bookmarkStart w:id="4" w:name="_Toc44265502"/>
      <w:r>
        <w:t>LINQ</w:t>
      </w:r>
      <w:bookmarkEnd w:id="3"/>
    </w:p>
    <w:tbl>
      <w:tblPr>
        <w:tblStyle w:val="ColumnHeaderTableStyle"/>
        <w:tblW w:w="0" w:type="auto"/>
        <w:tblInd w:w="5" w:type="dxa"/>
        <w:tblLook w:val="04A0" w:firstRow="1" w:lastRow="0" w:firstColumn="1" w:lastColumn="0" w:noHBand="0" w:noVBand="1"/>
      </w:tblPr>
      <w:tblGrid>
        <w:gridCol w:w="1483"/>
        <w:gridCol w:w="4537"/>
        <w:gridCol w:w="1415"/>
        <w:gridCol w:w="1586"/>
      </w:tblGrid>
      <w:tr w:rsidR="004E23D8" w14:paraId="0D6EAF07"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4623A8A5" w14:textId="77777777" w:rsidR="00136A45" w:rsidRDefault="00136A45" w:rsidP="004F3ACC">
            <w:r>
              <w:t>Name</w:t>
            </w:r>
          </w:p>
        </w:tc>
        <w:tc>
          <w:tcPr>
            <w:tcW w:w="3559" w:type="dxa"/>
          </w:tcPr>
          <w:p w14:paraId="61099EED" w14:textId="77777777" w:rsidR="00136A45" w:rsidRDefault="00136A45" w:rsidP="004F3ACC">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4922D3E5" w14:textId="77777777" w:rsidR="00136A45" w:rsidRDefault="00136A45" w:rsidP="004F3ACC">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5827E450" w14:textId="77777777" w:rsidR="00136A45" w:rsidRDefault="00136A45" w:rsidP="004F3ACC">
            <w:pPr>
              <w:cnfStyle w:val="100000000000" w:firstRow="1" w:lastRow="0" w:firstColumn="0" w:lastColumn="0" w:oddVBand="0" w:evenVBand="0" w:oddHBand="0" w:evenHBand="0" w:firstRowFirstColumn="0" w:firstRowLastColumn="0" w:lastRowFirstColumn="0" w:lastRowLastColumn="0"/>
            </w:pPr>
            <w:r>
              <w:t>Description</w:t>
            </w:r>
          </w:p>
        </w:tc>
      </w:tr>
      <w:tr w:rsidR="004E23D8" w:rsidRPr="00167511" w14:paraId="704C30DD"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6A3D4A7A" w14:textId="77777777" w:rsidR="00136A45" w:rsidRDefault="00136A45" w:rsidP="004F3ACC">
            <w:r>
              <w:t>every</w:t>
            </w:r>
          </w:p>
        </w:tc>
        <w:tc>
          <w:tcPr>
            <w:tcW w:w="3559" w:type="dxa"/>
          </w:tcPr>
          <w:p w14:paraId="4C5F073B" w14:textId="77777777" w:rsidR="00136A45" w:rsidRPr="00DD4E43"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DD4E43">
              <w:rPr>
                <w:rFonts w:eastAsiaTheme="minorHAnsi"/>
                <w:sz w:val="16"/>
                <w:szCs w:val="16"/>
                <w:lang w:eastAsia="en-US"/>
              </w:rPr>
              <w:t>[1,3,5].every(x=&gt; x%2 == 1)</w:t>
            </w:r>
          </w:p>
        </w:tc>
        <w:tc>
          <w:tcPr>
            <w:tcW w:w="1498" w:type="dxa"/>
          </w:tcPr>
          <w:p w14:paraId="74A54543"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035F0B96" w14:textId="77777777" w:rsidR="00136A45" w:rsidRPr="00167511"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08D5EE24"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5FB710B" w14:textId="77777777" w:rsidR="00136A45" w:rsidRDefault="00136A45" w:rsidP="004F3ACC">
            <w:r>
              <w:t>some</w:t>
            </w:r>
          </w:p>
        </w:tc>
        <w:tc>
          <w:tcPr>
            <w:tcW w:w="3559" w:type="dxa"/>
          </w:tcPr>
          <w:p w14:paraId="0A2C760F" w14:textId="77777777" w:rsidR="00136A45" w:rsidRPr="006E622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6224">
              <w:rPr>
                <w:rFonts w:eastAsiaTheme="minorHAnsi"/>
                <w:sz w:val="16"/>
                <w:szCs w:val="16"/>
                <w:lang w:eastAsia="en-US"/>
              </w:rPr>
              <w:t>[1,2].some(x=&gt; x%2 == 1)</w:t>
            </w:r>
          </w:p>
        </w:tc>
        <w:tc>
          <w:tcPr>
            <w:tcW w:w="1498" w:type="dxa"/>
          </w:tcPr>
          <w:p w14:paraId="66B9E6BA"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04D56024"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5CF90478"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121DA33D" w14:textId="77777777" w:rsidR="00136A45" w:rsidRDefault="00136A45" w:rsidP="004F3ACC">
            <w:r>
              <w:t>filter</w:t>
            </w:r>
          </w:p>
        </w:tc>
        <w:tc>
          <w:tcPr>
            <w:tcW w:w="3559" w:type="dxa"/>
          </w:tcPr>
          <w:p w14:paraId="160C0B91" w14:textId="77777777" w:rsidR="00136A45" w:rsidRPr="006E4E1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[1,2,3,5].filter(x=&gt; x%2 == 1)</w:t>
            </w:r>
          </w:p>
        </w:tc>
        <w:tc>
          <w:tcPr>
            <w:tcW w:w="1498" w:type="dxa"/>
          </w:tcPr>
          <w:p w14:paraId="67247A3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7D706C55"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6B648A97"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582D58B8" w14:textId="77777777" w:rsidR="00136A45" w:rsidRDefault="00136A45" w:rsidP="004F3ACC">
            <w:r>
              <w:t>find</w:t>
            </w:r>
          </w:p>
        </w:tc>
        <w:tc>
          <w:tcPr>
            <w:tcW w:w="3559" w:type="dxa"/>
          </w:tcPr>
          <w:p w14:paraId="5EB15E9D" w14:textId="77777777" w:rsidR="00136A45" w:rsidRPr="006E4E1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[1,2].find(x=&gt; x%2 == 0)</w:t>
            </w:r>
          </w:p>
        </w:tc>
        <w:tc>
          <w:tcPr>
            <w:tcW w:w="1498" w:type="dxa"/>
          </w:tcPr>
          <w:p w14:paraId="558789B8"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4BBB4C22"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2B99A944"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0B25C5AF" w14:textId="77777777" w:rsidR="00136A45" w:rsidRDefault="00136A45" w:rsidP="004F3ACC">
            <w:r>
              <w:t>findIndex</w:t>
            </w:r>
          </w:p>
        </w:tc>
        <w:tc>
          <w:tcPr>
            <w:tcW w:w="3559" w:type="dxa"/>
          </w:tcPr>
          <w:p w14:paraId="431D83BF" w14:textId="77777777" w:rsidR="00136A45" w:rsidRPr="006E4E1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[1,2].findIndex(x=&gt; x%2 == 0)</w:t>
            </w:r>
          </w:p>
        </w:tc>
        <w:tc>
          <w:tcPr>
            <w:tcW w:w="1498" w:type="dxa"/>
          </w:tcPr>
          <w:p w14:paraId="5E54009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57A68DC5"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270B3B3D"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40FF625B" w14:textId="77777777" w:rsidR="00136A45" w:rsidRDefault="00136A45" w:rsidP="004F3ACC">
            <w:r>
              <w:t>map</w:t>
            </w:r>
          </w:p>
        </w:tc>
        <w:tc>
          <w:tcPr>
            <w:tcW w:w="3559" w:type="dxa"/>
          </w:tcPr>
          <w:p w14:paraId="206D0FEE" w14:textId="77777777" w:rsidR="00136A45" w:rsidRPr="0084299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42994">
              <w:rPr>
                <w:rFonts w:eastAsiaTheme="minorHAnsi"/>
                <w:sz w:val="16"/>
                <w:szCs w:val="16"/>
                <w:lang w:eastAsia="en-US"/>
              </w:rPr>
              <w:t>[1,2].map(x=&gt;x*2</w:t>
            </w:r>
          </w:p>
        </w:tc>
        <w:tc>
          <w:tcPr>
            <w:tcW w:w="1498" w:type="dxa"/>
          </w:tcPr>
          <w:p w14:paraId="1308F342"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5968DDA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427529C4"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74EC4D27" w14:textId="77777777" w:rsidR="00136A45" w:rsidRDefault="00136A45" w:rsidP="004F3ACC">
            <w:r>
              <w:t>reduce</w:t>
            </w:r>
          </w:p>
        </w:tc>
        <w:tc>
          <w:tcPr>
            <w:tcW w:w="3559" w:type="dxa"/>
          </w:tcPr>
          <w:p w14:paraId="2858C1A3" w14:textId="77777777" w:rsidR="00136A45" w:rsidRPr="0084299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42994">
              <w:rPr>
                <w:rFonts w:eastAsiaTheme="minorHAnsi"/>
                <w:sz w:val="16"/>
                <w:szCs w:val="16"/>
                <w:lang w:eastAsia="en-US"/>
              </w:rPr>
              <w:t>[1,2].reduce((acc,curr)=&gt;acc+</w:t>
            </w:r>
            <w:r>
              <w:rPr>
                <w:rFonts w:eastAsiaTheme="minorHAnsi"/>
                <w:sz w:val="16"/>
                <w:szCs w:val="16"/>
                <w:lang w:eastAsia="en-US"/>
              </w:rPr>
              <w:t>curr</w:t>
            </w:r>
            <w:r w:rsidRPr="00842994">
              <w:rPr>
                <w:rFonts w:eastAsiaTheme="minorHAnsi"/>
                <w:sz w:val="16"/>
                <w:szCs w:val="16"/>
                <w:lang w:eastAsia="en-US"/>
              </w:rPr>
              <w:t>,0)</w:t>
            </w:r>
          </w:p>
        </w:tc>
        <w:tc>
          <w:tcPr>
            <w:tcW w:w="1498" w:type="dxa"/>
          </w:tcPr>
          <w:p w14:paraId="7009566A"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3145164C"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Also </w:t>
            </w:r>
            <w:proofErr w:type="spellStart"/>
            <w:r>
              <w:rPr>
                <w:rFonts w:ascii="Times New Roman" w:eastAsia="Times New Roman" w:hAnsi="Times New Roman" w:cs="Times New Roman"/>
                <w:i/>
              </w:rPr>
              <w:t>know</w:t>
            </w:r>
            <w:proofErr w:type="spellEnd"/>
            <w:r>
              <w:rPr>
                <w:rFonts w:ascii="Times New Roman" w:eastAsia="Times New Roman" w:hAnsi="Times New Roman" w:cs="Times New Roman"/>
                <w:i/>
              </w:rPr>
              <w:t xml:space="preserve"> as inject or fold</w:t>
            </w:r>
          </w:p>
        </w:tc>
      </w:tr>
      <w:tr w:rsidR="004E23D8" w:rsidRPr="00167511" w14:paraId="7AEA5E22"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23D01AF9" w14:textId="77777777" w:rsidR="00136A45" w:rsidRDefault="00136A45" w:rsidP="004F3ACC">
            <w:proofErr w:type="spellStart"/>
            <w:r>
              <w:t>reduceRight</w:t>
            </w:r>
            <w:proofErr w:type="spellEnd"/>
          </w:p>
        </w:tc>
        <w:tc>
          <w:tcPr>
            <w:tcW w:w="3559" w:type="dxa"/>
          </w:tcPr>
          <w:p w14:paraId="01A782F9" w14:textId="77777777" w:rsidR="00136A45" w:rsidRPr="00AD2BAB"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r w:rsidRPr="00AD2BAB">
              <w:rPr>
                <w:rFonts w:eastAsia="Times New Roman"/>
                <w:sz w:val="16"/>
                <w:szCs w:val="16"/>
              </w:rPr>
              <w:t>reduce((acc,curr)</w:t>
            </w:r>
            <w:r w:rsidRPr="00AD2BAB">
              <w:rPr>
                <w:rFonts w:eastAsia="Times New Roman"/>
                <w:color w:val="0000FF"/>
                <w:sz w:val="16"/>
                <w:szCs w:val="16"/>
              </w:rPr>
              <w:t>=&gt;</w:t>
            </w:r>
            <w:r w:rsidRPr="00AD2BAB">
              <w:rPr>
                <w:rFonts w:eastAsia="Times New Roman"/>
                <w:sz w:val="16"/>
                <w:szCs w:val="16"/>
              </w:rPr>
              <w:t> Math.pow(acc,curr))</w:t>
            </w:r>
          </w:p>
          <w:p w14:paraId="12584CFF" w14:textId="77777777" w:rsidR="00136A45" w:rsidRPr="00842994" w:rsidRDefault="00136A45"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1498" w:type="dxa"/>
          </w:tcPr>
          <w:p w14:paraId="608E9180"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8</w:t>
            </w:r>
          </w:p>
        </w:tc>
        <w:tc>
          <w:tcPr>
            <w:tcW w:w="1865" w:type="dxa"/>
          </w:tcPr>
          <w:p w14:paraId="5870D00D" w14:textId="77777777" w:rsidR="00136A45" w:rsidRDefault="00136A45"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Work right to left</w:t>
            </w:r>
          </w:p>
        </w:tc>
      </w:tr>
      <w:tr w:rsidR="004E23D8" w:rsidRPr="00167511" w14:paraId="25238E3E"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62CFB87" w14:textId="0477E0E4" w:rsidR="004E23D8" w:rsidRDefault="004E23D8" w:rsidP="004F3ACC">
            <w:r>
              <w:t>Flat</w:t>
            </w:r>
          </w:p>
        </w:tc>
        <w:tc>
          <w:tcPr>
            <w:tcW w:w="3559" w:type="dxa"/>
          </w:tcPr>
          <w:p w14:paraId="76BA37D1" w14:textId="10DA3BCC" w:rsidR="004E23D8"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4E23D8">
              <w:rPr>
                <w:rFonts w:eastAsia="Times New Roman"/>
                <w:sz w:val="16"/>
                <w:szCs w:val="16"/>
              </w:rPr>
              <w:t>[1,2,[3,4],[5,6]].flat()</w:t>
            </w:r>
          </w:p>
        </w:tc>
        <w:tc>
          <w:tcPr>
            <w:tcW w:w="1498" w:type="dxa"/>
          </w:tcPr>
          <w:p w14:paraId="60FC3B98" w14:textId="01F070C5"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[1,2,3,4,5,6]</w:t>
            </w:r>
          </w:p>
        </w:tc>
        <w:tc>
          <w:tcPr>
            <w:tcW w:w="1865" w:type="dxa"/>
          </w:tcPr>
          <w:p w14:paraId="47871AFF" w14:textId="26153F8D"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Flatten any elements that are arrays</w:t>
            </w:r>
          </w:p>
        </w:tc>
      </w:tr>
    </w:tbl>
    <w:p w14:paraId="0C2A2F46" w14:textId="77777777" w:rsidR="00136A45" w:rsidRDefault="00136A45" w:rsidP="00136A45">
      <w:bookmarkStart w:id="5" w:name="_Toc44265504"/>
    </w:p>
    <w:p w14:paraId="496439B7" w14:textId="77777777" w:rsidR="00136A45" w:rsidRDefault="00136A45" w:rsidP="00136A45">
      <w:pPr>
        <w:rPr>
          <w:rFonts w:asciiTheme="majorHAnsi" w:eastAsiaTheme="majorEastAsia" w:hAnsiTheme="majorHAnsi" w:cstheme="majorBidi"/>
          <w:color w:val="31378B" w:themeColor="text2"/>
          <w:sz w:val="28"/>
          <w:szCs w:val="26"/>
        </w:rPr>
      </w:pPr>
      <w:r>
        <w:br w:type="page"/>
      </w:r>
    </w:p>
    <w:bookmarkEnd w:id="5"/>
    <w:p w14:paraId="2F1F06DB" w14:textId="3763785A" w:rsidR="004E23D8" w:rsidRDefault="004E23D8" w:rsidP="004E23D8">
      <w:pPr>
        <w:pStyle w:val="Heading3"/>
      </w:pPr>
      <w:r>
        <w:lastRenderedPageBreak/>
        <w:t>Arrays as Stacks and Queues</w:t>
      </w:r>
    </w:p>
    <w:tbl>
      <w:tblPr>
        <w:tblStyle w:val="ColumnHeaderTableStyle"/>
        <w:tblW w:w="0" w:type="auto"/>
        <w:tblInd w:w="5" w:type="dxa"/>
        <w:tblLook w:val="04A0" w:firstRow="1" w:lastRow="0" w:firstColumn="1" w:lastColumn="0" w:noHBand="0" w:noVBand="1"/>
      </w:tblPr>
      <w:tblGrid>
        <w:gridCol w:w="1625"/>
        <w:gridCol w:w="3337"/>
        <w:gridCol w:w="1535"/>
        <w:gridCol w:w="1865"/>
      </w:tblGrid>
      <w:tr w:rsidR="004E23D8" w14:paraId="0BB330B8" w14:textId="77777777" w:rsidTr="004E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D06A9CE" w14:textId="77777777" w:rsidR="004E23D8" w:rsidRDefault="004E23D8" w:rsidP="004F3ACC">
            <w:r>
              <w:t>Name</w:t>
            </w:r>
          </w:p>
        </w:tc>
        <w:tc>
          <w:tcPr>
            <w:tcW w:w="3337" w:type="dxa"/>
          </w:tcPr>
          <w:p w14:paraId="43AD26D1"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Code</w:t>
            </w:r>
          </w:p>
        </w:tc>
        <w:tc>
          <w:tcPr>
            <w:tcW w:w="1535" w:type="dxa"/>
          </w:tcPr>
          <w:p w14:paraId="64B6F7BD"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5A4B095E"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Description</w:t>
            </w:r>
          </w:p>
        </w:tc>
      </w:tr>
      <w:tr w:rsidR="004E23D8" w14:paraId="5087E5C8"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429517D5" w14:textId="77777777" w:rsidR="004E23D8" w:rsidRDefault="004E23D8" w:rsidP="004F3ACC">
            <w:r>
              <w:t>pop</w:t>
            </w:r>
          </w:p>
        </w:tc>
        <w:tc>
          <w:tcPr>
            <w:tcW w:w="3337" w:type="dxa"/>
          </w:tcPr>
          <w:p w14:paraId="6CC027A2"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pPr>
            <w:r w:rsidRPr="00BC0381">
              <w:t>let a = [1,2,3];</w:t>
            </w:r>
          </w:p>
          <w:p w14:paraId="22BD6937"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console.log(a.pop());</w:t>
            </w:r>
          </w:p>
          <w:p w14:paraId="577A2418"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w:t>
            </w:r>
          </w:p>
          <w:p w14:paraId="03C780A4"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35" w:type="dxa"/>
          </w:tcPr>
          <w:p w14:paraId="179ED7D7"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43CB18CA"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p w14:paraId="6182D45F" w14:textId="77777777" w:rsidR="004E23D8" w:rsidRPr="00796C7A"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[1,2]</w:t>
            </w:r>
          </w:p>
        </w:tc>
        <w:tc>
          <w:tcPr>
            <w:tcW w:w="1865" w:type="dxa"/>
          </w:tcPr>
          <w:p w14:paraId="731A3C4A"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4E23D8" w14:paraId="195C1F81"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1DB558E0" w14:textId="77777777" w:rsidR="004E23D8" w:rsidRDefault="004E23D8" w:rsidP="004F3ACC">
            <w:r>
              <w:t>push</w:t>
            </w:r>
          </w:p>
        </w:tc>
        <w:tc>
          <w:tcPr>
            <w:tcW w:w="3337" w:type="dxa"/>
          </w:tcPr>
          <w:p w14:paraId="511F3CA0"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color w:val="0000FF"/>
              </w:rPr>
              <w:t>let</w:t>
            </w:r>
            <w:r w:rsidRPr="00BC0381">
              <w:rPr>
                <w:rFonts w:eastAsia="Times New Roman"/>
              </w:rPr>
              <w:t> a = [</w:t>
            </w:r>
            <w:r w:rsidRPr="00BC0381">
              <w:rPr>
                <w:rFonts w:eastAsia="Times New Roman"/>
                <w:color w:val="098658"/>
              </w:rPr>
              <w:t>1</w:t>
            </w:r>
            <w:r w:rsidRPr="00BC0381">
              <w:rPr>
                <w:rFonts w:eastAsia="Times New Roman"/>
              </w:rPr>
              <w:t>,</w:t>
            </w:r>
            <w:r w:rsidRPr="00BC0381">
              <w:rPr>
                <w:rFonts w:eastAsia="Times New Roman"/>
                <w:color w:val="098658"/>
              </w:rPr>
              <w:t>2</w:t>
            </w:r>
            <w:r w:rsidRPr="00BC0381">
              <w:rPr>
                <w:rFonts w:eastAsia="Times New Roman"/>
              </w:rPr>
              <w:t>,</w:t>
            </w:r>
            <w:r w:rsidRPr="00BC0381">
              <w:rPr>
                <w:rFonts w:eastAsia="Times New Roman"/>
                <w:color w:val="098658"/>
              </w:rPr>
              <w:t>3</w:t>
            </w:r>
            <w:r w:rsidRPr="00BC0381">
              <w:rPr>
                <w:rFonts w:eastAsia="Times New Roman"/>
              </w:rPr>
              <w:t>];</w:t>
            </w:r>
          </w:p>
          <w:p w14:paraId="3665A942" w14:textId="77777777" w:rsidR="004E23D8" w:rsidRPr="00BC0381"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rPr>
              <w:t>console.log(a.push(</w:t>
            </w:r>
            <w:r w:rsidRPr="00BC0381">
              <w:rPr>
                <w:rFonts w:eastAsia="Times New Roman"/>
                <w:color w:val="098658"/>
              </w:rPr>
              <w:t>4</w:t>
            </w:r>
            <w:r w:rsidRPr="00BC0381">
              <w:rPr>
                <w:rFonts w:eastAsia="Times New Roman"/>
              </w:rPr>
              <w:t>));</w:t>
            </w:r>
          </w:p>
          <w:p w14:paraId="751B085D" w14:textId="77777777" w:rsidR="004E23D8" w:rsidRPr="000A1C63" w:rsidRDefault="004E23D8"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rPr>
              <w:t>console.log(a);</w:t>
            </w:r>
          </w:p>
        </w:tc>
        <w:tc>
          <w:tcPr>
            <w:tcW w:w="1535" w:type="dxa"/>
          </w:tcPr>
          <w:p w14:paraId="291CCB40"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50AE2CA4"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p w14:paraId="44F379FA" w14:textId="77777777" w:rsidR="004E23D8" w:rsidRDefault="004E23D8"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[1,2,3,4]</w:t>
            </w:r>
          </w:p>
          <w:p w14:paraId="4B9B42F6"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c>
          <w:tcPr>
            <w:tcW w:w="1865" w:type="dxa"/>
          </w:tcPr>
          <w:p w14:paraId="1E64BAB9" w14:textId="77777777" w:rsidR="004E23D8" w:rsidRDefault="004E23D8"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4E23D8" w14:paraId="6356C3D6"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249FDCDF" w14:textId="7B4AB95E" w:rsidR="004E23D8" w:rsidRDefault="004E23D8" w:rsidP="004E23D8">
            <w:r>
              <w:t>shift</w:t>
            </w:r>
          </w:p>
        </w:tc>
        <w:tc>
          <w:tcPr>
            <w:tcW w:w="3337" w:type="dxa"/>
          </w:tcPr>
          <w:p w14:paraId="7CB63265" w14:textId="77777777"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BC0381">
              <w:t>let a = [1,2,3];</w:t>
            </w:r>
          </w:p>
          <w:p w14:paraId="74B85894" w14:textId="77777777"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console.log(a.shift());</w:t>
            </w:r>
          </w:p>
          <w:p w14:paraId="23E91AAD" w14:textId="5F2B2AC3"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color w:val="0000FF"/>
              </w:rPr>
            </w:pPr>
            <w:r w:rsidRPr="00BC0381">
              <w:t>console.log(a);</w:t>
            </w:r>
          </w:p>
        </w:tc>
        <w:tc>
          <w:tcPr>
            <w:tcW w:w="1535" w:type="dxa"/>
          </w:tcPr>
          <w:p w14:paraId="16146491"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2762CD78"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w:t>
            </w:r>
          </w:p>
          <w:p w14:paraId="40B11326" w14:textId="14713051"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[2,3]</w:t>
            </w:r>
          </w:p>
        </w:tc>
        <w:tc>
          <w:tcPr>
            <w:tcW w:w="1865" w:type="dxa"/>
          </w:tcPr>
          <w:p w14:paraId="64386A66" w14:textId="55573DFC" w:rsidR="004E23D8" w:rsidRDefault="004E23D8" w:rsidP="004E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and return the first element</w:t>
            </w:r>
          </w:p>
        </w:tc>
      </w:tr>
      <w:tr w:rsidR="004E23D8" w14:paraId="05E82A28"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1DF35E17" w14:textId="0A36B0C1" w:rsidR="004E23D8" w:rsidRDefault="004E23D8" w:rsidP="004E23D8">
            <w:r>
              <w:t>unshift</w:t>
            </w:r>
          </w:p>
        </w:tc>
        <w:tc>
          <w:tcPr>
            <w:tcW w:w="3337" w:type="dxa"/>
          </w:tcPr>
          <w:p w14:paraId="6F2785C5" w14:textId="77777777" w:rsidR="004E23D8" w:rsidRPr="006111F2"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6111F2">
              <w:rPr>
                <w:rFonts w:eastAsia="Times New Roman"/>
                <w:color w:val="0000FF"/>
              </w:rPr>
              <w:t>let</w:t>
            </w:r>
            <w:r w:rsidRPr="006111F2">
              <w:rPr>
                <w:rFonts w:eastAsia="Times New Roman"/>
              </w:rPr>
              <w:t> a = [</w:t>
            </w:r>
            <w:r w:rsidRPr="006111F2">
              <w:rPr>
                <w:rFonts w:eastAsia="Times New Roman"/>
                <w:color w:val="098658"/>
              </w:rPr>
              <w:t>1</w:t>
            </w:r>
            <w:r w:rsidRPr="006111F2">
              <w:rPr>
                <w:rFonts w:eastAsia="Times New Roman"/>
              </w:rPr>
              <w:t>,</w:t>
            </w:r>
            <w:r w:rsidRPr="006111F2">
              <w:rPr>
                <w:rFonts w:eastAsia="Times New Roman"/>
                <w:color w:val="098658"/>
              </w:rPr>
              <w:t>2</w:t>
            </w:r>
            <w:r w:rsidRPr="006111F2">
              <w:rPr>
                <w:rFonts w:eastAsia="Times New Roman"/>
              </w:rPr>
              <w:t>,</w:t>
            </w:r>
            <w:r w:rsidRPr="006111F2">
              <w:rPr>
                <w:rFonts w:eastAsia="Times New Roman"/>
                <w:color w:val="098658"/>
              </w:rPr>
              <w:t>3</w:t>
            </w:r>
            <w:r w:rsidRPr="006111F2">
              <w:rPr>
                <w:rFonts w:eastAsia="Times New Roman"/>
              </w:rPr>
              <w:t>];</w:t>
            </w:r>
          </w:p>
          <w:p w14:paraId="5A43D678" w14:textId="77777777" w:rsidR="004E23D8" w:rsidRPr="006111F2"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6111F2">
              <w:rPr>
                <w:rFonts w:eastAsia="Times New Roman"/>
              </w:rPr>
              <w:t>console.log(a.unshift(</w:t>
            </w:r>
            <w:r w:rsidRPr="006111F2">
              <w:rPr>
                <w:rFonts w:eastAsia="Times New Roman"/>
                <w:color w:val="098658"/>
              </w:rPr>
              <w:t>4</w:t>
            </w:r>
            <w:r w:rsidRPr="006111F2">
              <w:rPr>
                <w:rFonts w:eastAsia="Times New Roman"/>
              </w:rPr>
              <w:t>));</w:t>
            </w:r>
          </w:p>
          <w:p w14:paraId="1C6D5BDE" w14:textId="778795D4"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6111F2">
              <w:rPr>
                <w:rFonts w:eastAsia="Times New Roman"/>
              </w:rPr>
              <w:t>console.log(a);</w:t>
            </w:r>
          </w:p>
        </w:tc>
        <w:tc>
          <w:tcPr>
            <w:tcW w:w="1535" w:type="dxa"/>
          </w:tcPr>
          <w:p w14:paraId="278BD6DC"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p w14:paraId="3ABE7EAE"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[4,1,2,3]</w:t>
            </w:r>
          </w:p>
          <w:p w14:paraId="2A6A2060"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4468DCB7" w14:textId="390E9B00" w:rsidR="004E23D8" w:rsidRDefault="004E23D8" w:rsidP="004E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front of array</w:t>
            </w:r>
          </w:p>
        </w:tc>
      </w:tr>
    </w:tbl>
    <w:p w14:paraId="2B5A2A03" w14:textId="200CD6FF" w:rsidR="00DD6004" w:rsidRDefault="00F70DA1" w:rsidP="00DD6004">
      <w:pPr>
        <w:pStyle w:val="Heading3"/>
      </w:pPr>
      <w:r>
        <w:t xml:space="preserve">Array </w:t>
      </w:r>
      <w:r w:rsidR="00DD6004">
        <w:t xml:space="preserve">Slice </w:t>
      </w:r>
    </w:p>
    <w:p w14:paraId="55F6E9E5" w14:textId="45C21E3D" w:rsidR="0054262A" w:rsidRPr="0054262A" w:rsidRDefault="0054262A" w:rsidP="0054262A">
      <w:r>
        <w:t xml:space="preserve">Slice does not modify the original array. </w:t>
      </w:r>
    </w:p>
    <w:tbl>
      <w:tblPr>
        <w:tblStyle w:val="ColumnHeaderTableStyle"/>
        <w:tblW w:w="0" w:type="auto"/>
        <w:tblInd w:w="5" w:type="dxa"/>
        <w:tblLook w:val="04A0" w:firstRow="1" w:lastRow="0" w:firstColumn="1" w:lastColumn="0" w:noHBand="0" w:noVBand="1"/>
      </w:tblPr>
      <w:tblGrid>
        <w:gridCol w:w="1625"/>
        <w:gridCol w:w="3337"/>
        <w:gridCol w:w="1535"/>
        <w:gridCol w:w="1865"/>
      </w:tblGrid>
      <w:tr w:rsidR="00DD6004" w14:paraId="68B65D61"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061D2AE4" w14:textId="77777777" w:rsidR="00DD6004" w:rsidRDefault="00DD6004" w:rsidP="004F3ACC">
            <w:r>
              <w:t>Name</w:t>
            </w:r>
          </w:p>
        </w:tc>
        <w:tc>
          <w:tcPr>
            <w:tcW w:w="3337" w:type="dxa"/>
          </w:tcPr>
          <w:p w14:paraId="28033223" w14:textId="77777777" w:rsidR="00DD6004" w:rsidRDefault="00DD6004" w:rsidP="004F3ACC">
            <w:pPr>
              <w:cnfStyle w:val="100000000000" w:firstRow="1" w:lastRow="0" w:firstColumn="0" w:lastColumn="0" w:oddVBand="0" w:evenVBand="0" w:oddHBand="0" w:evenHBand="0" w:firstRowFirstColumn="0" w:firstRowLastColumn="0" w:lastRowFirstColumn="0" w:lastRowLastColumn="0"/>
            </w:pPr>
            <w:r>
              <w:t>Code</w:t>
            </w:r>
          </w:p>
        </w:tc>
        <w:tc>
          <w:tcPr>
            <w:tcW w:w="1535" w:type="dxa"/>
          </w:tcPr>
          <w:p w14:paraId="1DA7433B" w14:textId="77777777" w:rsidR="00DD6004" w:rsidRDefault="00DD6004" w:rsidP="004F3ACC">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34CAF218" w14:textId="77777777" w:rsidR="00DD6004" w:rsidRDefault="00DD6004" w:rsidP="004F3ACC">
            <w:pPr>
              <w:cnfStyle w:val="100000000000" w:firstRow="1" w:lastRow="0" w:firstColumn="0" w:lastColumn="0" w:oddVBand="0" w:evenVBand="0" w:oddHBand="0" w:evenHBand="0" w:firstRowFirstColumn="0" w:firstRowLastColumn="0" w:lastRowFirstColumn="0" w:lastRowLastColumn="0"/>
            </w:pPr>
            <w:r>
              <w:t>Description</w:t>
            </w:r>
          </w:p>
        </w:tc>
      </w:tr>
      <w:tr w:rsidR="00DD6004" w14:paraId="5734575E"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7294A33" w14:textId="686ECA22" w:rsidR="00DD6004" w:rsidRDefault="00DD6004" w:rsidP="004F3ACC">
            <w:r>
              <w:t>slice</w:t>
            </w:r>
          </w:p>
        </w:tc>
        <w:tc>
          <w:tcPr>
            <w:tcW w:w="3337" w:type="dxa"/>
          </w:tcPr>
          <w:p w14:paraId="0EBF8984" w14:textId="12371667" w:rsidR="00DD6004" w:rsidRDefault="00DD6004"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6004">
              <w:rPr>
                <w:rFonts w:ascii="Courier New" w:hAnsi="Courier New" w:cs="Consolas"/>
                <w:noProof/>
                <w:sz w:val="20"/>
                <w:szCs w:val="19"/>
                <w:shd w:val="clear" w:color="auto" w:fill="FFFFFF"/>
              </w:rPr>
              <w:t>[1,2,3,4,5].slice(2,4)</w:t>
            </w:r>
          </w:p>
        </w:tc>
        <w:tc>
          <w:tcPr>
            <w:tcW w:w="1535" w:type="dxa"/>
          </w:tcPr>
          <w:p w14:paraId="650B43A6" w14:textId="0A5688B9" w:rsidR="00DD6004" w:rsidRDefault="00DD6004"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w:t>
            </w:r>
          </w:p>
          <w:p w14:paraId="3821228A" w14:textId="66633220" w:rsidR="00DD6004" w:rsidRPr="00796C7A" w:rsidRDefault="00DD6004"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6A36E677" w14:textId="7FCFBF24" w:rsidR="00DD6004" w:rsidRDefault="00DD6004"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D6004" w14:paraId="0D763186"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716C182E" w14:textId="5DD71E41" w:rsidR="00DD6004" w:rsidRDefault="00DD6004" w:rsidP="00DD6004">
            <w:r>
              <w:t>slice</w:t>
            </w:r>
          </w:p>
        </w:tc>
        <w:tc>
          <w:tcPr>
            <w:tcW w:w="3337" w:type="dxa"/>
          </w:tcPr>
          <w:p w14:paraId="5AE88BC1" w14:textId="5D9360BF" w:rsidR="00DD6004" w:rsidRPr="00DD6004" w:rsidRDefault="00DD6004"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DD6004">
              <w:rPr>
                <w:rFonts w:ascii="Courier New" w:hAnsi="Courier New" w:cs="Consolas"/>
                <w:noProof/>
                <w:sz w:val="20"/>
                <w:szCs w:val="19"/>
                <w:shd w:val="clear" w:color="auto" w:fill="FFFFFF"/>
              </w:rPr>
              <w:t>[1,2,3,4,5].slice(2)</w:t>
            </w:r>
          </w:p>
        </w:tc>
        <w:tc>
          <w:tcPr>
            <w:tcW w:w="1535" w:type="dxa"/>
          </w:tcPr>
          <w:p w14:paraId="308CBD00" w14:textId="07FD9462"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[3,4,5]</w:t>
            </w:r>
          </w:p>
          <w:p w14:paraId="26464C72" w14:textId="77777777"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71EF8961" w14:textId="77777777" w:rsidR="00DD6004" w:rsidRDefault="00DD6004"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403579" w14:paraId="4C2F91C1"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1F84C79" w14:textId="1025DA81" w:rsidR="00403579" w:rsidRDefault="00403579" w:rsidP="00DD6004">
            <w:r>
              <w:t>slice</w:t>
            </w:r>
          </w:p>
        </w:tc>
        <w:tc>
          <w:tcPr>
            <w:tcW w:w="3337" w:type="dxa"/>
          </w:tcPr>
          <w:p w14:paraId="1D9A9194" w14:textId="7E9C55FF" w:rsidR="00403579" w:rsidRPr="00DD6004" w:rsidRDefault="00403579"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403579">
              <w:rPr>
                <w:rFonts w:ascii="Courier New" w:hAnsi="Courier New" w:cs="Consolas"/>
                <w:noProof/>
                <w:sz w:val="20"/>
                <w:szCs w:val="19"/>
                <w:shd w:val="clear" w:color="auto" w:fill="FFFFFF"/>
              </w:rPr>
              <w:t>[1,2,3,4,5].slice(-1)</w:t>
            </w:r>
          </w:p>
        </w:tc>
        <w:tc>
          <w:tcPr>
            <w:tcW w:w="1535" w:type="dxa"/>
          </w:tcPr>
          <w:p w14:paraId="4DCFA984" w14:textId="171BB3A8" w:rsidR="00403579" w:rsidRDefault="00403579"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w:t>
            </w:r>
          </w:p>
        </w:tc>
        <w:tc>
          <w:tcPr>
            <w:tcW w:w="1865" w:type="dxa"/>
          </w:tcPr>
          <w:p w14:paraId="32A7031F" w14:textId="77777777" w:rsidR="00403579" w:rsidRDefault="00403579"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403579" w14:paraId="42162FA1"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02F418F6" w14:textId="7CD2AB24" w:rsidR="00403579" w:rsidRDefault="00403579" w:rsidP="00DD6004">
            <w:r>
              <w:t>slice</w:t>
            </w:r>
          </w:p>
        </w:tc>
        <w:tc>
          <w:tcPr>
            <w:tcW w:w="3337" w:type="dxa"/>
          </w:tcPr>
          <w:p w14:paraId="696E4B2A" w14:textId="1722CE27" w:rsidR="00403579" w:rsidRPr="00403579" w:rsidRDefault="00403579"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403579">
              <w:rPr>
                <w:rFonts w:ascii="Courier New" w:hAnsi="Courier New" w:cs="Consolas"/>
                <w:noProof/>
                <w:sz w:val="20"/>
                <w:szCs w:val="19"/>
                <w:shd w:val="clear" w:color="auto" w:fill="FFFFFF"/>
              </w:rPr>
              <w:t>[1,2,3,4,5].slice(-3,-1)</w:t>
            </w:r>
          </w:p>
        </w:tc>
        <w:tc>
          <w:tcPr>
            <w:tcW w:w="1535" w:type="dxa"/>
          </w:tcPr>
          <w:p w14:paraId="47468282" w14:textId="5CBE76BA" w:rsidR="00403579" w:rsidRDefault="00403579"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w:t>
            </w:r>
          </w:p>
        </w:tc>
        <w:tc>
          <w:tcPr>
            <w:tcW w:w="1865" w:type="dxa"/>
          </w:tcPr>
          <w:p w14:paraId="77097D3B" w14:textId="77777777" w:rsidR="00403579" w:rsidRDefault="00403579"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D6004" w14:paraId="3899B9D8" w14:textId="77777777" w:rsidTr="004F3ACC">
        <w:tc>
          <w:tcPr>
            <w:cnfStyle w:val="001000000000" w:firstRow="0" w:lastRow="0" w:firstColumn="1" w:lastColumn="0" w:oddVBand="0" w:evenVBand="0" w:oddHBand="0" w:evenHBand="0" w:firstRowFirstColumn="0" w:firstRowLastColumn="0" w:lastRowFirstColumn="0" w:lastRowLastColumn="0"/>
            <w:tcW w:w="1625" w:type="dxa"/>
          </w:tcPr>
          <w:p w14:paraId="3AC0388C" w14:textId="77777777" w:rsidR="00DD6004" w:rsidRDefault="00DD6004" w:rsidP="00DD6004"/>
        </w:tc>
        <w:tc>
          <w:tcPr>
            <w:tcW w:w="3337" w:type="dxa"/>
          </w:tcPr>
          <w:p w14:paraId="7B462953" w14:textId="77777777" w:rsidR="00DD6004" w:rsidRPr="00DD6004" w:rsidRDefault="00DD6004"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p>
        </w:tc>
        <w:tc>
          <w:tcPr>
            <w:tcW w:w="1535" w:type="dxa"/>
          </w:tcPr>
          <w:p w14:paraId="4DAC4685" w14:textId="77777777"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651A2F69" w14:textId="77777777" w:rsidR="00DD6004" w:rsidRDefault="00DD6004"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bl>
    <w:p w14:paraId="7FDBB02E" w14:textId="77777777" w:rsidR="00DD6004" w:rsidRPr="00DD6004" w:rsidRDefault="00DD6004" w:rsidP="00DD6004"/>
    <w:p w14:paraId="7E0CE1CB" w14:textId="4F3F256D" w:rsidR="004E23D8" w:rsidRDefault="004E23D8" w:rsidP="004E23D8"/>
    <w:p w14:paraId="448BAA07" w14:textId="77777777" w:rsidR="004E23D8" w:rsidRPr="004E23D8" w:rsidRDefault="004E23D8" w:rsidP="004E23D8"/>
    <w:p w14:paraId="602F1EFE" w14:textId="0C6B3646" w:rsidR="006153C7" w:rsidRDefault="00F70DA1" w:rsidP="006153C7">
      <w:pPr>
        <w:pStyle w:val="Heading3"/>
      </w:pPr>
      <w:r>
        <w:lastRenderedPageBreak/>
        <w:t xml:space="preserve">Array </w:t>
      </w:r>
      <w:r w:rsidR="006153C7">
        <w:t>Splice</w:t>
      </w:r>
    </w:p>
    <w:p w14:paraId="0AC4CF38" w14:textId="4B6DD865" w:rsidR="006153C7" w:rsidRPr="0054262A" w:rsidRDefault="006153C7" w:rsidP="006153C7">
      <w:r>
        <w:t xml:space="preserve">Splice modifies the array in place. </w:t>
      </w:r>
      <w:r w:rsidR="00BF2ED5">
        <w:t xml:space="preserve">In inserts and removes </w:t>
      </w:r>
    </w:p>
    <w:tbl>
      <w:tblPr>
        <w:tblStyle w:val="ColumnHeaderTableStyle"/>
        <w:tblW w:w="0" w:type="auto"/>
        <w:tblInd w:w="5" w:type="dxa"/>
        <w:tblLook w:val="04A0" w:firstRow="1" w:lastRow="0" w:firstColumn="1" w:lastColumn="0" w:noHBand="0" w:noVBand="1"/>
      </w:tblPr>
      <w:tblGrid>
        <w:gridCol w:w="1625"/>
        <w:gridCol w:w="2663"/>
        <w:gridCol w:w="2087"/>
        <w:gridCol w:w="2555"/>
      </w:tblGrid>
      <w:tr w:rsidR="004E23D8" w14:paraId="26FC4EC5" w14:textId="77777777" w:rsidTr="00062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5456D474" w14:textId="77777777" w:rsidR="004E23D8" w:rsidRDefault="004E23D8" w:rsidP="004F3ACC">
            <w:r>
              <w:t>Name</w:t>
            </w:r>
          </w:p>
        </w:tc>
        <w:tc>
          <w:tcPr>
            <w:tcW w:w="2663" w:type="dxa"/>
          </w:tcPr>
          <w:p w14:paraId="22213844"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Code</w:t>
            </w:r>
          </w:p>
        </w:tc>
        <w:tc>
          <w:tcPr>
            <w:tcW w:w="2087" w:type="dxa"/>
          </w:tcPr>
          <w:p w14:paraId="6F783F2C"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Result</w:t>
            </w:r>
          </w:p>
        </w:tc>
        <w:tc>
          <w:tcPr>
            <w:tcW w:w="2555" w:type="dxa"/>
          </w:tcPr>
          <w:p w14:paraId="731C7D35" w14:textId="77777777" w:rsidR="004E23D8" w:rsidRDefault="004E23D8" w:rsidP="004F3ACC">
            <w:pPr>
              <w:cnfStyle w:val="100000000000" w:firstRow="1" w:lastRow="0" w:firstColumn="0" w:lastColumn="0" w:oddVBand="0" w:evenVBand="0" w:oddHBand="0" w:evenHBand="0" w:firstRowFirstColumn="0" w:firstRowLastColumn="0" w:lastRowFirstColumn="0" w:lastRowLastColumn="0"/>
            </w:pPr>
            <w:r>
              <w:t>Description</w:t>
            </w:r>
          </w:p>
        </w:tc>
      </w:tr>
      <w:tr w:rsidR="004E23D8" w14:paraId="603FB149"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3866A06D" w14:textId="73617EAC" w:rsidR="004E23D8" w:rsidRDefault="00F70C3B" w:rsidP="004F3ACC">
            <w:r>
              <w:t>splice</w:t>
            </w:r>
          </w:p>
        </w:tc>
        <w:tc>
          <w:tcPr>
            <w:tcW w:w="2663" w:type="dxa"/>
          </w:tcPr>
          <w:p w14:paraId="346A7F5E" w14:textId="13ACCECF"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 = [1,2,3,4,5]</w:t>
            </w:r>
          </w:p>
          <w:p w14:paraId="7CA53C44" w14:textId="4ADEE682"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r w:rsidRPr="00365842">
              <w:rPr>
                <w:rFonts w:eastAsiaTheme="minorHAnsi"/>
                <w:sz w:val="16"/>
                <w:szCs w:val="16"/>
                <w:lang w:eastAsia="en-US"/>
              </w:rPr>
              <w:t>.splice(1)</w:t>
            </w:r>
          </w:p>
          <w:p w14:paraId="043F90F6" w14:textId="316203FC"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w:t>
            </w:r>
          </w:p>
          <w:p w14:paraId="54254CAA" w14:textId="339C3B2A" w:rsidR="004E23D8" w:rsidRPr="00041B8B" w:rsidRDefault="004E23D8" w:rsidP="00365842">
            <w:pPr>
              <w:pStyle w:val="SourceCod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c>
          <w:tcPr>
            <w:tcW w:w="2087" w:type="dxa"/>
          </w:tcPr>
          <w:p w14:paraId="44AB12E5" w14:textId="77777777"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F033348" w14:textId="5FF492A8" w:rsidR="004E23D8"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365842">
              <w:rPr>
                <w:rFonts w:eastAsia="Times New Roman"/>
                <w:sz w:val="16"/>
                <w:szCs w:val="16"/>
              </w:rPr>
              <w:t>[2,3,4,5]</w:t>
            </w:r>
          </w:p>
          <w:p w14:paraId="35FAF225" w14:textId="5D494BFA"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365842">
              <w:rPr>
                <w:sz w:val="16"/>
                <w:szCs w:val="16"/>
              </w:rPr>
              <w:t>[1]</w:t>
            </w:r>
          </w:p>
        </w:tc>
        <w:tc>
          <w:tcPr>
            <w:tcW w:w="2555" w:type="dxa"/>
          </w:tcPr>
          <w:p w14:paraId="77284DDB" w14:textId="3F0FC21F" w:rsidR="004E23D8" w:rsidRPr="00365842" w:rsidRDefault="00365842"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Removes and returns all elements starting at index 1.</w:t>
            </w:r>
          </w:p>
        </w:tc>
      </w:tr>
      <w:tr w:rsidR="004E23D8" w14:paraId="03ABDAB7"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06811890" w14:textId="3EE69B26" w:rsidR="004E23D8" w:rsidRDefault="00F70C3B" w:rsidP="004F3ACC">
            <w:r>
              <w:t>splice</w:t>
            </w:r>
          </w:p>
        </w:tc>
        <w:tc>
          <w:tcPr>
            <w:tcW w:w="2663" w:type="dxa"/>
          </w:tcPr>
          <w:p w14:paraId="4E93F792" w14:textId="55093B30"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 = [1,2,3,4,5]</w:t>
            </w:r>
          </w:p>
          <w:p w14:paraId="1155CC11" w14:textId="1C3594A3"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C3B">
              <w:rPr>
                <w:rFonts w:eastAsiaTheme="minorHAnsi"/>
                <w:sz w:val="16"/>
                <w:szCs w:val="16"/>
                <w:lang w:eastAsia="en-US"/>
              </w:rPr>
              <w:t>a.splice(1,2)</w:t>
            </w:r>
          </w:p>
          <w:p w14:paraId="2197F407" w14:textId="42729410" w:rsidR="004E23D8"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tc>
        <w:tc>
          <w:tcPr>
            <w:tcW w:w="2087" w:type="dxa"/>
          </w:tcPr>
          <w:p w14:paraId="21D84939"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6378E182" w14:textId="70773645"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365842">
              <w:rPr>
                <w:rFonts w:eastAsia="Times New Roman"/>
                <w:sz w:val="16"/>
                <w:szCs w:val="16"/>
              </w:rPr>
              <w:t>[2,3]</w:t>
            </w:r>
          </w:p>
          <w:p w14:paraId="5D796E5B" w14:textId="4E51F89E" w:rsidR="004E23D8"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[1,4,5]</w:t>
            </w:r>
          </w:p>
        </w:tc>
        <w:tc>
          <w:tcPr>
            <w:tcW w:w="2555" w:type="dxa"/>
          </w:tcPr>
          <w:p w14:paraId="168B93A5" w14:textId="054F4D37" w:rsidR="004E23D8" w:rsidRDefault="00F70C3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sz w:val="16"/>
                <w:szCs w:val="16"/>
              </w:rPr>
              <w:t>Removes and returns 2 elements starting at index 1.</w:t>
            </w:r>
          </w:p>
        </w:tc>
      </w:tr>
      <w:tr w:rsidR="00F70C3B" w14:paraId="4FBEE2E1"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7A81068D" w14:textId="61C84549" w:rsidR="00F70C3B" w:rsidRDefault="00062B22" w:rsidP="004F3ACC">
            <w:r>
              <w:t>s</w:t>
            </w:r>
            <w:r w:rsidR="00F70C3B">
              <w:t>plice</w:t>
            </w:r>
          </w:p>
        </w:tc>
        <w:tc>
          <w:tcPr>
            <w:tcW w:w="2663" w:type="dxa"/>
          </w:tcPr>
          <w:p w14:paraId="47E63DDC" w14:textId="3C6579A2" w:rsidR="00F70C3B"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 = [1,2,3,4,5]</w:t>
            </w:r>
          </w:p>
          <w:p w14:paraId="017B5EB4" w14:textId="18C87430" w:rsidR="00F70C3B"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a.splice(1,2,8,9)</w:t>
            </w:r>
          </w:p>
          <w:p w14:paraId="42E5526C" w14:textId="49C79974" w:rsidR="00F70C3B" w:rsidRPr="00365842"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sz w:val="16"/>
                <w:szCs w:val="16"/>
              </w:rPr>
              <w:t>a</w:t>
            </w:r>
          </w:p>
        </w:tc>
        <w:tc>
          <w:tcPr>
            <w:tcW w:w="2087" w:type="dxa"/>
          </w:tcPr>
          <w:p w14:paraId="5B42E874"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7D468006"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p>
          <w:p w14:paraId="7297D52B" w14:textId="0857C7CB"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[1,8,9,4,5]</w:t>
            </w:r>
          </w:p>
        </w:tc>
        <w:tc>
          <w:tcPr>
            <w:tcW w:w="2555" w:type="dxa"/>
          </w:tcPr>
          <w:p w14:paraId="45D9CDF4" w14:textId="315C9E82" w:rsidR="00F70C3B" w:rsidRDefault="00F70C3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Replace two elements starting at index 1 with 8 and 9</w:t>
            </w:r>
          </w:p>
        </w:tc>
      </w:tr>
      <w:tr w:rsidR="00062B22" w14:paraId="2AC48744"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0A11AE1F" w14:textId="6A97D183" w:rsidR="00062B22" w:rsidRDefault="00062B22" w:rsidP="00062B22">
            <w:r>
              <w:t>splice</w:t>
            </w:r>
          </w:p>
        </w:tc>
        <w:tc>
          <w:tcPr>
            <w:tcW w:w="2663" w:type="dxa"/>
          </w:tcPr>
          <w:p w14:paraId="5D4D7551" w14:textId="77777777"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 = [1,2,3,4,5]</w:t>
            </w:r>
          </w:p>
          <w:p w14:paraId="7F9A7F63" w14:textId="337DEF92"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a.splice(1,2,8,9</w:t>
            </w:r>
            <w:r>
              <w:rPr>
                <w:sz w:val="16"/>
                <w:szCs w:val="16"/>
              </w:rPr>
              <w:t>,10,11</w:t>
            </w:r>
            <w:r w:rsidRPr="00F70C3B">
              <w:rPr>
                <w:sz w:val="16"/>
                <w:szCs w:val="16"/>
              </w:rPr>
              <w:t>)</w:t>
            </w:r>
          </w:p>
          <w:p w14:paraId="63519E3F" w14:textId="6515E66F"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w:t>
            </w:r>
          </w:p>
        </w:tc>
        <w:tc>
          <w:tcPr>
            <w:tcW w:w="2087" w:type="dxa"/>
          </w:tcPr>
          <w:p w14:paraId="143618B4" w14:textId="77777777"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7A5E65D6" w14:textId="77777777"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p>
          <w:p w14:paraId="4D30BF90" w14:textId="0F3C2EAC"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[1,8,9,10,11,4,5]</w:t>
            </w:r>
          </w:p>
        </w:tc>
        <w:tc>
          <w:tcPr>
            <w:tcW w:w="2555" w:type="dxa"/>
          </w:tcPr>
          <w:p w14:paraId="6231C7A2" w14:textId="71B377D8" w:rsidR="00062B22" w:rsidRDefault="00062B22" w:rsidP="00062B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Replace two elements starting at index 1 and add four elements 8,9,10,11</w:t>
            </w:r>
          </w:p>
        </w:tc>
      </w:tr>
    </w:tbl>
    <w:p w14:paraId="43D94306" w14:textId="721C61F9" w:rsidR="00062B22" w:rsidRDefault="00B630FF" w:rsidP="00062B22">
      <w:pPr>
        <w:pStyle w:val="Heading3"/>
      </w:pPr>
      <w:r>
        <w:t xml:space="preserve">Array </w:t>
      </w:r>
      <w:r w:rsidR="00062B22">
        <w:t>Fill</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062B22" w14:paraId="2D272768" w14:textId="77777777" w:rsidTr="00CA3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902A1CA" w14:textId="77777777" w:rsidR="00062B22" w:rsidRDefault="00062B22" w:rsidP="004F3ACC">
            <w:r>
              <w:t>Name</w:t>
            </w:r>
          </w:p>
        </w:tc>
        <w:tc>
          <w:tcPr>
            <w:tcW w:w="2497" w:type="dxa"/>
          </w:tcPr>
          <w:p w14:paraId="05059EB3" w14:textId="77777777" w:rsidR="00062B22" w:rsidRDefault="00062B22" w:rsidP="004F3AC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43A5E41C" w14:textId="77777777" w:rsidR="00062B22" w:rsidRDefault="00062B22" w:rsidP="004F3AC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4E2CF105" w14:textId="77777777" w:rsidR="00062B22" w:rsidRDefault="00062B22" w:rsidP="004F3ACC">
            <w:pPr>
              <w:cnfStyle w:val="100000000000" w:firstRow="1" w:lastRow="0" w:firstColumn="0" w:lastColumn="0" w:oddVBand="0" w:evenVBand="0" w:oddHBand="0" w:evenHBand="0" w:firstRowFirstColumn="0" w:firstRowLastColumn="0" w:lastRowFirstColumn="0" w:lastRowLastColumn="0"/>
            </w:pPr>
            <w:r>
              <w:t>Description</w:t>
            </w:r>
          </w:p>
        </w:tc>
      </w:tr>
      <w:tr w:rsidR="00062B22" w:rsidRPr="00365842" w14:paraId="1F2517CE"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521F8B69" w14:textId="7307D5F8" w:rsidR="00062B22" w:rsidRDefault="00062B22" w:rsidP="004F3ACC">
            <w:r>
              <w:t>fill</w:t>
            </w:r>
          </w:p>
        </w:tc>
        <w:tc>
          <w:tcPr>
            <w:tcW w:w="2497" w:type="dxa"/>
          </w:tcPr>
          <w:p w14:paraId="1CE1D646" w14:textId="0798C4BA"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Array(3)</w:t>
            </w:r>
          </w:p>
          <w:p w14:paraId="0ABFC0C1" w14:textId="7BA78B51"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w:t>
            </w:r>
          </w:p>
          <w:p w14:paraId="6598A027" w14:textId="2B44F094"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2D2CBB9A" w14:textId="2A440FE7" w:rsidR="00062B22" w:rsidRP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2825D033" w14:textId="77777777" w:rsidR="00062B22" w:rsidRPr="00365842" w:rsidRDefault="00062B22"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79FADD6" w14:textId="77777777"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&lt;3 emppty items&gt;</w:t>
            </w:r>
          </w:p>
          <w:p w14:paraId="6166CD15" w14:textId="77777777"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[3,3,3]</w:t>
            </w:r>
          </w:p>
          <w:p w14:paraId="1850CE10" w14:textId="4E0C6CC8" w:rsidR="00062B22" w:rsidRPr="0036584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[3,3,3]</w:t>
            </w:r>
          </w:p>
        </w:tc>
        <w:tc>
          <w:tcPr>
            <w:tcW w:w="2395" w:type="dxa"/>
          </w:tcPr>
          <w:p w14:paraId="6EFDF175" w14:textId="4728CF66" w:rsidR="00062B22" w:rsidRPr="00365842" w:rsidRDefault="00062B22"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Fill the array with the value 3</w:t>
            </w:r>
          </w:p>
        </w:tc>
      </w:tr>
      <w:tr w:rsidR="00CA33AB" w:rsidRPr="00365842" w14:paraId="2E89595E"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4103C3CB" w14:textId="77777777" w:rsidR="00CA33AB" w:rsidRDefault="00CA33AB" w:rsidP="004F3ACC">
            <w:r>
              <w:t>fill</w:t>
            </w:r>
          </w:p>
        </w:tc>
        <w:tc>
          <w:tcPr>
            <w:tcW w:w="2497" w:type="dxa"/>
          </w:tcPr>
          <w:p w14:paraId="487B1C36" w14:textId="7777777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Array(3)</w:t>
            </w:r>
          </w:p>
          <w:p w14:paraId="35F62FD1" w14:textId="0598884E"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a.fill(3,1)</w:t>
            </w:r>
          </w:p>
          <w:p w14:paraId="4095237E" w14:textId="7777777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347F65F3" w14:textId="77777777" w:rsidR="00CA33AB" w:rsidRPr="00062B22" w:rsidRDefault="00CA33AB" w:rsidP="004F3ACC">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1676F891" w14:textId="77777777" w:rsidR="00CA33AB" w:rsidRPr="00365842" w:rsidRDefault="00CA33AB"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6D2A8B9E" w14:textId="7777777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&lt;3 emppty items&gt;</w:t>
            </w:r>
          </w:p>
          <w:p w14:paraId="143B2E67" w14:textId="5FA3AD97" w:rsidR="00CA33AB"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w:t>
            </w:r>
          </w:p>
          <w:p w14:paraId="3D6FDE97" w14:textId="5150C7A7" w:rsidR="00CA33AB" w:rsidRPr="00365842"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w:t>
            </w:r>
          </w:p>
        </w:tc>
        <w:tc>
          <w:tcPr>
            <w:tcW w:w="2395" w:type="dxa"/>
          </w:tcPr>
          <w:p w14:paraId="07BB110A" w14:textId="2F0A3640" w:rsidR="00CA33AB" w:rsidRPr="00365842" w:rsidRDefault="00CA33A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Fill the array with the value 3 starting at index 1</w:t>
            </w:r>
          </w:p>
        </w:tc>
      </w:tr>
      <w:tr w:rsidR="00CA33AB" w:rsidRPr="00365842" w14:paraId="1B564C41"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141EC6DA" w14:textId="0726C289" w:rsidR="00CA33AB" w:rsidRDefault="00CA33AB" w:rsidP="004F3ACC">
            <w:r>
              <w:t>Fill</w:t>
            </w:r>
          </w:p>
        </w:tc>
        <w:tc>
          <w:tcPr>
            <w:tcW w:w="2497" w:type="dxa"/>
          </w:tcPr>
          <w:p w14:paraId="7DD4E8C7" w14:textId="741A402E"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w:t>
            </w:r>
            <w:r>
              <w:rPr>
                <w:rFonts w:eastAsiaTheme="minorHAnsi"/>
                <w:sz w:val="16"/>
                <w:szCs w:val="16"/>
                <w:lang w:eastAsia="en-US"/>
              </w:rPr>
              <w:t>4</w:t>
            </w:r>
            <w:r w:rsidRPr="00062B22">
              <w:rPr>
                <w:rFonts w:eastAsiaTheme="minorHAnsi"/>
                <w:sz w:val="16"/>
                <w:szCs w:val="16"/>
                <w:lang w:eastAsia="en-US"/>
              </w:rPr>
              <w:t>)</w:t>
            </w:r>
          </w:p>
          <w:p w14:paraId="6BF30E0E" w14:textId="2DD085C2"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a.fill(3,1,2)</w:t>
            </w:r>
          </w:p>
          <w:p w14:paraId="666F2159" w14:textId="77777777"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7BBF5EF3" w14:textId="77777777" w:rsidR="00CA33AB" w:rsidRPr="00062B22" w:rsidRDefault="00CA33A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2EC97FDC" w14:textId="3896A094"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&lt;4 emppty items&gt;</w:t>
            </w:r>
          </w:p>
          <w:p w14:paraId="033AF417" w14:textId="59D34C59"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[undefined,3,3,undefined]</w:t>
            </w:r>
          </w:p>
          <w:p w14:paraId="3C86CD20" w14:textId="77777777"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[undefined,3,3,undefined]</w:t>
            </w:r>
          </w:p>
          <w:p w14:paraId="77AA9499" w14:textId="209CDAE8" w:rsidR="00CA33AB" w:rsidRPr="00365842"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tc>
        <w:tc>
          <w:tcPr>
            <w:tcW w:w="2395" w:type="dxa"/>
          </w:tcPr>
          <w:p w14:paraId="6613A964" w14:textId="2601203F" w:rsidR="00CA33AB" w:rsidRDefault="00CA33A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File the array starting and index 1 and ending at 2</w:t>
            </w:r>
          </w:p>
        </w:tc>
      </w:tr>
    </w:tbl>
    <w:p w14:paraId="4A4A2F90" w14:textId="1784C5E1" w:rsidR="00CA33AB" w:rsidRDefault="00CA33AB" w:rsidP="00CA33AB">
      <w:pPr>
        <w:pStyle w:val="Heading3"/>
      </w:pPr>
      <w:r>
        <w:t>Copy</w:t>
      </w:r>
      <w:r w:rsidR="00F70DA1">
        <w:t xml:space="preserve"> </w:t>
      </w:r>
      <w:r>
        <w:t>Within</w:t>
      </w:r>
    </w:p>
    <w:p w14:paraId="14705DA2" w14:textId="173D1F3B" w:rsidR="00CA33AB" w:rsidRDefault="00CA33AB" w:rsidP="00CA33AB">
      <w:r>
        <w:t xml:space="preserve">Highly performance and modelled on </w:t>
      </w:r>
      <w:proofErr w:type="spellStart"/>
      <w:r w:rsidR="00A46A69" w:rsidRPr="00F70DA1">
        <w:rPr>
          <w:rStyle w:val="SmartLink"/>
        </w:rPr>
        <w:t>memmove</w:t>
      </w:r>
      <w:proofErr w:type="spellEnd"/>
      <w:r w:rsidR="00A46A69">
        <w:t xml:space="preserve"> from C. </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F70DA1" w14:paraId="0A048E4F"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59E40E6A" w14:textId="77777777" w:rsidR="00F70DA1" w:rsidRDefault="00F70DA1" w:rsidP="004F3ACC">
            <w:r>
              <w:t>Name</w:t>
            </w:r>
          </w:p>
        </w:tc>
        <w:tc>
          <w:tcPr>
            <w:tcW w:w="2497" w:type="dxa"/>
          </w:tcPr>
          <w:p w14:paraId="1D09CC0E" w14:textId="77777777" w:rsidR="00F70DA1" w:rsidRDefault="00F70DA1" w:rsidP="004F3AC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1BE5FCDF" w14:textId="77777777" w:rsidR="00F70DA1" w:rsidRDefault="00F70DA1" w:rsidP="004F3AC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6122AAEF" w14:textId="77777777" w:rsidR="00F70DA1" w:rsidRDefault="00F70DA1" w:rsidP="004F3ACC">
            <w:pPr>
              <w:cnfStyle w:val="100000000000" w:firstRow="1" w:lastRow="0" w:firstColumn="0" w:lastColumn="0" w:oddVBand="0" w:evenVBand="0" w:oddHBand="0" w:evenHBand="0" w:firstRowFirstColumn="0" w:firstRowLastColumn="0" w:lastRowFirstColumn="0" w:lastRowLastColumn="0"/>
            </w:pPr>
            <w:r>
              <w:t>Description</w:t>
            </w:r>
          </w:p>
        </w:tc>
      </w:tr>
      <w:tr w:rsidR="00F70DA1" w:rsidRPr="00365842" w14:paraId="5AEE30F8"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6BD42D5C" w14:textId="58F2B48C" w:rsidR="00F70DA1" w:rsidRDefault="006337A5" w:rsidP="004F3ACC">
            <w:proofErr w:type="spellStart"/>
            <w:r>
              <w:t>copyWithin</w:t>
            </w:r>
            <w:proofErr w:type="spellEnd"/>
          </w:p>
        </w:tc>
        <w:tc>
          <w:tcPr>
            <w:tcW w:w="2497" w:type="dxa"/>
          </w:tcPr>
          <w:p w14:paraId="45DD1942" w14:textId="77CEB897" w:rsidR="00F70DA1" w:rsidRDefault="00F70DA1"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 = [1,2,3,4,5]</w:t>
            </w:r>
          </w:p>
          <w:p w14:paraId="40B59329" w14:textId="2BF13B1C" w:rsidR="00F70DA1" w:rsidRPr="00062B22"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pPr>
            <w:r w:rsidRPr="00F70DA1">
              <w:rPr>
                <w:rFonts w:eastAsiaTheme="minorHAnsi"/>
                <w:sz w:val="16"/>
                <w:szCs w:val="16"/>
                <w:lang w:eastAsia="en-US"/>
              </w:rPr>
              <w:t>a.copyWithin(1)</w:t>
            </w:r>
          </w:p>
        </w:tc>
        <w:tc>
          <w:tcPr>
            <w:tcW w:w="2617" w:type="dxa"/>
          </w:tcPr>
          <w:p w14:paraId="10DB6A9B" w14:textId="77777777" w:rsidR="00F70DA1" w:rsidRPr="00365842" w:rsidRDefault="00F70DA1"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2457574" w14:textId="42066AC4" w:rsidR="00F70DA1" w:rsidRPr="00365842" w:rsidRDefault="00F70DA1"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[1,1,2,3,4,5]</w:t>
            </w:r>
          </w:p>
        </w:tc>
        <w:tc>
          <w:tcPr>
            <w:tcW w:w="2395" w:type="dxa"/>
          </w:tcPr>
          <w:p w14:paraId="0DB7B02C" w14:textId="786FBA32" w:rsidR="00F70DA1" w:rsidRPr="00365842" w:rsidRDefault="00F70DA1"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Copy array from element 0 to array starting at index 1.</w:t>
            </w:r>
          </w:p>
        </w:tc>
      </w:tr>
      <w:tr w:rsidR="00F70DA1" w:rsidRPr="00365842" w14:paraId="1EAEAF6A"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1436F8AB" w14:textId="7BA89283" w:rsidR="00F70DA1" w:rsidRDefault="006337A5" w:rsidP="00F70DA1">
            <w:proofErr w:type="spellStart"/>
            <w:r>
              <w:t>copyWithin</w:t>
            </w:r>
            <w:proofErr w:type="spellEnd"/>
          </w:p>
        </w:tc>
        <w:tc>
          <w:tcPr>
            <w:tcW w:w="2497" w:type="dxa"/>
          </w:tcPr>
          <w:p w14:paraId="37568F12" w14:textId="77777777" w:rsidR="00F70DA1"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 = [1,2,3,4,5]</w:t>
            </w:r>
          </w:p>
          <w:p w14:paraId="1BEE6C46" w14:textId="5E144964" w:rsidR="00F70DA1" w:rsidRPr="00F70DA1"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a.copyWithin(</w:t>
            </w:r>
            <w:r>
              <w:rPr>
                <w:rFonts w:eastAsiaTheme="minorHAnsi"/>
                <w:sz w:val="16"/>
                <w:szCs w:val="16"/>
                <w:lang w:eastAsia="en-US"/>
              </w:rPr>
              <w:t>1,3,4</w:t>
            </w:r>
            <w:r w:rsidRPr="00F70DA1">
              <w:rPr>
                <w:rFonts w:eastAsiaTheme="minorHAnsi"/>
                <w:sz w:val="16"/>
                <w:szCs w:val="16"/>
                <w:lang w:eastAsia="en-US"/>
              </w:rPr>
              <w:t>)</w:t>
            </w:r>
          </w:p>
        </w:tc>
        <w:tc>
          <w:tcPr>
            <w:tcW w:w="2617" w:type="dxa"/>
          </w:tcPr>
          <w:p w14:paraId="461EAB6F" w14:textId="77777777" w:rsidR="00F70DA1" w:rsidRPr="00365842" w:rsidRDefault="00F70DA1" w:rsidP="00F70DA1">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24BC7D18" w14:textId="39105BB6" w:rsidR="00F70DA1" w:rsidRPr="00365842" w:rsidRDefault="00F70DA1" w:rsidP="00F70DA1">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sz w:val="16"/>
                <w:szCs w:val="16"/>
              </w:rPr>
              <w:t>[1,4,5,4,5]</w:t>
            </w:r>
          </w:p>
        </w:tc>
        <w:tc>
          <w:tcPr>
            <w:tcW w:w="2395" w:type="dxa"/>
          </w:tcPr>
          <w:p w14:paraId="6E17B604" w14:textId="7D4D3F5D" w:rsidR="00F70DA1" w:rsidRDefault="00F70DA1" w:rsidP="00F70D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Copy array slice at between 3 and 4 to position 1. </w:t>
            </w:r>
          </w:p>
        </w:tc>
      </w:tr>
    </w:tbl>
    <w:p w14:paraId="1EE3DFF8" w14:textId="77777777" w:rsidR="00A46A69" w:rsidRPr="00CA33AB" w:rsidRDefault="00A46A69" w:rsidP="00CA33AB"/>
    <w:p w14:paraId="2FC43358" w14:textId="35AA0577" w:rsidR="00F94F1E" w:rsidRDefault="00F94F1E" w:rsidP="00F94F1E">
      <w:pPr>
        <w:pStyle w:val="Heading3"/>
      </w:pPr>
      <w:r>
        <w:lastRenderedPageBreak/>
        <w:t xml:space="preserve">Array </w:t>
      </w:r>
      <w:r w:rsidR="006337A5">
        <w:t>Misc.</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F94F1E" w14:paraId="0955F01E" w14:textId="77777777" w:rsidTr="004F3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14F27BFB" w14:textId="77777777" w:rsidR="00F94F1E" w:rsidRDefault="00F94F1E" w:rsidP="004F3ACC">
            <w:r>
              <w:t>Name</w:t>
            </w:r>
          </w:p>
        </w:tc>
        <w:tc>
          <w:tcPr>
            <w:tcW w:w="2497" w:type="dxa"/>
          </w:tcPr>
          <w:p w14:paraId="358B0AD3" w14:textId="77777777" w:rsidR="00F94F1E" w:rsidRDefault="00F94F1E" w:rsidP="004F3AC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322B14CC" w14:textId="77777777" w:rsidR="00F94F1E" w:rsidRDefault="00F94F1E" w:rsidP="004F3AC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39C9AF46" w14:textId="77777777" w:rsidR="00F94F1E" w:rsidRDefault="00F94F1E" w:rsidP="004F3ACC">
            <w:pPr>
              <w:cnfStyle w:val="100000000000" w:firstRow="1" w:lastRow="0" w:firstColumn="0" w:lastColumn="0" w:oddVBand="0" w:evenVBand="0" w:oddHBand="0" w:evenHBand="0" w:firstRowFirstColumn="0" w:firstRowLastColumn="0" w:lastRowFirstColumn="0" w:lastRowLastColumn="0"/>
            </w:pPr>
            <w:r>
              <w:t>Description</w:t>
            </w:r>
          </w:p>
        </w:tc>
      </w:tr>
      <w:tr w:rsidR="00F94F1E" w:rsidRPr="00365842" w14:paraId="0335853B"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40E960A7" w14:textId="194ADE8E" w:rsidR="00F94F1E" w:rsidRDefault="00717F2B" w:rsidP="004F3ACC">
            <w:r>
              <w:t>s</w:t>
            </w:r>
            <w:r w:rsidR="0001438F">
              <w:t>ort</w:t>
            </w:r>
          </w:p>
        </w:tc>
        <w:tc>
          <w:tcPr>
            <w:tcW w:w="2497" w:type="dxa"/>
          </w:tcPr>
          <w:p w14:paraId="542DB185" w14:textId="654F9307" w:rsidR="00F94F1E" w:rsidRDefault="00F94F1E"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sidR="0001438F">
              <w:rPr>
                <w:rFonts w:eastAsiaTheme="minorHAnsi"/>
                <w:sz w:val="16"/>
                <w:szCs w:val="16"/>
                <w:lang w:eastAsia="en-US"/>
              </w:rPr>
              <w:t>[5,4,3,2,1]</w:t>
            </w:r>
          </w:p>
          <w:p w14:paraId="38DBF2D0" w14:textId="6496D1E8" w:rsidR="00F94F1E" w:rsidRDefault="00F94F1E"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r w:rsidR="0001438F">
              <w:rPr>
                <w:rFonts w:eastAsiaTheme="minorHAnsi"/>
                <w:sz w:val="16"/>
                <w:szCs w:val="16"/>
                <w:lang w:eastAsia="en-US"/>
              </w:rPr>
              <w:t>sort()</w:t>
            </w:r>
          </w:p>
          <w:p w14:paraId="68FEE5A9" w14:textId="77777777" w:rsidR="00F94F1E" w:rsidRPr="00062B22" w:rsidRDefault="00F94F1E" w:rsidP="004F3ACC">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15BD64E8" w14:textId="77777777" w:rsidR="00F94F1E" w:rsidRPr="00365842" w:rsidRDefault="00F94F1E" w:rsidP="004F3AC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557AD4D1" w14:textId="16996A47" w:rsidR="00F94F1E" w:rsidRPr="00365842" w:rsidRDefault="0001438F" w:rsidP="004F3AC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[1,2,3,4,5]</w:t>
            </w:r>
          </w:p>
        </w:tc>
        <w:tc>
          <w:tcPr>
            <w:tcW w:w="2395" w:type="dxa"/>
          </w:tcPr>
          <w:p w14:paraId="64434185" w14:textId="1B40E6A9" w:rsidR="00F94F1E" w:rsidRPr="00365842" w:rsidRDefault="0001438F"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Sort array</w:t>
            </w:r>
          </w:p>
        </w:tc>
      </w:tr>
      <w:tr w:rsidR="00717F2B" w:rsidRPr="00365842" w14:paraId="0B69B13C"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0D8917F3" w14:textId="6BD3EC64" w:rsidR="00717F2B" w:rsidRDefault="00717F2B" w:rsidP="004F3ACC">
            <w:r>
              <w:t>reverse</w:t>
            </w:r>
          </w:p>
        </w:tc>
        <w:tc>
          <w:tcPr>
            <w:tcW w:w="2497" w:type="dxa"/>
          </w:tcPr>
          <w:p w14:paraId="16BE8B65" w14:textId="77777777"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Pr>
                <w:rFonts w:eastAsiaTheme="minorHAnsi"/>
                <w:sz w:val="16"/>
                <w:szCs w:val="16"/>
                <w:lang w:eastAsia="en-US"/>
              </w:rPr>
              <w:t>[5,4,3,2,1]</w:t>
            </w:r>
          </w:p>
          <w:p w14:paraId="26F655C5" w14:textId="5AACCAD9"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a.reverse()</w:t>
            </w:r>
          </w:p>
          <w:p w14:paraId="5F688544" w14:textId="77777777" w:rsidR="00717F2B" w:rsidRPr="00062B22" w:rsidRDefault="00717F2B" w:rsidP="004F3AC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72BE47FB" w14:textId="77777777"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p w14:paraId="47CD6030" w14:textId="3697A5BE" w:rsidR="00717F2B" w:rsidRPr="00365842"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sz w:val="16"/>
                <w:szCs w:val="16"/>
              </w:rPr>
              <w:t>[1,2,3,4,5]</w:t>
            </w:r>
          </w:p>
        </w:tc>
        <w:tc>
          <w:tcPr>
            <w:tcW w:w="2395" w:type="dxa"/>
          </w:tcPr>
          <w:p w14:paraId="2CEFED27" w14:textId="77777777" w:rsidR="00717F2B" w:rsidRDefault="00717F2B"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p>
        </w:tc>
      </w:tr>
      <w:tr w:rsidR="00F84E7A" w:rsidRPr="00365842" w14:paraId="432C28C4" w14:textId="77777777" w:rsidTr="004F3ACC">
        <w:tc>
          <w:tcPr>
            <w:cnfStyle w:val="001000000000" w:firstRow="0" w:lastRow="0" w:firstColumn="1" w:lastColumn="0" w:oddVBand="0" w:evenVBand="0" w:oddHBand="0" w:evenHBand="0" w:firstRowFirstColumn="0" w:firstRowLastColumn="0" w:lastRowFirstColumn="0" w:lastRowLastColumn="0"/>
            <w:tcW w:w="1512" w:type="dxa"/>
          </w:tcPr>
          <w:p w14:paraId="77CD1067" w14:textId="6D969160" w:rsidR="00F84E7A" w:rsidRDefault="00F84E7A" w:rsidP="004F3ACC">
            <w:r>
              <w:t>join</w:t>
            </w:r>
          </w:p>
        </w:tc>
        <w:tc>
          <w:tcPr>
            <w:tcW w:w="2497" w:type="dxa"/>
          </w:tcPr>
          <w:p w14:paraId="7D26610E" w14:textId="7588BE22" w:rsidR="00F84E7A" w:rsidRDefault="00F84E7A" w:rsidP="00F84E7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Pr>
                <w:rFonts w:eastAsiaTheme="minorHAnsi"/>
                <w:sz w:val="16"/>
                <w:szCs w:val="16"/>
                <w:lang w:eastAsia="en-US"/>
              </w:rPr>
              <w:t>[1,2,3,4,5]</w:t>
            </w:r>
          </w:p>
          <w:p w14:paraId="44664607" w14:textId="36F3BFFF" w:rsidR="00F84E7A" w:rsidRDefault="00F84E7A" w:rsidP="00F84E7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a.join()</w:t>
            </w:r>
          </w:p>
          <w:p w14:paraId="10FB3668" w14:textId="77777777" w:rsidR="00F84E7A" w:rsidRPr="00062B22" w:rsidRDefault="00F84E7A"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1062F858" w14:textId="35E91D99" w:rsidR="00F84E7A" w:rsidRDefault="00F84E7A" w:rsidP="00717F2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“1,2,3,4,5”</w:t>
            </w:r>
          </w:p>
        </w:tc>
        <w:tc>
          <w:tcPr>
            <w:tcW w:w="2395" w:type="dxa"/>
          </w:tcPr>
          <w:p w14:paraId="3FDE032A" w14:textId="77777777" w:rsidR="00F84E7A" w:rsidRDefault="00F84E7A" w:rsidP="004F3A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p>
        </w:tc>
      </w:tr>
    </w:tbl>
    <w:p w14:paraId="666A12E9" w14:textId="77777777" w:rsidR="00F84E7A" w:rsidRDefault="00F84E7A" w:rsidP="00F84E7A"/>
    <w:p w14:paraId="3E6D9FCF" w14:textId="77777777" w:rsidR="00F84E7A" w:rsidRDefault="00F84E7A">
      <w:pPr>
        <w:spacing w:after="160" w:line="259" w:lineRule="auto"/>
        <w:rPr>
          <w:rFonts w:asciiTheme="majorHAnsi" w:eastAsiaTheme="majorEastAsia" w:hAnsiTheme="majorHAnsi" w:cstheme="majorBidi"/>
          <w:color w:val="31378B" w:themeColor="text2"/>
          <w:sz w:val="28"/>
          <w:szCs w:val="26"/>
        </w:rPr>
      </w:pPr>
      <w:r>
        <w:br w:type="page"/>
      </w:r>
    </w:p>
    <w:p w14:paraId="08E785DD" w14:textId="0E6471C7" w:rsidR="005603E9" w:rsidRDefault="005603E9" w:rsidP="005603E9">
      <w:pPr>
        <w:pStyle w:val="Heading3"/>
      </w:pPr>
      <w:r>
        <w:lastRenderedPageBreak/>
        <w:t>Functions</w:t>
      </w:r>
    </w:p>
    <w:tbl>
      <w:tblPr>
        <w:tblStyle w:val="ColumnHeaderTableStyle"/>
        <w:tblW w:w="9067" w:type="dxa"/>
        <w:tblInd w:w="5" w:type="dxa"/>
        <w:tblLook w:val="04A0" w:firstRow="1" w:lastRow="0" w:firstColumn="1" w:lastColumn="0" w:noHBand="0" w:noVBand="1"/>
      </w:tblPr>
      <w:tblGrid>
        <w:gridCol w:w="2830"/>
        <w:gridCol w:w="6237"/>
      </w:tblGrid>
      <w:tr w:rsidR="005603E9" w14:paraId="61E3514B" w14:textId="77777777" w:rsidTr="00560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50726A8" w14:textId="77777777" w:rsidR="005603E9" w:rsidRDefault="005603E9" w:rsidP="00BA0CC5">
            <w:r>
              <w:t>Name</w:t>
            </w:r>
          </w:p>
        </w:tc>
        <w:tc>
          <w:tcPr>
            <w:tcW w:w="6237" w:type="dxa"/>
          </w:tcPr>
          <w:p w14:paraId="6E62DDC9" w14:textId="77777777" w:rsidR="005603E9" w:rsidRDefault="005603E9" w:rsidP="00BA0CC5">
            <w:pPr>
              <w:cnfStyle w:val="100000000000" w:firstRow="1" w:lastRow="0" w:firstColumn="0" w:lastColumn="0" w:oddVBand="0" w:evenVBand="0" w:oddHBand="0" w:evenHBand="0" w:firstRowFirstColumn="0" w:firstRowLastColumn="0" w:lastRowFirstColumn="0" w:lastRowLastColumn="0"/>
            </w:pPr>
            <w:r>
              <w:t>Code</w:t>
            </w:r>
          </w:p>
        </w:tc>
      </w:tr>
      <w:tr w:rsidR="006E775F" w:rsidRPr="00F9542A" w14:paraId="2D15E6DA"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66574DA" w14:textId="75A20D9C" w:rsidR="006E775F" w:rsidRDefault="006E775F" w:rsidP="00BA0CC5">
            <w:r>
              <w:t>Declaration</w:t>
            </w:r>
          </w:p>
        </w:tc>
        <w:tc>
          <w:tcPr>
            <w:tcW w:w="6237" w:type="dxa"/>
          </w:tcPr>
          <w:p w14:paraId="4DF2E0DB" w14:textId="41951A7F"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add(a,b) { return a+b}</w:t>
            </w:r>
          </w:p>
          <w:p w14:paraId="7D4076AE" w14:textId="02CB57C5" w:rsidR="006E775F" w:rsidRPr="00962EAB" w:rsidRDefault="006E775F"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6E775F" w:rsidRPr="00F9542A" w14:paraId="2236099E"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409CD08" w14:textId="3E3EB669" w:rsidR="006E775F" w:rsidRDefault="006E775F" w:rsidP="00BA0CC5">
            <w:r>
              <w:t>Named Expressions</w:t>
            </w:r>
          </w:p>
        </w:tc>
        <w:tc>
          <w:tcPr>
            <w:tcW w:w="6237" w:type="dxa"/>
          </w:tcPr>
          <w:p w14:paraId="103F8B6B" w14:textId="2197201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f = function add(a,b) { return a+b};</w:t>
            </w:r>
          </w:p>
          <w:p w14:paraId="470B93E8" w14:textId="70D43E5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6E775F" w:rsidRPr="00F9542A" w14:paraId="35D4038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584BED6" w14:textId="62E058E5" w:rsidR="006E775F" w:rsidRDefault="006E775F" w:rsidP="00BA0CC5">
            <w:r>
              <w:t>Anonymous Expression</w:t>
            </w:r>
          </w:p>
        </w:tc>
        <w:tc>
          <w:tcPr>
            <w:tcW w:w="6237" w:type="dxa"/>
          </w:tcPr>
          <w:p w14:paraId="67F48CF6" w14:textId="008E91AC"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f = function(a,b) { return a+b};</w:t>
            </w:r>
          </w:p>
          <w:p w14:paraId="5099C2D3" w14:textId="7777777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58F713A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68B28C06" w14:textId="201D0060" w:rsidR="005603E9" w:rsidRDefault="0089540E" w:rsidP="00BA0CC5">
            <w:r>
              <w:t>Rest Parameter</w:t>
            </w:r>
          </w:p>
        </w:tc>
        <w:tc>
          <w:tcPr>
            <w:tcW w:w="6237" w:type="dxa"/>
          </w:tcPr>
          <w:p w14:paraId="24B2C3F5"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avg(</w:t>
            </w:r>
            <w:r w:rsidRPr="00962EAB">
              <w:rPr>
                <w:rStyle w:val="SourceCodeStrongChar"/>
                <w:b w:val="0"/>
                <w:sz w:val="16"/>
                <w:szCs w:val="16"/>
              </w:rPr>
              <w:t>...args</w:t>
            </w:r>
            <w:r w:rsidRPr="00962EAB">
              <w:rPr>
                <w:sz w:val="16"/>
                <w:szCs w:val="16"/>
              </w:rPr>
              <w:t>) {</w:t>
            </w:r>
          </w:p>
          <w:p w14:paraId="7914588E"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var sum = 0;</w:t>
            </w:r>
          </w:p>
          <w:p w14:paraId="1C963587"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for (let value of args) {</w:t>
            </w:r>
          </w:p>
          <w:p w14:paraId="49902BE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sum += value;</w:t>
            </w:r>
          </w:p>
          <w:p w14:paraId="3AF1D932"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w:t>
            </w:r>
          </w:p>
          <w:p w14:paraId="6B26328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return sum / args.length;</w:t>
            </w:r>
          </w:p>
          <w:p w14:paraId="336E0777"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w:t>
            </w:r>
          </w:p>
          <w:p w14:paraId="1F213B92"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0A2B5199"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B67FC96" w14:textId="77777777" w:rsidR="005603E9" w:rsidRDefault="005603E9" w:rsidP="00BA0CC5">
            <w:r>
              <w:t>Default param value</w:t>
            </w:r>
          </w:p>
        </w:tc>
        <w:tc>
          <w:tcPr>
            <w:tcW w:w="6237" w:type="dxa"/>
          </w:tcPr>
          <w:p w14:paraId="329F33FC" w14:textId="356B4372" w:rsidR="005603E9" w:rsidRPr="00962EAB" w:rsidRDefault="005603E9" w:rsidP="0089540E">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 x, y = 3.0 )</w:t>
            </w:r>
            <w:r w:rsidR="0089540E" w:rsidRPr="00962EAB">
              <w:rPr>
                <w:sz w:val="16"/>
                <w:szCs w:val="16"/>
              </w:rPr>
              <w:t xml:space="preserve"> </w:t>
            </w:r>
            <w:r w:rsidRPr="00962EAB">
              <w:rPr>
                <w:sz w:val="16"/>
                <w:szCs w:val="16"/>
              </w:rPr>
              <w:t>{</w:t>
            </w:r>
            <w:r w:rsidR="0089540E" w:rsidRPr="00962EAB">
              <w:rPr>
                <w:sz w:val="16"/>
                <w:szCs w:val="16"/>
              </w:rPr>
              <w:t xml:space="preserve"> return x+y};</w:t>
            </w:r>
          </w:p>
          <w:p w14:paraId="5192DCBE" w14:textId="6F07468D"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p>
        </w:tc>
      </w:tr>
      <w:tr w:rsidR="005603E9" w:rsidRPr="00F9542A" w14:paraId="4F1FDE5F"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AE615A0" w14:textId="4B71B75D" w:rsidR="005603E9" w:rsidRDefault="005603E9" w:rsidP="00BA0CC5">
            <w:r>
              <w:t xml:space="preserve">Lambda </w:t>
            </w:r>
            <w:r w:rsidR="0089540E">
              <w:t>(</w:t>
            </w:r>
            <w:r>
              <w:t>no</w:t>
            </w:r>
            <w:r w:rsidR="0089540E">
              <w:t xml:space="preserve"> parameters)</w:t>
            </w:r>
          </w:p>
        </w:tc>
        <w:tc>
          <w:tcPr>
            <w:tcW w:w="6237" w:type="dxa"/>
          </w:tcPr>
          <w:p w14:paraId="27D87A10"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lang w:val="sv-SE"/>
              </w:rPr>
              <w:t>var f =  () =&gt; 3.0</w:t>
            </w:r>
          </w:p>
          <w:p w14:paraId="36CF709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28B1675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14A2CA37" w14:textId="2553543B" w:rsidR="005603E9" w:rsidRDefault="005603E9" w:rsidP="00BA0CC5">
            <w:r>
              <w:t xml:space="preserve">Lambda </w:t>
            </w:r>
            <w:r w:rsidR="0089540E">
              <w:t>(</w:t>
            </w:r>
            <w:r w:rsidR="00AD242A">
              <w:t>one</w:t>
            </w:r>
            <w:r>
              <w:t xml:space="preserve"> </w:t>
            </w:r>
            <w:r w:rsidR="00AD242A">
              <w:t>parameter</w:t>
            </w:r>
            <w:r w:rsidR="0089540E">
              <w:t>)</w:t>
            </w:r>
          </w:p>
        </w:tc>
        <w:tc>
          <w:tcPr>
            <w:tcW w:w="6237" w:type="dxa"/>
          </w:tcPr>
          <w:p w14:paraId="44346271"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r w:rsidRPr="00962EAB">
              <w:rPr>
                <w:sz w:val="16"/>
                <w:szCs w:val="16"/>
                <w:lang w:val="sv-SE"/>
              </w:rPr>
              <w:t>var f = x =&gt; x * x ;</w:t>
            </w:r>
          </w:p>
        </w:tc>
      </w:tr>
      <w:tr w:rsidR="005603E9" w:rsidRPr="00F9542A" w14:paraId="2B68C605"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8D52EDF" w14:textId="5D71C742" w:rsidR="005603E9" w:rsidRDefault="005603E9" w:rsidP="00BA0CC5">
            <w:r>
              <w:t xml:space="preserve">Lambda </w:t>
            </w:r>
            <w:r w:rsidR="00AD242A">
              <w:t>two parameters</w:t>
            </w:r>
          </w:p>
        </w:tc>
        <w:tc>
          <w:tcPr>
            <w:tcW w:w="6237" w:type="dxa"/>
          </w:tcPr>
          <w:p w14:paraId="6573ED70"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r w:rsidRPr="00962EAB">
              <w:rPr>
                <w:sz w:val="16"/>
                <w:szCs w:val="16"/>
                <w:lang w:val="sv-SE"/>
              </w:rPr>
              <w:t>Var x = (x,y) =&gt; x + y;</w:t>
            </w:r>
          </w:p>
        </w:tc>
      </w:tr>
      <w:tr w:rsidR="005603E9" w:rsidRPr="00F9542A" w14:paraId="5375C6ED"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8D08306" w14:textId="6F0ED15F" w:rsidR="005603E9" w:rsidRDefault="0089540E" w:rsidP="00BA0CC5">
            <w:r>
              <w:t>Spread into Rest parameter</w:t>
            </w:r>
          </w:p>
        </w:tc>
        <w:tc>
          <w:tcPr>
            <w:tcW w:w="6237" w:type="dxa"/>
          </w:tcPr>
          <w:p w14:paraId="2D500CA0"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numbers = [10,20,30]</w:t>
            </w:r>
          </w:p>
          <w:p w14:paraId="73012DCA"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console.log(avg(...numbers));</w:t>
            </w:r>
          </w:p>
          <w:p w14:paraId="023F5A3F"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p>
        </w:tc>
      </w:tr>
      <w:tr w:rsidR="005603E9" w:rsidRPr="00F9542A" w14:paraId="55477C96"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F9EED6A" w14:textId="43C314E9" w:rsidR="005603E9" w:rsidRDefault="0089540E" w:rsidP="00BA0CC5">
            <w:r>
              <w:t>Spread into normal parameters list</w:t>
            </w:r>
          </w:p>
        </w:tc>
        <w:tc>
          <w:tcPr>
            <w:tcW w:w="6237" w:type="dxa"/>
          </w:tcPr>
          <w:p w14:paraId="72FD6736"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add(x,y) {return x+y;}</w:t>
            </w:r>
          </w:p>
          <w:p w14:paraId="7E6D8630"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console.log(add(...[3,5]));</w:t>
            </w:r>
          </w:p>
          <w:p w14:paraId="4F06DC8A"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962EAB" w:rsidRPr="00F9542A" w14:paraId="506E81B8"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21DD0DB2" w14:textId="2FB9E185" w:rsidR="00962EAB" w:rsidRDefault="00962EAB" w:rsidP="00BA0CC5">
            <w:r>
              <w:t>Method</w:t>
            </w:r>
          </w:p>
        </w:tc>
        <w:tc>
          <w:tcPr>
            <w:tcW w:w="6237" w:type="dxa"/>
          </w:tcPr>
          <w:p w14:paraId="01C9160D"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o5 = {</w:t>
            </w:r>
          </w:p>
          <w:p w14:paraId="1A5F9EBB"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Print: function() {</w:t>
            </w:r>
          </w:p>
          <w:p w14:paraId="615933A4"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console.log("Hello World");</w:t>
            </w:r>
          </w:p>
          <w:p w14:paraId="361F04E7"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5F0BE217"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3863317E" w14:textId="77777777" w:rsidR="00962EAB" w:rsidRPr="003B2402" w:rsidRDefault="00962EAB" w:rsidP="005603E9">
            <w:pPr>
              <w:pStyle w:val="SourceCode"/>
              <w:cnfStyle w:val="000000000000" w:firstRow="0" w:lastRow="0" w:firstColumn="0" w:lastColumn="0" w:oddVBand="0" w:evenVBand="0" w:oddHBand="0" w:evenHBand="0" w:firstRowFirstColumn="0" w:firstRowLastColumn="0" w:lastRowFirstColumn="0" w:lastRowLastColumn="0"/>
            </w:pPr>
          </w:p>
        </w:tc>
      </w:tr>
      <w:tr w:rsidR="00962EAB" w:rsidRPr="00F9542A" w14:paraId="014AFF0D"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2267A03" w14:textId="24EC4E5F" w:rsidR="00962EAB" w:rsidRDefault="00962EAB" w:rsidP="00BA0CC5">
            <w:r>
              <w:t>Method shorthand</w:t>
            </w:r>
          </w:p>
        </w:tc>
        <w:tc>
          <w:tcPr>
            <w:tcW w:w="6237" w:type="dxa"/>
          </w:tcPr>
          <w:p w14:paraId="26CAA5A1"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o5 = {</w:t>
            </w:r>
          </w:p>
          <w:p w14:paraId="4740DB84" w14:textId="1C165C84"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Print () {</w:t>
            </w:r>
          </w:p>
          <w:p w14:paraId="1E32427A"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console.log("Hello World");</w:t>
            </w:r>
          </w:p>
          <w:p w14:paraId="092D0EE7"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20A15976"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19237BA4"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69EFA04E"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119A116" w14:textId="77777777" w:rsidR="005603E9" w:rsidRDefault="005603E9" w:rsidP="00BA0CC5"/>
        </w:tc>
        <w:tc>
          <w:tcPr>
            <w:tcW w:w="6237" w:type="dxa"/>
          </w:tcPr>
          <w:p w14:paraId="3F458AEE" w14:textId="77777777" w:rsidR="005603E9" w:rsidRDefault="005603E9" w:rsidP="00BA0CC5">
            <w:pPr>
              <w:pStyle w:val="SourceCode"/>
              <w:cnfStyle w:val="000000000000" w:firstRow="0" w:lastRow="0" w:firstColumn="0" w:lastColumn="0" w:oddVBand="0" w:evenVBand="0" w:oddHBand="0" w:evenHBand="0" w:firstRowFirstColumn="0" w:firstRowLastColumn="0" w:lastRowFirstColumn="0" w:lastRowLastColumn="0"/>
              <w:rPr>
                <w:lang w:val="sv-SE"/>
              </w:rPr>
            </w:pPr>
          </w:p>
        </w:tc>
      </w:tr>
    </w:tbl>
    <w:p w14:paraId="6FCB6109" w14:textId="77777777" w:rsidR="001A7F5E" w:rsidRDefault="001A7F5E" w:rsidP="001A7F5E"/>
    <w:p w14:paraId="0BB8A2A0" w14:textId="77777777" w:rsidR="000E32FE" w:rsidRDefault="000E32FE" w:rsidP="000E32FE">
      <w:pPr>
        <w:pStyle w:val="Heading3"/>
      </w:pPr>
      <w:bookmarkStart w:id="6" w:name="_Toc44265505"/>
      <w:r>
        <w:lastRenderedPageBreak/>
        <w:t>Iterators</w:t>
      </w:r>
      <w:bookmarkEnd w:id="6"/>
      <w:r>
        <w:tab/>
      </w:r>
    </w:p>
    <w:tbl>
      <w:tblPr>
        <w:tblStyle w:val="ColumnHeaderTableStyle"/>
        <w:tblW w:w="9067" w:type="dxa"/>
        <w:tblInd w:w="5" w:type="dxa"/>
        <w:tblLook w:val="04A0" w:firstRow="1" w:lastRow="0" w:firstColumn="1" w:lastColumn="0" w:noHBand="0" w:noVBand="1"/>
      </w:tblPr>
      <w:tblGrid>
        <w:gridCol w:w="1980"/>
        <w:gridCol w:w="7087"/>
      </w:tblGrid>
      <w:tr w:rsidR="000E32FE" w14:paraId="5C761889" w14:textId="77777777" w:rsidTr="00492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438667" w14:textId="77777777" w:rsidR="000E32FE" w:rsidRDefault="000E32FE" w:rsidP="000E32FE">
            <w:r>
              <w:t>Name</w:t>
            </w:r>
          </w:p>
        </w:tc>
        <w:tc>
          <w:tcPr>
            <w:tcW w:w="7087" w:type="dxa"/>
          </w:tcPr>
          <w:p w14:paraId="4A87F2B0" w14:textId="77777777" w:rsidR="000E32FE" w:rsidRDefault="000E32FE" w:rsidP="000E32FE">
            <w:pPr>
              <w:cnfStyle w:val="100000000000" w:firstRow="1" w:lastRow="0" w:firstColumn="0" w:lastColumn="0" w:oddVBand="0" w:evenVBand="0" w:oddHBand="0" w:evenHBand="0" w:firstRowFirstColumn="0" w:firstRowLastColumn="0" w:lastRowFirstColumn="0" w:lastRowLastColumn="0"/>
            </w:pPr>
            <w:r>
              <w:t>Code</w:t>
            </w:r>
          </w:p>
        </w:tc>
      </w:tr>
      <w:tr w:rsidR="000E32FE" w:rsidRPr="00167511" w14:paraId="5E4669CA"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39982E5D" w14:textId="490AB900" w:rsidR="000E32FE" w:rsidRDefault="00492EFB" w:rsidP="000E32FE">
            <w:r>
              <w:t>Generate Iterator</w:t>
            </w:r>
          </w:p>
        </w:tc>
        <w:tc>
          <w:tcPr>
            <w:tcW w:w="7087" w:type="dxa"/>
          </w:tcPr>
          <w:p w14:paraId="1E378386"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2BD6812"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474E63D0"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p>
          <w:p w14:paraId="25580445"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3CA89F83"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p>
          <w:p w14:paraId="2BFC3344"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054786E8"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240F2589"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741FB589"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7F842E85"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0CF997EF"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0E32FE" w:rsidRPr="00167511" w14:paraId="1E341C7E"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4E554C8A" w14:textId="37D957DB" w:rsidR="000E32FE" w:rsidRDefault="000E32FE" w:rsidP="000E32FE">
            <w:r>
              <w:t xml:space="preserve">Consume </w:t>
            </w:r>
            <w:r w:rsidR="00492EFB">
              <w:t>Iterable with Spread</w:t>
            </w:r>
          </w:p>
        </w:tc>
        <w:tc>
          <w:tcPr>
            <w:tcW w:w="7087" w:type="dxa"/>
          </w:tcPr>
          <w:p w14:paraId="39662206" w14:textId="482BFAC9"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console.log(...</w:t>
            </w:r>
            <w:r w:rsidR="00492EFB">
              <w:t>new Iterable(3)</w:t>
            </w:r>
            <w:r w:rsidRPr="00F9542A">
              <w:t>);</w:t>
            </w:r>
          </w:p>
        </w:tc>
      </w:tr>
      <w:tr w:rsidR="000E32FE" w:rsidRPr="00167511" w14:paraId="553152F5"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5035DF38" w14:textId="4D4F1B29" w:rsidR="000E32FE" w:rsidRDefault="00492EFB" w:rsidP="000E32FE">
            <w:r>
              <w:t>Consume Iterable with for/of</w:t>
            </w:r>
          </w:p>
        </w:tc>
        <w:tc>
          <w:tcPr>
            <w:tcW w:w="7087" w:type="dxa"/>
          </w:tcPr>
          <w:p w14:paraId="3DC15231" w14:textId="77777777" w:rsidR="000E32FE" w:rsidRPr="00695CDB" w:rsidRDefault="000E32FE" w:rsidP="000E32FE">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3C7AFC64"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bl>
    <w:p w14:paraId="7E74087F" w14:textId="77777777" w:rsidR="00492EFB" w:rsidRDefault="00492EFB" w:rsidP="00492EFB"/>
    <w:p w14:paraId="22060A52" w14:textId="77777777" w:rsidR="00492EFB" w:rsidRDefault="00492EFB">
      <w:pPr>
        <w:spacing w:after="160" w:line="259" w:lineRule="auto"/>
        <w:rPr>
          <w:rFonts w:asciiTheme="majorHAnsi" w:eastAsiaTheme="majorEastAsia" w:hAnsiTheme="majorHAnsi" w:cstheme="majorBidi"/>
          <w:color w:val="31378B" w:themeColor="text2"/>
          <w:sz w:val="28"/>
          <w:szCs w:val="26"/>
        </w:rPr>
      </w:pPr>
      <w:r>
        <w:br w:type="page"/>
      </w:r>
    </w:p>
    <w:p w14:paraId="00B06A16" w14:textId="77777777" w:rsidR="00927C31" w:rsidRDefault="00927C31" w:rsidP="00927C31">
      <w:pPr>
        <w:pStyle w:val="Heading3"/>
      </w:pPr>
      <w:r>
        <w:lastRenderedPageBreak/>
        <w:t>Objects</w:t>
      </w:r>
    </w:p>
    <w:p w14:paraId="4F9B6E09" w14:textId="77777777" w:rsidR="00E54E4B" w:rsidRPr="00F0253C" w:rsidRDefault="00E54E4B" w:rsidP="00E54E4B">
      <w:pPr>
        <w:pStyle w:val="SourceCode"/>
      </w:pPr>
      <w:bookmarkStart w:id="7" w:name="_JavaScript_and_the"/>
      <w:bookmarkEnd w:id="7"/>
      <w:r>
        <w:t>l</w:t>
      </w:r>
      <w:r w:rsidRPr="00F0253C">
        <w:t>et</w:t>
      </w:r>
      <w:r>
        <w:t xml:space="preserve"> </w:t>
      </w:r>
      <w:r w:rsidRPr="00F0253C">
        <w:t>Person</w:t>
      </w:r>
      <w:r>
        <w:t xml:space="preserve"> </w:t>
      </w:r>
      <w:r>
        <w:sym w:font="Wingdings" w:char="F08C"/>
      </w:r>
      <w:r w:rsidRPr="00F0253C">
        <w:t> = function(first, second)</w:t>
      </w:r>
    </w:p>
    <w:p w14:paraId="18D940B7" w14:textId="77777777" w:rsidR="00E54E4B" w:rsidRPr="00F0253C" w:rsidRDefault="00E54E4B" w:rsidP="00E54E4B">
      <w:pPr>
        <w:pStyle w:val="SourceCode"/>
      </w:pPr>
      <w:r w:rsidRPr="00F0253C">
        <w:t>{</w:t>
      </w:r>
    </w:p>
    <w:p w14:paraId="6194601B" w14:textId="77777777" w:rsidR="00E54E4B" w:rsidRPr="00F0253C" w:rsidRDefault="00E54E4B" w:rsidP="00E54E4B">
      <w:pPr>
        <w:pStyle w:val="SourceCode"/>
      </w:pPr>
      <w:r w:rsidRPr="00F0253C">
        <w:t>    // Instance fields</w:t>
      </w:r>
    </w:p>
    <w:p w14:paraId="1437CB6C" w14:textId="77777777" w:rsidR="00E54E4B" w:rsidRPr="00F0253C" w:rsidRDefault="00E54E4B" w:rsidP="00E54E4B">
      <w:pPr>
        <w:pStyle w:val="SourceCode"/>
      </w:pPr>
      <w:r w:rsidRPr="00F0253C">
        <w:t>    this.firstName = first;</w:t>
      </w:r>
    </w:p>
    <w:p w14:paraId="3B839905" w14:textId="77777777" w:rsidR="00E54E4B" w:rsidRPr="00F0253C" w:rsidRDefault="00E54E4B" w:rsidP="00E54E4B">
      <w:pPr>
        <w:pStyle w:val="SourceCode"/>
      </w:pPr>
      <w:r w:rsidRPr="00F0253C">
        <w:t>    this.secondName = second;</w:t>
      </w:r>
    </w:p>
    <w:p w14:paraId="429223CA" w14:textId="77777777" w:rsidR="00E54E4B" w:rsidRPr="00F0253C" w:rsidRDefault="00E54E4B" w:rsidP="00E54E4B">
      <w:pPr>
        <w:pStyle w:val="SourceCode"/>
      </w:pPr>
      <w:r w:rsidRPr="00F0253C">
        <w:t>    Person.Count = Person.Count+1;</w:t>
      </w:r>
    </w:p>
    <w:p w14:paraId="7B73E774" w14:textId="77777777" w:rsidR="00E54E4B" w:rsidRPr="00F0253C" w:rsidRDefault="00E54E4B" w:rsidP="00E54E4B">
      <w:pPr>
        <w:pStyle w:val="SourceCode"/>
      </w:pPr>
      <w:r w:rsidRPr="00F0253C">
        <w:t>}</w:t>
      </w:r>
    </w:p>
    <w:p w14:paraId="28833CA3" w14:textId="77777777" w:rsidR="00E54E4B" w:rsidRPr="00F0253C" w:rsidRDefault="00E54E4B" w:rsidP="00E54E4B">
      <w:pPr>
        <w:pStyle w:val="SourceCode"/>
      </w:pPr>
    </w:p>
    <w:p w14:paraId="4DB9F77B" w14:textId="77777777" w:rsidR="00E54E4B" w:rsidRPr="00F0253C" w:rsidRDefault="00E54E4B" w:rsidP="00E54E4B">
      <w:pPr>
        <w:pStyle w:val="SourceCode"/>
      </w:pPr>
      <w:r w:rsidRPr="00F0253C">
        <w:t>Person.prototype.fullName</w:t>
      </w:r>
      <w:r>
        <w:t xml:space="preserve"> </w:t>
      </w:r>
      <w:r>
        <w:sym w:font="Wingdings" w:char="F08E"/>
      </w:r>
      <w:r w:rsidRPr="00F0253C">
        <w:t> = function() {</w:t>
      </w:r>
    </w:p>
    <w:p w14:paraId="72580159" w14:textId="77777777" w:rsidR="00E54E4B" w:rsidRPr="00F0253C" w:rsidRDefault="00E54E4B" w:rsidP="00E54E4B">
      <w:pPr>
        <w:pStyle w:val="SourceCode"/>
      </w:pPr>
      <w:r w:rsidRPr="00F0253C">
        <w:t>    return this.firstName + " " + this.secondName;</w:t>
      </w:r>
    </w:p>
    <w:p w14:paraId="3538A11A" w14:textId="77777777" w:rsidR="00E54E4B" w:rsidRPr="00F0253C" w:rsidRDefault="00E54E4B" w:rsidP="00E54E4B">
      <w:pPr>
        <w:pStyle w:val="SourceCode"/>
      </w:pPr>
      <w:r w:rsidRPr="00F0253C">
        <w:t>}</w:t>
      </w:r>
    </w:p>
    <w:p w14:paraId="58894054" w14:textId="77777777" w:rsidR="00E54E4B" w:rsidRPr="00F0253C" w:rsidRDefault="00E54E4B" w:rsidP="00E54E4B">
      <w:pPr>
        <w:pStyle w:val="SourceCode"/>
      </w:pPr>
    </w:p>
    <w:p w14:paraId="2475C736" w14:textId="77777777" w:rsidR="00E54E4B" w:rsidRPr="00F0253C" w:rsidRDefault="00E54E4B" w:rsidP="00E54E4B">
      <w:pPr>
        <w:pStyle w:val="SourceCode"/>
      </w:pPr>
      <w:r w:rsidRPr="00F0253C">
        <w:t>Person.Count</w:t>
      </w:r>
      <w:r>
        <w:t xml:space="preserve"> </w:t>
      </w:r>
      <w:r>
        <w:sym w:font="Wingdings" w:char="F08F"/>
      </w:r>
      <w:r w:rsidRPr="00F0253C">
        <w:t> = 0;</w:t>
      </w:r>
    </w:p>
    <w:p w14:paraId="55681D49" w14:textId="77777777" w:rsidR="00E54E4B" w:rsidRPr="00F0253C" w:rsidRDefault="00E54E4B" w:rsidP="00E54E4B">
      <w:pPr>
        <w:pStyle w:val="SourceCode"/>
      </w:pPr>
    </w:p>
    <w:p w14:paraId="16385BFA" w14:textId="77777777" w:rsidR="00E54E4B" w:rsidRPr="00F0253C" w:rsidRDefault="00E54E4B" w:rsidP="00E54E4B">
      <w:pPr>
        <w:pStyle w:val="SourceCode"/>
      </w:pPr>
      <w:r w:rsidRPr="00F0253C">
        <w:t>Person.GetCount</w:t>
      </w:r>
      <w:r>
        <w:t xml:space="preserve"> </w:t>
      </w:r>
      <w:r>
        <w:sym w:font="Wingdings" w:char="F090"/>
      </w:r>
      <w:r w:rsidRPr="00F0253C">
        <w:t> = function() {</w:t>
      </w:r>
    </w:p>
    <w:p w14:paraId="0B2D533A" w14:textId="77777777" w:rsidR="00E54E4B" w:rsidRPr="00F0253C" w:rsidRDefault="00E54E4B" w:rsidP="00E54E4B">
      <w:pPr>
        <w:pStyle w:val="SourceCode"/>
      </w:pPr>
      <w:r w:rsidRPr="00F0253C">
        <w:t>    console.log("Person count is " + Person.Count );</w:t>
      </w:r>
    </w:p>
    <w:p w14:paraId="64DE7D88" w14:textId="77777777" w:rsidR="00E54E4B" w:rsidRPr="00F0253C" w:rsidRDefault="00E54E4B" w:rsidP="00E54E4B">
      <w:pPr>
        <w:pStyle w:val="SourceCode"/>
      </w:pPr>
      <w:r w:rsidRPr="00F0253C">
        <w:t>}</w:t>
      </w:r>
    </w:p>
    <w:p w14:paraId="4682C3B7" w14:textId="77777777" w:rsidR="00E54E4B" w:rsidRPr="00F0253C" w:rsidRDefault="00E54E4B" w:rsidP="00E54E4B">
      <w:pPr>
        <w:pStyle w:val="SourceCode"/>
      </w:pPr>
    </w:p>
    <w:p w14:paraId="219B203E" w14:textId="77777777" w:rsidR="00E54E4B" w:rsidRDefault="00E54E4B" w:rsidP="00E54E4B">
      <w:pPr>
        <w:pStyle w:val="SourceCode"/>
      </w:pPr>
      <w:r w:rsidRPr="00F0253C">
        <w:t>let p1</w:t>
      </w:r>
      <w:r>
        <w:t xml:space="preserve"> </w:t>
      </w:r>
      <w:r>
        <w:sym w:font="Wingdings" w:char="F08D"/>
      </w:r>
      <w:r w:rsidRPr="00F0253C">
        <w:t> = new Person("Kenny", "Wilson");</w:t>
      </w:r>
    </w:p>
    <w:p w14:paraId="5730BF6B" w14:textId="77777777" w:rsidR="00E54E4B" w:rsidRDefault="00E54E4B" w:rsidP="00E54E4B">
      <w:pPr>
        <w:pStyle w:val="SourceCode"/>
      </w:pPr>
    </w:p>
    <w:p w14:paraId="042C3DFF" w14:textId="77777777" w:rsidR="00E54E4B" w:rsidRDefault="00E54E4B" w:rsidP="00E54E4B">
      <w:pPr>
        <w:pStyle w:val="SourceCode"/>
      </w:pPr>
    </w:p>
    <w:p w14:paraId="3053161C" w14:textId="77777777" w:rsidR="00E54E4B" w:rsidRPr="00F0253C" w:rsidRDefault="00E54E4B" w:rsidP="00E54E4B">
      <w:pPr>
        <w:pStyle w:val="SourceCode"/>
      </w:pPr>
    </w:p>
    <w:p w14:paraId="7E840C08" w14:textId="77777777" w:rsidR="00E54E4B" w:rsidRPr="00DA6B3C" w:rsidRDefault="00E54E4B" w:rsidP="00E54E4B">
      <w:r w:rsidRPr="001B23D2">
        <w:rPr>
          <w:noProof/>
        </w:rPr>
        <w:drawing>
          <wp:inline distT="0" distB="0" distL="0" distR="0" wp14:anchorId="4F8ECB5A" wp14:editId="341C1B01">
            <wp:extent cx="4485480" cy="5003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851" cy="5005330"/>
                    </a:xfrm>
                    <a:prstGeom prst="rect">
                      <a:avLst/>
                    </a:prstGeom>
                  </pic:spPr>
                </pic:pic>
              </a:graphicData>
            </a:graphic>
          </wp:inline>
        </w:drawing>
      </w:r>
    </w:p>
    <w:p w14:paraId="3307080E" w14:textId="77777777" w:rsidR="00E54E4B" w:rsidRDefault="00E54E4B" w:rsidP="00E54E4B">
      <w:pPr>
        <w:pStyle w:val="Heading3"/>
        <w:rPr>
          <w:rFonts w:eastAsia="Times New Roman"/>
        </w:rPr>
      </w:pPr>
      <w:r>
        <w:rPr>
          <w:rFonts w:eastAsia="Times New Roman"/>
        </w:rPr>
        <w:lastRenderedPageBreak/>
        <w:t>Inheritance</w:t>
      </w:r>
    </w:p>
    <w:p w14:paraId="2FCCC4F9" w14:textId="77777777" w:rsidR="00E54E4B" w:rsidRPr="004823FC" w:rsidRDefault="00E54E4B" w:rsidP="00E54E4B">
      <w:pPr>
        <w:pStyle w:val="SourceCode"/>
      </w:pPr>
      <w:r w:rsidRPr="004823FC">
        <w:t>let Person = function(first, second)</w:t>
      </w:r>
    </w:p>
    <w:p w14:paraId="5DAD4DA9" w14:textId="77777777" w:rsidR="00E54E4B" w:rsidRPr="004823FC" w:rsidRDefault="00E54E4B" w:rsidP="00E54E4B">
      <w:pPr>
        <w:pStyle w:val="SourceCode"/>
      </w:pPr>
      <w:r w:rsidRPr="004823FC">
        <w:t>{</w:t>
      </w:r>
    </w:p>
    <w:p w14:paraId="5C8937FD" w14:textId="77777777" w:rsidR="00E54E4B" w:rsidRPr="004823FC" w:rsidRDefault="00E54E4B" w:rsidP="00E54E4B">
      <w:pPr>
        <w:pStyle w:val="SourceCode"/>
      </w:pPr>
      <w:r w:rsidRPr="004823FC">
        <w:t>    // Instance fields</w:t>
      </w:r>
    </w:p>
    <w:p w14:paraId="1735DED2" w14:textId="77777777" w:rsidR="00E54E4B" w:rsidRPr="004823FC" w:rsidRDefault="00E54E4B" w:rsidP="00E54E4B">
      <w:pPr>
        <w:pStyle w:val="SourceCode"/>
      </w:pPr>
      <w:r w:rsidRPr="004823FC">
        <w:t>    this.firstName = first;</w:t>
      </w:r>
    </w:p>
    <w:p w14:paraId="08B1E613" w14:textId="77777777" w:rsidR="00E54E4B" w:rsidRPr="004823FC" w:rsidRDefault="00E54E4B" w:rsidP="00E54E4B">
      <w:pPr>
        <w:pStyle w:val="SourceCode"/>
      </w:pPr>
      <w:r w:rsidRPr="004823FC">
        <w:t>    this.secondName = second;</w:t>
      </w:r>
    </w:p>
    <w:p w14:paraId="2BD41AD4" w14:textId="77777777" w:rsidR="00E54E4B" w:rsidRPr="004823FC" w:rsidRDefault="00E54E4B" w:rsidP="00E54E4B">
      <w:pPr>
        <w:pStyle w:val="SourceCode"/>
      </w:pPr>
      <w:r w:rsidRPr="004823FC">
        <w:t>    Person.Count = Person.Count+1;</w:t>
      </w:r>
    </w:p>
    <w:p w14:paraId="03160C23" w14:textId="77777777" w:rsidR="00E54E4B" w:rsidRPr="004823FC" w:rsidRDefault="00E54E4B" w:rsidP="00E54E4B">
      <w:pPr>
        <w:pStyle w:val="SourceCode"/>
      </w:pPr>
      <w:r w:rsidRPr="004823FC">
        <w:t>}</w:t>
      </w:r>
    </w:p>
    <w:p w14:paraId="7FDC5B60" w14:textId="77777777" w:rsidR="00E54E4B" w:rsidRPr="004823FC" w:rsidRDefault="00E54E4B" w:rsidP="00E54E4B">
      <w:pPr>
        <w:pStyle w:val="SourceCode"/>
      </w:pPr>
    </w:p>
    <w:p w14:paraId="43AA68B7" w14:textId="77777777" w:rsidR="00E54E4B" w:rsidRPr="004823FC" w:rsidRDefault="00E54E4B" w:rsidP="00E54E4B">
      <w:pPr>
        <w:pStyle w:val="SourceCode"/>
      </w:pPr>
      <w:r w:rsidRPr="004823FC">
        <w:t>Person.prototype.fullName = function() {</w:t>
      </w:r>
    </w:p>
    <w:p w14:paraId="7B80022E" w14:textId="77777777" w:rsidR="00E54E4B" w:rsidRPr="004823FC" w:rsidRDefault="00E54E4B" w:rsidP="00E54E4B">
      <w:pPr>
        <w:pStyle w:val="SourceCode"/>
      </w:pPr>
      <w:r w:rsidRPr="004823FC">
        <w:t>    return this.firstName + " " + this.secondName;</w:t>
      </w:r>
    </w:p>
    <w:p w14:paraId="78E08669" w14:textId="77777777" w:rsidR="00E54E4B" w:rsidRPr="004823FC" w:rsidRDefault="00E54E4B" w:rsidP="00E54E4B">
      <w:pPr>
        <w:pStyle w:val="SourceCode"/>
      </w:pPr>
      <w:r w:rsidRPr="004823FC">
        <w:t>}</w:t>
      </w:r>
    </w:p>
    <w:p w14:paraId="589152F8" w14:textId="77777777" w:rsidR="00E54E4B" w:rsidRPr="004823FC" w:rsidRDefault="00E54E4B" w:rsidP="00E54E4B">
      <w:pPr>
        <w:pStyle w:val="SourceCode"/>
      </w:pPr>
    </w:p>
    <w:p w14:paraId="5A28D26D" w14:textId="77777777" w:rsidR="00E54E4B" w:rsidRPr="004823FC" w:rsidRDefault="00E54E4B" w:rsidP="00E54E4B">
      <w:pPr>
        <w:pStyle w:val="SourceCode"/>
      </w:pPr>
      <w:r w:rsidRPr="004823FC">
        <w:t>Person.Count = 0;</w:t>
      </w:r>
    </w:p>
    <w:p w14:paraId="6B1D93BC" w14:textId="77777777" w:rsidR="00E54E4B" w:rsidRPr="004823FC" w:rsidRDefault="00E54E4B" w:rsidP="00E54E4B">
      <w:pPr>
        <w:pStyle w:val="SourceCode"/>
      </w:pPr>
    </w:p>
    <w:p w14:paraId="68B981F7" w14:textId="77777777" w:rsidR="00E54E4B" w:rsidRPr="004823FC" w:rsidRDefault="00E54E4B" w:rsidP="00E54E4B">
      <w:pPr>
        <w:pStyle w:val="SourceCode"/>
      </w:pPr>
      <w:r w:rsidRPr="004823FC">
        <w:t>Person.GetCount = function() {</w:t>
      </w:r>
    </w:p>
    <w:p w14:paraId="2FBBC583" w14:textId="77777777" w:rsidR="00E54E4B" w:rsidRPr="004823FC" w:rsidRDefault="00E54E4B" w:rsidP="00E54E4B">
      <w:pPr>
        <w:pStyle w:val="SourceCode"/>
      </w:pPr>
      <w:r w:rsidRPr="004823FC">
        <w:t>    console.log("Person count is " + Person.Count );</w:t>
      </w:r>
    </w:p>
    <w:p w14:paraId="5194F1D4" w14:textId="77777777" w:rsidR="00E54E4B" w:rsidRPr="004823FC" w:rsidRDefault="00E54E4B" w:rsidP="00E54E4B">
      <w:pPr>
        <w:pStyle w:val="SourceCode"/>
      </w:pPr>
      <w:r w:rsidRPr="004823FC">
        <w:t>}</w:t>
      </w:r>
    </w:p>
    <w:p w14:paraId="5A0E378B" w14:textId="77777777" w:rsidR="00E54E4B" w:rsidRPr="004823FC" w:rsidRDefault="00E54E4B" w:rsidP="00E54E4B">
      <w:pPr>
        <w:pStyle w:val="SourceCode"/>
      </w:pPr>
    </w:p>
    <w:p w14:paraId="6E75AE0E" w14:textId="77777777" w:rsidR="00E54E4B" w:rsidRPr="004823FC" w:rsidRDefault="00E54E4B" w:rsidP="00E54E4B">
      <w:pPr>
        <w:pStyle w:val="SourceCode"/>
      </w:pPr>
      <w:r w:rsidRPr="004823FC">
        <w:t>let p1 = new Person("Kenny", "Wilson");</w:t>
      </w:r>
    </w:p>
    <w:p w14:paraId="33A331C5" w14:textId="77777777" w:rsidR="00E54E4B" w:rsidRPr="004823FC" w:rsidRDefault="00E54E4B" w:rsidP="00E54E4B">
      <w:pPr>
        <w:pStyle w:val="SourceCode"/>
      </w:pPr>
    </w:p>
    <w:p w14:paraId="16B90E96" w14:textId="77777777" w:rsidR="00E54E4B" w:rsidRPr="004823FC" w:rsidRDefault="00E54E4B" w:rsidP="00E54E4B">
      <w:pPr>
        <w:pStyle w:val="SourceCode"/>
      </w:pPr>
      <w:r w:rsidRPr="004823FC">
        <w:t>Person.GetCount();</w:t>
      </w:r>
    </w:p>
    <w:p w14:paraId="547156ED" w14:textId="77777777" w:rsidR="00E54E4B" w:rsidRPr="004823FC" w:rsidRDefault="00E54E4B" w:rsidP="00E54E4B">
      <w:pPr>
        <w:pStyle w:val="SourceCode"/>
      </w:pPr>
    </w:p>
    <w:p w14:paraId="1B20920C" w14:textId="77777777" w:rsidR="00E54E4B" w:rsidRPr="004823FC" w:rsidRDefault="00E54E4B" w:rsidP="00E54E4B">
      <w:pPr>
        <w:pStyle w:val="SourceCode"/>
      </w:pPr>
      <w:r w:rsidRPr="004823FC">
        <w:t>let Employee</w:t>
      </w:r>
      <w:r>
        <w:t xml:space="preserve"> </w:t>
      </w:r>
      <w:r>
        <w:sym w:font="Wingdings" w:char="F08C"/>
      </w:r>
      <w:r w:rsidRPr="004823FC">
        <w:t> = function(first,second,salary)</w:t>
      </w:r>
    </w:p>
    <w:p w14:paraId="4B8FA8EE" w14:textId="77777777" w:rsidR="00E54E4B" w:rsidRPr="004823FC" w:rsidRDefault="00E54E4B" w:rsidP="00E54E4B">
      <w:pPr>
        <w:pStyle w:val="SourceCode"/>
      </w:pPr>
      <w:r w:rsidRPr="004823FC">
        <w:t>{</w:t>
      </w:r>
    </w:p>
    <w:p w14:paraId="615092BE" w14:textId="77777777" w:rsidR="00E54E4B" w:rsidRPr="004823FC" w:rsidRDefault="00E54E4B" w:rsidP="00E54E4B">
      <w:pPr>
        <w:pStyle w:val="SourceCode"/>
      </w:pPr>
      <w:r w:rsidRPr="004823FC">
        <w:t>    </w:t>
      </w:r>
      <w:r>
        <w:sym w:font="Wingdings" w:char="F08D"/>
      </w:r>
      <w:r>
        <w:t xml:space="preserve"> </w:t>
      </w:r>
      <w:r w:rsidRPr="004823FC">
        <w:t>Person.call(this,first,second);</w:t>
      </w:r>
    </w:p>
    <w:p w14:paraId="6B1A6C85" w14:textId="77777777" w:rsidR="00E54E4B" w:rsidRPr="004823FC" w:rsidRDefault="00E54E4B" w:rsidP="00E54E4B">
      <w:pPr>
        <w:pStyle w:val="SourceCode"/>
      </w:pPr>
      <w:r w:rsidRPr="004823FC">
        <w:t>    this.salary = salary;</w:t>
      </w:r>
    </w:p>
    <w:p w14:paraId="6FC220ED" w14:textId="77777777" w:rsidR="00E54E4B" w:rsidRPr="004823FC" w:rsidRDefault="00E54E4B" w:rsidP="00E54E4B">
      <w:pPr>
        <w:pStyle w:val="SourceCode"/>
      </w:pPr>
      <w:r w:rsidRPr="004823FC">
        <w:t>}</w:t>
      </w:r>
    </w:p>
    <w:p w14:paraId="0576129F" w14:textId="77777777" w:rsidR="00E54E4B" w:rsidRDefault="00E54E4B" w:rsidP="00E54E4B">
      <w:pPr>
        <w:pStyle w:val="SourceCode"/>
      </w:pPr>
    </w:p>
    <w:p w14:paraId="1DB50E3E" w14:textId="77777777" w:rsidR="00E54E4B" w:rsidRPr="004823FC" w:rsidRDefault="00E54E4B" w:rsidP="00E54E4B">
      <w:pPr>
        <w:pStyle w:val="SourceCode"/>
      </w:pPr>
      <w:r>
        <w:sym w:font="Wingdings" w:char="F08F"/>
      </w:r>
      <w:r>
        <w:t xml:space="preserve"> </w:t>
      </w:r>
      <w:r w:rsidRPr="004823FC">
        <w:t>Object.setPrototypeOf(Employee.prototype,Person.prototype);</w:t>
      </w:r>
    </w:p>
    <w:p w14:paraId="45F02801" w14:textId="77777777" w:rsidR="00E54E4B" w:rsidRPr="004823FC" w:rsidRDefault="00E54E4B" w:rsidP="00E54E4B">
      <w:pPr>
        <w:pStyle w:val="SourceCode"/>
      </w:pPr>
    </w:p>
    <w:p w14:paraId="293B9325" w14:textId="77777777" w:rsidR="00E54E4B" w:rsidRPr="004823FC" w:rsidRDefault="00E54E4B" w:rsidP="00E54E4B">
      <w:pPr>
        <w:pStyle w:val="SourceCode"/>
      </w:pPr>
      <w:r w:rsidRPr="004823FC">
        <w:t>Employee.prototype.tax = function () {return this.salary * 0.4};</w:t>
      </w:r>
    </w:p>
    <w:p w14:paraId="6D88B1AE" w14:textId="77777777" w:rsidR="00E54E4B" w:rsidRPr="004823FC" w:rsidRDefault="00E54E4B" w:rsidP="00E54E4B">
      <w:pPr>
        <w:pStyle w:val="SourceCode"/>
      </w:pPr>
    </w:p>
    <w:p w14:paraId="301545BD" w14:textId="77777777" w:rsidR="00E54E4B" w:rsidRPr="004823FC" w:rsidRDefault="00E54E4B" w:rsidP="00E54E4B">
      <w:pPr>
        <w:pStyle w:val="SourceCode"/>
      </w:pPr>
      <w:r w:rsidRPr="004823FC">
        <w:t>Employee.prototype.fullName = function() {</w:t>
      </w:r>
    </w:p>
    <w:p w14:paraId="3B21424C" w14:textId="77777777" w:rsidR="00E54E4B" w:rsidRPr="004823FC" w:rsidRDefault="00E54E4B" w:rsidP="00E54E4B">
      <w:pPr>
        <w:pStyle w:val="SourceCode"/>
      </w:pPr>
      <w:r w:rsidRPr="004823FC">
        <w:t>    let base = Person.prototype.fullName.call(this);</w:t>
      </w:r>
    </w:p>
    <w:p w14:paraId="05F920E6" w14:textId="77777777" w:rsidR="00E54E4B" w:rsidRPr="004823FC" w:rsidRDefault="00E54E4B" w:rsidP="00E54E4B">
      <w:pPr>
        <w:pStyle w:val="SourceCode"/>
      </w:pPr>
      <w:r w:rsidRPr="004823FC">
        <w:t>    return base + " " +  this.salary;</w:t>
      </w:r>
    </w:p>
    <w:p w14:paraId="416FCF60" w14:textId="77777777" w:rsidR="00E54E4B" w:rsidRDefault="00E54E4B" w:rsidP="00E54E4B">
      <w:pPr>
        <w:pStyle w:val="SourceCode"/>
      </w:pPr>
      <w:r w:rsidRPr="004823FC">
        <w:t>}</w:t>
      </w:r>
    </w:p>
    <w:p w14:paraId="79737C13" w14:textId="77777777" w:rsidR="00E54E4B" w:rsidRDefault="00E54E4B" w:rsidP="00E54E4B">
      <w:pPr>
        <w:pStyle w:val="SourceCode"/>
      </w:pPr>
    </w:p>
    <w:p w14:paraId="5E6BDBD0" w14:textId="77777777" w:rsidR="00E54E4B" w:rsidRPr="004823FC" w:rsidRDefault="00E54E4B" w:rsidP="00E54E4B">
      <w:pPr>
        <w:pStyle w:val="SourceCode"/>
      </w:pPr>
      <w:r w:rsidRPr="0044150B">
        <w:t>let e1</w:t>
      </w:r>
      <w:r>
        <w:t xml:space="preserve"> </w:t>
      </w:r>
      <w:r>
        <w:sym w:font="Wingdings" w:char="F08E"/>
      </w:r>
      <w:r w:rsidRPr="0044150B">
        <w:t xml:space="preserve"> = new Employee("Kenny", "Wilson", 40000);</w:t>
      </w:r>
    </w:p>
    <w:p w14:paraId="6ADC9E97" w14:textId="77777777" w:rsidR="00E54E4B" w:rsidRDefault="00E54E4B" w:rsidP="00E54E4B">
      <w:pPr>
        <w:rPr>
          <w:rFonts w:ascii="Consolas" w:eastAsia="Times New Roman" w:hAnsi="Consolas" w:cs="Times New Roman"/>
          <w:color w:val="000000"/>
          <w:sz w:val="21"/>
          <w:szCs w:val="21"/>
        </w:rPr>
      </w:pPr>
    </w:p>
    <w:p w14:paraId="2CBCF381" w14:textId="77777777" w:rsidR="00E54E4B" w:rsidRPr="00F0253C" w:rsidRDefault="00E54E4B" w:rsidP="00E54E4B">
      <w:pPr>
        <w:shd w:val="clear" w:color="auto" w:fill="FFFFFF"/>
        <w:spacing w:after="0" w:line="285" w:lineRule="atLeast"/>
        <w:rPr>
          <w:rFonts w:ascii="Consolas" w:eastAsia="Times New Roman" w:hAnsi="Consolas" w:cs="Times New Roman"/>
          <w:color w:val="000000"/>
          <w:sz w:val="21"/>
          <w:szCs w:val="21"/>
        </w:rPr>
      </w:pPr>
    </w:p>
    <w:p w14:paraId="67D65E06" w14:textId="77777777" w:rsidR="00E54E4B" w:rsidRPr="00FE273C" w:rsidRDefault="00E54E4B" w:rsidP="00E54E4B">
      <w:pPr>
        <w:rPr>
          <w:rFonts w:asciiTheme="majorHAnsi" w:eastAsia="Times New Roman" w:hAnsiTheme="majorHAnsi" w:cstheme="majorBidi"/>
          <w:b/>
          <w:iCs/>
          <w:smallCaps/>
          <w:color w:val="31378B" w:themeColor="text2"/>
          <w:szCs w:val="25"/>
        </w:rPr>
      </w:pPr>
      <w:r>
        <w:rPr>
          <w:rFonts w:eastAsia="Times New Roman"/>
        </w:rPr>
        <w:br w:type="page"/>
      </w:r>
      <w:r w:rsidRPr="0044150B">
        <w:rPr>
          <w:noProof/>
        </w:rPr>
        <w:lastRenderedPageBreak/>
        <w:drawing>
          <wp:inline distT="0" distB="0" distL="0" distR="0" wp14:anchorId="687E25C0" wp14:editId="4A7B280B">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44515"/>
                    </a:xfrm>
                    <a:prstGeom prst="rect">
                      <a:avLst/>
                    </a:prstGeom>
                  </pic:spPr>
                </pic:pic>
              </a:graphicData>
            </a:graphic>
          </wp:inline>
        </w:drawing>
      </w:r>
    </w:p>
    <w:p w14:paraId="45E4B00E" w14:textId="2B041CE0" w:rsidR="00927C31" w:rsidRDefault="00E54E4B" w:rsidP="00927C31">
      <w:pPr>
        <w:pStyle w:val="Heading3"/>
      </w:pPr>
      <w:r>
        <w:br w:type="page"/>
      </w:r>
      <w:r w:rsidR="00563701">
        <w:lastRenderedPageBreak/>
        <w:t xml:space="preserve"> </w:t>
      </w:r>
      <w:r w:rsidR="00927C31">
        <w:t>Objects Prototypes</w:t>
      </w:r>
    </w:p>
    <w:p w14:paraId="446B782C" w14:textId="77777777" w:rsidR="00AC6856" w:rsidRPr="00AC6856" w:rsidRDefault="00AC6856" w:rsidP="00AC6856">
      <w:pPr>
        <w:pStyle w:val="SourceCode"/>
        <w:rPr>
          <w:rFonts w:eastAsia="Times New Roman"/>
          <w:color w:val="000000"/>
        </w:rPr>
      </w:pPr>
      <w:r w:rsidRPr="00AC6856">
        <w:rPr>
          <w:rFonts w:eastAsia="Times New Roman"/>
        </w:rPr>
        <w:t>// Constructor defines prototype</w:t>
      </w:r>
    </w:p>
    <w:p w14:paraId="69EE05DA" w14:textId="77777777" w:rsidR="00AC6856" w:rsidRPr="00AC6856" w:rsidRDefault="00AC6856" w:rsidP="00AC6856">
      <w:pPr>
        <w:pStyle w:val="SourceCode"/>
        <w:rPr>
          <w:rFonts w:eastAsia="Times New Roman"/>
          <w:color w:val="000000"/>
        </w:rPr>
      </w:pPr>
      <w:r w:rsidRPr="00AC6856">
        <w:rPr>
          <w:rFonts w:eastAsia="Times New Roman"/>
          <w:color w:val="0000FF"/>
        </w:rPr>
        <w:t>function</w:t>
      </w:r>
      <w:r w:rsidRPr="00AC6856">
        <w:rPr>
          <w:rFonts w:eastAsia="Times New Roman"/>
          <w:color w:val="000000"/>
        </w:rPr>
        <w:t> Person(first,second)</w:t>
      </w:r>
    </w:p>
    <w:p w14:paraId="6B635C2D"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5DD41E56"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rPr>
        <w:t>// 2 Instance fields</w:t>
      </w:r>
    </w:p>
    <w:p w14:paraId="2D9CA9FA"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this</w:t>
      </w:r>
      <w:r w:rsidRPr="00AC6856">
        <w:rPr>
          <w:rFonts w:eastAsia="Times New Roman"/>
          <w:color w:val="000000"/>
        </w:rPr>
        <w:t>.firstName = first;</w:t>
      </w:r>
    </w:p>
    <w:p w14:paraId="6E31A266"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this</w:t>
      </w:r>
      <w:r w:rsidRPr="00AC6856">
        <w:rPr>
          <w:rFonts w:eastAsia="Times New Roman"/>
          <w:color w:val="000000"/>
        </w:rPr>
        <w:t>.secondName = second;</w:t>
      </w:r>
    </w:p>
    <w:p w14:paraId="0130274F" w14:textId="77777777" w:rsidR="00AC6856" w:rsidRPr="00AC6856" w:rsidRDefault="00AC6856" w:rsidP="00AC6856">
      <w:pPr>
        <w:pStyle w:val="SourceCode"/>
        <w:rPr>
          <w:rFonts w:eastAsia="Times New Roman"/>
          <w:color w:val="000000"/>
        </w:rPr>
      </w:pPr>
    </w:p>
    <w:p w14:paraId="2F60A5BE"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rPr>
        <w:t>// Increment static field defined below</w:t>
      </w:r>
    </w:p>
    <w:p w14:paraId="29C32BAA" w14:textId="77777777" w:rsidR="00AC6856" w:rsidRPr="00AC6856" w:rsidRDefault="00AC6856" w:rsidP="00AC6856">
      <w:pPr>
        <w:pStyle w:val="SourceCode"/>
        <w:rPr>
          <w:rFonts w:eastAsia="Times New Roman"/>
          <w:color w:val="000000"/>
        </w:rPr>
      </w:pPr>
      <w:r w:rsidRPr="00AC6856">
        <w:rPr>
          <w:rFonts w:eastAsia="Times New Roman"/>
          <w:color w:val="000000"/>
        </w:rPr>
        <w:t>    Person.numPeople++;</w:t>
      </w:r>
    </w:p>
    <w:p w14:paraId="3F6EDC3B"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1B039FDC" w14:textId="77777777" w:rsidR="00AC6856" w:rsidRPr="00AC6856" w:rsidRDefault="00AC6856" w:rsidP="00AC6856">
      <w:pPr>
        <w:pStyle w:val="SourceCode"/>
        <w:rPr>
          <w:rFonts w:eastAsia="Times New Roman"/>
          <w:color w:val="000000"/>
        </w:rPr>
      </w:pPr>
    </w:p>
    <w:p w14:paraId="75188399" w14:textId="77777777" w:rsidR="00AC6856" w:rsidRPr="00AC6856" w:rsidRDefault="00AC6856" w:rsidP="00AC6856">
      <w:pPr>
        <w:pStyle w:val="SourceCode"/>
        <w:rPr>
          <w:rFonts w:eastAsia="Times New Roman"/>
          <w:color w:val="000000"/>
        </w:rPr>
      </w:pPr>
      <w:r w:rsidRPr="00AC6856">
        <w:rPr>
          <w:rFonts w:eastAsia="Times New Roman"/>
        </w:rPr>
        <w:t>// Instance Method</w:t>
      </w:r>
    </w:p>
    <w:p w14:paraId="487D8C21" w14:textId="77777777" w:rsidR="00AC6856" w:rsidRPr="00AC6856" w:rsidRDefault="00AC6856" w:rsidP="00AC6856">
      <w:pPr>
        <w:pStyle w:val="SourceCode"/>
        <w:rPr>
          <w:rFonts w:eastAsia="Times New Roman"/>
          <w:color w:val="000000"/>
        </w:rPr>
      </w:pPr>
      <w:r w:rsidRPr="00AC6856">
        <w:rPr>
          <w:rFonts w:eastAsia="Times New Roman"/>
          <w:color w:val="000000"/>
        </w:rPr>
        <w:t>Person.prototype.fullName = </w:t>
      </w:r>
      <w:r w:rsidRPr="00AC6856">
        <w:rPr>
          <w:rFonts w:eastAsia="Times New Roman"/>
          <w:color w:val="0000FF"/>
        </w:rPr>
        <w:t>function</w:t>
      </w:r>
      <w:r w:rsidRPr="00AC6856">
        <w:rPr>
          <w:rFonts w:eastAsia="Times New Roman"/>
          <w:color w:val="000000"/>
        </w:rPr>
        <w:t>()</w:t>
      </w:r>
    </w:p>
    <w:p w14:paraId="13759818"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21589CD9"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return</w:t>
      </w:r>
      <w:r w:rsidRPr="00AC6856">
        <w:rPr>
          <w:rFonts w:eastAsia="Times New Roman"/>
          <w:color w:val="000000"/>
        </w:rPr>
        <w:t> </w:t>
      </w:r>
      <w:r w:rsidRPr="00AC6856">
        <w:rPr>
          <w:rFonts w:eastAsia="Times New Roman"/>
          <w:color w:val="0000FF"/>
        </w:rPr>
        <w:t>this</w:t>
      </w:r>
      <w:r w:rsidRPr="00AC6856">
        <w:rPr>
          <w:rFonts w:eastAsia="Times New Roman"/>
          <w:color w:val="000000"/>
        </w:rPr>
        <w:t>.firstName + </w:t>
      </w:r>
      <w:r w:rsidRPr="00AC6856">
        <w:rPr>
          <w:rFonts w:eastAsia="Times New Roman"/>
          <w:color w:val="A31515"/>
        </w:rPr>
        <w:t>" "</w:t>
      </w:r>
      <w:r w:rsidRPr="00AC6856">
        <w:rPr>
          <w:rFonts w:eastAsia="Times New Roman"/>
          <w:color w:val="000000"/>
        </w:rPr>
        <w:t> + </w:t>
      </w:r>
      <w:r w:rsidRPr="00AC6856">
        <w:rPr>
          <w:rFonts w:eastAsia="Times New Roman"/>
          <w:color w:val="0000FF"/>
        </w:rPr>
        <w:t>this</w:t>
      </w:r>
      <w:r w:rsidRPr="00AC6856">
        <w:rPr>
          <w:rFonts w:eastAsia="Times New Roman"/>
          <w:color w:val="000000"/>
        </w:rPr>
        <w:t>.secondName;</w:t>
      </w:r>
    </w:p>
    <w:p w14:paraId="5F85F949"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31B95829" w14:textId="77777777" w:rsidR="00AC6856" w:rsidRPr="00AC6856" w:rsidRDefault="00AC6856" w:rsidP="00AC6856">
      <w:pPr>
        <w:pStyle w:val="SourceCode"/>
        <w:rPr>
          <w:rFonts w:eastAsia="Times New Roman"/>
          <w:color w:val="000000"/>
        </w:rPr>
      </w:pPr>
    </w:p>
    <w:p w14:paraId="2E77F34A" w14:textId="77777777" w:rsidR="00AC6856" w:rsidRPr="00AC6856" w:rsidRDefault="00AC6856" w:rsidP="00AC6856">
      <w:pPr>
        <w:pStyle w:val="SourceCode"/>
        <w:rPr>
          <w:rFonts w:eastAsia="Times New Roman"/>
          <w:color w:val="000000"/>
        </w:rPr>
      </w:pPr>
      <w:r w:rsidRPr="00AC6856">
        <w:rPr>
          <w:rFonts w:eastAsia="Times New Roman"/>
        </w:rPr>
        <w:t>// Instance Property</w:t>
      </w:r>
    </w:p>
    <w:p w14:paraId="4ABD21EB" w14:textId="77777777" w:rsidR="00AC6856" w:rsidRPr="00AC6856" w:rsidRDefault="00AC6856" w:rsidP="00AC6856">
      <w:pPr>
        <w:pStyle w:val="SourceCode"/>
        <w:rPr>
          <w:rFonts w:eastAsia="Times New Roman"/>
          <w:color w:val="000000"/>
        </w:rPr>
      </w:pPr>
      <w:r w:rsidRPr="00AC6856">
        <w:rPr>
          <w:rFonts w:eastAsia="Times New Roman"/>
          <w:color w:val="000000"/>
        </w:rPr>
        <w:t>Object.defineProperty(Person.prototype,</w:t>
      </w:r>
      <w:r w:rsidRPr="00AC6856">
        <w:rPr>
          <w:rFonts w:eastAsia="Times New Roman"/>
          <w:color w:val="A31515"/>
        </w:rPr>
        <w:t>"age"</w:t>
      </w:r>
      <w:r w:rsidRPr="00AC6856">
        <w:rPr>
          <w:rFonts w:eastAsia="Times New Roman"/>
          <w:color w:val="000000"/>
        </w:rPr>
        <w:t>, {</w:t>
      </w:r>
    </w:p>
    <w:p w14:paraId="54CB0B83" w14:textId="77777777" w:rsidR="00AC6856" w:rsidRPr="00AC6856" w:rsidRDefault="00AC6856" w:rsidP="00AC6856">
      <w:pPr>
        <w:pStyle w:val="SourceCode"/>
        <w:rPr>
          <w:rFonts w:eastAsia="Times New Roman"/>
          <w:color w:val="000000"/>
        </w:rPr>
      </w:pPr>
      <w:r w:rsidRPr="00AC6856">
        <w:rPr>
          <w:rFonts w:eastAsia="Times New Roman"/>
          <w:color w:val="000000"/>
        </w:rPr>
        <w:t>    get: </w:t>
      </w:r>
      <w:r w:rsidRPr="00AC6856">
        <w:rPr>
          <w:rFonts w:eastAsia="Times New Roman"/>
          <w:color w:val="0000FF"/>
        </w:rPr>
        <w:t>function</w:t>
      </w:r>
      <w:r w:rsidRPr="00AC6856">
        <w:rPr>
          <w:rFonts w:eastAsia="Times New Roman"/>
          <w:color w:val="000000"/>
        </w:rPr>
        <w:t>() {</w:t>
      </w:r>
      <w:r w:rsidRPr="00AC6856">
        <w:rPr>
          <w:rFonts w:eastAsia="Times New Roman"/>
          <w:color w:val="0000FF"/>
        </w:rPr>
        <w:t>return</w:t>
      </w:r>
      <w:r w:rsidRPr="00AC6856">
        <w:rPr>
          <w:rFonts w:eastAsia="Times New Roman"/>
          <w:color w:val="000000"/>
        </w:rPr>
        <w:t> </w:t>
      </w:r>
      <w:r w:rsidRPr="00AC6856">
        <w:rPr>
          <w:rFonts w:eastAsia="Times New Roman"/>
          <w:color w:val="0000FF"/>
        </w:rPr>
        <w:t>this</w:t>
      </w:r>
      <w:r w:rsidRPr="00AC6856">
        <w:rPr>
          <w:rFonts w:eastAsia="Times New Roman"/>
          <w:color w:val="000000"/>
        </w:rPr>
        <w:t>._age;},</w:t>
      </w:r>
    </w:p>
    <w:p w14:paraId="0C8583F3" w14:textId="77777777" w:rsidR="00AC6856" w:rsidRPr="00AC6856" w:rsidRDefault="00AC6856" w:rsidP="00AC6856">
      <w:pPr>
        <w:pStyle w:val="SourceCode"/>
        <w:rPr>
          <w:rFonts w:eastAsia="Times New Roman"/>
          <w:color w:val="000000"/>
        </w:rPr>
      </w:pPr>
      <w:r w:rsidRPr="00AC6856">
        <w:rPr>
          <w:rFonts w:eastAsia="Times New Roman"/>
          <w:color w:val="000000"/>
        </w:rPr>
        <w:t>    set: </w:t>
      </w:r>
      <w:r w:rsidRPr="00AC6856">
        <w:rPr>
          <w:rFonts w:eastAsia="Times New Roman"/>
          <w:color w:val="0000FF"/>
        </w:rPr>
        <w:t>function</w:t>
      </w:r>
      <w:r w:rsidRPr="00AC6856">
        <w:rPr>
          <w:rFonts w:eastAsia="Times New Roman"/>
          <w:color w:val="000000"/>
        </w:rPr>
        <w:t>(age) {</w:t>
      </w:r>
      <w:r w:rsidRPr="00AC6856">
        <w:rPr>
          <w:rFonts w:eastAsia="Times New Roman"/>
          <w:color w:val="0000FF"/>
        </w:rPr>
        <w:t>this</w:t>
      </w:r>
      <w:r w:rsidRPr="00AC6856">
        <w:rPr>
          <w:rFonts w:eastAsia="Times New Roman"/>
          <w:color w:val="000000"/>
        </w:rPr>
        <w:t>._age=age;}</w:t>
      </w:r>
    </w:p>
    <w:p w14:paraId="7923AF35"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9056B5A" w14:textId="77777777" w:rsidR="00AC6856" w:rsidRPr="00AC6856" w:rsidRDefault="00AC6856" w:rsidP="00AC6856">
      <w:pPr>
        <w:pStyle w:val="SourceCode"/>
        <w:rPr>
          <w:rFonts w:eastAsia="Times New Roman"/>
          <w:color w:val="000000"/>
        </w:rPr>
      </w:pPr>
    </w:p>
    <w:p w14:paraId="0FF45981" w14:textId="77777777" w:rsidR="00AC6856" w:rsidRPr="00AC6856" w:rsidRDefault="00AC6856" w:rsidP="00AC6856">
      <w:pPr>
        <w:pStyle w:val="SourceCode"/>
        <w:rPr>
          <w:rFonts w:eastAsia="Times New Roman"/>
          <w:color w:val="000000"/>
        </w:rPr>
      </w:pPr>
      <w:r w:rsidRPr="00AC6856">
        <w:rPr>
          <w:rFonts w:eastAsia="Times New Roman"/>
        </w:rPr>
        <w:t>// Static field</w:t>
      </w:r>
    </w:p>
    <w:p w14:paraId="2C1A5C5E" w14:textId="77777777" w:rsidR="00AC6856" w:rsidRPr="00AC6856" w:rsidRDefault="00AC6856" w:rsidP="00AC6856">
      <w:pPr>
        <w:pStyle w:val="SourceCode"/>
        <w:rPr>
          <w:rFonts w:eastAsia="Times New Roman"/>
          <w:color w:val="000000"/>
        </w:rPr>
      </w:pPr>
      <w:r w:rsidRPr="00AC6856">
        <w:rPr>
          <w:rFonts w:eastAsia="Times New Roman"/>
          <w:color w:val="000000"/>
        </w:rPr>
        <w:t>Person.numPeople = </w:t>
      </w:r>
      <w:r w:rsidRPr="00AC6856">
        <w:rPr>
          <w:rFonts w:eastAsia="Times New Roman"/>
          <w:color w:val="098658"/>
        </w:rPr>
        <w:t>0</w:t>
      </w:r>
      <w:r w:rsidRPr="00AC6856">
        <w:rPr>
          <w:rFonts w:eastAsia="Times New Roman"/>
          <w:color w:val="000000"/>
        </w:rPr>
        <w:t>;</w:t>
      </w:r>
    </w:p>
    <w:p w14:paraId="0A5645F6" w14:textId="77777777" w:rsidR="00AC6856" w:rsidRPr="00AC6856" w:rsidRDefault="00AC6856" w:rsidP="00AC6856">
      <w:pPr>
        <w:pStyle w:val="SourceCode"/>
        <w:rPr>
          <w:rFonts w:eastAsia="Times New Roman"/>
          <w:color w:val="000000"/>
        </w:rPr>
      </w:pPr>
      <w:r w:rsidRPr="00AC6856">
        <w:rPr>
          <w:rFonts w:eastAsia="Times New Roman"/>
          <w:color w:val="000000"/>
        </w:rPr>
        <w:t>  </w:t>
      </w:r>
    </w:p>
    <w:p w14:paraId="2AC6B09B" w14:textId="77777777" w:rsidR="00AC6856" w:rsidRPr="00AC6856" w:rsidRDefault="00AC6856" w:rsidP="00AC6856">
      <w:pPr>
        <w:pStyle w:val="SourceCode"/>
        <w:rPr>
          <w:rFonts w:eastAsia="Times New Roman"/>
          <w:color w:val="000000"/>
        </w:rPr>
      </w:pPr>
      <w:r w:rsidRPr="00AC6856">
        <w:rPr>
          <w:rFonts w:eastAsia="Times New Roman"/>
        </w:rPr>
        <w:t>// Static method</w:t>
      </w:r>
    </w:p>
    <w:p w14:paraId="2371F3AA" w14:textId="77777777" w:rsidR="00AC6856" w:rsidRPr="00AC6856" w:rsidRDefault="00AC6856" w:rsidP="00AC6856">
      <w:pPr>
        <w:pStyle w:val="SourceCode"/>
        <w:rPr>
          <w:rFonts w:eastAsia="Times New Roman"/>
          <w:color w:val="000000"/>
        </w:rPr>
      </w:pPr>
      <w:r w:rsidRPr="00AC6856">
        <w:rPr>
          <w:rFonts w:eastAsia="Times New Roman"/>
          <w:color w:val="000000"/>
        </w:rPr>
        <w:t>Person.printCount = </w:t>
      </w:r>
      <w:r w:rsidRPr="00AC6856">
        <w:rPr>
          <w:rFonts w:eastAsia="Times New Roman"/>
          <w:color w:val="0000FF"/>
        </w:rPr>
        <w:t>function</w:t>
      </w:r>
      <w:r w:rsidRPr="00AC6856">
        <w:rPr>
          <w:rFonts w:eastAsia="Times New Roman"/>
          <w:color w:val="000000"/>
        </w:rPr>
        <w:t>()</w:t>
      </w:r>
    </w:p>
    <w:p w14:paraId="659D93ED"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940DCC3" w14:textId="77777777" w:rsidR="00AC6856" w:rsidRPr="00AC6856" w:rsidRDefault="00AC6856" w:rsidP="00AC6856">
      <w:pPr>
        <w:pStyle w:val="SourceCode"/>
        <w:rPr>
          <w:rFonts w:eastAsia="Times New Roman"/>
          <w:color w:val="000000"/>
        </w:rPr>
      </w:pPr>
      <w:r w:rsidRPr="00AC6856">
        <w:rPr>
          <w:rFonts w:eastAsia="Times New Roman"/>
          <w:color w:val="000000"/>
        </w:rPr>
        <w:t>    console.log(Person.numPeople + </w:t>
      </w:r>
      <w:r w:rsidRPr="00AC6856">
        <w:rPr>
          <w:rFonts w:eastAsia="Times New Roman"/>
          <w:color w:val="A31515"/>
        </w:rPr>
        <w:t>" people"</w:t>
      </w:r>
      <w:r w:rsidRPr="00AC6856">
        <w:rPr>
          <w:rFonts w:eastAsia="Times New Roman"/>
          <w:color w:val="000000"/>
        </w:rPr>
        <w:t>)</w:t>
      </w:r>
    </w:p>
    <w:p w14:paraId="786213BB"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59BE68A" w14:textId="77777777" w:rsidR="00AC6856" w:rsidRPr="00AC6856" w:rsidRDefault="00AC6856" w:rsidP="00AC6856">
      <w:pPr>
        <w:pStyle w:val="SourceCode"/>
        <w:rPr>
          <w:rFonts w:eastAsia="Times New Roman"/>
          <w:color w:val="000000"/>
        </w:rPr>
      </w:pPr>
    </w:p>
    <w:p w14:paraId="28E834D8" w14:textId="77777777" w:rsidR="00AC6856" w:rsidRPr="00AC6856" w:rsidRDefault="00AC6856" w:rsidP="00AC6856">
      <w:pPr>
        <w:pStyle w:val="SourceCode"/>
        <w:rPr>
          <w:rFonts w:eastAsia="Times New Roman"/>
          <w:color w:val="000000"/>
        </w:rPr>
      </w:pPr>
      <w:r w:rsidRPr="00AC6856">
        <w:rPr>
          <w:rFonts w:eastAsia="Times New Roman"/>
        </w:rPr>
        <w:t>// Create instance and set age property</w:t>
      </w:r>
    </w:p>
    <w:p w14:paraId="6F400DD8" w14:textId="77777777" w:rsidR="00AC6856" w:rsidRPr="00AC6856" w:rsidRDefault="00AC6856" w:rsidP="00AC6856">
      <w:pPr>
        <w:pStyle w:val="SourceCode"/>
        <w:rPr>
          <w:rFonts w:eastAsia="Times New Roman"/>
          <w:color w:val="000000"/>
        </w:rPr>
      </w:pPr>
      <w:r w:rsidRPr="00AC6856">
        <w:rPr>
          <w:rFonts w:eastAsia="Times New Roman"/>
          <w:color w:val="0000FF"/>
        </w:rPr>
        <w:t>var</w:t>
      </w:r>
      <w:r w:rsidRPr="00AC6856">
        <w:rPr>
          <w:rFonts w:eastAsia="Times New Roman"/>
          <w:color w:val="000000"/>
        </w:rPr>
        <w:t> p1 = </w:t>
      </w:r>
      <w:r w:rsidRPr="00AC6856">
        <w:rPr>
          <w:rFonts w:eastAsia="Times New Roman"/>
          <w:color w:val="0000FF"/>
        </w:rPr>
        <w:t>new</w:t>
      </w:r>
      <w:r w:rsidRPr="00AC6856">
        <w:rPr>
          <w:rFonts w:eastAsia="Times New Roman"/>
          <w:color w:val="000000"/>
        </w:rPr>
        <w:t> Person(</w:t>
      </w:r>
      <w:r w:rsidRPr="00AC6856">
        <w:rPr>
          <w:rFonts w:eastAsia="Times New Roman"/>
          <w:color w:val="A31515"/>
        </w:rPr>
        <w:t>"Kenny"</w:t>
      </w:r>
      <w:r w:rsidRPr="00AC6856">
        <w:rPr>
          <w:rFonts w:eastAsia="Times New Roman"/>
          <w:color w:val="000000"/>
        </w:rPr>
        <w:t>, </w:t>
      </w:r>
      <w:r w:rsidRPr="00AC6856">
        <w:rPr>
          <w:rFonts w:eastAsia="Times New Roman"/>
          <w:color w:val="A31515"/>
        </w:rPr>
        <w:t>"Wilson"</w:t>
      </w:r>
      <w:r w:rsidRPr="00AC6856">
        <w:rPr>
          <w:rFonts w:eastAsia="Times New Roman"/>
          <w:color w:val="000000"/>
        </w:rPr>
        <w:t>);</w:t>
      </w:r>
    </w:p>
    <w:p w14:paraId="07600D56" w14:textId="77777777" w:rsidR="00AC6856" w:rsidRPr="00AC6856" w:rsidRDefault="00AC6856" w:rsidP="00AC6856">
      <w:pPr>
        <w:pStyle w:val="SourceCode"/>
        <w:rPr>
          <w:rFonts w:eastAsia="Times New Roman"/>
          <w:color w:val="000000"/>
        </w:rPr>
      </w:pPr>
      <w:r w:rsidRPr="00AC6856">
        <w:rPr>
          <w:rFonts w:eastAsia="Times New Roman"/>
          <w:color w:val="000000"/>
        </w:rPr>
        <w:t>p1.age = </w:t>
      </w:r>
      <w:r w:rsidRPr="00AC6856">
        <w:rPr>
          <w:rFonts w:eastAsia="Times New Roman"/>
          <w:color w:val="098658"/>
        </w:rPr>
        <w:t>20</w:t>
      </w:r>
      <w:r w:rsidRPr="00AC6856">
        <w:rPr>
          <w:rFonts w:eastAsia="Times New Roman"/>
          <w:color w:val="000000"/>
        </w:rPr>
        <w:t>;</w:t>
      </w:r>
    </w:p>
    <w:p w14:paraId="0AEC4515" w14:textId="77777777" w:rsidR="00AC6856" w:rsidRPr="00AC6856" w:rsidRDefault="00AC6856" w:rsidP="00AC6856">
      <w:pPr>
        <w:pStyle w:val="SourceCode"/>
        <w:rPr>
          <w:rFonts w:eastAsia="Times New Roman"/>
          <w:color w:val="000000"/>
        </w:rPr>
      </w:pPr>
    </w:p>
    <w:p w14:paraId="2522E9E2" w14:textId="77777777" w:rsidR="00AC6856" w:rsidRPr="00AC6856" w:rsidRDefault="00AC6856" w:rsidP="00AC6856">
      <w:pPr>
        <w:pStyle w:val="SourceCode"/>
        <w:rPr>
          <w:rFonts w:eastAsia="Times New Roman"/>
          <w:color w:val="000000"/>
        </w:rPr>
      </w:pPr>
      <w:r w:rsidRPr="00AC6856">
        <w:rPr>
          <w:rFonts w:eastAsia="Times New Roman"/>
        </w:rPr>
        <w:t>// Create second instance</w:t>
      </w:r>
    </w:p>
    <w:p w14:paraId="47733FDE" w14:textId="77777777" w:rsidR="00AC6856" w:rsidRPr="00AC6856" w:rsidRDefault="00AC6856" w:rsidP="00AC6856">
      <w:pPr>
        <w:pStyle w:val="SourceCode"/>
        <w:rPr>
          <w:rFonts w:eastAsia="Times New Roman"/>
          <w:color w:val="000000"/>
        </w:rPr>
      </w:pPr>
      <w:r w:rsidRPr="00AC6856">
        <w:rPr>
          <w:rFonts w:eastAsia="Times New Roman"/>
          <w:color w:val="0000FF"/>
        </w:rPr>
        <w:t>var</w:t>
      </w:r>
      <w:r w:rsidRPr="00AC6856">
        <w:rPr>
          <w:rFonts w:eastAsia="Times New Roman"/>
          <w:color w:val="000000"/>
        </w:rPr>
        <w:t> p2 = </w:t>
      </w:r>
      <w:r w:rsidRPr="00AC6856">
        <w:rPr>
          <w:rFonts w:eastAsia="Times New Roman"/>
          <w:color w:val="0000FF"/>
        </w:rPr>
        <w:t>new</w:t>
      </w:r>
      <w:r w:rsidRPr="00AC6856">
        <w:rPr>
          <w:rFonts w:eastAsia="Times New Roman"/>
          <w:color w:val="000000"/>
        </w:rPr>
        <w:t> Person(</w:t>
      </w:r>
      <w:r w:rsidRPr="00AC6856">
        <w:rPr>
          <w:rFonts w:eastAsia="Times New Roman"/>
          <w:color w:val="A31515"/>
        </w:rPr>
        <w:t>"Isla"</w:t>
      </w:r>
      <w:r w:rsidRPr="00AC6856">
        <w:rPr>
          <w:rFonts w:eastAsia="Times New Roman"/>
          <w:color w:val="000000"/>
        </w:rPr>
        <w:t>, </w:t>
      </w:r>
      <w:r w:rsidRPr="00AC6856">
        <w:rPr>
          <w:rFonts w:eastAsia="Times New Roman"/>
          <w:color w:val="A31515"/>
        </w:rPr>
        <w:t>"Wilson"</w:t>
      </w:r>
      <w:r w:rsidRPr="00AC6856">
        <w:rPr>
          <w:rFonts w:eastAsia="Times New Roman"/>
          <w:color w:val="000000"/>
        </w:rPr>
        <w:t>);</w:t>
      </w:r>
    </w:p>
    <w:p w14:paraId="2B660D67" w14:textId="77777777" w:rsidR="00AC6856" w:rsidRPr="00AC6856" w:rsidRDefault="00AC6856" w:rsidP="00AC6856">
      <w:pPr>
        <w:pStyle w:val="SourceCode"/>
        <w:rPr>
          <w:rFonts w:eastAsia="Times New Roman"/>
          <w:color w:val="000000"/>
        </w:rPr>
      </w:pPr>
    </w:p>
    <w:p w14:paraId="051CF586" w14:textId="77777777" w:rsidR="00AC6856" w:rsidRPr="00AC6856" w:rsidRDefault="00AC6856" w:rsidP="00AC6856">
      <w:pPr>
        <w:pStyle w:val="SourceCode"/>
        <w:rPr>
          <w:rFonts w:eastAsia="Times New Roman"/>
          <w:color w:val="000000"/>
        </w:rPr>
      </w:pPr>
      <w:r w:rsidRPr="00AC6856">
        <w:rPr>
          <w:rFonts w:eastAsia="Times New Roman"/>
          <w:color w:val="000000"/>
        </w:rPr>
        <w:t>console.log(p1.fullName());</w:t>
      </w:r>
    </w:p>
    <w:p w14:paraId="4303C5A2" w14:textId="77777777" w:rsidR="00AC6856" w:rsidRPr="00AC6856" w:rsidRDefault="00AC6856" w:rsidP="00AC6856">
      <w:pPr>
        <w:pStyle w:val="SourceCode"/>
        <w:rPr>
          <w:rFonts w:eastAsia="Times New Roman"/>
          <w:color w:val="000000"/>
        </w:rPr>
      </w:pPr>
      <w:r w:rsidRPr="00AC6856">
        <w:rPr>
          <w:rFonts w:eastAsia="Times New Roman"/>
          <w:color w:val="000000"/>
        </w:rPr>
        <w:t>console.log(p1.age);</w:t>
      </w:r>
    </w:p>
    <w:p w14:paraId="02C1BB49" w14:textId="77777777" w:rsidR="00AC6856" w:rsidRPr="00AC6856" w:rsidRDefault="00AC6856" w:rsidP="00AC6856">
      <w:pPr>
        <w:pStyle w:val="SourceCode"/>
        <w:rPr>
          <w:rFonts w:eastAsia="Times New Roman"/>
          <w:color w:val="000000"/>
        </w:rPr>
      </w:pPr>
      <w:r w:rsidRPr="00AC6856">
        <w:rPr>
          <w:rFonts w:eastAsia="Times New Roman"/>
          <w:color w:val="000000"/>
        </w:rPr>
        <w:t>Person.printCount();</w:t>
      </w:r>
    </w:p>
    <w:p w14:paraId="5D3A946B" w14:textId="77777777" w:rsidR="00AC6856" w:rsidRPr="00AC6856" w:rsidRDefault="00AC6856" w:rsidP="00AC6856">
      <w:pPr>
        <w:shd w:val="clear" w:color="auto" w:fill="FFFFFF"/>
        <w:spacing w:after="0" w:line="285" w:lineRule="atLeast"/>
        <w:rPr>
          <w:rFonts w:ascii="Consolas" w:eastAsia="Times New Roman" w:hAnsi="Consolas" w:cs="Times New Roman"/>
          <w:color w:val="000000"/>
          <w:sz w:val="21"/>
          <w:szCs w:val="21"/>
        </w:rPr>
      </w:pPr>
    </w:p>
    <w:p w14:paraId="2F3F0BAF" w14:textId="77777777" w:rsidR="00AC6856" w:rsidRPr="00AC6856" w:rsidRDefault="00AC6856" w:rsidP="00AC6856"/>
    <w:p w14:paraId="0B986F89" w14:textId="77777777" w:rsidR="00383834" w:rsidRDefault="00383834">
      <w:pPr>
        <w:spacing w:after="160" w:line="259" w:lineRule="auto"/>
        <w:rPr>
          <w:rFonts w:asciiTheme="majorHAnsi" w:eastAsiaTheme="majorEastAsia" w:hAnsiTheme="majorHAnsi" w:cstheme="majorBidi"/>
          <w:color w:val="31378B" w:themeColor="text2"/>
          <w:sz w:val="28"/>
          <w:szCs w:val="26"/>
        </w:rPr>
      </w:pPr>
      <w:r>
        <w:br w:type="page"/>
      </w:r>
    </w:p>
    <w:p w14:paraId="3E7F6013" w14:textId="1814008B" w:rsidR="00927C31" w:rsidRDefault="00927C31" w:rsidP="00927C31">
      <w:pPr>
        <w:pStyle w:val="Heading3"/>
      </w:pPr>
      <w:r>
        <w:lastRenderedPageBreak/>
        <w:t>Classes</w:t>
      </w:r>
    </w:p>
    <w:p w14:paraId="21E65EFF" w14:textId="77777777" w:rsidR="00413AFC" w:rsidRPr="00413AFC" w:rsidRDefault="00413AFC" w:rsidP="00413AFC">
      <w:pPr>
        <w:pStyle w:val="SourceCode"/>
        <w:rPr>
          <w:rFonts w:eastAsia="Times New Roman"/>
        </w:rPr>
      </w:pPr>
      <w:r w:rsidRPr="00413AFC">
        <w:rPr>
          <w:rFonts w:eastAsia="Times New Roman"/>
          <w:color w:val="0000FF"/>
        </w:rPr>
        <w:t>class</w:t>
      </w:r>
      <w:r w:rsidRPr="00413AFC">
        <w:rPr>
          <w:rFonts w:eastAsia="Times New Roman"/>
        </w:rPr>
        <w:t> Person </w:t>
      </w:r>
    </w:p>
    <w:p w14:paraId="1DD71210" w14:textId="77777777" w:rsidR="00413AFC" w:rsidRPr="00413AFC" w:rsidRDefault="00413AFC" w:rsidP="00413AFC">
      <w:pPr>
        <w:pStyle w:val="SourceCode"/>
        <w:rPr>
          <w:rFonts w:eastAsia="Times New Roman"/>
        </w:rPr>
      </w:pPr>
      <w:r w:rsidRPr="00413AFC">
        <w:rPr>
          <w:rFonts w:eastAsia="Times New Roman"/>
        </w:rPr>
        <w:t>{</w:t>
      </w:r>
    </w:p>
    <w:p w14:paraId="5EDCB6D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Static Field</w:t>
      </w:r>
    </w:p>
    <w:p w14:paraId="545F5DCD"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count = </w:t>
      </w:r>
      <w:r w:rsidRPr="00413AFC">
        <w:rPr>
          <w:rFonts w:eastAsia="Times New Roman"/>
          <w:color w:val="098658"/>
        </w:rPr>
        <w:t>0</w:t>
      </w:r>
      <w:r w:rsidRPr="00413AFC">
        <w:rPr>
          <w:rFonts w:eastAsia="Times New Roman"/>
        </w:rPr>
        <w:t>;</w:t>
      </w:r>
    </w:p>
    <w:p w14:paraId="699E5970" w14:textId="77777777" w:rsidR="00413AFC" w:rsidRPr="00413AFC" w:rsidRDefault="00413AFC" w:rsidP="00413AFC">
      <w:pPr>
        <w:pStyle w:val="SourceCode"/>
        <w:rPr>
          <w:rFonts w:eastAsia="Times New Roman"/>
        </w:rPr>
      </w:pPr>
    </w:p>
    <w:p w14:paraId="7ADA00F7"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Static Method</w:t>
      </w:r>
    </w:p>
    <w:p w14:paraId="1863F76C"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printPeeople(...people) {</w:t>
      </w:r>
    </w:p>
    <w:p w14:paraId="4E17AF18" w14:textId="77777777" w:rsidR="00413AFC" w:rsidRPr="00413AFC" w:rsidRDefault="00413AFC" w:rsidP="00413AFC">
      <w:pPr>
        <w:pStyle w:val="SourceCode"/>
        <w:rPr>
          <w:rFonts w:eastAsia="Times New Roman"/>
        </w:rPr>
      </w:pPr>
      <w:r w:rsidRPr="00413AFC">
        <w:rPr>
          <w:rFonts w:eastAsia="Times New Roman"/>
        </w:rPr>
        <w:t>        people.forEach(p </w:t>
      </w:r>
      <w:r w:rsidRPr="00413AFC">
        <w:rPr>
          <w:rFonts w:eastAsia="Times New Roman"/>
          <w:color w:val="0000FF"/>
        </w:rPr>
        <w:t>=&gt;</w:t>
      </w:r>
      <w:r w:rsidRPr="00413AFC">
        <w:rPr>
          <w:rFonts w:eastAsia="Times New Roman"/>
        </w:rPr>
        <w:t> console.log(p.toString()));</w:t>
      </w:r>
    </w:p>
    <w:p w14:paraId="7DA502C8" w14:textId="77777777" w:rsidR="00413AFC" w:rsidRPr="00413AFC" w:rsidRDefault="00413AFC" w:rsidP="00413AFC">
      <w:pPr>
        <w:pStyle w:val="SourceCode"/>
        <w:rPr>
          <w:rFonts w:eastAsia="Times New Roman"/>
        </w:rPr>
      </w:pPr>
      <w:r w:rsidRPr="00413AFC">
        <w:rPr>
          <w:rFonts w:eastAsia="Times New Roman"/>
        </w:rPr>
        <w:t>    }</w:t>
      </w:r>
    </w:p>
    <w:p w14:paraId="3E68B568" w14:textId="77777777" w:rsidR="00413AFC" w:rsidRPr="00413AFC" w:rsidRDefault="00413AFC" w:rsidP="00413AFC">
      <w:pPr>
        <w:pStyle w:val="SourceCode"/>
        <w:rPr>
          <w:rFonts w:eastAsia="Times New Roman"/>
        </w:rPr>
      </w:pPr>
    </w:p>
    <w:p w14:paraId="52042F45"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Constructor</w:t>
      </w:r>
    </w:p>
    <w:p w14:paraId="059657C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w:t>
      </w:r>
    </w:p>
    <w:p w14:paraId="73B1AAAE"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Initialize Instance Fields</w:t>
      </w:r>
    </w:p>
    <w:p w14:paraId="01EDC30F"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.firstName = first;</w:t>
      </w:r>
    </w:p>
    <w:p w14:paraId="1960D50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.secondName = second;</w:t>
      </w:r>
    </w:p>
    <w:p w14:paraId="32D8C7A2" w14:textId="77777777" w:rsidR="00413AFC" w:rsidRPr="00413AFC" w:rsidRDefault="00413AFC" w:rsidP="00413AFC">
      <w:pPr>
        <w:pStyle w:val="SourceCode"/>
        <w:rPr>
          <w:rFonts w:eastAsia="Times New Roman"/>
        </w:rPr>
      </w:pPr>
    </w:p>
    <w:p w14:paraId="416F5FC7"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Increment Static Field</w:t>
      </w:r>
    </w:p>
    <w:p w14:paraId="68BA2B89" w14:textId="77777777" w:rsidR="00413AFC" w:rsidRPr="00413AFC" w:rsidRDefault="00413AFC" w:rsidP="00413AFC">
      <w:pPr>
        <w:pStyle w:val="SourceCode"/>
        <w:rPr>
          <w:rFonts w:eastAsia="Times New Roman"/>
        </w:rPr>
      </w:pPr>
      <w:r w:rsidRPr="00413AFC">
        <w:rPr>
          <w:rFonts w:eastAsia="Times New Roman"/>
        </w:rPr>
        <w:t>        Person.count++;</w:t>
      </w:r>
    </w:p>
    <w:p w14:paraId="4925033B" w14:textId="77777777" w:rsidR="00413AFC" w:rsidRPr="00413AFC" w:rsidRDefault="00413AFC" w:rsidP="00413AFC">
      <w:pPr>
        <w:pStyle w:val="SourceCode"/>
        <w:rPr>
          <w:rFonts w:eastAsia="Times New Roman"/>
        </w:rPr>
      </w:pPr>
      <w:r w:rsidRPr="00413AFC">
        <w:rPr>
          <w:rFonts w:eastAsia="Times New Roman"/>
        </w:rPr>
        <w:t>    }</w:t>
      </w:r>
    </w:p>
    <w:p w14:paraId="2BF9CDD2" w14:textId="77777777" w:rsidR="00413AFC" w:rsidRPr="00413AFC" w:rsidRDefault="00413AFC" w:rsidP="00413AFC">
      <w:pPr>
        <w:pStyle w:val="SourceCode"/>
        <w:rPr>
          <w:rFonts w:eastAsia="Times New Roman"/>
        </w:rPr>
      </w:pPr>
    </w:p>
    <w:p w14:paraId="2959AD8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Instance Method</w:t>
      </w:r>
    </w:p>
    <w:p w14:paraId="706315BE" w14:textId="77777777" w:rsidR="00413AFC" w:rsidRPr="00413AFC" w:rsidRDefault="00413AFC" w:rsidP="00413AFC">
      <w:pPr>
        <w:pStyle w:val="SourceCode"/>
        <w:rPr>
          <w:rFonts w:eastAsia="Times New Roman"/>
        </w:rPr>
      </w:pPr>
      <w:r w:rsidRPr="00413AFC">
        <w:rPr>
          <w:rFonts w:eastAsia="Times New Roman"/>
        </w:rPr>
        <w:t>    toString() {</w:t>
      </w:r>
    </w:p>
    <w:p w14:paraId="244603F9"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.firstName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.secondName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._age;</w:t>
      </w:r>
    </w:p>
    <w:p w14:paraId="2D133B4E" w14:textId="77777777" w:rsidR="00413AFC" w:rsidRPr="00413AFC" w:rsidRDefault="00413AFC" w:rsidP="00413AFC">
      <w:pPr>
        <w:pStyle w:val="SourceCode"/>
        <w:rPr>
          <w:rFonts w:eastAsia="Times New Roman"/>
        </w:rPr>
      </w:pPr>
      <w:r w:rsidRPr="00413AFC">
        <w:rPr>
          <w:rFonts w:eastAsia="Times New Roman"/>
        </w:rPr>
        <w:t>    }</w:t>
      </w:r>
    </w:p>
    <w:p w14:paraId="55D6DCA0" w14:textId="77777777" w:rsidR="00413AFC" w:rsidRPr="00413AFC" w:rsidRDefault="00413AFC" w:rsidP="00413AFC">
      <w:pPr>
        <w:pStyle w:val="SourceCode"/>
        <w:rPr>
          <w:rFonts w:eastAsia="Times New Roman"/>
        </w:rPr>
      </w:pPr>
    </w:p>
    <w:p w14:paraId="2EDAD64B"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Instance Getter/Setter</w:t>
      </w:r>
    </w:p>
    <w:p w14:paraId="1C5BD1DE"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get</w:t>
      </w:r>
      <w:r w:rsidRPr="00413AFC">
        <w:rPr>
          <w:rFonts w:eastAsia="Times New Roman"/>
        </w:rPr>
        <w:t> age() {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._age };</w:t>
      </w:r>
    </w:p>
    <w:p w14:paraId="098EE43B"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set</w:t>
      </w:r>
      <w:r w:rsidRPr="00413AFC">
        <w:rPr>
          <w:rFonts w:eastAsia="Times New Roman"/>
        </w:rPr>
        <w:t> age(age) { </w:t>
      </w:r>
      <w:r w:rsidRPr="00413AFC">
        <w:rPr>
          <w:rFonts w:eastAsia="Times New Roman"/>
          <w:color w:val="0000FF"/>
        </w:rPr>
        <w:t>this</w:t>
      </w:r>
      <w:r w:rsidRPr="00413AFC">
        <w:rPr>
          <w:rFonts w:eastAsia="Times New Roman"/>
        </w:rPr>
        <w:t>._age = age };</w:t>
      </w:r>
    </w:p>
    <w:p w14:paraId="49D64FD9" w14:textId="77777777" w:rsidR="00413AFC" w:rsidRPr="00413AFC" w:rsidRDefault="00413AFC" w:rsidP="00413AFC">
      <w:pPr>
        <w:pStyle w:val="SourceCode"/>
        <w:rPr>
          <w:rFonts w:eastAsia="Times New Roman"/>
        </w:rPr>
      </w:pPr>
    </w:p>
    <w:p w14:paraId="3DC21C50" w14:textId="77777777" w:rsidR="00413AFC" w:rsidRPr="00413AFC" w:rsidRDefault="00413AFC" w:rsidP="00413AFC">
      <w:pPr>
        <w:pStyle w:val="SourceCode"/>
        <w:rPr>
          <w:rFonts w:eastAsia="Times New Roman"/>
        </w:rPr>
      </w:pPr>
      <w:r w:rsidRPr="00413AFC">
        <w:rPr>
          <w:rFonts w:eastAsia="Times New Roman"/>
        </w:rPr>
        <w:t>}</w:t>
      </w:r>
    </w:p>
    <w:p w14:paraId="5AC4F2CA" w14:textId="77777777" w:rsidR="00413AFC" w:rsidRPr="00413AFC" w:rsidRDefault="00413AFC" w:rsidP="00413AFC">
      <w:pPr>
        <w:pStyle w:val="SourceCode"/>
        <w:rPr>
          <w:rFonts w:eastAsia="Times New Roman"/>
        </w:rPr>
      </w:pPr>
    </w:p>
    <w:p w14:paraId="50A32565" w14:textId="77777777" w:rsidR="00413AFC" w:rsidRPr="00413AFC" w:rsidRDefault="00413AFC" w:rsidP="00413AFC">
      <w:pPr>
        <w:pStyle w:val="SourceCode"/>
        <w:rPr>
          <w:rFonts w:eastAsia="Times New Roman"/>
        </w:rPr>
      </w:pPr>
      <w:r w:rsidRPr="00413AFC">
        <w:rPr>
          <w:rFonts w:eastAsia="Times New Roman"/>
          <w:color w:val="008000"/>
        </w:rPr>
        <w:t>// Subclass</w:t>
      </w:r>
    </w:p>
    <w:p w14:paraId="1DDE70C1" w14:textId="77777777" w:rsidR="00413AFC" w:rsidRPr="00413AFC" w:rsidRDefault="00413AFC" w:rsidP="00413AFC">
      <w:pPr>
        <w:pStyle w:val="SourceCode"/>
        <w:rPr>
          <w:rFonts w:eastAsia="Times New Roman"/>
        </w:rPr>
      </w:pPr>
      <w:r w:rsidRPr="00413AFC">
        <w:rPr>
          <w:rFonts w:eastAsia="Times New Roman"/>
          <w:color w:val="0000FF"/>
        </w:rPr>
        <w:t>class</w:t>
      </w:r>
      <w:r w:rsidRPr="00413AFC">
        <w:rPr>
          <w:rFonts w:eastAsia="Times New Roman"/>
        </w:rPr>
        <w:t> Employee </w:t>
      </w:r>
      <w:r w:rsidRPr="00413AFC">
        <w:rPr>
          <w:rFonts w:eastAsia="Times New Roman"/>
          <w:color w:val="0000FF"/>
        </w:rPr>
        <w:t>extends</w:t>
      </w:r>
      <w:r w:rsidRPr="00413AFC">
        <w:rPr>
          <w:rFonts w:eastAsia="Times New Roman"/>
        </w:rPr>
        <w:t> Person {</w:t>
      </w:r>
    </w:p>
    <w:p w14:paraId="79986684" w14:textId="77777777" w:rsidR="00413AFC" w:rsidRPr="00413AFC" w:rsidRDefault="00413AFC" w:rsidP="00413AFC">
      <w:pPr>
        <w:pStyle w:val="SourceCode"/>
        <w:rPr>
          <w:rFonts w:eastAsia="Times New Roman"/>
        </w:rPr>
      </w:pPr>
    </w:p>
    <w:p w14:paraId="66A1BDF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salary) {</w:t>
      </w:r>
    </w:p>
    <w:p w14:paraId="660117F9"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super</w:t>
      </w:r>
      <w:r w:rsidRPr="00413AFC">
        <w:rPr>
          <w:rFonts w:eastAsia="Times New Roman"/>
        </w:rPr>
        <w:t>(first, second);</w:t>
      </w:r>
    </w:p>
    <w:p w14:paraId="53019F9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.salary = salary;</w:t>
      </w:r>
    </w:p>
    <w:p w14:paraId="005478E4" w14:textId="77777777" w:rsidR="00413AFC" w:rsidRPr="00413AFC" w:rsidRDefault="00413AFC" w:rsidP="00413AFC">
      <w:pPr>
        <w:pStyle w:val="SourceCode"/>
        <w:rPr>
          <w:rFonts w:eastAsia="Times New Roman"/>
        </w:rPr>
      </w:pPr>
      <w:r w:rsidRPr="00413AFC">
        <w:rPr>
          <w:rFonts w:eastAsia="Times New Roman"/>
        </w:rPr>
        <w:t>    }</w:t>
      </w:r>
    </w:p>
    <w:p w14:paraId="43AE812B" w14:textId="77777777" w:rsidR="00413AFC" w:rsidRPr="00413AFC" w:rsidRDefault="00413AFC" w:rsidP="00413AFC">
      <w:pPr>
        <w:pStyle w:val="SourceCode"/>
        <w:rPr>
          <w:rFonts w:eastAsia="Times New Roman"/>
        </w:rPr>
      </w:pPr>
    </w:p>
    <w:p w14:paraId="189E2D42"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Overriden Method</w:t>
      </w:r>
    </w:p>
    <w:p w14:paraId="073B0EA7" w14:textId="77777777" w:rsidR="00413AFC" w:rsidRPr="00413AFC" w:rsidRDefault="00413AFC" w:rsidP="00413AFC">
      <w:pPr>
        <w:pStyle w:val="SourceCode"/>
        <w:rPr>
          <w:rFonts w:eastAsia="Times New Roman"/>
        </w:rPr>
      </w:pPr>
      <w:r w:rsidRPr="00413AFC">
        <w:rPr>
          <w:rFonts w:eastAsia="Times New Roman"/>
        </w:rPr>
        <w:t>    toString() {</w:t>
      </w:r>
    </w:p>
    <w:p w14:paraId="7FADCFB1"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super</w:t>
      </w:r>
      <w:r w:rsidRPr="00413AFC">
        <w:rPr>
          <w:rFonts w:eastAsia="Times New Roman"/>
        </w:rPr>
        <w:t>.toString() + </w:t>
      </w:r>
      <w:r w:rsidRPr="00413AFC">
        <w:rPr>
          <w:rFonts w:eastAsia="Times New Roman"/>
          <w:color w:val="A31515"/>
        </w:rPr>
        <w:t>", salary="</w:t>
      </w:r>
      <w:r w:rsidRPr="00413AFC">
        <w:rPr>
          <w:rFonts w:eastAsia="Times New Roman"/>
        </w:rPr>
        <w:t> + </w:t>
      </w:r>
      <w:r w:rsidRPr="00413AFC">
        <w:rPr>
          <w:rFonts w:eastAsia="Times New Roman"/>
          <w:color w:val="0000FF"/>
        </w:rPr>
        <w:t>this</w:t>
      </w:r>
      <w:r w:rsidRPr="00413AFC">
        <w:rPr>
          <w:rFonts w:eastAsia="Times New Roman"/>
        </w:rPr>
        <w:t>.salary;</w:t>
      </w:r>
    </w:p>
    <w:p w14:paraId="4A05ADE4" w14:textId="77777777" w:rsidR="00413AFC" w:rsidRPr="00413AFC" w:rsidRDefault="00413AFC" w:rsidP="00413AFC">
      <w:pPr>
        <w:pStyle w:val="SourceCode"/>
        <w:rPr>
          <w:rFonts w:eastAsia="Times New Roman"/>
        </w:rPr>
      </w:pPr>
      <w:r w:rsidRPr="00413AFC">
        <w:rPr>
          <w:rFonts w:eastAsia="Times New Roman"/>
        </w:rPr>
        <w:t>    }</w:t>
      </w:r>
    </w:p>
    <w:p w14:paraId="56ECCF94" w14:textId="77777777" w:rsidR="00413AFC" w:rsidRPr="00413AFC" w:rsidRDefault="00413AFC" w:rsidP="00413AFC">
      <w:pPr>
        <w:pStyle w:val="SourceCode"/>
        <w:rPr>
          <w:rFonts w:eastAsia="Times New Roman"/>
        </w:rPr>
      </w:pPr>
      <w:r w:rsidRPr="00413AFC">
        <w:rPr>
          <w:rFonts w:eastAsia="Times New Roman"/>
        </w:rPr>
        <w:t>}</w:t>
      </w:r>
    </w:p>
    <w:p w14:paraId="55E4531B" w14:textId="77777777" w:rsidR="00413AFC" w:rsidRPr="00413AFC" w:rsidRDefault="00413AFC" w:rsidP="00413AFC">
      <w:pPr>
        <w:pStyle w:val="SourceCode"/>
        <w:rPr>
          <w:rFonts w:eastAsia="Times New Roman"/>
        </w:rPr>
      </w:pPr>
    </w:p>
    <w:p w14:paraId="335513B1"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p1 = </w:t>
      </w:r>
      <w:r w:rsidRPr="00413AFC">
        <w:rPr>
          <w:rFonts w:eastAsia="Times New Roman"/>
          <w:color w:val="0000FF"/>
        </w:rPr>
        <w:t>new</w:t>
      </w:r>
      <w:r w:rsidRPr="00413AFC">
        <w:rPr>
          <w:rFonts w:eastAsia="Times New Roman"/>
        </w:rPr>
        <w:t> Person(</w:t>
      </w:r>
      <w:r w:rsidRPr="00413AFC">
        <w:rPr>
          <w:rFonts w:eastAsia="Times New Roman"/>
          <w:color w:val="A31515"/>
        </w:rPr>
        <w:t>"Kenny"</w:t>
      </w:r>
      <w:r w:rsidRPr="00413AFC">
        <w:rPr>
          <w:rFonts w:eastAsia="Times New Roman"/>
        </w:rPr>
        <w:t>, </w:t>
      </w:r>
      <w:r w:rsidRPr="00413AFC">
        <w:rPr>
          <w:rFonts w:eastAsia="Times New Roman"/>
          <w:color w:val="A31515"/>
        </w:rPr>
        <w:t>"Wilson"</w:t>
      </w:r>
      <w:r w:rsidRPr="00413AFC">
        <w:rPr>
          <w:rFonts w:eastAsia="Times New Roman"/>
        </w:rPr>
        <w:t>);</w:t>
      </w:r>
    </w:p>
    <w:p w14:paraId="61E141D1" w14:textId="77777777" w:rsidR="00413AFC" w:rsidRPr="00413AFC" w:rsidRDefault="00413AFC" w:rsidP="00413AFC">
      <w:pPr>
        <w:pStyle w:val="SourceCode"/>
        <w:rPr>
          <w:rFonts w:eastAsia="Times New Roman"/>
        </w:rPr>
      </w:pPr>
      <w:r w:rsidRPr="00413AFC">
        <w:rPr>
          <w:rFonts w:eastAsia="Times New Roman"/>
        </w:rPr>
        <w:t>p1.age = </w:t>
      </w:r>
      <w:r w:rsidRPr="00413AFC">
        <w:rPr>
          <w:rFonts w:eastAsia="Times New Roman"/>
          <w:color w:val="098658"/>
        </w:rPr>
        <w:t>45</w:t>
      </w:r>
      <w:r w:rsidRPr="00413AFC">
        <w:rPr>
          <w:rFonts w:eastAsia="Times New Roman"/>
        </w:rPr>
        <w:t>;</w:t>
      </w:r>
    </w:p>
    <w:p w14:paraId="19A6EAEF" w14:textId="77777777" w:rsidR="00413AFC" w:rsidRPr="00413AFC" w:rsidRDefault="00413AFC" w:rsidP="00413AFC">
      <w:pPr>
        <w:pStyle w:val="SourceCode"/>
        <w:rPr>
          <w:rFonts w:eastAsia="Times New Roman"/>
        </w:rPr>
      </w:pPr>
    </w:p>
    <w:p w14:paraId="338F9DE7"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p2 = </w:t>
      </w:r>
      <w:r w:rsidRPr="00413AFC">
        <w:rPr>
          <w:rFonts w:eastAsia="Times New Roman"/>
          <w:color w:val="0000FF"/>
        </w:rPr>
        <w:t>new</w:t>
      </w:r>
      <w:r w:rsidRPr="00413AFC">
        <w:rPr>
          <w:rFonts w:eastAsia="Times New Roman"/>
        </w:rPr>
        <w:t> Person(</w:t>
      </w:r>
      <w:r w:rsidRPr="00413AFC">
        <w:rPr>
          <w:rFonts w:eastAsia="Times New Roman"/>
          <w:color w:val="A31515"/>
        </w:rPr>
        <w:t>"Isla"</w:t>
      </w:r>
      <w:r w:rsidRPr="00413AFC">
        <w:rPr>
          <w:rFonts w:eastAsia="Times New Roman"/>
        </w:rPr>
        <w:t>, </w:t>
      </w:r>
      <w:r w:rsidRPr="00413AFC">
        <w:rPr>
          <w:rFonts w:eastAsia="Times New Roman"/>
          <w:color w:val="A31515"/>
        </w:rPr>
        <w:t>"Wilson"</w:t>
      </w:r>
      <w:r w:rsidRPr="00413AFC">
        <w:rPr>
          <w:rFonts w:eastAsia="Times New Roman"/>
        </w:rPr>
        <w:t>);</w:t>
      </w:r>
    </w:p>
    <w:p w14:paraId="27A980E9" w14:textId="77777777" w:rsidR="00413AFC" w:rsidRPr="00413AFC" w:rsidRDefault="00413AFC" w:rsidP="00413AFC">
      <w:pPr>
        <w:pStyle w:val="SourceCode"/>
        <w:rPr>
          <w:rFonts w:eastAsia="Times New Roman"/>
        </w:rPr>
      </w:pPr>
      <w:r w:rsidRPr="00413AFC">
        <w:rPr>
          <w:rFonts w:eastAsia="Times New Roman"/>
        </w:rPr>
        <w:t>p2.age = </w:t>
      </w:r>
      <w:r w:rsidRPr="00413AFC">
        <w:rPr>
          <w:rFonts w:eastAsia="Times New Roman"/>
          <w:color w:val="098658"/>
        </w:rPr>
        <w:t>50</w:t>
      </w:r>
      <w:r w:rsidRPr="00413AFC">
        <w:rPr>
          <w:rFonts w:eastAsia="Times New Roman"/>
        </w:rPr>
        <w:t>;</w:t>
      </w:r>
    </w:p>
    <w:p w14:paraId="2CC323E4" w14:textId="77777777" w:rsidR="00413AFC" w:rsidRPr="00413AFC" w:rsidRDefault="00413AFC" w:rsidP="00413AFC">
      <w:pPr>
        <w:pStyle w:val="SourceCode"/>
        <w:rPr>
          <w:rFonts w:eastAsia="Times New Roman"/>
        </w:rPr>
      </w:pPr>
    </w:p>
    <w:p w14:paraId="5544B2F9"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e1 = </w:t>
      </w:r>
      <w:r w:rsidRPr="00413AFC">
        <w:rPr>
          <w:rFonts w:eastAsia="Times New Roman"/>
          <w:color w:val="0000FF"/>
        </w:rPr>
        <w:t>new</w:t>
      </w:r>
      <w:r w:rsidRPr="00413AFC">
        <w:rPr>
          <w:rFonts w:eastAsia="Times New Roman"/>
        </w:rPr>
        <w:t> Employee(</w:t>
      </w:r>
      <w:r w:rsidRPr="00413AFC">
        <w:rPr>
          <w:rFonts w:eastAsia="Times New Roman"/>
          <w:color w:val="A31515"/>
        </w:rPr>
        <w:t>"John"</w:t>
      </w:r>
      <w:r w:rsidRPr="00413AFC">
        <w:rPr>
          <w:rFonts w:eastAsia="Times New Roman"/>
        </w:rPr>
        <w:t>, </w:t>
      </w:r>
      <w:r w:rsidRPr="00413AFC">
        <w:rPr>
          <w:rFonts w:eastAsia="Times New Roman"/>
          <w:color w:val="A31515"/>
        </w:rPr>
        <w:t>"Smith"</w:t>
      </w:r>
      <w:r w:rsidRPr="00413AFC">
        <w:rPr>
          <w:rFonts w:eastAsia="Times New Roman"/>
        </w:rPr>
        <w:t>, </w:t>
      </w:r>
      <w:r w:rsidRPr="00413AFC">
        <w:rPr>
          <w:rFonts w:eastAsia="Times New Roman"/>
          <w:color w:val="098658"/>
        </w:rPr>
        <w:t>50000</w:t>
      </w:r>
      <w:r w:rsidRPr="00413AFC">
        <w:rPr>
          <w:rFonts w:eastAsia="Times New Roman"/>
        </w:rPr>
        <w:t>);</w:t>
      </w:r>
    </w:p>
    <w:p w14:paraId="4792EFCB" w14:textId="77777777" w:rsidR="00413AFC" w:rsidRPr="00413AFC" w:rsidRDefault="00413AFC" w:rsidP="00413AFC">
      <w:pPr>
        <w:pStyle w:val="SourceCode"/>
        <w:rPr>
          <w:rFonts w:eastAsia="Times New Roman"/>
        </w:rPr>
      </w:pPr>
      <w:r w:rsidRPr="00413AFC">
        <w:rPr>
          <w:rFonts w:eastAsia="Times New Roman"/>
        </w:rPr>
        <w:t>e1._age = </w:t>
      </w:r>
      <w:r w:rsidRPr="00413AFC">
        <w:rPr>
          <w:rFonts w:eastAsia="Times New Roman"/>
          <w:color w:val="098658"/>
        </w:rPr>
        <w:t>99</w:t>
      </w:r>
      <w:r w:rsidRPr="00413AFC">
        <w:rPr>
          <w:rFonts w:eastAsia="Times New Roman"/>
        </w:rPr>
        <w:t>;</w:t>
      </w:r>
    </w:p>
    <w:p w14:paraId="6B0629D1" w14:textId="77777777" w:rsidR="00413AFC" w:rsidRPr="00413AFC" w:rsidRDefault="00413AFC" w:rsidP="00413AFC">
      <w:pPr>
        <w:pStyle w:val="SourceCode"/>
        <w:rPr>
          <w:rFonts w:eastAsia="Times New Roman"/>
        </w:rPr>
      </w:pPr>
    </w:p>
    <w:p w14:paraId="667F266B" w14:textId="77777777" w:rsidR="00413AFC" w:rsidRPr="00413AFC" w:rsidRDefault="00413AFC" w:rsidP="00413AFC">
      <w:pPr>
        <w:pStyle w:val="SourceCode"/>
        <w:rPr>
          <w:rFonts w:eastAsia="Times New Roman"/>
        </w:rPr>
      </w:pPr>
      <w:r w:rsidRPr="00413AFC">
        <w:rPr>
          <w:rFonts w:eastAsia="Times New Roman"/>
        </w:rPr>
        <w:t>Person.printPeeople(p1, p2, e1);</w:t>
      </w:r>
    </w:p>
    <w:p w14:paraId="36F1BB80" w14:textId="77777777" w:rsidR="00413AFC" w:rsidRPr="00413AFC" w:rsidRDefault="00413AFC" w:rsidP="00413AFC">
      <w:pPr>
        <w:shd w:val="clear" w:color="auto" w:fill="FFFFFF"/>
        <w:spacing w:after="0" w:line="285" w:lineRule="atLeast"/>
        <w:rPr>
          <w:rFonts w:ascii="Consolas" w:eastAsia="Times New Roman" w:hAnsi="Consolas" w:cs="Times New Roman"/>
          <w:color w:val="000000"/>
          <w:sz w:val="21"/>
          <w:szCs w:val="21"/>
        </w:rPr>
      </w:pPr>
    </w:p>
    <w:p w14:paraId="5265A03F" w14:textId="77777777" w:rsidR="00413AFC" w:rsidRPr="00413AFC" w:rsidRDefault="00413AFC" w:rsidP="00413AFC"/>
    <w:tbl>
      <w:tblPr>
        <w:tblStyle w:val="ColumnHeaderTableStyle"/>
        <w:tblW w:w="9067" w:type="dxa"/>
        <w:tblInd w:w="5" w:type="dxa"/>
        <w:tblLook w:val="04A0" w:firstRow="1" w:lastRow="0" w:firstColumn="1" w:lastColumn="0" w:noHBand="0" w:noVBand="1"/>
      </w:tblPr>
      <w:tblGrid>
        <w:gridCol w:w="1625"/>
        <w:gridCol w:w="7442"/>
      </w:tblGrid>
      <w:tr w:rsidR="00927C31" w14:paraId="61BCF47D" w14:textId="77777777" w:rsidTr="003838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7959C2F" w14:textId="77777777" w:rsidR="00927C31" w:rsidRDefault="00927C31" w:rsidP="00383834">
            <w:r>
              <w:lastRenderedPageBreak/>
              <w:t>Name</w:t>
            </w:r>
          </w:p>
        </w:tc>
        <w:tc>
          <w:tcPr>
            <w:tcW w:w="7442" w:type="dxa"/>
          </w:tcPr>
          <w:p w14:paraId="01958FDE" w14:textId="77777777" w:rsidR="00927C31" w:rsidRDefault="00927C31" w:rsidP="00383834">
            <w:pPr>
              <w:cnfStyle w:val="100000000000" w:firstRow="1" w:lastRow="0" w:firstColumn="0" w:lastColumn="0" w:oddVBand="0" w:evenVBand="0" w:oddHBand="0" w:evenHBand="0" w:firstRowFirstColumn="0" w:firstRowLastColumn="0" w:lastRowFirstColumn="0" w:lastRowLastColumn="0"/>
            </w:pPr>
            <w:r>
              <w:t>Code</w:t>
            </w:r>
          </w:p>
        </w:tc>
      </w:tr>
      <w:tr w:rsidR="00927C31" w:rsidRPr="00F9542A" w14:paraId="55FACE9A"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28FC4C22" w14:textId="77777777" w:rsidR="00927C31" w:rsidRDefault="00927C31" w:rsidP="00383834">
            <w:r>
              <w:t>Example</w:t>
            </w:r>
          </w:p>
        </w:tc>
        <w:tc>
          <w:tcPr>
            <w:tcW w:w="7442" w:type="dxa"/>
          </w:tcPr>
          <w:p w14:paraId="720188C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3FE9C8C9"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p w14:paraId="06C8965F"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583D7BB3"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49BF5CE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4D5C638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6C625EA5"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4D5D9C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6B106841"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F7C71F5"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142CB70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2760DC4" w14:textId="77777777" w:rsidR="00927C31" w:rsidRPr="00F9542A"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r w:rsidR="00927C31" w:rsidRPr="00F9542A" w14:paraId="02C1FFBF"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11D4BED8" w14:textId="77777777" w:rsidR="00927C31" w:rsidRDefault="00927C31" w:rsidP="00383834">
            <w:r>
              <w:t>Inheritance</w:t>
            </w:r>
          </w:p>
        </w:tc>
        <w:tc>
          <w:tcPr>
            <w:tcW w:w="7442" w:type="dxa"/>
          </w:tcPr>
          <w:p w14:paraId="29AA103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C3D5DE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59486924"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49F67E9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063520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4D4DC07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3ADD4F60"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73AEDE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0AC6144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C03F12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6E485D4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930733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r w:rsidR="00927C31" w:rsidRPr="00F9542A" w14:paraId="4F5FE295"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677CFD47" w14:textId="77777777" w:rsidR="00927C31" w:rsidRDefault="00927C31" w:rsidP="00383834">
            <w:r>
              <w:t>Static Method</w:t>
            </w:r>
          </w:p>
        </w:tc>
        <w:tc>
          <w:tcPr>
            <w:tcW w:w="7442" w:type="dxa"/>
          </w:tcPr>
          <w:p w14:paraId="410D8428"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3E93CA93"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46CF2D4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1509391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DDFEC9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284306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1441A734"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5B829D1"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75290C0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42BFE90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575B5BB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6DAD28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73CB445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580A438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1CCE790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805BE3C"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bl>
    <w:p w14:paraId="2C843F5A" w14:textId="77777777" w:rsidR="00927C31" w:rsidRDefault="00927C31" w:rsidP="00927C31"/>
    <w:p w14:paraId="687F35A3" w14:textId="77777777" w:rsidR="00927C31" w:rsidRDefault="00927C31" w:rsidP="00927C31">
      <w:pPr>
        <w:rPr>
          <w:rFonts w:asciiTheme="majorHAnsi" w:eastAsiaTheme="majorEastAsia" w:hAnsiTheme="majorHAnsi" w:cstheme="majorBidi"/>
          <w:color w:val="31378B" w:themeColor="text2"/>
          <w:sz w:val="28"/>
          <w:szCs w:val="26"/>
        </w:rPr>
      </w:pPr>
      <w:r>
        <w:br w:type="page"/>
      </w:r>
    </w:p>
    <w:p w14:paraId="77F52BD2" w14:textId="77777777" w:rsidR="001A1213" w:rsidRDefault="001A1213" w:rsidP="001A1213">
      <w:pPr>
        <w:pStyle w:val="Heading3"/>
      </w:pPr>
      <w:bookmarkStart w:id="8" w:name="_Toc44265506"/>
      <w:bookmarkEnd w:id="4"/>
      <w:r>
        <w:lastRenderedPageBreak/>
        <w:t>For in</w:t>
      </w:r>
    </w:p>
    <w:p w14:paraId="139F1B9E" w14:textId="77777777" w:rsidR="001A1213" w:rsidRDefault="001A1213" w:rsidP="001A1213">
      <w:r>
        <w:t>Loop over elements in an array</w:t>
      </w:r>
    </w:p>
    <w:p w14:paraId="59F3277B" w14:textId="77777777" w:rsidR="001A1213" w:rsidRPr="00CB12D4" w:rsidRDefault="001A1213" w:rsidP="001A1213">
      <w:pPr>
        <w:pStyle w:val="SourceCode"/>
      </w:pPr>
      <w:r w:rsidRPr="00CB12D4">
        <w:t>let a = [1,2,3]</w:t>
      </w:r>
    </w:p>
    <w:p w14:paraId="603E8488" w14:textId="77777777" w:rsidR="001A1213" w:rsidRPr="00CB12D4" w:rsidRDefault="001A1213" w:rsidP="001A1213">
      <w:pPr>
        <w:pStyle w:val="SourceCode"/>
      </w:pPr>
      <w:r w:rsidRPr="00CB12D4">
        <w:t>for (const e of a ) { console.log(e);}</w:t>
      </w:r>
    </w:p>
    <w:p w14:paraId="33AD4C04" w14:textId="77777777" w:rsidR="001A1213" w:rsidRDefault="001A1213" w:rsidP="00606E8B"/>
    <w:p w14:paraId="24D7F1D4" w14:textId="77777777" w:rsidR="001A1213" w:rsidRDefault="001A1213">
      <w:pPr>
        <w:rPr>
          <w:rFonts w:asciiTheme="majorHAnsi" w:eastAsiaTheme="majorEastAsia" w:hAnsiTheme="majorHAnsi" w:cstheme="majorBidi"/>
          <w:color w:val="31378B" w:themeColor="text2"/>
          <w:sz w:val="28"/>
          <w:szCs w:val="26"/>
        </w:rPr>
      </w:pPr>
      <w:r>
        <w:br w:type="page"/>
      </w:r>
    </w:p>
    <w:p w14:paraId="234203CC" w14:textId="77777777" w:rsidR="00136A45" w:rsidRDefault="00136A45" w:rsidP="00136A45">
      <w:pPr>
        <w:pStyle w:val="Heading3"/>
      </w:pPr>
      <w:bookmarkStart w:id="9" w:name="_Toc44265529"/>
      <w:bookmarkStart w:id="10" w:name="_Toc44265507"/>
      <w:bookmarkEnd w:id="8"/>
      <w:r>
        <w:lastRenderedPageBreak/>
        <w:t>APIs</w:t>
      </w:r>
    </w:p>
    <w:p w14:paraId="36987FA7" w14:textId="77777777" w:rsidR="00136A45" w:rsidRDefault="00025AF1" w:rsidP="00136A45">
      <w:pPr>
        <w:pStyle w:val="ListBullet"/>
      </w:pPr>
      <w:hyperlink r:id="rId10" w:history="1">
        <w:r w:rsidR="00136A45" w:rsidRPr="005A1B54">
          <w:rPr>
            <w:rStyle w:val="Hyperlink"/>
            <w:rFonts w:cstheme="minorBidi"/>
          </w:rPr>
          <w:t>String – MDN</w:t>
        </w:r>
      </w:hyperlink>
      <w:r w:rsidR="00136A45">
        <w:t xml:space="preserve"> </w:t>
      </w:r>
    </w:p>
    <w:p w14:paraId="1365FBA4" w14:textId="77777777" w:rsidR="00136A45" w:rsidRDefault="00025AF1" w:rsidP="00136A45">
      <w:pPr>
        <w:pStyle w:val="ListBullet"/>
      </w:pPr>
      <w:hyperlink r:id="rId11" w:history="1">
        <w:r w:rsidR="00136A45" w:rsidRPr="005A1B54">
          <w:rPr>
            <w:rStyle w:val="Hyperlink"/>
            <w:rFonts w:cstheme="minorBidi"/>
          </w:rPr>
          <w:t>Number - MDN</w:t>
        </w:r>
      </w:hyperlink>
    </w:p>
    <w:p w14:paraId="4A73917A" w14:textId="77777777" w:rsidR="00136A45" w:rsidRPr="00C34AC9" w:rsidRDefault="00025AF1" w:rsidP="00136A45">
      <w:pPr>
        <w:pStyle w:val="ListBullet"/>
      </w:pPr>
      <w:hyperlink r:id="rId12" w:history="1">
        <w:r w:rsidR="00136A45" w:rsidRPr="005A1B54">
          <w:rPr>
            <w:rStyle w:val="Hyperlink"/>
            <w:rFonts w:cstheme="minorBidi"/>
          </w:rPr>
          <w:t>Array - MDN</w:t>
        </w:r>
      </w:hyperlink>
    </w:p>
    <w:p w14:paraId="002C0191" w14:textId="0559BB5E" w:rsidR="00370F20" w:rsidRDefault="00370F20" w:rsidP="00FD54FB">
      <w:pPr>
        <w:pStyle w:val="Heading3"/>
      </w:pPr>
      <w:r>
        <w:t>JavaScript and the DOM</w:t>
      </w:r>
      <w:bookmarkEnd w:id="9"/>
    </w:p>
    <w:p w14:paraId="3344BFB0" w14:textId="0785D43B" w:rsidR="00370F20" w:rsidRDefault="00370F20" w:rsidP="00370F20">
      <w:r>
        <w:t xml:space="preserve">The query selector methods take any valid CSS selector including pseudo selector. It is </w:t>
      </w:r>
      <w:r w:rsidR="00885A7E">
        <w:t>immensely powerful</w:t>
      </w:r>
      <w:r>
        <w:t xml:space="preserve">. </w:t>
      </w:r>
    </w:p>
    <w:p w14:paraId="6F7A9CA0" w14:textId="77777777" w:rsidR="00370F20" w:rsidRPr="005D4B4A" w:rsidRDefault="00370F20" w:rsidP="00FD54FB">
      <w:pPr>
        <w:pStyle w:val="Heading4"/>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08498E18"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DD79E9C" w14:textId="77777777" w:rsidR="00370F20" w:rsidRDefault="00370F20" w:rsidP="0066117F">
            <w:r>
              <w:t>Function</w:t>
            </w:r>
          </w:p>
        </w:tc>
        <w:tc>
          <w:tcPr>
            <w:tcW w:w="4844" w:type="dxa"/>
          </w:tcPr>
          <w:p w14:paraId="63ECA382"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rsidRPr="00167511" w14:paraId="0C19B56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8DCD65C" w14:textId="77777777" w:rsidR="00370F20" w:rsidRPr="00583A2E" w:rsidRDefault="00370F20" w:rsidP="0066117F">
            <w:pPr>
              <w:pStyle w:val="SourceCode"/>
              <w:ind w:left="0"/>
            </w:pPr>
            <w:r w:rsidRPr="00583A2E">
              <w:t>element.querySelector(“h1”)</w:t>
            </w:r>
          </w:p>
        </w:tc>
        <w:tc>
          <w:tcPr>
            <w:tcW w:w="4844" w:type="dxa"/>
          </w:tcPr>
          <w:p w14:paraId="1B183E4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tag is “h1”</w:t>
            </w:r>
          </w:p>
        </w:tc>
      </w:tr>
      <w:tr w:rsidR="00370F20" w14:paraId="08D4CA1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151368A" w14:textId="77777777" w:rsidR="00370F20" w:rsidRDefault="00370F20" w:rsidP="0066117F">
            <w:pPr>
              <w:pStyle w:val="SourceCode"/>
              <w:ind w:left="0"/>
            </w:pPr>
            <w:r w:rsidRPr="00583A2E">
              <w:t>element.querySelector(“</w:t>
            </w:r>
            <w:r w:rsidRPr="005954EB">
              <w:t>#myId</w:t>
            </w:r>
            <w:r w:rsidRPr="00583A2E">
              <w:t>”)</w:t>
            </w:r>
          </w:p>
        </w:tc>
        <w:tc>
          <w:tcPr>
            <w:tcW w:w="4844" w:type="dxa"/>
          </w:tcPr>
          <w:p w14:paraId="33A62B38"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first descendent of this element whose id is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w:t>
            </w:r>
          </w:p>
        </w:tc>
      </w:tr>
      <w:tr w:rsidR="00370F20" w14:paraId="07DB61D1"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65926B9" w14:textId="77777777" w:rsidR="00370F20" w:rsidRPr="00583A2E" w:rsidRDefault="00370F20" w:rsidP="0066117F">
            <w:pPr>
              <w:pStyle w:val="SourceCode"/>
              <w:ind w:left="0"/>
            </w:pPr>
            <w:r w:rsidRPr="00583A2E">
              <w:t>element.querySelector(“</w:t>
            </w:r>
            <w:r>
              <w:t>.</w:t>
            </w:r>
            <w:r w:rsidRPr="005954EB">
              <w:t>my</w:t>
            </w:r>
            <w:r>
              <w:t>Class</w:t>
            </w:r>
            <w:r w:rsidRPr="00583A2E">
              <w:t>”)</w:t>
            </w:r>
          </w:p>
        </w:tc>
        <w:tc>
          <w:tcPr>
            <w:tcW w:w="4844" w:type="dxa"/>
          </w:tcPr>
          <w:p w14:paraId="052F6FA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40126A73"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64443FB" w14:textId="77777777" w:rsidR="00370F20" w:rsidRPr="00583A2E" w:rsidRDefault="00370F20" w:rsidP="0066117F">
            <w:pPr>
              <w:pStyle w:val="SourceCode"/>
              <w:ind w:left="0"/>
            </w:pPr>
            <w:r w:rsidRPr="00583A2E">
              <w:t>element.querySelector</w:t>
            </w:r>
            <w:r>
              <w:t>All</w:t>
            </w:r>
            <w:r w:rsidRPr="00583A2E">
              <w:t>(“h1”)</w:t>
            </w:r>
          </w:p>
        </w:tc>
        <w:tc>
          <w:tcPr>
            <w:tcW w:w="4844" w:type="dxa"/>
          </w:tcPr>
          <w:p w14:paraId="03F09861"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370F20" w14:paraId="04B68F66"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8A93DF" w14:textId="77777777" w:rsidR="00370F20" w:rsidRPr="00583A2E" w:rsidRDefault="00370F20" w:rsidP="0066117F">
            <w:pPr>
              <w:pStyle w:val="SourceCode"/>
              <w:ind w:left="0"/>
            </w:pPr>
            <w:r w:rsidRPr="00583A2E">
              <w:t>element.querySelector(“</w:t>
            </w:r>
            <w:r w:rsidRPr="005954EB">
              <w:t>#myId</w:t>
            </w:r>
            <w:r w:rsidRPr="00583A2E">
              <w:t>”)</w:t>
            </w:r>
          </w:p>
        </w:tc>
        <w:tc>
          <w:tcPr>
            <w:tcW w:w="4844" w:type="dxa"/>
          </w:tcPr>
          <w:p w14:paraId="6857A08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 or an empty list if no element has such an Id.</w:t>
            </w:r>
          </w:p>
        </w:tc>
      </w:tr>
      <w:tr w:rsidR="00370F20" w14:paraId="056D48F6"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AA7F78C" w14:textId="77777777" w:rsidR="00370F20" w:rsidRPr="00583A2E" w:rsidRDefault="00370F20" w:rsidP="0066117F">
            <w:pPr>
              <w:pStyle w:val="SourceCode"/>
              <w:ind w:left="0"/>
            </w:pPr>
            <w:r w:rsidRPr="00583A2E">
              <w:t>element.querySelector(“</w:t>
            </w:r>
            <w:r>
              <w:t>.</w:t>
            </w:r>
            <w:r w:rsidRPr="005954EB">
              <w:t>my</w:t>
            </w:r>
            <w:r>
              <w:t>Class</w:t>
            </w:r>
            <w:r w:rsidRPr="00583A2E">
              <w:t>”)</w:t>
            </w:r>
          </w:p>
        </w:tc>
        <w:tc>
          <w:tcPr>
            <w:tcW w:w="4844" w:type="dxa"/>
          </w:tcPr>
          <w:p w14:paraId="48D0983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07EA8CE7"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C94AEF4" w14:textId="77777777" w:rsidR="00370F20" w:rsidRPr="00583A2E" w:rsidRDefault="00370F20" w:rsidP="0066117F">
            <w:pPr>
              <w:pStyle w:val="SourceCode"/>
              <w:ind w:left="0"/>
            </w:pPr>
          </w:p>
        </w:tc>
        <w:tc>
          <w:tcPr>
            <w:tcW w:w="4844" w:type="dxa"/>
          </w:tcPr>
          <w:p w14:paraId="7F089935"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C2C3D21" w14:textId="77777777" w:rsidR="00370F20" w:rsidRDefault="00370F20" w:rsidP="00370F20">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method. If we use the </w:t>
      </w:r>
      <w:r w:rsidRPr="005735B1">
        <w:rPr>
          <w:rStyle w:val="SourceCodeChar"/>
        </w:rPr>
        <w:t>getElementsByTagName</w:t>
      </w:r>
      <w:r>
        <w:rPr>
          <w:rFonts w:eastAsiaTheme="majorEastAsia"/>
        </w:rPr>
        <w:t xml:space="preserve"> or </w:t>
      </w:r>
      <w:r w:rsidRPr="005735B1">
        <w:rPr>
          <w:rStyle w:val="SourceCodeChar"/>
        </w:rPr>
        <w:t>getElementsByClassName</w:t>
      </w:r>
      <w:r>
        <w:rPr>
          <w:rFonts w:eastAsiaTheme="majorEastAsia"/>
        </w:rPr>
        <w:t xml:space="preserve"> these return live lists. If add or remove elements to the DOM they will be reflected in these lists. </w:t>
      </w:r>
    </w:p>
    <w:p w14:paraId="5831F234" w14:textId="77777777" w:rsidR="00370F20" w:rsidRDefault="00370F20" w:rsidP="00370F20">
      <w:pPr>
        <w:rPr>
          <w:rFonts w:eastAsiaTheme="majorEastAsia"/>
        </w:rPr>
      </w:pPr>
      <w:r>
        <w:rPr>
          <w:rFonts w:eastAsiaTheme="majorEastAsia"/>
        </w:rPr>
        <w:lastRenderedPageBreak/>
        <w:br w:type="page"/>
      </w:r>
    </w:p>
    <w:p w14:paraId="0F259F38" w14:textId="77777777" w:rsidR="00370F20" w:rsidRDefault="00370F20" w:rsidP="00FD54FB">
      <w:pPr>
        <w:pStyle w:val="Heading4"/>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72109DD"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159D128" w14:textId="77777777" w:rsidR="00370F20" w:rsidRDefault="00370F20" w:rsidP="0066117F">
            <w:r>
              <w:t>Function</w:t>
            </w:r>
          </w:p>
        </w:tc>
        <w:tc>
          <w:tcPr>
            <w:tcW w:w="4844" w:type="dxa"/>
          </w:tcPr>
          <w:p w14:paraId="5DB9ACA4"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1B720A7E"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84278C" w14:textId="77777777" w:rsidR="00370F20" w:rsidRPr="00583A2E" w:rsidRDefault="00370F20" w:rsidP="0066117F">
            <w:pPr>
              <w:pStyle w:val="SourceCode"/>
              <w:ind w:left="0"/>
            </w:pPr>
            <w:r w:rsidRPr="00583A2E">
              <w:t>element.</w:t>
            </w:r>
            <w:r>
              <w:t>children</w:t>
            </w:r>
          </w:p>
        </w:tc>
        <w:tc>
          <w:tcPr>
            <w:tcW w:w="4844" w:type="dxa"/>
          </w:tcPr>
          <w:p w14:paraId="2DEDEB8B"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370F20" w14:paraId="0260C69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10932D5" w14:textId="77777777" w:rsidR="00370F20" w:rsidRDefault="00370F20" w:rsidP="0066117F">
            <w:pPr>
              <w:pStyle w:val="SourceCode"/>
              <w:ind w:left="0"/>
            </w:pPr>
            <w:r>
              <w:t>element.childNodes</w:t>
            </w:r>
          </w:p>
        </w:tc>
        <w:tc>
          <w:tcPr>
            <w:tcW w:w="4844" w:type="dxa"/>
          </w:tcPr>
          <w:p w14:paraId="58EFCB8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370F20" w14:paraId="1D7B100D"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AEDF5A" w14:textId="77777777" w:rsidR="00370F20" w:rsidRPr="00583A2E" w:rsidRDefault="00370F20" w:rsidP="0066117F">
            <w:pPr>
              <w:pStyle w:val="SourceCode"/>
              <w:ind w:left="0"/>
            </w:pPr>
            <w:r>
              <w:t>element.firstChild</w:t>
            </w:r>
          </w:p>
        </w:tc>
        <w:tc>
          <w:tcPr>
            <w:tcW w:w="4844" w:type="dxa"/>
          </w:tcPr>
          <w:p w14:paraId="30BB5365"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370F20" w14:paraId="6CEDB88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5238BB5" w14:textId="77777777" w:rsidR="00370F20" w:rsidRDefault="00370F20" w:rsidP="0066117F">
            <w:pPr>
              <w:pStyle w:val="SourceCode"/>
              <w:ind w:left="0"/>
            </w:pPr>
            <w:r>
              <w:t>element.firstElementChild</w:t>
            </w:r>
          </w:p>
        </w:tc>
        <w:tc>
          <w:tcPr>
            <w:tcW w:w="4844" w:type="dxa"/>
          </w:tcPr>
          <w:p w14:paraId="0FB34F1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70F20" w14:paraId="6E4FB850"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6CD4CCA" w14:textId="77777777" w:rsidR="00370F20" w:rsidRDefault="00370F20" w:rsidP="0066117F">
            <w:pPr>
              <w:pStyle w:val="SourceCode"/>
              <w:ind w:left="0"/>
            </w:pPr>
            <w:r>
              <w:t>Element.parentElement</w:t>
            </w:r>
          </w:p>
        </w:tc>
        <w:tc>
          <w:tcPr>
            <w:tcW w:w="4844" w:type="dxa"/>
          </w:tcPr>
          <w:p w14:paraId="3D07C650"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370F20" w14:paraId="43E6A9CA"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5EB952" w14:textId="77777777" w:rsidR="00370F20" w:rsidRDefault="00370F20" w:rsidP="0066117F">
            <w:pPr>
              <w:pStyle w:val="SourceCode"/>
              <w:ind w:left="0"/>
            </w:pPr>
            <w:r>
              <w:t>Element.nextSibling</w:t>
            </w:r>
          </w:p>
        </w:tc>
        <w:tc>
          <w:tcPr>
            <w:tcW w:w="4844" w:type="dxa"/>
          </w:tcPr>
          <w:p w14:paraId="63F833C3"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370F20" w14:paraId="693F8798"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0C7E15" w14:textId="77777777" w:rsidR="00370F20" w:rsidRDefault="00370F20" w:rsidP="0066117F">
            <w:pPr>
              <w:pStyle w:val="SourceCode"/>
              <w:ind w:left="0"/>
            </w:pPr>
            <w:r>
              <w:t>Element.nextElementSibling</w:t>
            </w:r>
          </w:p>
        </w:tc>
        <w:tc>
          <w:tcPr>
            <w:tcW w:w="4844" w:type="dxa"/>
          </w:tcPr>
          <w:p w14:paraId="114D9AF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70F20" w14:paraId="4679C7E1"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541BF17" w14:textId="77777777" w:rsidR="00370F20" w:rsidRDefault="00370F20" w:rsidP="0066117F">
            <w:pPr>
              <w:pStyle w:val="SourceCode"/>
              <w:ind w:left="0"/>
            </w:pPr>
            <w:r>
              <w:t>Element.previousSibling</w:t>
            </w:r>
          </w:p>
        </w:tc>
        <w:tc>
          <w:tcPr>
            <w:tcW w:w="4844" w:type="dxa"/>
          </w:tcPr>
          <w:p w14:paraId="064CAC47"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370F20" w14:paraId="4C2BA520"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8F5E365" w14:textId="77777777" w:rsidR="00370F20" w:rsidRDefault="00370F20" w:rsidP="0066117F">
            <w:pPr>
              <w:pStyle w:val="SourceCode"/>
              <w:ind w:left="0"/>
            </w:pPr>
            <w:r>
              <w:t>Element.previousElementSibling</w:t>
            </w:r>
          </w:p>
        </w:tc>
        <w:tc>
          <w:tcPr>
            <w:tcW w:w="4844" w:type="dxa"/>
          </w:tcPr>
          <w:p w14:paraId="1C217FA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16AACF1" w14:textId="77777777" w:rsidR="00370F20" w:rsidRDefault="00370F20" w:rsidP="00370F20"/>
    <w:p w14:paraId="34797E1B" w14:textId="77777777" w:rsidR="00370F20" w:rsidRDefault="00370F20" w:rsidP="00370F20">
      <w:pPr>
        <w:rPr>
          <w:rFonts w:asciiTheme="majorHAnsi" w:eastAsiaTheme="majorEastAsia" w:hAnsiTheme="majorHAnsi" w:cstheme="majorBidi"/>
          <w:color w:val="31378B" w:themeColor="text2"/>
          <w:sz w:val="28"/>
          <w:szCs w:val="26"/>
        </w:rPr>
      </w:pPr>
      <w:r>
        <w:br w:type="page"/>
      </w:r>
    </w:p>
    <w:p w14:paraId="33E7A282" w14:textId="77777777" w:rsidR="00370F20" w:rsidRDefault="00370F20" w:rsidP="00FD54FB">
      <w:pPr>
        <w:pStyle w:val="Heading4"/>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370F20" w14:paraId="07410D1C" w14:textId="77777777" w:rsidTr="0066117F">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5220C1" w14:textId="77777777" w:rsidR="00370F20" w:rsidRDefault="00370F20" w:rsidP="0066117F">
            <w:r>
              <w:t>Function</w:t>
            </w:r>
          </w:p>
        </w:tc>
        <w:tc>
          <w:tcPr>
            <w:tcW w:w="2203" w:type="dxa"/>
          </w:tcPr>
          <w:p w14:paraId="61BF698C"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4644189D"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A09834" w14:textId="77777777" w:rsidR="00370F20" w:rsidRPr="00583A2E" w:rsidRDefault="00370F20" w:rsidP="0066117F">
            <w:pPr>
              <w:pStyle w:val="SourceCode"/>
              <w:ind w:left="0"/>
            </w:pPr>
            <w:r w:rsidRPr="00583A2E">
              <w:t>element.</w:t>
            </w:r>
            <w:r>
              <w:t>textContent = “Hello”</w:t>
            </w:r>
          </w:p>
        </w:tc>
        <w:tc>
          <w:tcPr>
            <w:tcW w:w="2203" w:type="dxa"/>
          </w:tcPr>
          <w:p w14:paraId="5CFBE31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content of a node</w:t>
            </w:r>
          </w:p>
        </w:tc>
      </w:tr>
      <w:tr w:rsidR="00370F20" w14:paraId="100A42BC"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D711368" w14:textId="77777777" w:rsidR="00370F20" w:rsidRDefault="00370F20" w:rsidP="0066117F">
            <w:pPr>
              <w:pStyle w:val="SourceCode"/>
              <w:ind w:left="0"/>
            </w:pPr>
            <w:r w:rsidRPr="00583A2E">
              <w:t>element.</w:t>
            </w:r>
            <w:r>
              <w:t>className = “class1 class2”</w:t>
            </w:r>
          </w:p>
        </w:tc>
        <w:tc>
          <w:tcPr>
            <w:tcW w:w="2203" w:type="dxa"/>
          </w:tcPr>
          <w:p w14:paraId="3602447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370F20" w14:paraId="706B685B"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4AED92C" w14:textId="77777777" w:rsidR="00370F20" w:rsidRPr="00583A2E" w:rsidRDefault="00370F20" w:rsidP="0066117F">
            <w:pPr>
              <w:pStyle w:val="SourceCode"/>
              <w:ind w:left="0"/>
            </w:pPr>
            <w:r w:rsidRPr="00583A2E">
              <w:t>element.</w:t>
            </w:r>
            <w:r>
              <w:t>style.backgroundColor = “red”</w:t>
            </w:r>
          </w:p>
        </w:tc>
        <w:tc>
          <w:tcPr>
            <w:tcW w:w="2203" w:type="dxa"/>
          </w:tcPr>
          <w:p w14:paraId="72CE53A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roofErr w:type="gramStart"/>
            <w:r>
              <w:rPr>
                <w:rFonts w:ascii="Times New Roman" w:eastAsia="Times New Roman" w:hAnsi="Times New Roman" w:cs="Times New Roman"/>
                <w:i/>
              </w:rPr>
              <w:t>Update  the</w:t>
            </w:r>
            <w:proofErr w:type="gramEnd"/>
            <w:r>
              <w:rPr>
                <w:rFonts w:ascii="Times New Roman" w:eastAsia="Times New Roman" w:hAnsi="Times New Roman" w:cs="Times New Roman"/>
                <w:i/>
              </w:rPr>
              <w:t xml:space="preserve"> elements inline style</w:t>
            </w:r>
          </w:p>
        </w:tc>
      </w:tr>
      <w:tr w:rsidR="00370F20" w14:paraId="476CCC39"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38F6AA9" w14:textId="77777777" w:rsidR="00370F20" w:rsidRPr="00583A2E" w:rsidRDefault="00370F20" w:rsidP="0066117F">
            <w:pPr>
              <w:pStyle w:val="SourceCode"/>
              <w:ind w:left="0"/>
            </w:pPr>
            <w:r>
              <w:t>Element.innerHtml = “&lt;h1&gt;Different&lt;h1&gt;”</w:t>
            </w:r>
          </w:p>
        </w:tc>
        <w:tc>
          <w:tcPr>
            <w:tcW w:w="2203" w:type="dxa"/>
          </w:tcPr>
          <w:p w14:paraId="0FFBBC20"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370F20" w14:paraId="09E03627"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3E3942E" w14:textId="77777777" w:rsidR="00370F20" w:rsidRDefault="00370F20" w:rsidP="0066117F">
            <w:pPr>
              <w:pStyle w:val="SourceCode"/>
              <w:ind w:left="0"/>
            </w:pPr>
            <w:r>
              <w:t>Element.insertAdjacentHtml(‘beforeend’,’&lt;h1&gt;Mode&lt;/h1&gt;’</w:t>
            </w:r>
          </w:p>
        </w:tc>
        <w:tc>
          <w:tcPr>
            <w:tcW w:w="2203" w:type="dxa"/>
          </w:tcPr>
          <w:p w14:paraId="3CB86AA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after its last child</w:t>
            </w:r>
          </w:p>
        </w:tc>
      </w:tr>
      <w:tr w:rsidR="00370F20" w14:paraId="7D31402C"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8A3375" w14:textId="77777777" w:rsidR="00370F20" w:rsidRDefault="00370F20" w:rsidP="0066117F">
            <w:pPr>
              <w:pStyle w:val="SourceCode"/>
              <w:ind w:left="0"/>
            </w:pPr>
            <w:r>
              <w:t>Element.insertAdjacentHtml(‘afterbegin,’&lt;h1&gt;Mode&lt;/h1&gt;’</w:t>
            </w:r>
          </w:p>
        </w:tc>
        <w:tc>
          <w:tcPr>
            <w:tcW w:w="2203" w:type="dxa"/>
          </w:tcPr>
          <w:p w14:paraId="45E4FFA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370F20" w14:paraId="1BA03BB5"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77DE41" w14:textId="77777777" w:rsidR="00370F20" w:rsidRDefault="00370F20" w:rsidP="0066117F">
            <w:pPr>
              <w:pStyle w:val="SourceCode"/>
              <w:ind w:left="0"/>
            </w:pPr>
            <w:r>
              <w:t>Element.insertAdjacentHtml(‘beforebegin,’&lt;h1&gt;Mode&lt;/h1&gt;’</w:t>
            </w:r>
          </w:p>
        </w:tc>
        <w:tc>
          <w:tcPr>
            <w:tcW w:w="2203" w:type="dxa"/>
          </w:tcPr>
          <w:p w14:paraId="429650A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370F20" w14:paraId="590D84DD"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D1F54F6" w14:textId="77777777" w:rsidR="00370F20" w:rsidRDefault="00370F20" w:rsidP="0066117F">
            <w:pPr>
              <w:pStyle w:val="SourceCode"/>
              <w:ind w:left="0"/>
            </w:pPr>
            <w:r>
              <w:t>Element.insertAdjacentHtml(‘afterend,’&lt;h1&gt;Mode&lt;/h1&gt;’</w:t>
            </w:r>
          </w:p>
        </w:tc>
        <w:tc>
          <w:tcPr>
            <w:tcW w:w="2323" w:type="dxa"/>
            <w:gridSpan w:val="2"/>
          </w:tcPr>
          <w:p w14:paraId="660B42C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370F20" w14:paraId="0AE6F05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6AEF171" w14:textId="77777777" w:rsidR="00370F20" w:rsidRDefault="00370F20" w:rsidP="0066117F">
            <w:pPr>
              <w:pStyle w:val="SourceCode"/>
              <w:ind w:left="0"/>
            </w:pPr>
            <w:r>
              <w:t>Document.createElement</w:t>
            </w:r>
          </w:p>
        </w:tc>
        <w:tc>
          <w:tcPr>
            <w:tcW w:w="2203" w:type="dxa"/>
          </w:tcPr>
          <w:p w14:paraId="3071701E"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370F20" w14:paraId="681CED3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9DF67E" w14:textId="77777777" w:rsidR="00370F20" w:rsidRDefault="00370F20" w:rsidP="0066117F">
            <w:pPr>
              <w:pStyle w:val="SourceCode"/>
              <w:ind w:left="0"/>
            </w:pPr>
            <w:r>
              <w:t>Element.appendChild(element)</w:t>
            </w:r>
          </w:p>
        </w:tc>
        <w:tc>
          <w:tcPr>
            <w:tcW w:w="2203" w:type="dxa"/>
          </w:tcPr>
          <w:p w14:paraId="3F0619EA"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370F20" w14:paraId="5D40C059"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8C439B5" w14:textId="77777777" w:rsidR="00370F20" w:rsidRDefault="00370F20" w:rsidP="0066117F">
            <w:pPr>
              <w:pStyle w:val="SourceCode"/>
              <w:ind w:left="0"/>
            </w:pPr>
            <w:r>
              <w:lastRenderedPageBreak/>
              <w:t>Element.append</w:t>
            </w:r>
          </w:p>
        </w:tc>
        <w:tc>
          <w:tcPr>
            <w:tcW w:w="2203" w:type="dxa"/>
          </w:tcPr>
          <w:p w14:paraId="5AE6A47A"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More flexible than </w:t>
            </w:r>
            <w:proofErr w:type="spellStart"/>
            <w:r>
              <w:rPr>
                <w:rFonts w:ascii="Times New Roman" w:eastAsia="Times New Roman" w:hAnsi="Times New Roman" w:cs="Times New Roman"/>
                <w:i/>
              </w:rPr>
              <w:t>appendChild</w:t>
            </w:r>
            <w:proofErr w:type="spellEnd"/>
            <w:r>
              <w:rPr>
                <w:rFonts w:ascii="Times New Roman" w:eastAsia="Times New Roman" w:hAnsi="Times New Roman" w:cs="Times New Roman"/>
                <w:i/>
              </w:rPr>
              <w:t xml:space="preserve"> but not supported by IE</w:t>
            </w:r>
          </w:p>
        </w:tc>
      </w:tr>
      <w:tr w:rsidR="00370F20" w14:paraId="07166DFB"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82002FB" w14:textId="77777777" w:rsidR="00370F20" w:rsidRDefault="00370F20" w:rsidP="0066117F">
            <w:pPr>
              <w:pStyle w:val="SourceCode"/>
              <w:ind w:left="0"/>
            </w:pPr>
            <w:r>
              <w:t>Element.prependChild(element)</w:t>
            </w:r>
          </w:p>
        </w:tc>
        <w:tc>
          <w:tcPr>
            <w:tcW w:w="2203" w:type="dxa"/>
          </w:tcPr>
          <w:p w14:paraId="1F1F1933"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 Not supported by EI</w:t>
            </w:r>
          </w:p>
        </w:tc>
      </w:tr>
      <w:tr w:rsidR="00370F20" w14:paraId="0D793743"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285EF5C" w14:textId="77777777" w:rsidR="00370F20" w:rsidRDefault="00370F20" w:rsidP="0066117F">
            <w:pPr>
              <w:pStyle w:val="SourceCode"/>
              <w:ind w:left="0"/>
            </w:pPr>
            <w:r>
              <w:t>Element.cloneNode</w:t>
            </w:r>
          </w:p>
        </w:tc>
        <w:tc>
          <w:tcPr>
            <w:tcW w:w="2203" w:type="dxa"/>
          </w:tcPr>
          <w:p w14:paraId="673C403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370F20" w14:paraId="01983BF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E49BA50" w14:textId="77777777" w:rsidR="00370F20" w:rsidRDefault="00370F20" w:rsidP="0066117F">
            <w:pPr>
              <w:pStyle w:val="SourceCode"/>
              <w:ind w:left="0"/>
            </w:pPr>
            <w:r>
              <w:t xml:space="preserve">List.remove </w:t>
            </w:r>
          </w:p>
        </w:tc>
        <w:tc>
          <w:tcPr>
            <w:tcW w:w="2203" w:type="dxa"/>
          </w:tcPr>
          <w:p w14:paraId="6D7D790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4840238E" w14:textId="77777777" w:rsidR="00370F20" w:rsidRDefault="00370F20" w:rsidP="00370F20">
      <w:pPr>
        <w:rPr>
          <w:rFonts w:eastAsiaTheme="majorEastAsia"/>
        </w:rPr>
      </w:pPr>
      <w:r>
        <w:rPr>
          <w:rFonts w:eastAsiaTheme="majorEastAsia"/>
        </w:rPr>
        <w:t xml:space="preserve">If we want to add </w:t>
      </w:r>
      <w:proofErr w:type="spellStart"/>
      <w:proofErr w:type="gramStart"/>
      <w:r>
        <w:rPr>
          <w:rFonts w:eastAsiaTheme="majorEastAsia"/>
        </w:rPr>
        <w:t>a</w:t>
      </w:r>
      <w:proofErr w:type="spellEnd"/>
      <w:proofErr w:type="gramEnd"/>
      <w:r>
        <w:rPr>
          <w:rFonts w:eastAsiaTheme="majorEastAsia"/>
        </w:rPr>
        <w:t xml:space="preserve"> existing element somewhere else in the DOM it will be moved and not cloned. </w:t>
      </w:r>
    </w:p>
    <w:p w14:paraId="5FA0CF5C" w14:textId="77777777" w:rsidR="00370F20" w:rsidRPr="00431668" w:rsidRDefault="00370F20" w:rsidP="00370F20"/>
    <w:p w14:paraId="373FDA62" w14:textId="77777777" w:rsidR="00370F20" w:rsidRDefault="00370F20" w:rsidP="00FD54FB">
      <w:pPr>
        <w:pStyle w:val="Heading4"/>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C6EFE10"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A9B2E7" w14:textId="77777777" w:rsidR="00370F20" w:rsidRDefault="00370F20" w:rsidP="0066117F">
            <w:r>
              <w:t>Function</w:t>
            </w:r>
          </w:p>
        </w:tc>
        <w:tc>
          <w:tcPr>
            <w:tcW w:w="4844" w:type="dxa"/>
          </w:tcPr>
          <w:p w14:paraId="3440FE78"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1569AD4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1575B2" w14:textId="77777777" w:rsidR="00370F20" w:rsidRPr="00583A2E" w:rsidRDefault="00370F20" w:rsidP="0066117F">
            <w:pPr>
              <w:pStyle w:val="SourceCode"/>
              <w:ind w:left="0"/>
            </w:pPr>
            <w:r w:rsidRPr="00583A2E">
              <w:t>element.</w:t>
            </w:r>
            <w:r>
              <w:t>style.backgroundColor = “red”</w:t>
            </w:r>
          </w:p>
        </w:tc>
        <w:tc>
          <w:tcPr>
            <w:tcW w:w="4844" w:type="dxa"/>
          </w:tcPr>
          <w:p w14:paraId="1750E4E4"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roofErr w:type="gramStart"/>
            <w:r>
              <w:rPr>
                <w:rFonts w:ascii="Times New Roman" w:eastAsia="Times New Roman" w:hAnsi="Times New Roman" w:cs="Times New Roman"/>
                <w:i/>
              </w:rPr>
              <w:t>Update  the</w:t>
            </w:r>
            <w:proofErr w:type="gramEnd"/>
            <w:r>
              <w:rPr>
                <w:rFonts w:ascii="Times New Roman" w:eastAsia="Times New Roman" w:hAnsi="Times New Roman" w:cs="Times New Roman"/>
                <w:i/>
              </w:rPr>
              <w:t xml:space="preserve"> elements inline style</w:t>
            </w:r>
          </w:p>
        </w:tc>
      </w:tr>
      <w:tr w:rsidR="00370F20" w14:paraId="15DBA98B"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22994AD" w14:textId="77777777" w:rsidR="00370F20" w:rsidRPr="00583A2E" w:rsidRDefault="00370F20" w:rsidP="0066117F">
            <w:pPr>
              <w:pStyle w:val="SourceCode"/>
              <w:ind w:left="0"/>
            </w:pPr>
            <w:r w:rsidRPr="00583A2E">
              <w:t>element.</w:t>
            </w:r>
            <w:r>
              <w:t>className = “class1 class2”</w:t>
            </w:r>
          </w:p>
        </w:tc>
        <w:tc>
          <w:tcPr>
            <w:tcW w:w="4844" w:type="dxa"/>
          </w:tcPr>
          <w:p w14:paraId="60396B71"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370F20" w14:paraId="381C878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03E4A8" w14:textId="77777777" w:rsidR="00370F20" w:rsidRPr="00583A2E" w:rsidRDefault="00370F20" w:rsidP="0066117F">
            <w:pPr>
              <w:pStyle w:val="SourceCode"/>
              <w:ind w:left="0"/>
            </w:pPr>
            <w:r>
              <w:t>Element.classList.add(“class”)</w:t>
            </w:r>
          </w:p>
        </w:tc>
        <w:tc>
          <w:tcPr>
            <w:tcW w:w="4844" w:type="dxa"/>
          </w:tcPr>
          <w:p w14:paraId="5B67CC7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370F20" w14:paraId="43EC30E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9879DF5" w14:textId="77777777" w:rsidR="00370F20" w:rsidRDefault="00370F20" w:rsidP="0066117F">
            <w:pPr>
              <w:pStyle w:val="SourceCode"/>
              <w:ind w:left="0"/>
            </w:pPr>
            <w:r>
              <w:t>Element.classList.remove(“class”)</w:t>
            </w:r>
          </w:p>
        </w:tc>
        <w:tc>
          <w:tcPr>
            <w:tcW w:w="4844" w:type="dxa"/>
          </w:tcPr>
          <w:p w14:paraId="22C39307"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370F20" w14:paraId="40BE4177"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1D2B6B" w14:textId="77777777" w:rsidR="00370F20" w:rsidRDefault="00370F20" w:rsidP="0066117F">
            <w:pPr>
              <w:pStyle w:val="SourceCode"/>
              <w:ind w:left="0"/>
            </w:pPr>
            <w:r>
              <w:t>Element.classList.toggle(“class”)</w:t>
            </w:r>
          </w:p>
        </w:tc>
        <w:tc>
          <w:tcPr>
            <w:tcW w:w="4844" w:type="dxa"/>
          </w:tcPr>
          <w:p w14:paraId="15177A5F"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60522DC0" w14:textId="556116AC" w:rsidR="00374D5F" w:rsidRDefault="00374D5F">
      <w:pPr>
        <w:rPr>
          <w:rFonts w:ascii="Consolas" w:eastAsia="Times New Roman" w:hAnsi="Consolas" w:cs="Times New Roman"/>
          <w:color w:val="000000"/>
          <w:sz w:val="21"/>
          <w:szCs w:val="21"/>
        </w:rPr>
      </w:pPr>
    </w:p>
    <w:p w14:paraId="08AFA392" w14:textId="50CF7214" w:rsidR="00374D5F" w:rsidRPr="00FD54FB" w:rsidRDefault="0027302B">
      <w:pPr>
        <w:rPr>
          <w:rFonts w:asciiTheme="majorHAnsi" w:eastAsiaTheme="majorEastAsia" w:hAnsiTheme="majorHAnsi" w:cstheme="majorBidi"/>
          <w:color w:val="31378B" w:themeColor="text2"/>
          <w:sz w:val="28"/>
          <w:szCs w:val="26"/>
        </w:rPr>
      </w:pPr>
      <w:r>
        <w:br w:type="page"/>
      </w:r>
    </w:p>
    <w:p w14:paraId="29661708" w14:textId="77777777" w:rsidR="00136A45" w:rsidRDefault="00136A45" w:rsidP="00136A45">
      <w:pPr>
        <w:pStyle w:val="Heading2"/>
      </w:pPr>
      <w:bookmarkStart w:id="11" w:name="_Development_Environment"/>
      <w:bookmarkStart w:id="12" w:name="_Objects_1"/>
      <w:bookmarkStart w:id="13" w:name="_Hlk53937273"/>
      <w:bookmarkEnd w:id="11"/>
      <w:bookmarkEnd w:id="12"/>
      <w:r>
        <w:lastRenderedPageBreak/>
        <w:t>Characteristics and Benefits</w:t>
      </w:r>
      <w:bookmarkEnd w:id="13"/>
    </w:p>
    <w:p w14:paraId="4C8E6473" w14:textId="77777777" w:rsidR="00136A45" w:rsidRDefault="00136A45" w:rsidP="00136A45">
      <w:pPr>
        <w:pStyle w:val="ListBullet"/>
      </w:pPr>
      <w:r>
        <w:t>Automatic Garbage Collection</w:t>
      </w:r>
    </w:p>
    <w:p w14:paraId="0DB061C1" w14:textId="77777777" w:rsidR="00136A45" w:rsidRDefault="00136A45" w:rsidP="00136A45">
      <w:pPr>
        <w:pStyle w:val="ListBullet"/>
      </w:pPr>
      <w:r>
        <w:t>Immutable Strings</w:t>
      </w:r>
    </w:p>
    <w:p w14:paraId="42A2D1A6" w14:textId="77777777" w:rsidR="00136A45" w:rsidRDefault="00136A45" w:rsidP="00136A45">
      <w:pPr>
        <w:pStyle w:val="ListBullet"/>
      </w:pPr>
      <w:r>
        <w:t>Untyped Variables</w:t>
      </w:r>
    </w:p>
    <w:p w14:paraId="7B51B168" w14:textId="77777777" w:rsidR="00136A45" w:rsidRDefault="00136A45" w:rsidP="00136A45">
      <w:pPr>
        <w:rPr>
          <w:rFonts w:asciiTheme="majorHAnsi" w:eastAsiaTheme="majorEastAsia" w:hAnsiTheme="majorHAnsi" w:cstheme="majorBidi"/>
          <w:color w:val="31378B" w:themeColor="text2"/>
          <w:sz w:val="32"/>
          <w:szCs w:val="28"/>
        </w:rPr>
      </w:pPr>
      <w:r>
        <w:br w:type="page"/>
      </w:r>
    </w:p>
    <w:p w14:paraId="2CE61AC1" w14:textId="0C914E07" w:rsidR="007102A2" w:rsidRDefault="0066117F" w:rsidP="007102A2">
      <w:pPr>
        <w:pStyle w:val="Heading2"/>
      </w:pPr>
      <w:r>
        <w:lastRenderedPageBreak/>
        <w:t>Language Basics</w:t>
      </w:r>
    </w:p>
    <w:p w14:paraId="3DBFFAF1" w14:textId="5B52B005" w:rsidR="001F3C3A" w:rsidRDefault="00836138" w:rsidP="001F3C3A">
      <w:pPr>
        <w:pStyle w:val="Heading3"/>
      </w:pPr>
      <w:bookmarkStart w:id="14" w:name="_Toc44265515"/>
      <w:r>
        <w:t>Scope</w:t>
      </w:r>
    </w:p>
    <w:p w14:paraId="2B0EF07E" w14:textId="18586810" w:rsidR="002C68F9" w:rsidRDefault="001F3C3A" w:rsidP="001F3C3A">
      <w:r>
        <w:t xml:space="preserve">Scope defines the visibility of </w:t>
      </w:r>
      <w:r w:rsidR="002C68F9">
        <w:t>identifiers</w:t>
      </w:r>
      <w:r>
        <w:t>. Scopes can be nested. A</w:t>
      </w:r>
      <w:r w:rsidR="002C68F9">
        <w:t>n</w:t>
      </w:r>
      <w:r>
        <w:t xml:space="preserve"> </w:t>
      </w:r>
      <w:r w:rsidR="002C68F9">
        <w:t>identifier</w:t>
      </w:r>
      <w:r>
        <w:t xml:space="preserve"> can only be accessed from the scope in which it is declared or by any scope nested inside the scope in which it is declared.</w:t>
      </w:r>
      <w:r w:rsidR="008E0AD9">
        <w:t xml:space="preserve"> </w:t>
      </w:r>
      <w:r w:rsidR="002C68F9">
        <w:t xml:space="preserve">Identifiers are created when the scope they belong to comes into existence. </w:t>
      </w:r>
    </w:p>
    <w:p w14:paraId="090AC486" w14:textId="320DF69C" w:rsidR="001F3C3A" w:rsidRDefault="001F3C3A" w:rsidP="001F3C3A">
      <w:r>
        <w:t xml:space="preserve">JavaScript provides the </w:t>
      </w:r>
      <w:r w:rsidRPr="00600EE6">
        <w:rPr>
          <w:rStyle w:val="KeywordChar"/>
        </w:rPr>
        <w:t>var</w:t>
      </w:r>
      <w:r w:rsidR="00D70B4B">
        <w:t xml:space="preserve">, </w:t>
      </w:r>
      <w:r w:rsidRPr="00600EE6">
        <w:rPr>
          <w:rStyle w:val="KeywordChar"/>
        </w:rPr>
        <w:t>let</w:t>
      </w:r>
      <w:r w:rsidR="00D70B4B">
        <w:rPr>
          <w:rStyle w:val="KeywordChar"/>
        </w:rPr>
        <w:t xml:space="preserve"> and const</w:t>
      </w:r>
      <w:r>
        <w:t xml:space="preserve"> modifiers to specify the scope of variables. </w:t>
      </w:r>
      <w:r w:rsidR="006406FB">
        <w:t xml:space="preserve">Variables declared with var have function or </w:t>
      </w:r>
      <w:r w:rsidR="001169C3">
        <w:t>global</w:t>
      </w:r>
      <w:r w:rsidR="006406FB">
        <w:t xml:space="preserve"> scope</w:t>
      </w:r>
      <w:r w:rsidR="00613313">
        <w:t xml:space="preserve"> whereas v</w:t>
      </w:r>
      <w:r w:rsidR="006406FB">
        <w:t xml:space="preserve">ariables declared with </w:t>
      </w:r>
      <w:r w:rsidR="00D631EE">
        <w:t xml:space="preserve">let </w:t>
      </w:r>
      <w:r w:rsidR="00613313">
        <w:t>or</w:t>
      </w:r>
      <w:r w:rsidR="00D631EE">
        <w:t xml:space="preserve"> const have block scope. </w:t>
      </w:r>
      <w:r w:rsidR="00AA1DEA">
        <w:t xml:space="preserve">We will look at let and const first as they are the most modern modifiers. </w:t>
      </w:r>
    </w:p>
    <w:p w14:paraId="60B4781D" w14:textId="56C7E733" w:rsidR="00C03365" w:rsidRDefault="00C03365" w:rsidP="00C03365">
      <w:pPr>
        <w:pStyle w:val="Heading4"/>
      </w:pPr>
      <w:r>
        <w:t>Let</w:t>
      </w:r>
    </w:p>
    <w:p w14:paraId="4DFD6FA9" w14:textId="213584D4" w:rsidR="00AA1DEA" w:rsidRPr="00AA1DEA" w:rsidRDefault="00AA1DEA" w:rsidP="00AA1DEA">
      <w:pPr>
        <w:pStyle w:val="Heading5"/>
      </w:pPr>
      <w:r>
        <w:t>Block scope</w:t>
      </w:r>
    </w:p>
    <w:p w14:paraId="0670E940" w14:textId="0A4B983D" w:rsidR="00C03365" w:rsidRDefault="00C03365" w:rsidP="00C03365">
      <w:r>
        <w:t xml:space="preserve">Variables defined with </w:t>
      </w:r>
      <w:r w:rsidRPr="00A75593">
        <w:rPr>
          <w:rStyle w:val="KeywordChar"/>
        </w:rPr>
        <w:t>let</w:t>
      </w:r>
      <w:r>
        <w:t xml:space="preserve"> have </w:t>
      </w:r>
      <w:r w:rsidRPr="00AA1DEA">
        <w:rPr>
          <w:rStyle w:val="KeywordChar"/>
        </w:rPr>
        <w:t>block scope</w:t>
      </w:r>
      <w:r>
        <w:t xml:space="preserve"> and as such are only visible within their enclosing code block. </w:t>
      </w:r>
    </w:p>
    <w:p w14:paraId="34B0E144" w14:textId="77777777" w:rsidR="00C03365" w:rsidRPr="00BD74ED" w:rsidRDefault="00C03365" w:rsidP="00C03365">
      <w:pPr>
        <w:pStyle w:val="SourceCode"/>
      </w:pPr>
      <w:r w:rsidRPr="00BD74ED">
        <w:t>{</w:t>
      </w:r>
    </w:p>
    <w:p w14:paraId="00BEBD35" w14:textId="77777777" w:rsidR="00C03365" w:rsidRPr="00BD74ED" w:rsidRDefault="00C03365" w:rsidP="00C03365">
      <w:pPr>
        <w:pStyle w:val="SourceCode"/>
      </w:pPr>
      <w:r w:rsidRPr="00BD74ED">
        <w:t>    let mylex = 4;</w:t>
      </w:r>
    </w:p>
    <w:p w14:paraId="306D4304" w14:textId="77777777" w:rsidR="00C03365" w:rsidRPr="00BD74ED" w:rsidRDefault="00C03365" w:rsidP="00C03365">
      <w:pPr>
        <w:pStyle w:val="SourceCode"/>
      </w:pPr>
      <w:r w:rsidRPr="00BD74ED">
        <w:t>}</w:t>
      </w:r>
    </w:p>
    <w:p w14:paraId="6AB0C319" w14:textId="77777777" w:rsidR="00C03365" w:rsidRPr="00BD74ED" w:rsidRDefault="00C03365" w:rsidP="00C03365">
      <w:pPr>
        <w:pStyle w:val="SourceCode"/>
      </w:pPr>
    </w:p>
    <w:p w14:paraId="1A3988D6" w14:textId="77777777" w:rsidR="00C03365" w:rsidRDefault="00C03365" w:rsidP="00C03365">
      <w:pPr>
        <w:pStyle w:val="SourceCode"/>
      </w:pPr>
      <w:r w:rsidRPr="00BD74ED">
        <w:t>console.log(mylex);</w:t>
      </w:r>
    </w:p>
    <w:p w14:paraId="2C43475F" w14:textId="77777777" w:rsidR="00C03365" w:rsidRDefault="00C03365" w:rsidP="00C03365">
      <w:pPr>
        <w:pStyle w:val="SourceCode"/>
      </w:pPr>
    </w:p>
    <w:p w14:paraId="2C15C1E2" w14:textId="77777777" w:rsidR="00C03365" w:rsidRDefault="00C03365" w:rsidP="00C03365">
      <w:pPr>
        <w:pStyle w:val="SourceCode"/>
      </w:pPr>
      <w:r>
        <w:t xml:space="preserve">&gt;&gt; </w:t>
      </w:r>
      <w:r w:rsidRPr="00CD4FD2">
        <w:t>ReferenceError: mylex is not defined</w:t>
      </w:r>
    </w:p>
    <w:p w14:paraId="59BBC1AF" w14:textId="77777777" w:rsidR="00C03365" w:rsidRDefault="00C03365" w:rsidP="00C03365">
      <w:pPr>
        <w:pStyle w:val="SourceCode"/>
      </w:pPr>
    </w:p>
    <w:p w14:paraId="7CE6EE01" w14:textId="6AB4E59C" w:rsidR="00AA1DEA" w:rsidRPr="00AA1DEA" w:rsidRDefault="00613313" w:rsidP="00AA1DEA">
      <w:pPr>
        <w:pStyle w:val="Heading5"/>
      </w:pPr>
      <w:r>
        <w:t>Do not</w:t>
      </w:r>
      <w:r w:rsidR="00D43059">
        <w:t xml:space="preserve"> </w:t>
      </w:r>
      <w:r>
        <w:t>impact</w:t>
      </w:r>
      <w:r w:rsidR="00AA1DEA">
        <w:t xml:space="preserve"> global </w:t>
      </w:r>
      <w:r w:rsidR="00D43059">
        <w:t>object.</w:t>
      </w:r>
    </w:p>
    <w:p w14:paraId="56A35D32" w14:textId="77777777" w:rsidR="00C03365" w:rsidRDefault="00C03365" w:rsidP="00C03365">
      <w:pPr>
        <w:shd w:val="clear" w:color="auto" w:fill="FFFFFF"/>
        <w:spacing w:after="0" w:line="285" w:lineRule="atLeast"/>
      </w:pPr>
      <w:r>
        <w:t xml:space="preserve">Unlike var, variables declared with let at global scope do not create properties on the global object. If we run the following </w:t>
      </w:r>
      <w:r w:rsidRPr="009C5CBC">
        <w:rPr>
          <w:b/>
          <w:bCs/>
        </w:rPr>
        <w:t>in a browser</w:t>
      </w:r>
      <w:r>
        <w:t>.</w:t>
      </w:r>
    </w:p>
    <w:p w14:paraId="543B2832" w14:textId="77777777" w:rsidR="00C03365" w:rsidRDefault="00C03365" w:rsidP="00C03365">
      <w:pPr>
        <w:shd w:val="clear" w:color="auto" w:fill="FFFFFF"/>
        <w:spacing w:after="0" w:line="285" w:lineRule="atLeast"/>
        <w:rPr>
          <w:rFonts w:ascii="Consolas" w:eastAsia="Times New Roman" w:hAnsi="Consolas" w:cs="Times New Roman"/>
          <w:color w:val="000000"/>
          <w:sz w:val="21"/>
          <w:szCs w:val="21"/>
        </w:rPr>
      </w:pPr>
    </w:p>
    <w:p w14:paraId="7C81E89E" w14:textId="77777777" w:rsidR="00C03365" w:rsidRPr="009C5CBC" w:rsidRDefault="00C03365" w:rsidP="00C03365">
      <w:pPr>
        <w:pStyle w:val="SourceCode"/>
      </w:pPr>
      <w:r w:rsidRPr="009C5CBC">
        <w:t>var a = 10;</w:t>
      </w:r>
    </w:p>
    <w:p w14:paraId="1EC5E92A" w14:textId="77777777" w:rsidR="00C03365" w:rsidRPr="009C5CBC" w:rsidRDefault="00C03365" w:rsidP="00C03365">
      <w:pPr>
        <w:pStyle w:val="SourceCode"/>
      </w:pPr>
      <w:r w:rsidRPr="009C5CBC">
        <w:t>let b = 5;</w:t>
      </w:r>
    </w:p>
    <w:p w14:paraId="298EBC29" w14:textId="77777777" w:rsidR="00C03365" w:rsidRPr="009C5CBC" w:rsidRDefault="00C03365" w:rsidP="00C03365">
      <w:pPr>
        <w:pStyle w:val="SourceCode"/>
      </w:pPr>
    </w:p>
    <w:p w14:paraId="63D54ACE" w14:textId="77777777" w:rsidR="00C03365" w:rsidRPr="009C5CBC" w:rsidRDefault="00C03365" w:rsidP="00C03365">
      <w:pPr>
        <w:pStyle w:val="SourceCode"/>
      </w:pPr>
      <w:r w:rsidRPr="009C5CBC">
        <w:t>console.log(this.a);</w:t>
      </w:r>
    </w:p>
    <w:p w14:paraId="08A3BFD8" w14:textId="77777777" w:rsidR="00C03365" w:rsidRDefault="00C03365" w:rsidP="00C03365">
      <w:pPr>
        <w:pStyle w:val="SourceCode"/>
      </w:pPr>
      <w:r w:rsidRPr="009C5CBC">
        <w:t>console.log(this.b);</w:t>
      </w:r>
    </w:p>
    <w:p w14:paraId="0D037061" w14:textId="77777777" w:rsidR="00C03365" w:rsidRDefault="00C03365" w:rsidP="00C03365">
      <w:pPr>
        <w:pStyle w:val="SourceCode"/>
      </w:pPr>
    </w:p>
    <w:p w14:paraId="57FAE179" w14:textId="77777777" w:rsidR="00C03365" w:rsidRDefault="00C03365" w:rsidP="00C03365">
      <w:pPr>
        <w:pStyle w:val="SourceCode"/>
      </w:pPr>
      <w:r>
        <w:t>&gt;&gt; 10</w:t>
      </w:r>
    </w:p>
    <w:p w14:paraId="4EA8CD8D" w14:textId="77777777" w:rsidR="00C03365" w:rsidRDefault="00C03365" w:rsidP="00C03365">
      <w:pPr>
        <w:pStyle w:val="SourceCode"/>
      </w:pPr>
      <w:r>
        <w:t>&gt;&gt; undefined</w:t>
      </w:r>
    </w:p>
    <w:p w14:paraId="3CE277F5" w14:textId="77777777" w:rsidR="00C03365" w:rsidRDefault="00C03365" w:rsidP="00C03365">
      <w:pPr>
        <w:pStyle w:val="SourceCode"/>
      </w:pPr>
    </w:p>
    <w:p w14:paraId="224172DC" w14:textId="77777777" w:rsidR="00AA1DEA" w:rsidRDefault="00AA1DEA">
      <w:pPr>
        <w:spacing w:after="160" w:line="259" w:lineRule="auto"/>
        <w:rPr>
          <w:rFonts w:asciiTheme="majorHAnsi" w:eastAsiaTheme="majorEastAsia" w:hAnsiTheme="majorHAnsi" w:cstheme="majorBidi"/>
          <w:b/>
          <w:iCs/>
          <w:color w:val="7076CC" w:themeColor="text2" w:themeTint="99"/>
          <w:sz w:val="20"/>
          <w:szCs w:val="24"/>
        </w:rPr>
      </w:pPr>
      <w:r>
        <w:br w:type="page"/>
      </w:r>
    </w:p>
    <w:p w14:paraId="5720D4C2" w14:textId="46899C60" w:rsidR="00C03365" w:rsidRDefault="00C03365" w:rsidP="00C03365">
      <w:pPr>
        <w:pStyle w:val="Heading5"/>
      </w:pPr>
      <w:r>
        <w:lastRenderedPageBreak/>
        <w:t>Temporal Dead Zone</w:t>
      </w:r>
    </w:p>
    <w:p w14:paraId="3799096C" w14:textId="1F6F652D" w:rsidR="00EE164F" w:rsidRDefault="00DE2B17" w:rsidP="00C03365">
      <w:r>
        <w:t xml:space="preserve">A variable declared with let comes into existence at the same time as its scope. It cannot, however, be accessed until it is initialized. In </w:t>
      </w:r>
      <w:r w:rsidR="00032DB2">
        <w:t>contrast with</w:t>
      </w:r>
      <w:r>
        <w:t xml:space="preserve"> var, the compiler does not provide an automatic initialization to the value undefined </w:t>
      </w:r>
      <w:r w:rsidR="00032DB2">
        <w:t xml:space="preserve">at the point </w:t>
      </w:r>
      <w:r w:rsidR="00EE164F">
        <w:t>a let variable comes into existence.</w:t>
      </w:r>
    </w:p>
    <w:p w14:paraId="18C22039" w14:textId="304AC9BC" w:rsidR="00032DB2" w:rsidRPr="00393F4D" w:rsidRDefault="00032DB2" w:rsidP="00393F4D">
      <w:r>
        <w:t xml:space="preserve">Consider the following fragment of code. </w:t>
      </w:r>
      <w:r w:rsidR="0003662C">
        <w:t xml:space="preserve">If the shadowing variable with block scope was not in existence when we </w:t>
      </w:r>
      <w:r w:rsidR="00EE164F">
        <w:t>log,</w:t>
      </w:r>
      <w:r w:rsidR="0003662C">
        <w:t xml:space="preserve"> we would see the value 10 from the var defined variable. The fact we see the reference error is proof that on the first line in the block the </w:t>
      </w:r>
      <w:r w:rsidR="00987A4D">
        <w:t xml:space="preserve">global variable is already shadowed by the let variable but </w:t>
      </w:r>
      <w:r w:rsidR="00613313">
        <w:t xml:space="preserve">since </w:t>
      </w:r>
      <w:r w:rsidR="00987A4D">
        <w:t xml:space="preserve">it has no initial undefined value so we cannot access it. </w:t>
      </w:r>
    </w:p>
    <w:p w14:paraId="6A5AEE84" w14:textId="77777777" w:rsidR="00032DB2" w:rsidRPr="00393F4D" w:rsidRDefault="00032DB2" w:rsidP="00393F4D">
      <w:pPr>
        <w:pStyle w:val="SourceCode"/>
      </w:pPr>
      <w:r w:rsidRPr="00393F4D">
        <w:t>var a = 10;</w:t>
      </w:r>
    </w:p>
    <w:p w14:paraId="3D7D268E" w14:textId="77777777" w:rsidR="00032DB2" w:rsidRPr="00393F4D" w:rsidRDefault="00032DB2" w:rsidP="00393F4D">
      <w:pPr>
        <w:pStyle w:val="SourceCode"/>
      </w:pPr>
    </w:p>
    <w:p w14:paraId="053CDEF2" w14:textId="77777777" w:rsidR="00032DB2" w:rsidRPr="00393F4D" w:rsidRDefault="00032DB2" w:rsidP="00393F4D">
      <w:pPr>
        <w:pStyle w:val="SourceCode"/>
      </w:pPr>
      <w:r w:rsidRPr="00393F4D">
        <w:t>{</w:t>
      </w:r>
    </w:p>
    <w:p w14:paraId="0B4196BA" w14:textId="77777777" w:rsidR="00032DB2" w:rsidRPr="00393F4D" w:rsidRDefault="00032DB2" w:rsidP="00393F4D">
      <w:pPr>
        <w:pStyle w:val="SourceCode"/>
      </w:pPr>
      <w:r w:rsidRPr="00393F4D">
        <w:t>    console.log(a);</w:t>
      </w:r>
    </w:p>
    <w:p w14:paraId="6E400282" w14:textId="77777777" w:rsidR="00032DB2" w:rsidRPr="00393F4D" w:rsidRDefault="00032DB2" w:rsidP="00393F4D">
      <w:pPr>
        <w:pStyle w:val="SourceCode"/>
      </w:pPr>
    </w:p>
    <w:p w14:paraId="28AD241F" w14:textId="77777777" w:rsidR="00032DB2" w:rsidRPr="00393F4D" w:rsidRDefault="00032DB2" w:rsidP="00393F4D">
      <w:pPr>
        <w:pStyle w:val="SourceCode"/>
      </w:pPr>
      <w:r w:rsidRPr="00393F4D">
        <w:t>    let a = 5;</w:t>
      </w:r>
    </w:p>
    <w:p w14:paraId="154F8C83" w14:textId="7B44C737" w:rsidR="00032DB2" w:rsidRPr="00393F4D" w:rsidRDefault="00032DB2" w:rsidP="00393F4D">
      <w:pPr>
        <w:pStyle w:val="SourceCode"/>
      </w:pPr>
      <w:r w:rsidRPr="00393F4D">
        <w:t>}</w:t>
      </w:r>
    </w:p>
    <w:p w14:paraId="189B77BA" w14:textId="1F4CE008" w:rsidR="00032DB2" w:rsidRPr="00393F4D" w:rsidRDefault="00032DB2" w:rsidP="00393F4D">
      <w:pPr>
        <w:pStyle w:val="SourceCode"/>
      </w:pPr>
    </w:p>
    <w:p w14:paraId="633B54FE" w14:textId="0E62E624" w:rsidR="00032DB2" w:rsidRPr="00393F4D" w:rsidRDefault="00032DB2" w:rsidP="00393F4D">
      <w:pPr>
        <w:pStyle w:val="SourceCode"/>
      </w:pPr>
      <w:r w:rsidRPr="00393F4D">
        <w:t>&gt;&gt; ReferenceError: Cannot access 'a' before initialization</w:t>
      </w:r>
    </w:p>
    <w:p w14:paraId="27CE2980" w14:textId="77777777" w:rsidR="00032DB2" w:rsidRPr="00032DB2" w:rsidRDefault="00032DB2" w:rsidP="00032DB2">
      <w:pPr>
        <w:shd w:val="clear" w:color="auto" w:fill="FFFFFF"/>
        <w:spacing w:after="0" w:line="285" w:lineRule="atLeast"/>
        <w:rPr>
          <w:rFonts w:ascii="Consolas" w:eastAsia="Times New Roman" w:hAnsi="Consolas" w:cs="Times New Roman"/>
          <w:color w:val="000000"/>
          <w:sz w:val="21"/>
          <w:szCs w:val="21"/>
        </w:rPr>
      </w:pPr>
    </w:p>
    <w:p w14:paraId="085C3A42" w14:textId="3B2F85BC" w:rsidR="00DE2B17" w:rsidRDefault="00EE164F" w:rsidP="00C03365">
      <w:r>
        <w:t xml:space="preserve">This property of let variables leads to an effect known as the temporal dead zone. </w:t>
      </w:r>
      <w:r w:rsidR="00DE2B17">
        <w:t xml:space="preserve"> </w:t>
      </w:r>
    </w:p>
    <w:p w14:paraId="05F64A76" w14:textId="77777777" w:rsidR="00C03365" w:rsidRPr="00EF4377" w:rsidRDefault="00C03365" w:rsidP="00C03365">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54933EF2" w14:textId="77777777" w:rsidR="00C03365" w:rsidRPr="00EF4377" w:rsidRDefault="00C03365" w:rsidP="00C03365">
      <w:pPr>
        <w:pStyle w:val="SourceCode"/>
        <w:rPr>
          <w:rFonts w:eastAsia="Times New Roman"/>
          <w:color w:val="000000"/>
        </w:rPr>
      </w:pPr>
      <w:r w:rsidRPr="00EF4377">
        <w:rPr>
          <w:rFonts w:eastAsia="Times New Roman"/>
          <w:color w:val="000000"/>
        </w:rPr>
        <w:t>{</w:t>
      </w:r>
    </w:p>
    <w:p w14:paraId="2FE2BEF4" w14:textId="77777777" w:rsidR="00C03365" w:rsidRPr="00EF4377" w:rsidRDefault="00C03365" w:rsidP="00C03365">
      <w:pPr>
        <w:pStyle w:val="SourceCode"/>
        <w:rPr>
          <w:rFonts w:eastAsia="Times New Roman"/>
          <w:color w:val="000000"/>
        </w:rPr>
      </w:pPr>
      <w:r w:rsidRPr="00EF4377">
        <w:rPr>
          <w:rFonts w:eastAsia="Times New Roman"/>
          <w:color w:val="000000"/>
        </w:rPr>
        <w:t>    console.log(a);</w:t>
      </w:r>
    </w:p>
    <w:p w14:paraId="28C465D7" w14:textId="77777777" w:rsidR="00C03365" w:rsidRPr="00EF4377" w:rsidRDefault="00C03365" w:rsidP="00C03365">
      <w:pPr>
        <w:pStyle w:val="SourceCode"/>
        <w:rPr>
          <w:rFonts w:eastAsia="Times New Roman"/>
          <w:color w:val="000000"/>
        </w:rPr>
      </w:pPr>
      <w:r w:rsidRPr="00EF4377">
        <w:rPr>
          <w:rFonts w:eastAsia="Times New Roman"/>
          <w:color w:val="000000"/>
        </w:rPr>
        <w:t>    console.log(b);</w:t>
      </w:r>
    </w:p>
    <w:p w14:paraId="1183C2B9" w14:textId="77777777" w:rsidR="00C03365" w:rsidRPr="00EF4377" w:rsidRDefault="00C03365" w:rsidP="00C03365">
      <w:pPr>
        <w:pStyle w:val="SourceCode"/>
        <w:rPr>
          <w:rFonts w:eastAsia="Times New Roman"/>
          <w:color w:val="000000"/>
        </w:rPr>
      </w:pPr>
    </w:p>
    <w:p w14:paraId="06D1EFFA" w14:textId="77777777" w:rsidR="00C03365" w:rsidRPr="00EF4377" w:rsidRDefault="00C03365" w:rsidP="00C03365">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3EF00936" w14:textId="77777777" w:rsidR="00C03365" w:rsidRPr="00EF4377" w:rsidRDefault="00C03365" w:rsidP="00C03365">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199E29B9" w14:textId="77777777" w:rsidR="00C03365" w:rsidRPr="00EF4377" w:rsidRDefault="00C03365" w:rsidP="00C03365">
      <w:pPr>
        <w:pStyle w:val="SourceCode"/>
        <w:rPr>
          <w:rFonts w:eastAsia="Times New Roman"/>
          <w:color w:val="000000"/>
        </w:rPr>
      </w:pPr>
      <w:r w:rsidRPr="00EF4377">
        <w:rPr>
          <w:rFonts w:eastAsia="Times New Roman"/>
          <w:color w:val="000000"/>
        </w:rPr>
        <w:t>}</w:t>
      </w:r>
    </w:p>
    <w:p w14:paraId="63B34E29" w14:textId="77777777" w:rsidR="00C03365" w:rsidRPr="00EF4377" w:rsidRDefault="00C03365" w:rsidP="00C03365">
      <w:pPr>
        <w:pStyle w:val="SourceCode"/>
        <w:rPr>
          <w:rFonts w:eastAsia="Times New Roman"/>
          <w:color w:val="000000"/>
        </w:rPr>
      </w:pPr>
    </w:p>
    <w:p w14:paraId="70CA5E52" w14:textId="3B3576FC" w:rsidR="00C03365" w:rsidRDefault="00C03365" w:rsidP="00C03365">
      <w:pPr>
        <w:pStyle w:val="SourceCode"/>
        <w:rPr>
          <w:rFonts w:eastAsia="Times New Roman"/>
          <w:color w:val="000000"/>
        </w:rPr>
      </w:pPr>
      <w:r w:rsidRPr="00EF4377">
        <w:rPr>
          <w:rFonts w:eastAsia="Times New Roman"/>
          <w:color w:val="000000"/>
        </w:rPr>
        <w:t>f();</w:t>
      </w:r>
    </w:p>
    <w:p w14:paraId="0D227CF6" w14:textId="77777777" w:rsidR="00AA1DEA" w:rsidRDefault="00AA1DEA" w:rsidP="00C03365">
      <w:pPr>
        <w:pStyle w:val="SourceCode"/>
        <w:rPr>
          <w:rFonts w:eastAsia="Times New Roman"/>
          <w:color w:val="000000"/>
        </w:rPr>
      </w:pPr>
    </w:p>
    <w:p w14:paraId="0A8FCE77" w14:textId="4E58AEC4" w:rsidR="00AA1DEA" w:rsidRDefault="00AA1DEA" w:rsidP="00C03365">
      <w:pPr>
        <w:pStyle w:val="SourceCode"/>
        <w:rPr>
          <w:rFonts w:eastAsia="Times New Roman"/>
          <w:color w:val="000000"/>
        </w:rPr>
      </w:pPr>
      <w:r>
        <w:rPr>
          <w:rFonts w:eastAsia="Times New Roman"/>
          <w:color w:val="000000"/>
        </w:rPr>
        <w:t>&gt;&gt; Undefined</w:t>
      </w:r>
    </w:p>
    <w:p w14:paraId="1E91716B" w14:textId="77777777" w:rsidR="00C03365" w:rsidRDefault="00C03365" w:rsidP="00C03365">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2B0BA8F8" w14:textId="77777777" w:rsidR="00EC1067" w:rsidRDefault="00EC1067" w:rsidP="00D43059">
      <w:pPr>
        <w:pStyle w:val="SourceCode"/>
        <w:rPr>
          <w:rFonts w:eastAsia="Times New Roman"/>
        </w:rPr>
      </w:pPr>
    </w:p>
    <w:p w14:paraId="60F3FF46" w14:textId="25E90388" w:rsidR="00EC1067" w:rsidRDefault="00EC1067" w:rsidP="00D43059">
      <w:pPr>
        <w:pStyle w:val="SourceCode"/>
        <w:rPr>
          <w:rFonts w:eastAsia="Times New Roman"/>
        </w:rPr>
      </w:pPr>
      <w:r>
        <w:rPr>
          <w:rFonts w:eastAsia="Times New Roman"/>
        </w:rPr>
        <w:t>&gt;&gt; undefined</w:t>
      </w:r>
    </w:p>
    <w:p w14:paraId="77393B8A" w14:textId="6B7F4E37" w:rsidR="00EC1067" w:rsidRPr="00D43059" w:rsidRDefault="00EC1067" w:rsidP="00D43059">
      <w:pPr>
        <w:pStyle w:val="SourceCode"/>
        <w:rPr>
          <w:rFonts w:eastAsia="Times New Roman"/>
        </w:rPr>
      </w:pPr>
      <w:r>
        <w:rPr>
          <w:rFonts w:eastAsia="Times New Roman"/>
        </w:rPr>
        <w:t>&gt;&gt; 7</w:t>
      </w:r>
    </w:p>
    <w:p w14:paraId="20F44D11" w14:textId="77777777" w:rsidR="00C03365" w:rsidRDefault="00C03365" w:rsidP="00C03365">
      <w:pPr>
        <w:pStyle w:val="Heading4"/>
      </w:pPr>
      <w:r>
        <w:t>Const</w:t>
      </w:r>
    </w:p>
    <w:p w14:paraId="573D4FA7" w14:textId="77777777" w:rsidR="00C03365" w:rsidRPr="00460089" w:rsidRDefault="00C03365" w:rsidP="00C03365">
      <w:r>
        <w:t>Const is like let but the variable must be initialized when it is declared, after which it cannot be re-assigned. In most other behaviours it is the same as let. This includes temporal dead zone.</w:t>
      </w:r>
    </w:p>
    <w:p w14:paraId="6625A8A2" w14:textId="77777777" w:rsidR="00C03365" w:rsidRDefault="00C03365" w:rsidP="00C03365"/>
    <w:p w14:paraId="4DC34F6E" w14:textId="77777777" w:rsidR="00C03365" w:rsidRDefault="00C03365" w:rsidP="00C03365"/>
    <w:p w14:paraId="59D7EB81" w14:textId="77777777" w:rsidR="00914DA7" w:rsidRDefault="00914DA7" w:rsidP="00914DA7">
      <w:pPr>
        <w:pStyle w:val="Heading4"/>
      </w:pPr>
      <w:r>
        <w:lastRenderedPageBreak/>
        <w:t>Var</w:t>
      </w:r>
    </w:p>
    <w:p w14:paraId="4B729319" w14:textId="77777777" w:rsidR="00914DA7" w:rsidRDefault="00914DA7" w:rsidP="00914DA7">
      <w:r>
        <w:t xml:space="preserve">A variable declared with </w:t>
      </w:r>
      <w:r w:rsidRPr="00CD1233">
        <w:rPr>
          <w:rStyle w:val="KeywordChar"/>
        </w:rPr>
        <w:t>var</w:t>
      </w:r>
      <w:r>
        <w:t xml:space="preserve"> takes the scope of the function it is defined inside or if it is not defined inside a function it takes the global scope. </w:t>
      </w:r>
    </w:p>
    <w:p w14:paraId="0581FAC1" w14:textId="77777777" w:rsidR="00914DA7" w:rsidRPr="00D33E22" w:rsidRDefault="00914DA7" w:rsidP="00914DA7">
      <w:pPr>
        <w:pStyle w:val="SourceCode"/>
      </w:pPr>
      <w:r w:rsidRPr="00D33E22">
        <w:t>// Global </w:t>
      </w:r>
      <w:r>
        <w:t>scope</w:t>
      </w:r>
    </w:p>
    <w:p w14:paraId="667D7B54" w14:textId="77777777" w:rsidR="00914DA7" w:rsidRPr="00D33E22" w:rsidRDefault="00914DA7" w:rsidP="00914DA7">
      <w:pPr>
        <w:pStyle w:val="SourceCode"/>
      </w:pPr>
      <w:r w:rsidRPr="00D33E22">
        <w:t>var a = 5;</w:t>
      </w:r>
    </w:p>
    <w:p w14:paraId="76F12EB6" w14:textId="77777777" w:rsidR="00914DA7" w:rsidRPr="00D33E22" w:rsidRDefault="00914DA7" w:rsidP="00914DA7">
      <w:pPr>
        <w:pStyle w:val="SourceCode"/>
      </w:pPr>
    </w:p>
    <w:p w14:paraId="1D99FD39" w14:textId="77777777" w:rsidR="00914DA7" w:rsidRPr="00D33E22" w:rsidRDefault="00914DA7" w:rsidP="00914DA7">
      <w:pPr>
        <w:pStyle w:val="SourceCode"/>
      </w:pPr>
      <w:r w:rsidRPr="00D33E22">
        <w:t>function f() </w:t>
      </w:r>
    </w:p>
    <w:p w14:paraId="379425FC" w14:textId="77777777" w:rsidR="00914DA7" w:rsidRPr="00D33E22" w:rsidRDefault="00914DA7" w:rsidP="00914DA7">
      <w:pPr>
        <w:pStyle w:val="SourceCode"/>
      </w:pPr>
      <w:r w:rsidRPr="00D33E22">
        <w:t>{</w:t>
      </w:r>
    </w:p>
    <w:p w14:paraId="498209D1" w14:textId="77777777" w:rsidR="00914DA7" w:rsidRPr="00D33E22" w:rsidRDefault="00914DA7" w:rsidP="00914DA7">
      <w:pPr>
        <w:pStyle w:val="SourceCode"/>
      </w:pPr>
      <w:r w:rsidRPr="00D33E22">
        <w:t>    // </w:t>
      </w:r>
      <w:r>
        <w:t>Scoped to the function b</w:t>
      </w:r>
    </w:p>
    <w:p w14:paraId="1CBF6587" w14:textId="77777777" w:rsidR="00914DA7" w:rsidRPr="00D33E22" w:rsidRDefault="00914DA7" w:rsidP="00914DA7">
      <w:pPr>
        <w:pStyle w:val="SourceCode"/>
      </w:pPr>
      <w:r w:rsidRPr="00D33E22">
        <w:t>    var b = 15;</w:t>
      </w:r>
    </w:p>
    <w:p w14:paraId="75A6B445" w14:textId="77777777" w:rsidR="00914DA7" w:rsidRPr="00D33E22" w:rsidRDefault="00914DA7" w:rsidP="00914DA7">
      <w:pPr>
        <w:pStyle w:val="SourceCode"/>
      </w:pPr>
      <w:r w:rsidRPr="00D33E22">
        <w:t>}</w:t>
      </w:r>
    </w:p>
    <w:p w14:paraId="175EBF2B" w14:textId="77777777" w:rsidR="00914DA7" w:rsidRPr="00D33E22" w:rsidRDefault="00914DA7" w:rsidP="00914DA7">
      <w:pPr>
        <w:pStyle w:val="SourceCode"/>
      </w:pPr>
    </w:p>
    <w:p w14:paraId="28D89117" w14:textId="77777777" w:rsidR="00914DA7" w:rsidRPr="00D33E22" w:rsidRDefault="00914DA7" w:rsidP="00914DA7">
      <w:pPr>
        <w:pStyle w:val="SourceCode"/>
      </w:pPr>
      <w:r w:rsidRPr="00D33E22">
        <w:t>f();</w:t>
      </w:r>
    </w:p>
    <w:p w14:paraId="1742E93D" w14:textId="77777777" w:rsidR="00914DA7" w:rsidRPr="00D33E22" w:rsidRDefault="00914DA7" w:rsidP="00914DA7">
      <w:pPr>
        <w:pStyle w:val="SourceCode"/>
      </w:pPr>
    </w:p>
    <w:p w14:paraId="7CFA8061" w14:textId="77777777" w:rsidR="00914DA7" w:rsidRPr="00D33E22" w:rsidRDefault="00914DA7" w:rsidP="00914DA7">
      <w:pPr>
        <w:pStyle w:val="SourceCode"/>
      </w:pPr>
      <w:r w:rsidRPr="00D33E22">
        <w:t>console.log(a)</w:t>
      </w:r>
    </w:p>
    <w:p w14:paraId="7BB1ACEB" w14:textId="39366F66" w:rsidR="00914DA7" w:rsidRDefault="00914DA7" w:rsidP="00914DA7">
      <w:pPr>
        <w:pStyle w:val="SourceCode"/>
      </w:pPr>
      <w:r w:rsidRPr="00D33E22">
        <w:t>console.log(b);</w:t>
      </w:r>
    </w:p>
    <w:p w14:paraId="785C5DB0" w14:textId="0A832DA4" w:rsidR="00914DA7" w:rsidRDefault="00914DA7" w:rsidP="00914DA7">
      <w:pPr>
        <w:pStyle w:val="SourceCode"/>
      </w:pPr>
    </w:p>
    <w:p w14:paraId="657A9410" w14:textId="750698EF" w:rsidR="00914DA7" w:rsidRDefault="00914DA7" w:rsidP="00914DA7">
      <w:pPr>
        <w:pStyle w:val="SourceCode"/>
      </w:pPr>
      <w:r>
        <w:t>&gt;&gt; 5</w:t>
      </w:r>
    </w:p>
    <w:p w14:paraId="1925F0E7" w14:textId="321253E7" w:rsidR="00914DA7" w:rsidRPr="00D33E22" w:rsidRDefault="00914DA7" w:rsidP="00914DA7">
      <w:pPr>
        <w:pStyle w:val="SourceCode"/>
      </w:pPr>
      <w:r>
        <w:t xml:space="preserve">&gt;&gt; </w:t>
      </w:r>
      <w:r w:rsidRPr="00914DA7">
        <w:t>Uncaught ReferenceError: b is not defined</w:t>
      </w:r>
    </w:p>
    <w:p w14:paraId="428C1D4E" w14:textId="73D2CE2F" w:rsidR="00914DA7" w:rsidRDefault="00914DA7" w:rsidP="00914DA7">
      <w:pPr>
        <w:spacing w:after="160" w:line="259" w:lineRule="auto"/>
        <w:rPr>
          <w:rFonts w:asciiTheme="majorHAnsi" w:eastAsiaTheme="majorEastAsia" w:hAnsiTheme="majorHAnsi" w:cstheme="majorBidi"/>
          <w:b/>
          <w:iCs/>
          <w:color w:val="7076CC" w:themeColor="text2" w:themeTint="99"/>
          <w:sz w:val="20"/>
          <w:szCs w:val="24"/>
        </w:rPr>
      </w:pPr>
    </w:p>
    <w:p w14:paraId="144D0BC3" w14:textId="77777777" w:rsidR="00914DA7" w:rsidRDefault="00914DA7" w:rsidP="00914DA7">
      <w:pPr>
        <w:pStyle w:val="Heading5"/>
      </w:pPr>
      <w:r>
        <w:t>Hoisting</w:t>
      </w:r>
    </w:p>
    <w:p w14:paraId="6AC8E3D2" w14:textId="5DDA1A68" w:rsidR="00914DA7" w:rsidRDefault="00914DA7" w:rsidP="00914DA7">
      <w:r>
        <w:t xml:space="preserve">A variable is declared with the </w:t>
      </w:r>
      <w:r w:rsidRPr="00710CF1">
        <w:rPr>
          <w:rStyle w:val="KeywordChar"/>
        </w:rPr>
        <w:t>var</w:t>
      </w:r>
      <w:r>
        <w:t xml:space="preserve"> comes into existence at the same time as the scope in which it is declared (function or global). </w:t>
      </w:r>
      <w:r w:rsidR="00AC318C">
        <w:t xml:space="preserve">In addition, and in contrast to let, it is also automatically initialized to </w:t>
      </w:r>
      <w:r w:rsidR="00AC318C" w:rsidRPr="00AC318C">
        <w:rPr>
          <w:rStyle w:val="SourceCodeChar"/>
        </w:rPr>
        <w:t>undefined</w:t>
      </w:r>
      <w:r w:rsidR="00AC318C">
        <w:t xml:space="preserve"> at the point it comes into existence. There is no temporal dead zone with var variables. </w:t>
      </w:r>
      <w:r>
        <w:t xml:space="preserve">This is sometimes known as </w:t>
      </w:r>
      <w:r w:rsidRPr="00FC7431">
        <w:rPr>
          <w:rStyle w:val="KeywordChar"/>
        </w:rPr>
        <w:t>hoisting</w:t>
      </w:r>
      <w:r>
        <w:t>. It is as if the declaration was hoisted to the top of the scope</w:t>
      </w:r>
      <w:r w:rsidR="00AC318C">
        <w:t xml:space="preserve"> and initialized </w:t>
      </w:r>
      <w:r w:rsidR="0051066C">
        <w:t>as</w:t>
      </w:r>
      <w:r w:rsidR="00AC318C">
        <w:t xml:space="preserve"> </w:t>
      </w:r>
      <w:r w:rsidR="00AC318C" w:rsidRPr="0051066C">
        <w:rPr>
          <w:rStyle w:val="SourceCodeChar"/>
        </w:rPr>
        <w:t>undefined</w:t>
      </w:r>
      <w:r w:rsidR="00AC318C">
        <w:t xml:space="preserve">. </w:t>
      </w:r>
    </w:p>
    <w:p w14:paraId="61A6DEF5" w14:textId="77777777" w:rsidR="00AC318C" w:rsidRPr="00AC318C" w:rsidRDefault="00AC318C" w:rsidP="00AC318C">
      <w:pPr>
        <w:pStyle w:val="SourceCode"/>
        <w:rPr>
          <w:rFonts w:eastAsia="Times New Roman"/>
          <w:color w:val="000000"/>
        </w:rPr>
      </w:pPr>
      <w:r w:rsidRPr="00AC318C">
        <w:rPr>
          <w:rFonts w:eastAsia="Times New Roman"/>
        </w:rPr>
        <w:t>function</w:t>
      </w:r>
      <w:r w:rsidRPr="00AC318C">
        <w:rPr>
          <w:rFonts w:eastAsia="Times New Roman"/>
          <w:color w:val="000000"/>
        </w:rPr>
        <w:t> f()</w:t>
      </w:r>
    </w:p>
    <w:p w14:paraId="59C44A40" w14:textId="77777777" w:rsidR="00AC318C" w:rsidRPr="00AC318C" w:rsidRDefault="00AC318C" w:rsidP="00AC318C">
      <w:pPr>
        <w:pStyle w:val="SourceCode"/>
        <w:rPr>
          <w:rFonts w:eastAsia="Times New Roman"/>
          <w:color w:val="000000"/>
        </w:rPr>
      </w:pPr>
      <w:r w:rsidRPr="00AC318C">
        <w:rPr>
          <w:rFonts w:eastAsia="Times New Roman"/>
          <w:color w:val="000000"/>
        </w:rPr>
        <w:t>{</w:t>
      </w:r>
    </w:p>
    <w:p w14:paraId="5A614CA5" w14:textId="77777777" w:rsidR="00AC318C" w:rsidRPr="00AC318C" w:rsidRDefault="00AC318C" w:rsidP="00AC318C">
      <w:pPr>
        <w:pStyle w:val="SourceCode"/>
        <w:rPr>
          <w:rFonts w:eastAsia="Times New Roman"/>
          <w:color w:val="000000"/>
        </w:rPr>
      </w:pPr>
      <w:r w:rsidRPr="00AC318C">
        <w:rPr>
          <w:rFonts w:eastAsia="Times New Roman"/>
          <w:color w:val="000000"/>
        </w:rPr>
        <w:t>    console.log(a);</w:t>
      </w:r>
    </w:p>
    <w:p w14:paraId="61C63626" w14:textId="77777777" w:rsidR="00AC318C" w:rsidRPr="00AC318C" w:rsidRDefault="00AC318C" w:rsidP="00AC318C">
      <w:pPr>
        <w:pStyle w:val="SourceCode"/>
        <w:rPr>
          <w:rFonts w:eastAsia="Times New Roman"/>
          <w:color w:val="000000"/>
        </w:rPr>
      </w:pPr>
      <w:r w:rsidRPr="00AC318C">
        <w:rPr>
          <w:rFonts w:eastAsia="Times New Roman"/>
          <w:color w:val="000000"/>
        </w:rPr>
        <w:t>    </w:t>
      </w:r>
      <w:r w:rsidRPr="00AC318C">
        <w:rPr>
          <w:rFonts w:eastAsia="Times New Roman"/>
        </w:rPr>
        <w:t>var</w:t>
      </w:r>
      <w:r w:rsidRPr="00AC318C">
        <w:rPr>
          <w:rFonts w:eastAsia="Times New Roman"/>
          <w:color w:val="000000"/>
        </w:rPr>
        <w:t> a;</w:t>
      </w:r>
    </w:p>
    <w:p w14:paraId="0C183257" w14:textId="77777777" w:rsidR="00AC318C" w:rsidRPr="00AC318C" w:rsidRDefault="00AC318C" w:rsidP="00AC318C">
      <w:pPr>
        <w:pStyle w:val="SourceCode"/>
        <w:rPr>
          <w:rFonts w:eastAsia="Times New Roman"/>
          <w:color w:val="000000"/>
        </w:rPr>
      </w:pPr>
      <w:r w:rsidRPr="00AC318C">
        <w:rPr>
          <w:rFonts w:eastAsia="Times New Roman"/>
          <w:color w:val="000000"/>
        </w:rPr>
        <w:t>}</w:t>
      </w:r>
    </w:p>
    <w:p w14:paraId="174FE19D" w14:textId="4FCBFFE8" w:rsidR="00AC318C" w:rsidRDefault="00AC318C" w:rsidP="00AC318C">
      <w:pPr>
        <w:pStyle w:val="SourceCode"/>
        <w:rPr>
          <w:rFonts w:eastAsia="Times New Roman"/>
          <w:color w:val="000000"/>
        </w:rPr>
      </w:pPr>
      <w:r w:rsidRPr="00AC318C">
        <w:rPr>
          <w:rFonts w:eastAsia="Times New Roman"/>
          <w:color w:val="000000"/>
        </w:rPr>
        <w:t>f();</w:t>
      </w:r>
    </w:p>
    <w:p w14:paraId="602546BD" w14:textId="1117AA3D" w:rsidR="00AC318C" w:rsidRDefault="00AC318C" w:rsidP="00AC318C">
      <w:pPr>
        <w:pStyle w:val="SourceCode"/>
        <w:rPr>
          <w:rFonts w:eastAsia="Times New Roman"/>
          <w:color w:val="000000"/>
        </w:rPr>
      </w:pPr>
    </w:p>
    <w:p w14:paraId="53EA9703" w14:textId="376204B4" w:rsidR="00AC318C" w:rsidRPr="00AC318C" w:rsidRDefault="00AC318C" w:rsidP="00AC318C">
      <w:pPr>
        <w:pStyle w:val="SourceCode"/>
        <w:rPr>
          <w:rFonts w:eastAsia="Times New Roman"/>
          <w:color w:val="000000"/>
        </w:rPr>
      </w:pPr>
      <w:r>
        <w:rPr>
          <w:rFonts w:eastAsia="Times New Roman"/>
          <w:color w:val="000000"/>
        </w:rPr>
        <w:t>&gt;&gt; undefined</w:t>
      </w:r>
    </w:p>
    <w:p w14:paraId="6E8F0BBD" w14:textId="77777777" w:rsidR="00AC318C" w:rsidRPr="00AC318C" w:rsidRDefault="00AC318C" w:rsidP="00AC318C">
      <w:pPr>
        <w:shd w:val="clear" w:color="auto" w:fill="FFFFFF"/>
        <w:spacing w:after="0" w:line="285" w:lineRule="atLeast"/>
        <w:rPr>
          <w:rFonts w:ascii="Consolas" w:eastAsia="Times New Roman" w:hAnsi="Consolas" w:cs="Times New Roman"/>
          <w:color w:val="000000"/>
          <w:sz w:val="21"/>
          <w:szCs w:val="21"/>
        </w:rPr>
      </w:pPr>
    </w:p>
    <w:p w14:paraId="602F98E9" w14:textId="557D3775" w:rsidR="00914DA7" w:rsidRDefault="003535C4" w:rsidP="00914DA7">
      <w:pPr>
        <w:rPr>
          <w:rFonts w:eastAsia="Times New Roman"/>
        </w:rPr>
      </w:pPr>
      <w:r>
        <w:rPr>
          <w:rFonts w:eastAsia="Times New Roman"/>
        </w:rPr>
        <w:t xml:space="preserve">If we provide an explicit initial value this takes effect from the point in the code where we make the assignment. The explicit initial value is not hoisted. </w:t>
      </w:r>
    </w:p>
    <w:p w14:paraId="418E4C12" w14:textId="77777777" w:rsidR="003535C4" w:rsidRPr="003535C4" w:rsidRDefault="003535C4" w:rsidP="003535C4">
      <w:pPr>
        <w:pStyle w:val="SourceCode"/>
        <w:rPr>
          <w:rFonts w:eastAsia="Times New Roman"/>
          <w:color w:val="000000"/>
        </w:rPr>
      </w:pPr>
      <w:r w:rsidRPr="003535C4">
        <w:rPr>
          <w:rFonts w:eastAsia="Times New Roman"/>
        </w:rPr>
        <w:t>function</w:t>
      </w:r>
      <w:r w:rsidRPr="003535C4">
        <w:rPr>
          <w:rFonts w:eastAsia="Times New Roman"/>
          <w:color w:val="000000"/>
        </w:rPr>
        <w:t> f()</w:t>
      </w:r>
    </w:p>
    <w:p w14:paraId="0B091C9E" w14:textId="77777777" w:rsidR="003535C4" w:rsidRPr="003535C4" w:rsidRDefault="003535C4" w:rsidP="003535C4">
      <w:pPr>
        <w:pStyle w:val="SourceCode"/>
        <w:rPr>
          <w:rFonts w:eastAsia="Times New Roman"/>
          <w:color w:val="000000"/>
        </w:rPr>
      </w:pPr>
      <w:r w:rsidRPr="003535C4">
        <w:rPr>
          <w:rFonts w:eastAsia="Times New Roman"/>
          <w:color w:val="000000"/>
        </w:rPr>
        <w:t>{</w:t>
      </w:r>
    </w:p>
    <w:p w14:paraId="779B9736" w14:textId="77777777" w:rsidR="003535C4" w:rsidRPr="003535C4" w:rsidRDefault="003535C4" w:rsidP="003535C4">
      <w:pPr>
        <w:pStyle w:val="SourceCode"/>
        <w:rPr>
          <w:rFonts w:eastAsia="Times New Roman"/>
          <w:color w:val="000000"/>
        </w:rPr>
      </w:pPr>
      <w:r w:rsidRPr="003535C4">
        <w:rPr>
          <w:rFonts w:eastAsia="Times New Roman"/>
          <w:color w:val="000000"/>
        </w:rPr>
        <w:t>    console.log(a);</w:t>
      </w:r>
    </w:p>
    <w:p w14:paraId="2704ED34" w14:textId="77777777" w:rsidR="003535C4" w:rsidRPr="003535C4" w:rsidRDefault="003535C4" w:rsidP="003535C4">
      <w:pPr>
        <w:pStyle w:val="SourceCode"/>
        <w:rPr>
          <w:rFonts w:eastAsia="Times New Roman"/>
          <w:color w:val="000000"/>
        </w:rPr>
      </w:pPr>
      <w:r w:rsidRPr="003535C4">
        <w:rPr>
          <w:rFonts w:eastAsia="Times New Roman"/>
          <w:color w:val="000000"/>
        </w:rPr>
        <w:t>    </w:t>
      </w:r>
      <w:r w:rsidRPr="003535C4">
        <w:rPr>
          <w:rFonts w:eastAsia="Times New Roman"/>
        </w:rPr>
        <w:t>var</w:t>
      </w:r>
      <w:r w:rsidRPr="003535C4">
        <w:rPr>
          <w:rFonts w:eastAsia="Times New Roman"/>
          <w:color w:val="000000"/>
        </w:rPr>
        <w:t> a = </w:t>
      </w:r>
      <w:r w:rsidRPr="003535C4">
        <w:rPr>
          <w:rFonts w:eastAsia="Times New Roman"/>
          <w:color w:val="098658"/>
        </w:rPr>
        <w:t>5</w:t>
      </w:r>
      <w:r w:rsidRPr="003535C4">
        <w:rPr>
          <w:rFonts w:eastAsia="Times New Roman"/>
          <w:color w:val="000000"/>
        </w:rPr>
        <w:t>;</w:t>
      </w:r>
    </w:p>
    <w:p w14:paraId="030C9DAA" w14:textId="77777777" w:rsidR="003535C4" w:rsidRPr="003535C4" w:rsidRDefault="003535C4" w:rsidP="003535C4">
      <w:pPr>
        <w:pStyle w:val="SourceCode"/>
        <w:rPr>
          <w:rFonts w:eastAsia="Times New Roman"/>
          <w:color w:val="000000"/>
        </w:rPr>
      </w:pPr>
      <w:r w:rsidRPr="003535C4">
        <w:rPr>
          <w:rFonts w:eastAsia="Times New Roman"/>
          <w:color w:val="000000"/>
        </w:rPr>
        <w:t>    console.log(a);</w:t>
      </w:r>
    </w:p>
    <w:p w14:paraId="160937F6" w14:textId="77777777" w:rsidR="003535C4" w:rsidRPr="003535C4" w:rsidRDefault="003535C4" w:rsidP="003535C4">
      <w:pPr>
        <w:pStyle w:val="SourceCode"/>
        <w:rPr>
          <w:rFonts w:eastAsia="Times New Roman"/>
          <w:color w:val="000000"/>
        </w:rPr>
      </w:pPr>
      <w:r w:rsidRPr="003535C4">
        <w:rPr>
          <w:rFonts w:eastAsia="Times New Roman"/>
          <w:color w:val="000000"/>
        </w:rPr>
        <w:t>}</w:t>
      </w:r>
    </w:p>
    <w:p w14:paraId="7AB48A7E" w14:textId="047CB56A" w:rsidR="003535C4" w:rsidRDefault="003535C4" w:rsidP="003535C4">
      <w:pPr>
        <w:pStyle w:val="SourceCode"/>
        <w:rPr>
          <w:rFonts w:eastAsia="Times New Roman"/>
          <w:color w:val="000000"/>
        </w:rPr>
      </w:pPr>
      <w:r w:rsidRPr="003535C4">
        <w:rPr>
          <w:rFonts w:eastAsia="Times New Roman"/>
          <w:color w:val="000000"/>
        </w:rPr>
        <w:t>f();</w:t>
      </w:r>
    </w:p>
    <w:p w14:paraId="3F485808" w14:textId="55661168" w:rsidR="003535C4" w:rsidRDefault="003535C4" w:rsidP="003535C4">
      <w:pPr>
        <w:pStyle w:val="SourceCode"/>
        <w:rPr>
          <w:rFonts w:eastAsia="Times New Roman"/>
          <w:color w:val="000000"/>
        </w:rPr>
      </w:pPr>
    </w:p>
    <w:p w14:paraId="47B6AF34" w14:textId="7FED4A65" w:rsidR="003535C4" w:rsidRDefault="003535C4" w:rsidP="003535C4">
      <w:pPr>
        <w:pStyle w:val="SourceCode"/>
        <w:rPr>
          <w:rFonts w:eastAsia="Times New Roman"/>
          <w:color w:val="000000"/>
        </w:rPr>
      </w:pPr>
      <w:r>
        <w:rPr>
          <w:rFonts w:eastAsia="Times New Roman"/>
          <w:color w:val="000000"/>
        </w:rPr>
        <w:t>&gt;&gt; undefined</w:t>
      </w:r>
    </w:p>
    <w:p w14:paraId="4D4C0784" w14:textId="19375B1B" w:rsidR="003535C4" w:rsidRPr="003535C4" w:rsidRDefault="003535C4" w:rsidP="003535C4">
      <w:pPr>
        <w:pStyle w:val="SourceCode"/>
        <w:rPr>
          <w:rFonts w:eastAsia="Times New Roman"/>
          <w:color w:val="000000"/>
        </w:rPr>
      </w:pPr>
      <w:r>
        <w:rPr>
          <w:rFonts w:eastAsia="Times New Roman"/>
          <w:color w:val="000000"/>
        </w:rPr>
        <w:t>&gt;&gt; 5</w:t>
      </w:r>
    </w:p>
    <w:p w14:paraId="7B320878" w14:textId="77777777" w:rsidR="003535C4" w:rsidRPr="003535C4" w:rsidRDefault="003535C4" w:rsidP="003535C4">
      <w:pPr>
        <w:shd w:val="clear" w:color="auto" w:fill="FFFFFF"/>
        <w:spacing w:after="0" w:line="285" w:lineRule="atLeast"/>
        <w:rPr>
          <w:rFonts w:ascii="Consolas" w:eastAsia="Times New Roman" w:hAnsi="Consolas" w:cs="Times New Roman"/>
          <w:color w:val="000000"/>
          <w:sz w:val="21"/>
          <w:szCs w:val="21"/>
        </w:rPr>
      </w:pPr>
    </w:p>
    <w:p w14:paraId="55729EB0" w14:textId="77777777" w:rsidR="003535C4" w:rsidRDefault="003535C4" w:rsidP="00914DA7">
      <w:pPr>
        <w:rPr>
          <w:rFonts w:eastAsia="Times New Roman"/>
        </w:rPr>
      </w:pPr>
    </w:p>
    <w:p w14:paraId="05DC6907" w14:textId="77777777" w:rsidR="00914DA7" w:rsidRDefault="00914DA7" w:rsidP="00914DA7">
      <w:pPr>
        <w:pStyle w:val="SourceCode"/>
        <w:rPr>
          <w:rFonts w:eastAsia="Times New Roman"/>
        </w:rPr>
      </w:pPr>
    </w:p>
    <w:p w14:paraId="73B5DA73" w14:textId="77777777" w:rsidR="00914DA7" w:rsidRDefault="00914DA7" w:rsidP="00914DA7">
      <w:pPr>
        <w:pStyle w:val="Heading5"/>
      </w:pPr>
      <w:bookmarkStart w:id="15" w:name="_Hlk36836322"/>
      <w:r>
        <w:t>Blocks have no effect on var.</w:t>
      </w:r>
    </w:p>
    <w:bookmarkEnd w:id="15"/>
    <w:p w14:paraId="228A74BA" w14:textId="77777777" w:rsidR="00914DA7" w:rsidRPr="007D185A" w:rsidRDefault="00914DA7" w:rsidP="00914DA7">
      <w:r>
        <w:t>Blocks have no impact on the scope of variables declared with var.</w:t>
      </w:r>
    </w:p>
    <w:p w14:paraId="34ACBC4B" w14:textId="77777777" w:rsidR="00914DA7" w:rsidRPr="007D185A" w:rsidRDefault="00914DA7" w:rsidP="00914DA7">
      <w:pPr>
        <w:pStyle w:val="SourceCode"/>
      </w:pPr>
      <w:r w:rsidRPr="007D185A">
        <w:t>{</w:t>
      </w:r>
    </w:p>
    <w:p w14:paraId="61C04FFA" w14:textId="77777777" w:rsidR="00914DA7" w:rsidRPr="007D185A" w:rsidRDefault="00914DA7" w:rsidP="00914DA7">
      <w:pPr>
        <w:pStyle w:val="SourceCode"/>
      </w:pPr>
      <w:r w:rsidRPr="007D185A">
        <w:t>    var a = 5;</w:t>
      </w:r>
    </w:p>
    <w:p w14:paraId="29C915A5" w14:textId="77777777" w:rsidR="00914DA7" w:rsidRPr="007D185A" w:rsidRDefault="00914DA7" w:rsidP="00914DA7">
      <w:pPr>
        <w:pStyle w:val="SourceCode"/>
      </w:pPr>
      <w:r w:rsidRPr="007D185A">
        <w:t>}</w:t>
      </w:r>
    </w:p>
    <w:p w14:paraId="22501D08" w14:textId="77777777" w:rsidR="00914DA7" w:rsidRPr="007D185A" w:rsidRDefault="00914DA7" w:rsidP="00914DA7">
      <w:pPr>
        <w:pStyle w:val="SourceCode"/>
      </w:pPr>
    </w:p>
    <w:p w14:paraId="76767752" w14:textId="77777777" w:rsidR="00914DA7" w:rsidRDefault="00914DA7" w:rsidP="00914DA7">
      <w:pPr>
        <w:pStyle w:val="SourceCode"/>
      </w:pPr>
      <w:r w:rsidRPr="007D185A">
        <w:t>console.log(a);</w:t>
      </w:r>
    </w:p>
    <w:p w14:paraId="39CC8691" w14:textId="77777777" w:rsidR="00914DA7" w:rsidRDefault="00914DA7" w:rsidP="00914DA7">
      <w:pPr>
        <w:pStyle w:val="SourceCode"/>
      </w:pPr>
    </w:p>
    <w:p w14:paraId="7653333A" w14:textId="77777777" w:rsidR="00914DA7" w:rsidRDefault="00914DA7" w:rsidP="00914DA7">
      <w:pPr>
        <w:pStyle w:val="SourceCode"/>
      </w:pPr>
      <w:r>
        <w:t>&gt;&gt; 5</w:t>
      </w:r>
    </w:p>
    <w:p w14:paraId="70E12E01" w14:textId="77777777" w:rsidR="00914DA7" w:rsidRDefault="00914DA7" w:rsidP="00914DA7">
      <w:pPr>
        <w:pStyle w:val="Heading5"/>
      </w:pPr>
      <w:r>
        <w:t>Redeclaring</w:t>
      </w:r>
    </w:p>
    <w:p w14:paraId="09AED8F9" w14:textId="77777777" w:rsidR="00914DA7" w:rsidRDefault="00914DA7" w:rsidP="00914DA7">
      <w:r>
        <w:t>Redeclaring a variable declared initially with var has no effect and does not clear its value.</w:t>
      </w:r>
    </w:p>
    <w:p w14:paraId="13C67EA2" w14:textId="77777777" w:rsidR="00914DA7" w:rsidRPr="00671318" w:rsidRDefault="00914DA7" w:rsidP="00914DA7">
      <w:pPr>
        <w:pStyle w:val="SourceCode"/>
      </w:pPr>
      <w:r w:rsidRPr="00671318">
        <w:t>{</w:t>
      </w:r>
    </w:p>
    <w:p w14:paraId="40F4CCD7" w14:textId="77777777" w:rsidR="00914DA7" w:rsidRPr="00671318" w:rsidRDefault="00914DA7" w:rsidP="00914DA7">
      <w:pPr>
        <w:pStyle w:val="SourceCode"/>
      </w:pPr>
      <w:r w:rsidRPr="00671318">
        <w:t>    var a = 5;</w:t>
      </w:r>
    </w:p>
    <w:p w14:paraId="0A633298" w14:textId="77777777" w:rsidR="00914DA7" w:rsidRPr="00671318" w:rsidRDefault="00914DA7" w:rsidP="00914DA7">
      <w:pPr>
        <w:pStyle w:val="SourceCode"/>
      </w:pPr>
      <w:r w:rsidRPr="00671318">
        <w:t>}</w:t>
      </w:r>
    </w:p>
    <w:p w14:paraId="1A98A692" w14:textId="77777777" w:rsidR="00914DA7" w:rsidRPr="00671318" w:rsidRDefault="00914DA7" w:rsidP="00914DA7">
      <w:pPr>
        <w:pStyle w:val="SourceCode"/>
      </w:pPr>
    </w:p>
    <w:p w14:paraId="6D3AEF1A" w14:textId="77777777" w:rsidR="00914DA7" w:rsidRPr="00671318" w:rsidRDefault="00914DA7" w:rsidP="00914DA7">
      <w:pPr>
        <w:pStyle w:val="SourceCode"/>
      </w:pPr>
      <w:r w:rsidRPr="00671318">
        <w:t>var a;</w:t>
      </w:r>
    </w:p>
    <w:p w14:paraId="08F39DE7" w14:textId="77777777" w:rsidR="00914DA7" w:rsidRPr="00671318" w:rsidRDefault="00914DA7" w:rsidP="00914DA7">
      <w:pPr>
        <w:pStyle w:val="SourceCode"/>
      </w:pPr>
    </w:p>
    <w:p w14:paraId="04FD584D" w14:textId="77777777" w:rsidR="00914DA7" w:rsidRDefault="00914DA7" w:rsidP="00914DA7">
      <w:pPr>
        <w:pStyle w:val="SourceCode"/>
      </w:pPr>
      <w:r w:rsidRPr="00671318">
        <w:t>console.log(a);</w:t>
      </w:r>
    </w:p>
    <w:p w14:paraId="063129FD" w14:textId="77777777" w:rsidR="00914DA7" w:rsidRDefault="00914DA7" w:rsidP="00914DA7">
      <w:pPr>
        <w:pStyle w:val="SourceCode"/>
      </w:pPr>
    </w:p>
    <w:p w14:paraId="2724823D" w14:textId="77777777" w:rsidR="00914DA7" w:rsidRDefault="00914DA7" w:rsidP="00914DA7">
      <w:pPr>
        <w:pStyle w:val="SourceCode"/>
      </w:pPr>
      <w:r>
        <w:t>&gt;&gt; 5</w:t>
      </w:r>
    </w:p>
    <w:p w14:paraId="3EA521E5" w14:textId="77777777" w:rsidR="00914DA7" w:rsidRPr="001B602A" w:rsidRDefault="00914DA7" w:rsidP="00914DA7">
      <w:pPr>
        <w:pStyle w:val="Heading5"/>
      </w:pPr>
      <w:r>
        <w:t>Undeclared variables</w:t>
      </w:r>
    </w:p>
    <w:p w14:paraId="60122FD2" w14:textId="0E9EC9E3" w:rsidR="00914DA7" w:rsidRDefault="00914DA7" w:rsidP="00914DA7">
      <w:r>
        <w:t xml:space="preserve">An undeclared value has no var, let or cost modifier and just takes an initial value. Undeclared variables are implicitly scoped to the global scope. They are disallowed in strict mode which is anywhere we use ES6 modules. Frankly it </w:t>
      </w:r>
      <w:r w:rsidR="00DD7B68">
        <w:t>i</w:t>
      </w:r>
      <w:r>
        <w:t xml:space="preserve">s beyond me why anyone would ever do this ancient </w:t>
      </w:r>
      <w:proofErr w:type="gramStart"/>
      <w:r>
        <w:t>crap</w:t>
      </w:r>
      <w:proofErr w:type="gramEnd"/>
      <w:r>
        <w:t xml:space="preserve"> but I suppose it could come up in interview so here it is. </w:t>
      </w:r>
    </w:p>
    <w:p w14:paraId="34C17F21" w14:textId="77777777" w:rsidR="00914DA7" w:rsidRPr="00370C9E" w:rsidRDefault="00914DA7" w:rsidP="00914DA7">
      <w:pPr>
        <w:pStyle w:val="SourceCode"/>
      </w:pPr>
      <w:r w:rsidRPr="00370C9E">
        <w:t>function f() </w:t>
      </w:r>
    </w:p>
    <w:p w14:paraId="7E36E7C8" w14:textId="77777777" w:rsidR="00914DA7" w:rsidRPr="00370C9E" w:rsidRDefault="00914DA7" w:rsidP="00914DA7">
      <w:pPr>
        <w:pStyle w:val="SourceCode"/>
      </w:pPr>
      <w:r w:rsidRPr="00370C9E">
        <w:t>{</w:t>
      </w:r>
    </w:p>
    <w:p w14:paraId="1B66D8D9" w14:textId="77777777" w:rsidR="00914DA7" w:rsidRPr="00370C9E" w:rsidRDefault="00914DA7" w:rsidP="00914DA7">
      <w:pPr>
        <w:pStyle w:val="SourceCode"/>
      </w:pPr>
      <w:r w:rsidRPr="00370C9E">
        <w:t>    // Undeclared variable. </w:t>
      </w:r>
      <w:r>
        <w:t>Implicit</w:t>
      </w:r>
      <w:r w:rsidRPr="00370C9E">
        <w:t> global </w:t>
      </w:r>
      <w:r>
        <w:t>scope</w:t>
      </w:r>
    </w:p>
    <w:p w14:paraId="5399B39B" w14:textId="77777777" w:rsidR="00914DA7" w:rsidRPr="00370C9E" w:rsidRDefault="00914DA7" w:rsidP="00914DA7">
      <w:pPr>
        <w:pStyle w:val="SourceCode"/>
      </w:pPr>
      <w:r w:rsidRPr="00370C9E">
        <w:t>    a = 10;</w:t>
      </w:r>
    </w:p>
    <w:p w14:paraId="4A8C12AE" w14:textId="77777777" w:rsidR="00914DA7" w:rsidRPr="00370C9E" w:rsidRDefault="00914DA7" w:rsidP="00914DA7">
      <w:pPr>
        <w:pStyle w:val="SourceCode"/>
      </w:pPr>
    </w:p>
    <w:p w14:paraId="7AB58116" w14:textId="77777777" w:rsidR="00914DA7" w:rsidRPr="00370C9E" w:rsidRDefault="00914DA7" w:rsidP="00914DA7">
      <w:pPr>
        <w:pStyle w:val="SourceCode"/>
      </w:pPr>
      <w:r w:rsidRPr="00370C9E">
        <w:t>    // </w:t>
      </w:r>
      <w:r>
        <w:t>Scope</w:t>
      </w:r>
      <w:r w:rsidRPr="00370C9E">
        <w:t> of enclosing function</w:t>
      </w:r>
    </w:p>
    <w:p w14:paraId="20262E11" w14:textId="77777777" w:rsidR="00914DA7" w:rsidRPr="00370C9E" w:rsidRDefault="00914DA7" w:rsidP="00914DA7">
      <w:pPr>
        <w:pStyle w:val="SourceCode"/>
      </w:pPr>
      <w:r w:rsidRPr="00370C9E">
        <w:t>    var b = 15;</w:t>
      </w:r>
    </w:p>
    <w:p w14:paraId="73C20C6D" w14:textId="77777777" w:rsidR="00914DA7" w:rsidRPr="00370C9E" w:rsidRDefault="00914DA7" w:rsidP="00914DA7">
      <w:pPr>
        <w:pStyle w:val="SourceCode"/>
      </w:pPr>
      <w:r w:rsidRPr="00370C9E">
        <w:t>}</w:t>
      </w:r>
    </w:p>
    <w:p w14:paraId="7663B206" w14:textId="77777777" w:rsidR="00914DA7" w:rsidRPr="00370C9E" w:rsidRDefault="00914DA7" w:rsidP="00914DA7">
      <w:pPr>
        <w:pStyle w:val="SourceCode"/>
      </w:pPr>
    </w:p>
    <w:p w14:paraId="69B176E7" w14:textId="77777777" w:rsidR="00914DA7" w:rsidRPr="00370C9E" w:rsidRDefault="00914DA7" w:rsidP="00914DA7">
      <w:pPr>
        <w:pStyle w:val="SourceCode"/>
      </w:pPr>
      <w:r w:rsidRPr="00370C9E">
        <w:t>f();</w:t>
      </w:r>
    </w:p>
    <w:p w14:paraId="582B7D51" w14:textId="77777777" w:rsidR="00914DA7" w:rsidRPr="00370C9E" w:rsidRDefault="00914DA7" w:rsidP="00914DA7">
      <w:pPr>
        <w:pStyle w:val="SourceCode"/>
      </w:pPr>
    </w:p>
    <w:p w14:paraId="177380DE" w14:textId="77777777" w:rsidR="00914DA7" w:rsidRDefault="00914DA7" w:rsidP="00914DA7">
      <w:pPr>
        <w:pStyle w:val="SourceCode"/>
      </w:pPr>
      <w:r w:rsidRPr="00370C9E">
        <w:t>console.log(a)</w:t>
      </w:r>
    </w:p>
    <w:p w14:paraId="45238277" w14:textId="77777777" w:rsidR="00914DA7" w:rsidRDefault="00914DA7" w:rsidP="00914DA7">
      <w:pPr>
        <w:pStyle w:val="SourceCode"/>
      </w:pPr>
    </w:p>
    <w:p w14:paraId="7E50E372" w14:textId="77777777" w:rsidR="00914DA7" w:rsidRDefault="00914DA7" w:rsidP="00914DA7">
      <w:pPr>
        <w:pStyle w:val="SourceCode"/>
      </w:pPr>
      <w:r>
        <w:t>&gt;&gt; 10</w:t>
      </w:r>
    </w:p>
    <w:p w14:paraId="003292EA" w14:textId="77777777" w:rsidR="00914DA7" w:rsidRDefault="00914DA7" w:rsidP="00914DA7">
      <w:pPr>
        <w:pStyle w:val="SourceCode"/>
      </w:pPr>
    </w:p>
    <w:p w14:paraId="2F3AD048" w14:textId="77777777" w:rsidR="00914DA7" w:rsidRDefault="00914DA7" w:rsidP="00914DA7">
      <w:pPr>
        <w:pStyle w:val="SourceCode"/>
      </w:pPr>
      <w:r>
        <w:t>JavaScript</w:t>
      </w:r>
    </w:p>
    <w:p w14:paraId="7E55399D" w14:textId="77777777" w:rsidR="00914DA7" w:rsidRDefault="00914DA7" w:rsidP="00914DA7">
      <w:pPr>
        <w:pStyle w:val="SourceCode"/>
      </w:pPr>
    </w:p>
    <w:p w14:paraId="269033FF" w14:textId="77777777" w:rsidR="00914DA7" w:rsidRDefault="00914DA7" w:rsidP="00914DA7">
      <w:r>
        <w:t>Undeclared variables do not exist until after they have been assigned to, so the following is a reference exception.</w:t>
      </w:r>
    </w:p>
    <w:p w14:paraId="05279023" w14:textId="77777777" w:rsidR="00914DA7" w:rsidRDefault="00914DA7" w:rsidP="00914DA7">
      <w:pPr>
        <w:pStyle w:val="SourceCode"/>
        <w:rPr>
          <w:rFonts w:eastAsia="Times New Roman"/>
        </w:rPr>
      </w:pPr>
      <w:r w:rsidRPr="007A71E5">
        <w:rPr>
          <w:rFonts w:eastAsia="Times New Roman"/>
        </w:rPr>
        <w:t>console.log(a);</w:t>
      </w:r>
    </w:p>
    <w:p w14:paraId="59D141AA" w14:textId="77777777" w:rsidR="00914DA7" w:rsidRDefault="00914DA7" w:rsidP="00914DA7">
      <w:pPr>
        <w:pStyle w:val="SourceCode"/>
        <w:rPr>
          <w:rFonts w:eastAsia="Times New Roman"/>
        </w:rPr>
      </w:pPr>
      <w:r>
        <w:rPr>
          <w:rFonts w:eastAsia="Times New Roman"/>
        </w:rPr>
        <w:t>&gt;&gt; Reference error: a is not defined</w:t>
      </w:r>
    </w:p>
    <w:p w14:paraId="179848B2" w14:textId="77777777" w:rsidR="00914DA7" w:rsidRDefault="00914DA7" w:rsidP="00C03365">
      <w:pPr>
        <w:shd w:val="clear" w:color="auto" w:fill="FFFFFF"/>
        <w:spacing w:after="0" w:line="285" w:lineRule="atLeast"/>
      </w:pPr>
    </w:p>
    <w:p w14:paraId="7F581C37" w14:textId="77777777" w:rsidR="00914DA7" w:rsidRDefault="00914DA7" w:rsidP="00C03365">
      <w:pPr>
        <w:shd w:val="clear" w:color="auto" w:fill="FFFFFF"/>
        <w:spacing w:after="0" w:line="285" w:lineRule="atLeast"/>
      </w:pPr>
    </w:p>
    <w:p w14:paraId="4E929ECE" w14:textId="4F4D4F73" w:rsidR="00462087" w:rsidRDefault="00462087" w:rsidP="00462087">
      <w:pPr>
        <w:pStyle w:val="Heading4"/>
      </w:pPr>
      <w:bookmarkStart w:id="16" w:name="_Toc44265514"/>
      <w:r>
        <w:lastRenderedPageBreak/>
        <w:t>Global</w:t>
      </w:r>
    </w:p>
    <w:p w14:paraId="63EDC3F8" w14:textId="4EA32F4B" w:rsidR="00462087" w:rsidRDefault="00393F4D" w:rsidP="008068F1">
      <w:r>
        <w:t>Using ES6 modules and classes massively reduce our exposure to the global scope.</w:t>
      </w:r>
      <w:r w:rsidR="004D3C1F">
        <w:t xml:space="preserve"> Each module imports what it needs directly from other modules. </w:t>
      </w:r>
      <w:r w:rsidR="0098695E">
        <w:t>Nevertheless,</w:t>
      </w:r>
      <w:r w:rsidR="004D3C1F">
        <w:t xml:space="preserve"> there are </w:t>
      </w:r>
      <w:r w:rsidR="008068F1">
        <w:t xml:space="preserve">still things we need from the </w:t>
      </w:r>
      <w:r w:rsidR="004D3C1F">
        <w:t>global scope</w:t>
      </w:r>
      <w:r w:rsidR="008068F1">
        <w:t>. When running in a browser we use the global scope to access the DOM and</w:t>
      </w:r>
      <w:r w:rsidR="004D3C1F">
        <w:t xml:space="preserve"> the window. </w:t>
      </w:r>
    </w:p>
    <w:p w14:paraId="5DB477A4" w14:textId="1BEFD60C" w:rsidR="00A23F36" w:rsidRDefault="00A23F36" w:rsidP="00A23F36">
      <w:pPr>
        <w:pStyle w:val="Heading4"/>
      </w:pPr>
      <w:r>
        <w:t>Scope and Looping</w:t>
      </w:r>
    </w:p>
    <w:p w14:paraId="5AF3384A" w14:textId="37B0DF0F" w:rsidR="00A23F36" w:rsidRDefault="00A23F36" w:rsidP="00A23F36">
      <w:r>
        <w:t>Let us consider some scenarios.</w:t>
      </w:r>
    </w:p>
    <w:p w14:paraId="176A1519" w14:textId="77777777" w:rsidR="00A23F36" w:rsidRDefault="00A23F36" w:rsidP="00A23F36"/>
    <w:p w14:paraId="660FD330" w14:textId="77777777" w:rsidR="00A23F36" w:rsidRPr="00A23F36" w:rsidRDefault="00A23F36" w:rsidP="00A23F36"/>
    <w:p w14:paraId="6EAD880C" w14:textId="77777777" w:rsidR="00764DB2" w:rsidRDefault="00764DB2">
      <w:pPr>
        <w:spacing w:after="160" w:line="259" w:lineRule="auto"/>
        <w:rPr>
          <w:rFonts w:asciiTheme="majorHAnsi" w:eastAsiaTheme="majorEastAsia" w:hAnsiTheme="majorHAnsi" w:cstheme="majorBidi"/>
          <w:color w:val="31378B" w:themeColor="text2"/>
          <w:sz w:val="28"/>
          <w:szCs w:val="26"/>
        </w:rPr>
      </w:pPr>
      <w:r>
        <w:br w:type="page"/>
      </w:r>
    </w:p>
    <w:p w14:paraId="136DB3B8" w14:textId="5794487B" w:rsidR="0048043B" w:rsidRDefault="0048043B" w:rsidP="0048043B">
      <w:pPr>
        <w:pStyle w:val="Heading3"/>
      </w:pPr>
      <w:r>
        <w:lastRenderedPageBreak/>
        <w:t>Functions</w:t>
      </w:r>
      <w:bookmarkEnd w:id="16"/>
    </w:p>
    <w:p w14:paraId="6096A5B0" w14:textId="77777777" w:rsidR="00462C61" w:rsidRDefault="008E050C" w:rsidP="008E050C">
      <w:r>
        <w:t>Functions are first class objects in JavaScript and there are many ways of creating them.</w:t>
      </w:r>
    </w:p>
    <w:p w14:paraId="76CA6580" w14:textId="48A63A79" w:rsidR="00462C61" w:rsidRDefault="00462C61" w:rsidP="00462C61">
      <w:pPr>
        <w:pStyle w:val="Heading4"/>
      </w:pPr>
      <w:r>
        <w:t>Declarations</w:t>
      </w:r>
    </w:p>
    <w:p w14:paraId="6FB53105" w14:textId="5FE21B39" w:rsidR="00D706FC" w:rsidRDefault="008E050C" w:rsidP="002C68F9">
      <w:r>
        <w:t xml:space="preserve">The first form we will look at is called a </w:t>
      </w:r>
      <w:r w:rsidRPr="008E050C">
        <w:rPr>
          <w:rStyle w:val="KeywordChar"/>
        </w:rPr>
        <w:t>function declaration</w:t>
      </w:r>
      <w:r>
        <w:t xml:space="preserve"> and it is treated specially. </w:t>
      </w:r>
      <w:r w:rsidR="00D706FC">
        <w:t xml:space="preserve">A function </w:t>
      </w:r>
      <w:r w:rsidR="00F3615A">
        <w:t xml:space="preserve">declaration </w:t>
      </w:r>
      <w:r w:rsidR="00D706FC">
        <w:t>is</w:t>
      </w:r>
      <w:r w:rsidR="00F3615A">
        <w:t xml:space="preserve"> </w:t>
      </w:r>
      <w:r w:rsidR="00AB1CD9">
        <w:t xml:space="preserve">hoisted to the top of </w:t>
      </w:r>
      <w:r w:rsidR="00D706FC">
        <w:t>its</w:t>
      </w:r>
      <w:r w:rsidR="00AB1CD9">
        <w:t xml:space="preserve"> scope</w:t>
      </w:r>
      <w:r w:rsidR="00D706FC">
        <w:t xml:space="preserve">. At the same time as it is hoisted it is initialized with its definition. This enables us to execute the following code. </w:t>
      </w:r>
    </w:p>
    <w:p w14:paraId="12838A20" w14:textId="33375D4A" w:rsidR="00F3615A" w:rsidRPr="00F3615A" w:rsidRDefault="00F3615A" w:rsidP="00F3615A">
      <w:pPr>
        <w:pStyle w:val="SourceCode"/>
        <w:rPr>
          <w:rFonts w:eastAsia="Times New Roman"/>
        </w:rPr>
      </w:pPr>
      <w:r w:rsidRPr="00F3615A">
        <w:rPr>
          <w:rFonts w:eastAsia="Times New Roman"/>
        </w:rPr>
        <w:t>console.log(</w:t>
      </w:r>
      <w:r w:rsidR="00462C61">
        <w:rPr>
          <w:rFonts w:eastAsia="Times New Roman"/>
        </w:rPr>
        <w:t>declaredAdd</w:t>
      </w:r>
      <w:r w:rsidRPr="00F3615A">
        <w:rPr>
          <w:rFonts w:eastAsia="Times New Roman"/>
        </w:rPr>
        <w:t>(</w:t>
      </w:r>
      <w:r w:rsidRPr="00F3615A">
        <w:rPr>
          <w:rFonts w:eastAsia="Times New Roman"/>
          <w:color w:val="098658"/>
        </w:rPr>
        <w:t>5</w:t>
      </w:r>
      <w:r w:rsidRPr="00F3615A">
        <w:rPr>
          <w:rFonts w:eastAsia="Times New Roman"/>
        </w:rPr>
        <w:t>,</w:t>
      </w:r>
      <w:r w:rsidRPr="00F3615A">
        <w:rPr>
          <w:rFonts w:eastAsia="Times New Roman"/>
          <w:color w:val="098658"/>
        </w:rPr>
        <w:t>6</w:t>
      </w:r>
      <w:r w:rsidRPr="00F3615A">
        <w:rPr>
          <w:rFonts w:eastAsia="Times New Roman"/>
        </w:rPr>
        <w:t>));</w:t>
      </w:r>
    </w:p>
    <w:p w14:paraId="5B569BEE" w14:textId="77777777" w:rsidR="00F3615A" w:rsidRPr="00F3615A" w:rsidRDefault="00F3615A" w:rsidP="00F3615A">
      <w:pPr>
        <w:pStyle w:val="SourceCode"/>
        <w:rPr>
          <w:rFonts w:eastAsia="Times New Roman"/>
        </w:rPr>
      </w:pPr>
    </w:p>
    <w:p w14:paraId="24A8DD0B" w14:textId="048D5F64" w:rsidR="00F3615A" w:rsidRPr="00F3615A" w:rsidRDefault="00F3615A" w:rsidP="00F3615A">
      <w:pPr>
        <w:pStyle w:val="SourceCode"/>
        <w:rPr>
          <w:rFonts w:eastAsia="Times New Roman"/>
        </w:rPr>
      </w:pPr>
      <w:r w:rsidRPr="00F3615A">
        <w:rPr>
          <w:rFonts w:eastAsia="Times New Roman"/>
          <w:color w:val="0000FF"/>
        </w:rPr>
        <w:t>function</w:t>
      </w:r>
      <w:r w:rsidRPr="00F3615A">
        <w:rPr>
          <w:rFonts w:eastAsia="Times New Roman"/>
        </w:rPr>
        <w:t> </w:t>
      </w:r>
      <w:r w:rsidR="00462C61">
        <w:rPr>
          <w:rFonts w:eastAsia="Times New Roman"/>
        </w:rPr>
        <w:t>declaredAdd</w:t>
      </w:r>
      <w:r w:rsidR="00462C61" w:rsidRPr="00F3615A">
        <w:rPr>
          <w:rFonts w:eastAsia="Times New Roman"/>
        </w:rPr>
        <w:t xml:space="preserve"> </w:t>
      </w:r>
      <w:r w:rsidRPr="00F3615A">
        <w:rPr>
          <w:rFonts w:eastAsia="Times New Roman"/>
        </w:rPr>
        <w:t>(a,b)</w:t>
      </w:r>
    </w:p>
    <w:p w14:paraId="7D34B1D4" w14:textId="77777777" w:rsidR="00F3615A" w:rsidRPr="00F3615A" w:rsidRDefault="00F3615A" w:rsidP="00F3615A">
      <w:pPr>
        <w:pStyle w:val="SourceCode"/>
        <w:rPr>
          <w:rFonts w:eastAsia="Times New Roman"/>
        </w:rPr>
      </w:pPr>
      <w:r w:rsidRPr="00F3615A">
        <w:rPr>
          <w:rFonts w:eastAsia="Times New Roman"/>
        </w:rPr>
        <w:t>{</w:t>
      </w:r>
    </w:p>
    <w:p w14:paraId="6997131D" w14:textId="77777777" w:rsidR="00F3615A" w:rsidRPr="00F3615A" w:rsidRDefault="00F3615A" w:rsidP="00F3615A">
      <w:pPr>
        <w:pStyle w:val="SourceCode"/>
        <w:rPr>
          <w:rFonts w:eastAsia="Times New Roman"/>
        </w:rPr>
      </w:pPr>
      <w:r w:rsidRPr="00F3615A">
        <w:rPr>
          <w:rFonts w:eastAsia="Times New Roman"/>
        </w:rPr>
        <w:t>    </w:t>
      </w:r>
      <w:r w:rsidRPr="00F3615A">
        <w:rPr>
          <w:rFonts w:eastAsia="Times New Roman"/>
          <w:color w:val="0000FF"/>
        </w:rPr>
        <w:t>return</w:t>
      </w:r>
      <w:r w:rsidRPr="00F3615A">
        <w:rPr>
          <w:rFonts w:eastAsia="Times New Roman"/>
        </w:rPr>
        <w:t> a + b;</w:t>
      </w:r>
    </w:p>
    <w:p w14:paraId="63C53E89" w14:textId="55F01088" w:rsidR="00F3615A" w:rsidRDefault="00F3615A" w:rsidP="00F3615A">
      <w:pPr>
        <w:pStyle w:val="SourceCode"/>
        <w:rPr>
          <w:rFonts w:eastAsia="Times New Roman"/>
        </w:rPr>
      </w:pPr>
      <w:r w:rsidRPr="00F3615A">
        <w:rPr>
          <w:rFonts w:eastAsia="Times New Roman"/>
        </w:rPr>
        <w:t>}</w:t>
      </w:r>
    </w:p>
    <w:p w14:paraId="75B71DC0" w14:textId="0CFD419E" w:rsidR="00C35C8D" w:rsidRDefault="00C35C8D" w:rsidP="00F3615A">
      <w:pPr>
        <w:pStyle w:val="SourceCode"/>
        <w:rPr>
          <w:rFonts w:eastAsia="Times New Roman"/>
        </w:rPr>
      </w:pPr>
    </w:p>
    <w:p w14:paraId="6ACB0F68" w14:textId="318BF951" w:rsidR="00C35C8D" w:rsidRDefault="00C35C8D" w:rsidP="00F3615A">
      <w:pPr>
        <w:pStyle w:val="SourceCode"/>
        <w:rPr>
          <w:rFonts w:eastAsia="Times New Roman"/>
        </w:rPr>
      </w:pPr>
      <w:r>
        <w:rPr>
          <w:rFonts w:eastAsia="Times New Roman"/>
        </w:rPr>
        <w:t>&gt;&gt; 11</w:t>
      </w:r>
    </w:p>
    <w:p w14:paraId="61E8702A" w14:textId="2D23EFFF" w:rsidR="00861E54" w:rsidRDefault="00861E54" w:rsidP="00F3615A">
      <w:pPr>
        <w:pStyle w:val="SourceCode"/>
        <w:rPr>
          <w:rFonts w:eastAsia="Times New Roman"/>
        </w:rPr>
      </w:pPr>
    </w:p>
    <w:p w14:paraId="25FB65E2" w14:textId="16EBC43D" w:rsidR="00861E54" w:rsidRDefault="00861E54" w:rsidP="00861E54">
      <w:r>
        <w:t xml:space="preserve">The declared function itself lives in the scope it is declared it. </w:t>
      </w:r>
    </w:p>
    <w:p w14:paraId="7BC952A2" w14:textId="77777777" w:rsidR="003B730D" w:rsidRPr="00861E54" w:rsidRDefault="003B730D" w:rsidP="003B730D">
      <w:pPr>
        <w:pStyle w:val="SourceCode"/>
        <w:rPr>
          <w:rFonts w:eastAsia="Times New Roman"/>
        </w:rPr>
      </w:pPr>
      <w:r w:rsidRPr="00861E54">
        <w:rPr>
          <w:rFonts w:eastAsia="Times New Roman"/>
          <w:color w:val="0000FF"/>
        </w:rPr>
        <w:t>function</w:t>
      </w:r>
      <w:r w:rsidRPr="00861E54">
        <w:rPr>
          <w:rFonts w:eastAsia="Times New Roman"/>
        </w:rPr>
        <w:t> declaredAdd(a,b)</w:t>
      </w:r>
    </w:p>
    <w:p w14:paraId="7574036A" w14:textId="77777777" w:rsidR="003B730D" w:rsidRPr="00861E54" w:rsidRDefault="003B730D" w:rsidP="003B730D">
      <w:pPr>
        <w:pStyle w:val="SourceCode"/>
        <w:rPr>
          <w:rFonts w:eastAsia="Times New Roman"/>
        </w:rPr>
      </w:pPr>
      <w:r w:rsidRPr="00861E54">
        <w:rPr>
          <w:rFonts w:eastAsia="Times New Roman"/>
        </w:rPr>
        <w:t>{</w:t>
      </w:r>
    </w:p>
    <w:p w14:paraId="7EB3EF5E" w14:textId="77777777" w:rsidR="003B730D" w:rsidRPr="00861E54" w:rsidRDefault="003B730D" w:rsidP="003B730D">
      <w:pPr>
        <w:pStyle w:val="SourceCode"/>
        <w:rPr>
          <w:rFonts w:eastAsia="Times New Roman"/>
        </w:rPr>
      </w:pPr>
      <w:r w:rsidRPr="00861E54">
        <w:rPr>
          <w:rFonts w:eastAsia="Times New Roman"/>
        </w:rPr>
        <w:t>    </w:t>
      </w:r>
      <w:r w:rsidRPr="00861E54">
        <w:rPr>
          <w:rFonts w:eastAsia="Times New Roman"/>
          <w:color w:val="0000FF"/>
        </w:rPr>
        <w:t>return</w:t>
      </w:r>
      <w:r w:rsidRPr="00861E54">
        <w:rPr>
          <w:rFonts w:eastAsia="Times New Roman"/>
        </w:rPr>
        <w:t> a + b;</w:t>
      </w:r>
    </w:p>
    <w:p w14:paraId="57F2DEB6" w14:textId="77777777" w:rsidR="003B730D" w:rsidRPr="00861E54" w:rsidRDefault="003B730D" w:rsidP="003B730D">
      <w:pPr>
        <w:pStyle w:val="SourceCode"/>
        <w:rPr>
          <w:rFonts w:eastAsia="Times New Roman"/>
        </w:rPr>
      </w:pPr>
      <w:r w:rsidRPr="00861E54">
        <w:rPr>
          <w:rFonts w:eastAsia="Times New Roman"/>
        </w:rPr>
        <w:t>}</w:t>
      </w:r>
    </w:p>
    <w:p w14:paraId="1B56C5CF" w14:textId="77777777" w:rsidR="003B730D" w:rsidRPr="00861E54" w:rsidRDefault="003B730D" w:rsidP="003B730D">
      <w:pPr>
        <w:pStyle w:val="SourceCode"/>
        <w:rPr>
          <w:rFonts w:eastAsia="Times New Roman"/>
        </w:rPr>
      </w:pPr>
    </w:p>
    <w:p w14:paraId="6AEF59EF" w14:textId="77777777" w:rsidR="003B730D" w:rsidRDefault="003B730D" w:rsidP="003B730D">
      <w:pPr>
        <w:pStyle w:val="SourceCode"/>
        <w:rPr>
          <w:rFonts w:eastAsia="Times New Roman"/>
        </w:rPr>
      </w:pPr>
      <w:r w:rsidRPr="00861E54">
        <w:rPr>
          <w:rFonts w:eastAsia="Times New Roman"/>
        </w:rPr>
        <w:t>console.log(declaredAdd);</w:t>
      </w:r>
    </w:p>
    <w:p w14:paraId="7B5A0774" w14:textId="77777777" w:rsidR="003B730D" w:rsidRDefault="003B730D" w:rsidP="003B730D">
      <w:pPr>
        <w:pStyle w:val="SourceCode"/>
        <w:rPr>
          <w:rFonts w:eastAsia="Times New Roman"/>
        </w:rPr>
      </w:pPr>
    </w:p>
    <w:p w14:paraId="47DCE10E" w14:textId="7E059B45" w:rsidR="003B730D" w:rsidRDefault="003B730D" w:rsidP="003B730D">
      <w:pPr>
        <w:pStyle w:val="SourceCode"/>
      </w:pPr>
      <w:r>
        <w:rPr>
          <w:rFonts w:eastAsia="Times New Roman"/>
        </w:rPr>
        <w:t xml:space="preserve">&gt;&gt; </w:t>
      </w:r>
      <w:r w:rsidRPr="00861E54">
        <w:t>ƒ declaredAdd(a,b)</w:t>
      </w:r>
    </w:p>
    <w:p w14:paraId="3822A48C" w14:textId="240F59B7" w:rsidR="002646B3" w:rsidRDefault="002646B3" w:rsidP="003B730D">
      <w:pPr>
        <w:pStyle w:val="SourceCode"/>
      </w:pPr>
    </w:p>
    <w:p w14:paraId="7BF18690" w14:textId="781BCFB9" w:rsidR="002646B3" w:rsidRDefault="002646B3" w:rsidP="002646B3">
      <w:r>
        <w:t>Like var, function declarations belong to the nearest enclosing function scope or the global scope. They never belong to a block scope</w:t>
      </w:r>
      <w:proofErr w:type="gramStart"/>
      <w:r>
        <w:t xml:space="preserve">. </w:t>
      </w:r>
      <w:r w:rsidR="009B70B6">
        <w:t>???</w:t>
      </w:r>
      <w:proofErr w:type="gramEnd"/>
    </w:p>
    <w:p w14:paraId="50B4631E" w14:textId="75FE7B6B" w:rsidR="00701F42" w:rsidRDefault="00204B52" w:rsidP="00701F42">
      <w:pPr>
        <w:pStyle w:val="Heading4"/>
      </w:pPr>
      <w:r>
        <w:t xml:space="preserve">Named </w:t>
      </w:r>
      <w:r w:rsidR="00701F42">
        <w:t>Function Expressions</w:t>
      </w:r>
    </w:p>
    <w:p w14:paraId="3ED1B5D3" w14:textId="1CF9513A" w:rsidR="00204B52" w:rsidRDefault="00204B52" w:rsidP="00204B52">
      <w:r>
        <w:t xml:space="preserve">Now </w:t>
      </w:r>
      <w:r w:rsidR="002002CA">
        <w:t>let us</w:t>
      </w:r>
      <w:r>
        <w:t xml:space="preserve"> consider a named function declaration. </w:t>
      </w:r>
      <w:r w:rsidR="000254DF">
        <w:t>Although the variable we assign the function expression to (</w:t>
      </w:r>
      <w:r w:rsidR="000254DF" w:rsidRPr="000254DF">
        <w:rPr>
          <w:rStyle w:val="SourceCodeChar"/>
        </w:rPr>
        <w:t>funcVar</w:t>
      </w:r>
      <w:r w:rsidR="000254DF">
        <w:t>) exists in the containing global scope, the actual function itself (</w:t>
      </w:r>
      <w:r w:rsidR="000254DF" w:rsidRPr="000254DF">
        <w:rPr>
          <w:rStyle w:val="SourceCodeChar"/>
        </w:rPr>
        <w:t>namedAdd</w:t>
      </w:r>
      <w:r w:rsidR="000254DF">
        <w:t xml:space="preserve">) only exists inside the function itself. </w:t>
      </w:r>
    </w:p>
    <w:p w14:paraId="39EC7B85" w14:textId="77777777" w:rsidR="002002CA" w:rsidRPr="002002CA" w:rsidRDefault="002002CA" w:rsidP="002002CA">
      <w:pPr>
        <w:pStyle w:val="SourceCode"/>
        <w:rPr>
          <w:rFonts w:eastAsia="Times New Roman"/>
        </w:rPr>
      </w:pPr>
      <w:r w:rsidRPr="002002CA">
        <w:rPr>
          <w:rFonts w:eastAsia="Times New Roman"/>
          <w:color w:val="0000FF"/>
        </w:rPr>
        <w:t>var</w:t>
      </w:r>
      <w:r w:rsidRPr="002002CA">
        <w:rPr>
          <w:rFonts w:eastAsia="Times New Roman"/>
        </w:rPr>
        <w:t> funcVar = </w:t>
      </w:r>
      <w:r w:rsidRPr="002002CA">
        <w:rPr>
          <w:rFonts w:eastAsia="Times New Roman"/>
          <w:color w:val="0000FF"/>
        </w:rPr>
        <w:t>function</w:t>
      </w:r>
      <w:r w:rsidRPr="002002CA">
        <w:rPr>
          <w:rFonts w:eastAsia="Times New Roman"/>
        </w:rPr>
        <w:t> namedAdd(a,b)</w:t>
      </w:r>
    </w:p>
    <w:p w14:paraId="404B7C7A" w14:textId="77777777" w:rsidR="002002CA" w:rsidRPr="002002CA" w:rsidRDefault="002002CA" w:rsidP="002002CA">
      <w:pPr>
        <w:pStyle w:val="SourceCode"/>
        <w:rPr>
          <w:rFonts w:eastAsia="Times New Roman"/>
        </w:rPr>
      </w:pPr>
      <w:r w:rsidRPr="002002CA">
        <w:rPr>
          <w:rFonts w:eastAsia="Times New Roman"/>
        </w:rPr>
        <w:t>{</w:t>
      </w:r>
    </w:p>
    <w:p w14:paraId="2AF32206" w14:textId="77777777" w:rsidR="002002CA" w:rsidRPr="002002CA" w:rsidRDefault="002002CA" w:rsidP="002002CA">
      <w:pPr>
        <w:pStyle w:val="SourceCode"/>
        <w:rPr>
          <w:rFonts w:eastAsia="Times New Roman"/>
        </w:rPr>
      </w:pPr>
      <w:r w:rsidRPr="002002CA">
        <w:rPr>
          <w:rFonts w:eastAsia="Times New Roman"/>
        </w:rPr>
        <w:t>    console.log(namedAdd);    </w:t>
      </w:r>
    </w:p>
    <w:p w14:paraId="4C6D0184" w14:textId="77777777" w:rsidR="002002CA" w:rsidRPr="002002CA" w:rsidRDefault="002002CA" w:rsidP="002002CA">
      <w:pPr>
        <w:pStyle w:val="SourceCode"/>
        <w:rPr>
          <w:rFonts w:eastAsia="Times New Roman"/>
        </w:rPr>
      </w:pPr>
      <w:r w:rsidRPr="002002CA">
        <w:rPr>
          <w:rFonts w:eastAsia="Times New Roman"/>
        </w:rPr>
        <w:t>    </w:t>
      </w:r>
      <w:r w:rsidRPr="002002CA">
        <w:rPr>
          <w:rFonts w:eastAsia="Times New Roman"/>
          <w:color w:val="0000FF"/>
        </w:rPr>
        <w:t>return</w:t>
      </w:r>
      <w:r w:rsidRPr="002002CA">
        <w:rPr>
          <w:rFonts w:eastAsia="Times New Roman"/>
        </w:rPr>
        <w:t> a + b;</w:t>
      </w:r>
    </w:p>
    <w:p w14:paraId="0CE00DC8" w14:textId="77777777" w:rsidR="002002CA" w:rsidRPr="002002CA" w:rsidRDefault="002002CA" w:rsidP="002002CA">
      <w:pPr>
        <w:pStyle w:val="SourceCode"/>
        <w:rPr>
          <w:rFonts w:eastAsia="Times New Roman"/>
        </w:rPr>
      </w:pPr>
      <w:r w:rsidRPr="002002CA">
        <w:rPr>
          <w:rFonts w:eastAsia="Times New Roman"/>
        </w:rPr>
        <w:t>}</w:t>
      </w:r>
    </w:p>
    <w:p w14:paraId="0A7D698E" w14:textId="77777777" w:rsidR="002002CA" w:rsidRPr="002002CA" w:rsidRDefault="002002CA" w:rsidP="002002CA">
      <w:pPr>
        <w:pStyle w:val="SourceCode"/>
        <w:rPr>
          <w:rFonts w:eastAsia="Times New Roman"/>
        </w:rPr>
      </w:pPr>
    </w:p>
    <w:p w14:paraId="08473366" w14:textId="77777777" w:rsidR="002002CA" w:rsidRPr="002002CA" w:rsidRDefault="002002CA" w:rsidP="002002CA">
      <w:pPr>
        <w:pStyle w:val="SourceCode"/>
        <w:rPr>
          <w:rFonts w:eastAsia="Times New Roman"/>
        </w:rPr>
      </w:pPr>
      <w:r w:rsidRPr="002002CA">
        <w:rPr>
          <w:rFonts w:eastAsia="Times New Roman"/>
        </w:rPr>
        <w:t>funcVar(</w:t>
      </w:r>
      <w:r w:rsidRPr="002002CA">
        <w:rPr>
          <w:rFonts w:eastAsia="Times New Roman"/>
          <w:color w:val="098658"/>
        </w:rPr>
        <w:t>5</w:t>
      </w:r>
      <w:r w:rsidRPr="002002CA">
        <w:rPr>
          <w:rFonts w:eastAsia="Times New Roman"/>
        </w:rPr>
        <w:t>,</w:t>
      </w:r>
      <w:r w:rsidRPr="002002CA">
        <w:rPr>
          <w:rFonts w:eastAsia="Times New Roman"/>
          <w:color w:val="098658"/>
        </w:rPr>
        <w:t>6</w:t>
      </w:r>
      <w:r w:rsidRPr="002002CA">
        <w:rPr>
          <w:rFonts w:eastAsia="Times New Roman"/>
        </w:rPr>
        <w:t>);</w:t>
      </w:r>
    </w:p>
    <w:p w14:paraId="2E8B761F" w14:textId="77777777" w:rsidR="002002CA" w:rsidRPr="002002CA" w:rsidRDefault="002002CA" w:rsidP="002002CA">
      <w:pPr>
        <w:pStyle w:val="SourceCode"/>
        <w:rPr>
          <w:rFonts w:eastAsia="Times New Roman"/>
        </w:rPr>
      </w:pPr>
    </w:p>
    <w:p w14:paraId="373F413A" w14:textId="4E9491AD" w:rsidR="002002CA" w:rsidRDefault="002002CA" w:rsidP="002002CA">
      <w:pPr>
        <w:pStyle w:val="SourceCode"/>
        <w:rPr>
          <w:rFonts w:eastAsia="Times New Roman"/>
        </w:rPr>
      </w:pPr>
      <w:r w:rsidRPr="002002CA">
        <w:rPr>
          <w:rFonts w:eastAsia="Times New Roman"/>
        </w:rPr>
        <w:t>console.log(namedAdd);</w:t>
      </w:r>
    </w:p>
    <w:p w14:paraId="34A58106" w14:textId="4C53A197" w:rsidR="00FE4257" w:rsidRDefault="00FE4257" w:rsidP="002002CA">
      <w:pPr>
        <w:pStyle w:val="SourceCode"/>
        <w:rPr>
          <w:rFonts w:eastAsia="Times New Roman"/>
        </w:rPr>
      </w:pPr>
    </w:p>
    <w:p w14:paraId="3F6AF29A" w14:textId="6A98751D" w:rsidR="00FE4257" w:rsidRDefault="00FE4257" w:rsidP="002002CA">
      <w:pPr>
        <w:pStyle w:val="SourceCode"/>
        <w:rPr>
          <w:rFonts w:eastAsia="Times New Roman"/>
        </w:rPr>
      </w:pPr>
      <w:r>
        <w:rPr>
          <w:rFonts w:eastAsia="Times New Roman"/>
        </w:rPr>
        <w:t xml:space="preserve">&gt;&gt; </w:t>
      </w:r>
      <w:r w:rsidRPr="00FE4257">
        <w:rPr>
          <w:rFonts w:eastAsia="Times New Roman"/>
        </w:rPr>
        <w:t>ƒ namedAdd(a,b)</w:t>
      </w:r>
    </w:p>
    <w:p w14:paraId="75D1C847" w14:textId="5EC59208" w:rsidR="00FE4257" w:rsidRPr="002002CA" w:rsidRDefault="00FE4257" w:rsidP="002002CA">
      <w:pPr>
        <w:pStyle w:val="SourceCode"/>
        <w:rPr>
          <w:rFonts w:eastAsia="Times New Roman"/>
        </w:rPr>
      </w:pPr>
      <w:r>
        <w:rPr>
          <w:rFonts w:eastAsia="Times New Roman"/>
        </w:rPr>
        <w:t xml:space="preserve">&gt;&gt; </w:t>
      </w:r>
      <w:r w:rsidRPr="00FE4257">
        <w:rPr>
          <w:rFonts w:eastAsia="Times New Roman"/>
        </w:rPr>
        <w:t>ReferenceError: namedAdd is not defined</w:t>
      </w:r>
    </w:p>
    <w:p w14:paraId="10B6303B" w14:textId="77777777" w:rsidR="002002CA" w:rsidRPr="002002CA" w:rsidRDefault="002002CA" w:rsidP="002002CA">
      <w:pPr>
        <w:shd w:val="clear" w:color="auto" w:fill="FFFFFF"/>
        <w:spacing w:line="285" w:lineRule="atLeast"/>
        <w:rPr>
          <w:rFonts w:ascii="Consolas" w:eastAsia="Times New Roman" w:hAnsi="Consolas" w:cs="Times New Roman"/>
          <w:color w:val="000000"/>
          <w:sz w:val="21"/>
          <w:szCs w:val="21"/>
        </w:rPr>
      </w:pPr>
    </w:p>
    <w:p w14:paraId="6EE8C2DB" w14:textId="0B2A555D" w:rsidR="006E7CDA" w:rsidRDefault="006E7CDA" w:rsidP="006E7CDA">
      <w:pPr>
        <w:pStyle w:val="Heading4"/>
      </w:pPr>
      <w:r>
        <w:lastRenderedPageBreak/>
        <w:t>Anonymous Function Expressions</w:t>
      </w:r>
    </w:p>
    <w:p w14:paraId="39D21D50" w14:textId="77777777" w:rsidR="006E7CDA" w:rsidRPr="006E7CDA" w:rsidRDefault="006E7CDA" w:rsidP="006E7CDA">
      <w:pPr>
        <w:pStyle w:val="SourceCode"/>
        <w:rPr>
          <w:rFonts w:eastAsia="Times New Roman"/>
        </w:rPr>
      </w:pPr>
      <w:r w:rsidRPr="006E7CDA">
        <w:rPr>
          <w:rFonts w:eastAsia="Times New Roman"/>
          <w:color w:val="0000FF"/>
        </w:rPr>
        <w:t>var</w:t>
      </w:r>
      <w:r w:rsidRPr="006E7CDA">
        <w:rPr>
          <w:rFonts w:eastAsia="Times New Roman"/>
        </w:rPr>
        <w:t> funcVar = </w:t>
      </w:r>
      <w:r w:rsidRPr="006E7CDA">
        <w:rPr>
          <w:rFonts w:eastAsia="Times New Roman"/>
          <w:color w:val="0000FF"/>
        </w:rPr>
        <w:t>function</w:t>
      </w:r>
      <w:r w:rsidRPr="006E7CDA">
        <w:rPr>
          <w:rFonts w:eastAsia="Times New Roman"/>
        </w:rPr>
        <w:t>(a,b)</w:t>
      </w:r>
    </w:p>
    <w:p w14:paraId="4CBB4EBE" w14:textId="77777777" w:rsidR="006E7CDA" w:rsidRPr="006E7CDA" w:rsidRDefault="006E7CDA" w:rsidP="006E7CDA">
      <w:pPr>
        <w:pStyle w:val="SourceCode"/>
        <w:rPr>
          <w:rFonts w:eastAsia="Times New Roman"/>
        </w:rPr>
      </w:pPr>
      <w:r w:rsidRPr="006E7CDA">
        <w:rPr>
          <w:rFonts w:eastAsia="Times New Roman"/>
        </w:rPr>
        <w:t>{</w:t>
      </w:r>
    </w:p>
    <w:p w14:paraId="48C8B035" w14:textId="77777777" w:rsidR="006E7CDA" w:rsidRPr="006E7CDA" w:rsidRDefault="006E7CDA" w:rsidP="006E7CDA">
      <w:pPr>
        <w:pStyle w:val="SourceCode"/>
        <w:rPr>
          <w:rFonts w:eastAsia="Times New Roman"/>
        </w:rPr>
      </w:pPr>
      <w:r w:rsidRPr="006E7CDA">
        <w:rPr>
          <w:rFonts w:eastAsia="Times New Roman"/>
        </w:rPr>
        <w:t>    </w:t>
      </w:r>
      <w:r w:rsidRPr="006E7CDA">
        <w:rPr>
          <w:rFonts w:eastAsia="Times New Roman"/>
          <w:color w:val="0000FF"/>
        </w:rPr>
        <w:t>return</w:t>
      </w:r>
      <w:r w:rsidRPr="006E7CDA">
        <w:rPr>
          <w:rFonts w:eastAsia="Times New Roman"/>
        </w:rPr>
        <w:t> a + b;</w:t>
      </w:r>
    </w:p>
    <w:p w14:paraId="561CAB48" w14:textId="77777777" w:rsidR="006E7CDA" w:rsidRPr="006E7CDA" w:rsidRDefault="006E7CDA" w:rsidP="006E7CDA">
      <w:pPr>
        <w:pStyle w:val="SourceCode"/>
        <w:rPr>
          <w:rFonts w:eastAsia="Times New Roman"/>
        </w:rPr>
      </w:pPr>
      <w:r w:rsidRPr="006E7CDA">
        <w:rPr>
          <w:rFonts w:eastAsia="Times New Roman"/>
        </w:rPr>
        <w:t>}</w:t>
      </w:r>
    </w:p>
    <w:p w14:paraId="24E3D4AE" w14:textId="77777777" w:rsidR="006E7CDA" w:rsidRPr="006E7CDA" w:rsidRDefault="006E7CDA" w:rsidP="006E7CDA">
      <w:pPr>
        <w:pStyle w:val="SourceCode"/>
        <w:rPr>
          <w:rFonts w:eastAsia="Times New Roman"/>
        </w:rPr>
      </w:pPr>
    </w:p>
    <w:p w14:paraId="5362E3C9" w14:textId="77777777" w:rsidR="006E7CDA" w:rsidRPr="006E7CDA" w:rsidRDefault="006E7CDA" w:rsidP="006E7CDA">
      <w:pPr>
        <w:pStyle w:val="SourceCode"/>
        <w:rPr>
          <w:rFonts w:eastAsia="Times New Roman"/>
        </w:rPr>
      </w:pPr>
      <w:r w:rsidRPr="006E7CDA">
        <w:rPr>
          <w:rFonts w:eastAsia="Times New Roman"/>
        </w:rPr>
        <w:t>console.log( funcVar(</w:t>
      </w:r>
      <w:r w:rsidRPr="006E7CDA">
        <w:rPr>
          <w:rFonts w:eastAsia="Times New Roman"/>
          <w:color w:val="098658"/>
        </w:rPr>
        <w:t>5</w:t>
      </w:r>
      <w:r w:rsidRPr="006E7CDA">
        <w:rPr>
          <w:rFonts w:eastAsia="Times New Roman"/>
        </w:rPr>
        <w:t>,</w:t>
      </w:r>
      <w:r w:rsidRPr="006E7CDA">
        <w:rPr>
          <w:rFonts w:eastAsia="Times New Roman"/>
          <w:color w:val="098658"/>
        </w:rPr>
        <w:t>6</w:t>
      </w:r>
      <w:r w:rsidRPr="006E7CDA">
        <w:rPr>
          <w:rFonts w:eastAsia="Times New Roman"/>
        </w:rPr>
        <w:t>));</w:t>
      </w:r>
    </w:p>
    <w:p w14:paraId="4E1C6799" w14:textId="3EA3329E" w:rsidR="006E7CDA" w:rsidRDefault="006E7CDA" w:rsidP="006E7CDA">
      <w:pPr>
        <w:pStyle w:val="Heading4"/>
      </w:pPr>
      <w:r>
        <w:t>Arrow Functions</w:t>
      </w:r>
    </w:p>
    <w:p w14:paraId="15D9B91C" w14:textId="22BAA2E0" w:rsidR="006E7CDA" w:rsidRDefault="00C23FD0" w:rsidP="006E7CDA">
      <w:r>
        <w:t xml:space="preserve">Arrow functions are anonymous meaning there is no identifier we can use to directly access the function. </w:t>
      </w:r>
    </w:p>
    <w:p w14:paraId="257316DC" w14:textId="77777777" w:rsidR="00C23FD0" w:rsidRPr="00C23FD0" w:rsidRDefault="00C23FD0" w:rsidP="00C23FD0">
      <w:pPr>
        <w:pStyle w:val="SourceCode"/>
        <w:rPr>
          <w:rFonts w:eastAsia="Times New Roman"/>
        </w:rPr>
      </w:pPr>
      <w:r w:rsidRPr="00C23FD0">
        <w:rPr>
          <w:rFonts w:eastAsia="Times New Roman"/>
          <w:color w:val="0000FF"/>
        </w:rPr>
        <w:t>var</w:t>
      </w:r>
      <w:r w:rsidRPr="00C23FD0">
        <w:rPr>
          <w:rFonts w:eastAsia="Times New Roman"/>
        </w:rPr>
        <w:t> arrowVar = (a,b) </w:t>
      </w:r>
      <w:r w:rsidRPr="00C23FD0">
        <w:rPr>
          <w:rFonts w:eastAsia="Times New Roman"/>
          <w:color w:val="0000FF"/>
        </w:rPr>
        <w:t>=&gt;</w:t>
      </w:r>
      <w:r w:rsidRPr="00C23FD0">
        <w:rPr>
          <w:rFonts w:eastAsia="Times New Roman"/>
        </w:rPr>
        <w:t> a+b;</w:t>
      </w:r>
    </w:p>
    <w:p w14:paraId="4B40B636" w14:textId="77777777" w:rsidR="00C23FD0" w:rsidRPr="00C23FD0" w:rsidRDefault="00C23FD0" w:rsidP="00C23FD0">
      <w:pPr>
        <w:shd w:val="clear" w:color="auto" w:fill="FFFFFF"/>
        <w:spacing w:after="0" w:line="285" w:lineRule="atLeast"/>
        <w:rPr>
          <w:rFonts w:ascii="Consolas" w:eastAsia="Times New Roman" w:hAnsi="Consolas" w:cs="Times New Roman"/>
          <w:color w:val="000000"/>
          <w:sz w:val="21"/>
          <w:szCs w:val="21"/>
        </w:rPr>
      </w:pPr>
    </w:p>
    <w:p w14:paraId="0510BE17" w14:textId="6514A429" w:rsidR="00885A7E" w:rsidRDefault="00885A7E" w:rsidP="00885A7E">
      <w:pPr>
        <w:pStyle w:val="Heading4"/>
      </w:pPr>
      <w:r>
        <w:t>Variable Parameter Lists</w:t>
      </w:r>
    </w:p>
    <w:p w14:paraId="2A0C6F1A" w14:textId="77777777" w:rsidR="0048043B" w:rsidRDefault="0048043B" w:rsidP="0048043B">
      <w:r>
        <w:t>Variable parameter lists are supported via the rest parameter syntax.</w:t>
      </w:r>
    </w:p>
    <w:p w14:paraId="3A0EF31D" w14:textId="77777777" w:rsidR="0048043B" w:rsidRPr="00B20A0C" w:rsidRDefault="0048043B" w:rsidP="0048043B">
      <w:pPr>
        <w:pStyle w:val="SourceCode"/>
      </w:pPr>
      <w:r w:rsidRPr="00B20A0C">
        <w:t>function avg(...args) {</w:t>
      </w:r>
    </w:p>
    <w:p w14:paraId="6A9181FD" w14:textId="77777777" w:rsidR="0048043B" w:rsidRPr="00B20A0C" w:rsidRDefault="0048043B" w:rsidP="0048043B">
      <w:pPr>
        <w:pStyle w:val="SourceCode"/>
      </w:pPr>
      <w:r w:rsidRPr="00B20A0C">
        <w:t>    var sum = 0;</w:t>
      </w:r>
    </w:p>
    <w:p w14:paraId="6B34BAAC" w14:textId="77777777" w:rsidR="0048043B" w:rsidRPr="00B20A0C" w:rsidRDefault="0048043B" w:rsidP="0048043B">
      <w:pPr>
        <w:pStyle w:val="SourceCode"/>
      </w:pPr>
      <w:r w:rsidRPr="00B20A0C">
        <w:t>    for (let value of args) {</w:t>
      </w:r>
    </w:p>
    <w:p w14:paraId="60EA4AAC" w14:textId="77777777" w:rsidR="0048043B" w:rsidRPr="00B20A0C" w:rsidRDefault="0048043B" w:rsidP="0048043B">
      <w:pPr>
        <w:pStyle w:val="SourceCode"/>
      </w:pPr>
      <w:r w:rsidRPr="00B20A0C">
        <w:t>      sum += value;</w:t>
      </w:r>
    </w:p>
    <w:p w14:paraId="173FA1CC" w14:textId="77777777" w:rsidR="0048043B" w:rsidRPr="00B20A0C" w:rsidRDefault="0048043B" w:rsidP="0048043B">
      <w:pPr>
        <w:pStyle w:val="SourceCode"/>
      </w:pPr>
      <w:r w:rsidRPr="00B20A0C">
        <w:t>    }</w:t>
      </w:r>
    </w:p>
    <w:p w14:paraId="7F2EC581" w14:textId="77777777" w:rsidR="0048043B" w:rsidRPr="00B20A0C" w:rsidRDefault="0048043B" w:rsidP="0048043B">
      <w:pPr>
        <w:pStyle w:val="SourceCode"/>
      </w:pPr>
      <w:r w:rsidRPr="00B20A0C">
        <w:t>    return sum / args.length;</w:t>
      </w:r>
    </w:p>
    <w:p w14:paraId="405BE11F" w14:textId="77777777" w:rsidR="0048043B" w:rsidRPr="00B20A0C" w:rsidRDefault="0048043B" w:rsidP="0048043B">
      <w:pPr>
        <w:pStyle w:val="SourceCode"/>
      </w:pPr>
      <w:r w:rsidRPr="00B20A0C">
        <w:t>  }</w:t>
      </w:r>
    </w:p>
    <w:p w14:paraId="1FD83476" w14:textId="77777777" w:rsidR="0048043B" w:rsidRDefault="0048043B" w:rsidP="0048043B">
      <w:pPr>
        <w:pStyle w:val="SourceCode"/>
      </w:pPr>
      <w:r w:rsidRPr="00B20A0C">
        <w:t>  console.log(avg(2,8));</w:t>
      </w:r>
    </w:p>
    <w:p w14:paraId="4461504F" w14:textId="77777777" w:rsidR="0048043B" w:rsidRPr="00B20A0C" w:rsidRDefault="0048043B" w:rsidP="0048043B">
      <w:pPr>
        <w:pStyle w:val="SourceCode"/>
      </w:pPr>
    </w:p>
    <w:p w14:paraId="6452BE70" w14:textId="77777777" w:rsidR="0048043B" w:rsidRDefault="0048043B" w:rsidP="0048043B">
      <w:r>
        <w:t xml:space="preserve">If we want to use the elements of an array as function arguments, we can use the spread operator. The following uses the spread operator to send all the elements of the array to the variable parameters of avg. </w:t>
      </w:r>
    </w:p>
    <w:p w14:paraId="5560C36D" w14:textId="77777777" w:rsidR="0048043B" w:rsidRPr="009717C6" w:rsidRDefault="0048043B" w:rsidP="0048043B">
      <w:pPr>
        <w:pStyle w:val="SourceCode"/>
      </w:pPr>
      <w:r w:rsidRPr="009717C6">
        <w:t>var numbers = [10,20,30]</w:t>
      </w:r>
    </w:p>
    <w:p w14:paraId="7C360649" w14:textId="77777777" w:rsidR="0048043B" w:rsidRDefault="0048043B" w:rsidP="0048043B">
      <w:pPr>
        <w:pStyle w:val="SourceCode"/>
      </w:pPr>
      <w:r w:rsidRPr="009717C6">
        <w:t>console.log(avg(...numbers));</w:t>
      </w:r>
    </w:p>
    <w:p w14:paraId="3F9C089E" w14:textId="77777777" w:rsidR="0048043B" w:rsidRDefault="0048043B" w:rsidP="0048043B">
      <w:pPr>
        <w:pStyle w:val="SourceCode"/>
      </w:pPr>
    </w:p>
    <w:p w14:paraId="60037707" w14:textId="77777777" w:rsidR="0048043B" w:rsidRDefault="0048043B" w:rsidP="0048043B">
      <w:r>
        <w:t>We can also use the spread operator to apply array elements to normal parameters.</w:t>
      </w:r>
    </w:p>
    <w:p w14:paraId="7FFA3B61" w14:textId="77777777" w:rsidR="0048043B" w:rsidRPr="003B2402" w:rsidRDefault="0048043B" w:rsidP="0048043B">
      <w:pPr>
        <w:pStyle w:val="SourceCode"/>
      </w:pPr>
      <w:r w:rsidRPr="003B2402">
        <w:t>function add(x,y) {return x+y;}</w:t>
      </w:r>
    </w:p>
    <w:p w14:paraId="3DC4F166" w14:textId="77777777" w:rsidR="0048043B" w:rsidRPr="003B2402" w:rsidRDefault="0048043B" w:rsidP="0048043B">
      <w:pPr>
        <w:pStyle w:val="SourceCode"/>
      </w:pPr>
      <w:r w:rsidRPr="003B2402">
        <w:t>console.log(add(...[3,5]));</w:t>
      </w:r>
    </w:p>
    <w:p w14:paraId="4D0D672B" w14:textId="77777777" w:rsidR="00167DE4" w:rsidRDefault="00167DE4">
      <w:pPr>
        <w:spacing w:after="160" w:line="259" w:lineRule="auto"/>
        <w:rPr>
          <w:rFonts w:asciiTheme="majorHAnsi" w:eastAsiaTheme="majorEastAsia" w:hAnsiTheme="majorHAnsi" w:cstheme="majorBidi"/>
          <w:b/>
          <w:iCs/>
          <w:smallCaps/>
          <w:color w:val="31378B" w:themeColor="text2"/>
          <w:szCs w:val="25"/>
        </w:rPr>
      </w:pPr>
      <w:r>
        <w:br w:type="page"/>
      </w:r>
    </w:p>
    <w:p w14:paraId="747E7CCC" w14:textId="1E3AB3B8" w:rsidR="003E3A12" w:rsidRDefault="003E3A12" w:rsidP="003E3A12">
      <w:pPr>
        <w:pStyle w:val="Heading4"/>
      </w:pPr>
      <w:r>
        <w:lastRenderedPageBreak/>
        <w:t>Closure</w:t>
      </w:r>
    </w:p>
    <w:p w14:paraId="068EA671" w14:textId="3BD59601" w:rsidR="009B70B6" w:rsidRDefault="009B70B6" w:rsidP="00167DE4">
      <w:r>
        <w:t xml:space="preserve">JavaScript functions are first-class objects. This means functions can be passed around and invoked in different scopes from the one in which they were defined. </w:t>
      </w:r>
      <w:r w:rsidR="00E77D78">
        <w:t xml:space="preserve">A JavaScript function always has access to any variables that were in scope when it was defined, irrespective of the scope in which it is executed. As such JavaScript functions are closures. </w:t>
      </w:r>
    </w:p>
    <w:p w14:paraId="621704D1" w14:textId="77777777" w:rsidR="00167DE4" w:rsidRPr="00FB0A9C" w:rsidRDefault="00167DE4" w:rsidP="00167DE4">
      <w:pPr>
        <w:pStyle w:val="SourceCode"/>
      </w:pPr>
      <w:r w:rsidRPr="00FB0A9C">
        <w:t>function factory()</w:t>
      </w:r>
    </w:p>
    <w:p w14:paraId="2820BEB6" w14:textId="77777777" w:rsidR="00167DE4" w:rsidRPr="00FB0A9C" w:rsidRDefault="00167DE4" w:rsidP="00167DE4">
      <w:pPr>
        <w:pStyle w:val="SourceCode"/>
      </w:pPr>
      <w:r w:rsidRPr="00FB0A9C">
        <w:t>{</w:t>
      </w:r>
    </w:p>
    <w:p w14:paraId="0B411E78" w14:textId="77777777" w:rsidR="00167DE4" w:rsidRPr="00FB0A9C" w:rsidRDefault="00167DE4" w:rsidP="00167DE4">
      <w:pPr>
        <w:pStyle w:val="SourceCode"/>
      </w:pPr>
      <w:r w:rsidRPr="00FB0A9C">
        <w:t>    var count = 0;</w:t>
      </w:r>
    </w:p>
    <w:p w14:paraId="5C3A869B" w14:textId="77777777" w:rsidR="00167DE4" w:rsidRPr="00FB0A9C" w:rsidRDefault="00167DE4" w:rsidP="00167DE4">
      <w:pPr>
        <w:pStyle w:val="SourceCode"/>
      </w:pPr>
    </w:p>
    <w:p w14:paraId="4C4ADE2C" w14:textId="77777777" w:rsidR="00167DE4" w:rsidRPr="00FB0A9C" w:rsidRDefault="00167DE4" w:rsidP="00167DE4">
      <w:pPr>
        <w:pStyle w:val="SourceCode"/>
      </w:pPr>
      <w:r w:rsidRPr="00FB0A9C">
        <w:t>    return () =&gt; count++;</w:t>
      </w:r>
    </w:p>
    <w:p w14:paraId="6F3A0D1B" w14:textId="77777777" w:rsidR="00167DE4" w:rsidRPr="00FB0A9C" w:rsidRDefault="00167DE4" w:rsidP="00167DE4">
      <w:pPr>
        <w:pStyle w:val="SourceCode"/>
      </w:pPr>
      <w:r w:rsidRPr="00FB0A9C">
        <w:t>}</w:t>
      </w:r>
    </w:p>
    <w:p w14:paraId="2115BDD2" w14:textId="77777777" w:rsidR="00167DE4" w:rsidRPr="00FB0A9C" w:rsidRDefault="00167DE4" w:rsidP="00167DE4">
      <w:pPr>
        <w:pStyle w:val="SourceCode"/>
      </w:pPr>
      <w:r w:rsidRPr="00FB0A9C">
        <w:t>var f1 = factory();</w:t>
      </w:r>
    </w:p>
    <w:p w14:paraId="5A1FE240" w14:textId="77777777" w:rsidR="00167DE4" w:rsidRDefault="00167DE4" w:rsidP="00167DE4">
      <w:pPr>
        <w:pStyle w:val="SourceCode"/>
      </w:pPr>
      <w:r w:rsidRPr="00FB0A9C">
        <w:t>var f2 = factory();</w:t>
      </w:r>
    </w:p>
    <w:p w14:paraId="14379D99" w14:textId="77777777" w:rsidR="00167DE4" w:rsidRPr="00FB0A9C" w:rsidRDefault="00167DE4" w:rsidP="00167DE4">
      <w:pPr>
        <w:pStyle w:val="SourceCode"/>
      </w:pPr>
    </w:p>
    <w:p w14:paraId="34A5C316" w14:textId="77777777" w:rsidR="00167DE4" w:rsidRPr="00FB0A9C" w:rsidRDefault="00167DE4" w:rsidP="00167DE4">
      <w:pPr>
        <w:pStyle w:val="SourceCode"/>
      </w:pPr>
      <w:r w:rsidRPr="00FB0A9C">
        <w:t>console.log(f1());</w:t>
      </w:r>
      <w:r>
        <w:t xml:space="preserve">  // &gt; 0</w:t>
      </w:r>
    </w:p>
    <w:p w14:paraId="5639E7ED" w14:textId="77777777" w:rsidR="00167DE4" w:rsidRPr="00FB0A9C" w:rsidRDefault="00167DE4" w:rsidP="00167DE4">
      <w:pPr>
        <w:pStyle w:val="SourceCode"/>
      </w:pPr>
      <w:r w:rsidRPr="00FB0A9C">
        <w:t>console.log(f1());</w:t>
      </w:r>
      <w:r>
        <w:t xml:space="preserve">  // &gt; 1</w:t>
      </w:r>
    </w:p>
    <w:p w14:paraId="06834D23" w14:textId="77777777" w:rsidR="00167DE4" w:rsidRPr="00FB0A9C" w:rsidRDefault="00167DE4" w:rsidP="00167DE4">
      <w:pPr>
        <w:pStyle w:val="SourceCode"/>
      </w:pPr>
      <w:r w:rsidRPr="00FB0A9C">
        <w:t>console.log(f2());</w:t>
      </w:r>
      <w:r>
        <w:t xml:space="preserve">  // &gt; 0</w:t>
      </w:r>
    </w:p>
    <w:p w14:paraId="7632E99D" w14:textId="77777777" w:rsidR="00167DE4" w:rsidRDefault="00167DE4" w:rsidP="00167DE4">
      <w:pPr>
        <w:pStyle w:val="SourceCode"/>
      </w:pPr>
      <w:r w:rsidRPr="00FB0A9C">
        <w:t>console.log(f2());</w:t>
      </w:r>
      <w:r>
        <w:t xml:space="preserve">  // &gt; 1</w:t>
      </w:r>
    </w:p>
    <w:p w14:paraId="1A392B31" w14:textId="77777777" w:rsidR="00167DE4" w:rsidRDefault="00167DE4" w:rsidP="00167DE4">
      <w:pPr>
        <w:rPr>
          <w:rFonts w:asciiTheme="majorHAnsi" w:eastAsiaTheme="majorEastAsia" w:hAnsiTheme="majorHAnsi" w:cstheme="majorBidi"/>
          <w:color w:val="31378B" w:themeColor="text2"/>
          <w:sz w:val="28"/>
          <w:szCs w:val="26"/>
        </w:rPr>
      </w:pPr>
      <w:r>
        <w:br w:type="page"/>
      </w:r>
    </w:p>
    <w:p w14:paraId="567F291E" w14:textId="3099A0EF" w:rsidR="00F9234E" w:rsidRDefault="00F9234E" w:rsidP="00786DDB">
      <w:pPr>
        <w:pStyle w:val="Heading3"/>
      </w:pPr>
      <w:r>
        <w:lastRenderedPageBreak/>
        <w:t>Comparisons and coercions</w:t>
      </w:r>
    </w:p>
    <w:p w14:paraId="11D96505" w14:textId="2D54C65B" w:rsidR="00F9234E" w:rsidRDefault="00F9234E" w:rsidP="00F9234E">
      <w:r>
        <w:t xml:space="preserve">Consider difference between equality and equivalence. </w:t>
      </w:r>
    </w:p>
    <w:p w14:paraId="284A6A00" w14:textId="64BE96E7" w:rsidR="00F9234E" w:rsidRDefault="00F9234E" w:rsidP="00F9234E">
      <w:r>
        <w:t xml:space="preserve">=== disallows type </w:t>
      </w:r>
      <w:proofErr w:type="spellStart"/>
      <w:r>
        <w:t>coercison</w:t>
      </w:r>
      <w:proofErr w:type="spellEnd"/>
      <w:r>
        <w:t xml:space="preserve"> </w:t>
      </w:r>
    </w:p>
    <w:p w14:paraId="7EB01633" w14:textId="6E21C4D0" w:rsidR="00F9234E" w:rsidRDefault="00F9234E" w:rsidP="00F9234E">
      <w:r>
        <w:t>All other comparison operators perform coercion</w:t>
      </w:r>
      <w:r w:rsidR="006F5584">
        <w:t>. This includes &lt;, &gt;, &lt;=, &gt;=, ==</w:t>
      </w:r>
    </w:p>
    <w:p w14:paraId="20884278" w14:textId="525FAC7E" w:rsidR="006F5584" w:rsidRDefault="006F5584" w:rsidP="00F9234E">
      <w:r>
        <w:t xml:space="preserve">These operators </w:t>
      </w:r>
      <w:proofErr w:type="spellStart"/>
      <w:r>
        <w:t>typeically</w:t>
      </w:r>
      <w:proofErr w:type="spellEnd"/>
      <w:r>
        <w:t xml:space="preserve"> prefer to coerce to numbers where </w:t>
      </w:r>
      <w:proofErr w:type="gramStart"/>
      <w:r>
        <w:t>possible</w:t>
      </w:r>
      <w:proofErr w:type="gramEnd"/>
      <w:r>
        <w:t xml:space="preserve"> </w:t>
      </w:r>
    </w:p>
    <w:p w14:paraId="5167FBC4" w14:textId="329FE445" w:rsidR="00F9234E" w:rsidRDefault="00F9234E" w:rsidP="00F9234E">
      <w:r>
        <w:t>For objects === uses identity comparison rather than structural value comparison</w:t>
      </w:r>
    </w:p>
    <w:p w14:paraId="3B04F16D" w14:textId="532C5AA3" w:rsidR="00F9234E" w:rsidRDefault="00F9234E" w:rsidP="00F9234E">
      <w:r>
        <w:t xml:space="preserve">Arrays are objects so also using referential </w:t>
      </w:r>
      <w:proofErr w:type="spellStart"/>
      <w:r>
        <w:t>compasrions</w:t>
      </w:r>
      <w:proofErr w:type="spellEnd"/>
      <w:r>
        <w:t xml:space="preserve">. </w:t>
      </w:r>
    </w:p>
    <w:p w14:paraId="679DF621" w14:textId="4121E579" w:rsidR="00F9234E" w:rsidRDefault="00F9234E" w:rsidP="00F9234E">
      <w:r>
        <w:t xml:space="preserve">JS has no means of performing structural object comparisons. We need to implement it ourselves. </w:t>
      </w:r>
    </w:p>
    <w:p w14:paraId="4C6D31E4" w14:textId="231BED70" w:rsidR="00F9234E" w:rsidRDefault="00F9234E" w:rsidP="00F9234E">
      <w:r>
        <w:t xml:space="preserve">Coercion is when a value of one type is converted to its equivalent representation in another type. </w:t>
      </w:r>
    </w:p>
    <w:p w14:paraId="0170B5B0" w14:textId="0FA169C2" w:rsidR="00F9234E" w:rsidRDefault="00F9234E" w:rsidP="00F9234E">
      <w:r>
        <w:t xml:space="preserve">== allows type coercion before the </w:t>
      </w:r>
      <w:proofErr w:type="spellStart"/>
      <w:r>
        <w:t>comparions</w:t>
      </w:r>
      <w:proofErr w:type="spellEnd"/>
      <w:r>
        <w:t xml:space="preserve"> while === does now. </w:t>
      </w:r>
    </w:p>
    <w:p w14:paraId="7D7B52C5" w14:textId="77777777" w:rsidR="00F9234E" w:rsidRPr="00F9234E" w:rsidRDefault="00F9234E" w:rsidP="00F9234E"/>
    <w:p w14:paraId="3981E2AB" w14:textId="77777777" w:rsidR="00885A7E" w:rsidRDefault="00885A7E">
      <w:pPr>
        <w:spacing w:after="160" w:line="259" w:lineRule="auto"/>
        <w:rPr>
          <w:rFonts w:asciiTheme="majorHAnsi" w:eastAsiaTheme="majorEastAsia" w:hAnsiTheme="majorHAnsi" w:cstheme="majorBidi"/>
          <w:color w:val="31378B" w:themeColor="text2"/>
          <w:sz w:val="28"/>
          <w:szCs w:val="26"/>
        </w:rPr>
      </w:pPr>
      <w:r>
        <w:br w:type="page"/>
      </w:r>
    </w:p>
    <w:p w14:paraId="1CB9543F" w14:textId="63EA95CE" w:rsidR="001F3C3A" w:rsidRDefault="001F3C3A" w:rsidP="00786DDB">
      <w:pPr>
        <w:pStyle w:val="Heading3"/>
      </w:pPr>
      <w:r>
        <w:lastRenderedPageBreak/>
        <w:t>Objects</w:t>
      </w:r>
      <w:bookmarkEnd w:id="14"/>
      <w:r w:rsidR="002A18CD">
        <w:t xml:space="preserve"> and Prototypes</w:t>
      </w:r>
    </w:p>
    <w:p w14:paraId="71F29035" w14:textId="7F0B91D1" w:rsidR="00E57CF0" w:rsidRPr="00E57CF0" w:rsidRDefault="00266E22" w:rsidP="00E57CF0">
      <w:pPr>
        <w:pStyle w:val="Heading4"/>
      </w:pPr>
      <w:r>
        <w:t>Collection Of Properties</w:t>
      </w:r>
    </w:p>
    <w:p w14:paraId="29802B56" w14:textId="77777777" w:rsidR="00D81B91" w:rsidRDefault="001F3C3A" w:rsidP="001F3C3A">
      <w:r>
        <w:t xml:space="preserve">A JavaScript object is essentially a collection of properties where each property associates a key with a value. </w:t>
      </w:r>
    </w:p>
    <w:p w14:paraId="0FEF6245" w14:textId="4C61F553" w:rsidR="00D81B91" w:rsidRDefault="00D81B91" w:rsidP="00197AE8">
      <w:r>
        <w:rPr>
          <w:noProof/>
        </w:rPr>
        <w:drawing>
          <wp:inline distT="0" distB="0" distL="0" distR="0" wp14:anchorId="6D36042A" wp14:editId="6B18F2B5">
            <wp:extent cx="764902"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759" cy="852195"/>
                    </a:xfrm>
                    <a:prstGeom prst="rect">
                      <a:avLst/>
                    </a:prstGeom>
                    <a:noFill/>
                    <a:ln>
                      <a:noFill/>
                    </a:ln>
                  </pic:spPr>
                </pic:pic>
              </a:graphicData>
            </a:graphic>
          </wp:inline>
        </w:drawing>
      </w:r>
    </w:p>
    <w:p w14:paraId="650D3C61" w14:textId="4C5E6A0D" w:rsidR="00153B11" w:rsidRDefault="00153B11" w:rsidP="00153B11">
      <w:pPr>
        <w:pStyle w:val="Heading5"/>
      </w:pPr>
      <w:r>
        <w:t>Initializing Object Properties</w:t>
      </w:r>
    </w:p>
    <w:p w14:paraId="0A37370D" w14:textId="6C12E6E3" w:rsidR="001F3C3A" w:rsidRDefault="00CC0F58" w:rsidP="001F3C3A">
      <w:r>
        <w:t xml:space="preserve">The </w:t>
      </w:r>
      <w:r w:rsidR="001F3C3A">
        <w:t xml:space="preserve">following defines an object using </w:t>
      </w:r>
      <w:r w:rsidR="001F3C3A" w:rsidRPr="00976EC9">
        <w:rPr>
          <w:rStyle w:val="KeywordChar"/>
        </w:rPr>
        <w:t>literal format</w:t>
      </w:r>
      <w:r w:rsidR="00976EC9">
        <w:rPr>
          <w:rStyle w:val="KeywordChar"/>
        </w:rPr>
        <w:t>.</w:t>
      </w:r>
    </w:p>
    <w:p w14:paraId="0347A7F2" w14:textId="77777777" w:rsidR="001F3C3A" w:rsidRPr="00C200BC" w:rsidRDefault="001F3C3A" w:rsidP="001F3C3A">
      <w:pPr>
        <w:pStyle w:val="SourceCode"/>
      </w:pPr>
      <w:r w:rsidRPr="00C200BC">
        <w:t>var name = {</w:t>
      </w:r>
    </w:p>
    <w:p w14:paraId="6F02A78F" w14:textId="77777777" w:rsidR="001F3C3A" w:rsidRPr="00C200BC" w:rsidRDefault="001F3C3A" w:rsidP="001F3C3A">
      <w:pPr>
        <w:pStyle w:val="SourceCode"/>
      </w:pPr>
      <w:r w:rsidRPr="00C200BC">
        <w:t>    First : "Kenny",</w:t>
      </w:r>
    </w:p>
    <w:p w14:paraId="53E2FF14" w14:textId="1B7C8D9D" w:rsidR="001F3C3A" w:rsidRDefault="001F3C3A" w:rsidP="001F3C3A">
      <w:pPr>
        <w:pStyle w:val="SourceCode"/>
      </w:pPr>
      <w:r w:rsidRPr="00C200BC">
        <w:t>    Second: "Wilson" </w:t>
      </w:r>
    </w:p>
    <w:p w14:paraId="466082D9" w14:textId="1894A30B" w:rsidR="001F3C3A" w:rsidRDefault="001F3C3A" w:rsidP="001F3C3A">
      <w:pPr>
        <w:pStyle w:val="SourceCode"/>
      </w:pPr>
      <w:r w:rsidRPr="00C200BC">
        <w:t>}</w:t>
      </w:r>
    </w:p>
    <w:p w14:paraId="193F950C" w14:textId="37459BBE" w:rsidR="0080580C" w:rsidRDefault="0080580C" w:rsidP="001F3C3A">
      <w:pPr>
        <w:pStyle w:val="SourceCode"/>
      </w:pPr>
    </w:p>
    <w:p w14:paraId="04748C36" w14:textId="33753F53" w:rsidR="0080580C" w:rsidRDefault="0080580C" w:rsidP="0080580C">
      <w:r>
        <w:t xml:space="preserve">Although the literal format is the preferred way on initializing a new object, we can also use the following form. </w:t>
      </w:r>
    </w:p>
    <w:p w14:paraId="4E19F273" w14:textId="77777777" w:rsidR="001F3C3A" w:rsidRPr="005A0F1A" w:rsidRDefault="001F3C3A" w:rsidP="001F3C3A">
      <w:pPr>
        <w:pStyle w:val="SourceCode"/>
      </w:pPr>
      <w:r w:rsidRPr="005A0F1A">
        <w:t>var o1 = new Object();</w:t>
      </w:r>
    </w:p>
    <w:p w14:paraId="547714D2" w14:textId="77777777" w:rsidR="001F3C3A" w:rsidRPr="005A0F1A" w:rsidRDefault="001F3C3A" w:rsidP="001F3C3A">
      <w:pPr>
        <w:pStyle w:val="SourceCode"/>
      </w:pPr>
      <w:r w:rsidRPr="005A0F1A">
        <w:t>o1.First = "Kenny";</w:t>
      </w:r>
    </w:p>
    <w:p w14:paraId="77669D78" w14:textId="0A4DFCD3" w:rsidR="001F3C3A" w:rsidRDefault="001F3C3A" w:rsidP="001F3C3A">
      <w:pPr>
        <w:pStyle w:val="SourceCode"/>
      </w:pPr>
      <w:r w:rsidRPr="005A0F1A">
        <w:t>o1.Second = "Wilson";</w:t>
      </w:r>
    </w:p>
    <w:p w14:paraId="777C0453" w14:textId="77777777" w:rsidR="00F9406D" w:rsidRDefault="00F9406D" w:rsidP="00F9406D"/>
    <w:p w14:paraId="30CA5312" w14:textId="05323678" w:rsidR="001F3C3A" w:rsidRDefault="00F9406D" w:rsidP="00F9406D">
      <w:r>
        <w:t>We can also use</w:t>
      </w:r>
      <w:r w:rsidR="001F3C3A">
        <w:t xml:space="preserve"> variable</w:t>
      </w:r>
      <w:r>
        <w:t>s</w:t>
      </w:r>
      <w:r w:rsidR="001F3C3A">
        <w:t xml:space="preserve"> to initialise </w:t>
      </w:r>
      <w:r>
        <w:t xml:space="preserve">object properties. </w:t>
      </w:r>
      <w:r w:rsidR="001F3C3A">
        <w:t xml:space="preserve">The property name </w:t>
      </w:r>
      <w:r w:rsidR="00976EC9">
        <w:t>takes</w:t>
      </w:r>
      <w:r w:rsidR="001F3C3A">
        <w:t xml:space="preserve"> the variable</w:t>
      </w:r>
      <w:r w:rsidR="00976EC9">
        <w:t>’s</w:t>
      </w:r>
      <w:r w:rsidR="001F3C3A">
        <w:t xml:space="preserve"> </w:t>
      </w:r>
      <w:r w:rsidR="00976EC9">
        <w:t>name,</w:t>
      </w:r>
      <w:r w:rsidR="001F3C3A">
        <w:t xml:space="preserve"> and the </w:t>
      </w:r>
      <w:r>
        <w:t xml:space="preserve">property </w:t>
      </w:r>
      <w:r w:rsidR="001F3C3A">
        <w:t xml:space="preserve">value </w:t>
      </w:r>
      <w:r w:rsidR="00976EC9">
        <w:t>takes the</w:t>
      </w:r>
      <w:r w:rsidR="001F3C3A">
        <w:t xml:space="preserve"> variable</w:t>
      </w:r>
      <w:r w:rsidR="00976EC9">
        <w:t>’s</w:t>
      </w:r>
      <w:r w:rsidR="001F3C3A">
        <w:t xml:space="preserve"> value.</w:t>
      </w:r>
    </w:p>
    <w:p w14:paraId="5CE1A61D" w14:textId="5FC81442" w:rsidR="001F3C3A" w:rsidRPr="00F9406D" w:rsidRDefault="001F3C3A" w:rsidP="00F9406D">
      <w:pPr>
        <w:pStyle w:val="SourceCode"/>
      </w:pPr>
      <w:r w:rsidRPr="00F9406D">
        <w:t>var </w:t>
      </w:r>
      <w:r w:rsidR="00197AE8">
        <w:t>first</w:t>
      </w:r>
      <w:r w:rsidRPr="00F9406D">
        <w:t> = </w:t>
      </w:r>
      <w:r w:rsidR="00197AE8">
        <w:t>“Kenny”</w:t>
      </w:r>
      <w:r w:rsidRPr="00F9406D">
        <w:t>;</w:t>
      </w:r>
    </w:p>
    <w:p w14:paraId="57AE98CD" w14:textId="3077FBC2" w:rsidR="001F3C3A" w:rsidRPr="00F9406D" w:rsidRDefault="001F3C3A" w:rsidP="00F9406D">
      <w:pPr>
        <w:pStyle w:val="SourceCode"/>
      </w:pPr>
      <w:r w:rsidRPr="00F9406D">
        <w:t>var o2 = {</w:t>
      </w:r>
      <w:r w:rsidR="00197AE8">
        <w:t>first</w:t>
      </w:r>
      <w:r w:rsidRPr="00F9406D">
        <w:t>};</w:t>
      </w:r>
    </w:p>
    <w:p w14:paraId="6028CA63" w14:textId="77777777" w:rsidR="001F3C3A" w:rsidRPr="00F9406D" w:rsidRDefault="001F3C3A" w:rsidP="00F9406D">
      <w:pPr>
        <w:pStyle w:val="SourceCode"/>
      </w:pPr>
      <w:r w:rsidRPr="00F9406D">
        <w:t>console.log(o2);</w:t>
      </w:r>
    </w:p>
    <w:p w14:paraId="17E9109C" w14:textId="77777777" w:rsidR="001F3C3A" w:rsidRDefault="001F3C3A" w:rsidP="001F3C3A">
      <w:pPr>
        <w:pStyle w:val="SourceCode"/>
        <w:rPr>
          <w:rFonts w:eastAsia="Times New Roman"/>
          <w:lang w:val="sv-SE"/>
        </w:rPr>
      </w:pPr>
    </w:p>
    <w:p w14:paraId="632EDF93" w14:textId="0948065D" w:rsidR="001F3C3A" w:rsidRDefault="001F3C3A" w:rsidP="001F3C3A">
      <w:pPr>
        <w:pStyle w:val="SourceCode"/>
        <w:rPr>
          <w:rFonts w:eastAsia="Times New Roman"/>
        </w:rPr>
      </w:pPr>
      <w:r w:rsidRPr="00B159C2">
        <w:rPr>
          <w:rFonts w:eastAsia="Times New Roman"/>
        </w:rPr>
        <w:t>&gt;&gt; {</w:t>
      </w:r>
      <w:r w:rsidR="00197AE8">
        <w:rPr>
          <w:rFonts w:eastAsia="Times New Roman"/>
        </w:rPr>
        <w:t>first</w:t>
      </w:r>
      <w:r w:rsidRPr="00B159C2">
        <w:rPr>
          <w:rFonts w:eastAsia="Times New Roman"/>
        </w:rPr>
        <w:t>:</w:t>
      </w:r>
      <w:r w:rsidR="00197AE8">
        <w:rPr>
          <w:rFonts w:eastAsia="Times New Roman"/>
        </w:rPr>
        <w:t>”Kenny”</w:t>
      </w:r>
      <w:r w:rsidRPr="00B159C2">
        <w:rPr>
          <w:rFonts w:eastAsia="Times New Roman"/>
        </w:rPr>
        <w:t>}</w:t>
      </w:r>
    </w:p>
    <w:p w14:paraId="59783AAD" w14:textId="3F6B677B" w:rsidR="00976EC9" w:rsidRDefault="00976EC9" w:rsidP="001F3C3A">
      <w:pPr>
        <w:pStyle w:val="SourceCode"/>
        <w:rPr>
          <w:rFonts w:eastAsia="Times New Roman"/>
        </w:rPr>
      </w:pPr>
    </w:p>
    <w:p w14:paraId="063733C4" w14:textId="066D6BA7" w:rsidR="00E07C2C" w:rsidRDefault="00E07C2C" w:rsidP="00E07C2C">
      <w:pPr>
        <w:pStyle w:val="Heading5"/>
      </w:pPr>
      <w:r>
        <w:t>Accessing</w:t>
      </w:r>
      <w:r w:rsidR="001570D1">
        <w:t xml:space="preserve"> Object</w:t>
      </w:r>
      <w:r>
        <w:t xml:space="preserve"> Properties</w:t>
      </w:r>
    </w:p>
    <w:p w14:paraId="72B19CB7" w14:textId="77777777" w:rsidR="00E07C2C" w:rsidRDefault="00E07C2C" w:rsidP="00E07C2C">
      <w:r>
        <w:t>Given an object we can access its properties use the ‘.’ operator or by using a string key.</w:t>
      </w:r>
    </w:p>
    <w:p w14:paraId="22D60F65" w14:textId="77777777" w:rsidR="00E07C2C" w:rsidRPr="00806D74" w:rsidRDefault="00E07C2C" w:rsidP="00E07C2C">
      <w:pPr>
        <w:pStyle w:val="SourceCode"/>
      </w:pPr>
      <w:r w:rsidRPr="00806D74">
        <w:t>// Accessing using '.</w:t>
      </w:r>
      <w:r>
        <w:t>’</w:t>
      </w:r>
      <w:r w:rsidRPr="00806D74">
        <w:t> operator</w:t>
      </w:r>
    </w:p>
    <w:p w14:paraId="0919535C" w14:textId="77777777" w:rsidR="00E07C2C" w:rsidRPr="00806D74" w:rsidRDefault="00E07C2C" w:rsidP="00E07C2C">
      <w:pPr>
        <w:pStyle w:val="SourceCode"/>
      </w:pPr>
      <w:r w:rsidRPr="00806D74">
        <w:t>console.log(o3.Name.FirsName);</w:t>
      </w:r>
    </w:p>
    <w:p w14:paraId="2B9FB6B5" w14:textId="77777777" w:rsidR="00E07C2C" w:rsidRPr="00806D74" w:rsidRDefault="00E07C2C" w:rsidP="00E07C2C">
      <w:pPr>
        <w:pStyle w:val="SourceCode"/>
      </w:pPr>
    </w:p>
    <w:p w14:paraId="2930FFC4" w14:textId="77777777" w:rsidR="00E07C2C" w:rsidRPr="00806D74" w:rsidRDefault="00E07C2C" w:rsidP="00E07C2C">
      <w:pPr>
        <w:pStyle w:val="SourceCode"/>
      </w:pPr>
      <w:r w:rsidRPr="00806D74">
        <w:t>// </w:t>
      </w:r>
      <w:r>
        <w:t>Accessing using string keys</w:t>
      </w:r>
    </w:p>
    <w:p w14:paraId="57D0DD04" w14:textId="77777777" w:rsidR="00E07C2C" w:rsidRPr="00806D74" w:rsidRDefault="00E07C2C" w:rsidP="00E07C2C">
      <w:pPr>
        <w:pStyle w:val="SourceCode"/>
      </w:pPr>
      <w:r w:rsidRPr="00806D74">
        <w:t>var key = "Name";</w:t>
      </w:r>
    </w:p>
    <w:p w14:paraId="02BBC1FE" w14:textId="77777777" w:rsidR="00E07C2C" w:rsidRDefault="00E07C2C" w:rsidP="00E07C2C">
      <w:pPr>
        <w:pStyle w:val="SourceCode"/>
      </w:pPr>
      <w:r w:rsidRPr="00806D74">
        <w:t>console.log(o3[key]["SecondName"]);</w:t>
      </w:r>
    </w:p>
    <w:p w14:paraId="055E5DAA" w14:textId="77777777" w:rsidR="00E07C2C" w:rsidRDefault="00E07C2C">
      <w:pPr>
        <w:spacing w:after="160" w:line="259" w:lineRule="auto"/>
        <w:rPr>
          <w:rFonts w:asciiTheme="majorHAnsi" w:eastAsiaTheme="majorEastAsia" w:hAnsiTheme="majorHAnsi" w:cstheme="majorBidi"/>
          <w:b/>
          <w:iCs/>
          <w:color w:val="7076CC" w:themeColor="text2" w:themeTint="99"/>
          <w:sz w:val="20"/>
          <w:szCs w:val="24"/>
        </w:rPr>
      </w:pPr>
      <w:r>
        <w:br w:type="page"/>
      </w:r>
    </w:p>
    <w:p w14:paraId="3D915C3F" w14:textId="4E0733E3" w:rsidR="003D3EEB" w:rsidRDefault="003D3EEB" w:rsidP="003D3EEB">
      <w:pPr>
        <w:pStyle w:val="Heading5"/>
      </w:pPr>
      <w:r>
        <w:lastRenderedPageBreak/>
        <w:t>Complex Properties</w:t>
      </w:r>
    </w:p>
    <w:p w14:paraId="1843FF5E" w14:textId="3D1DC6E8" w:rsidR="001F3C3A" w:rsidRPr="00B159C2" w:rsidRDefault="00976EC9" w:rsidP="001F3C3A">
      <w:r>
        <w:t xml:space="preserve">An object’s property values can themselves be other objects giving us complex properties. </w:t>
      </w:r>
    </w:p>
    <w:p w14:paraId="68E07C44" w14:textId="77777777" w:rsidR="00E07C2C" w:rsidRDefault="00E07C2C" w:rsidP="001F3C3A">
      <w:pPr>
        <w:pStyle w:val="SourceCode"/>
      </w:pPr>
    </w:p>
    <w:p w14:paraId="3E4216C7" w14:textId="746B82A1" w:rsidR="00E07C2C" w:rsidRDefault="00D81B91" w:rsidP="001F3C3A">
      <w:pPr>
        <w:pStyle w:val="SourceCode"/>
      </w:pPr>
      <w:r>
        <w:drawing>
          <wp:inline distT="0" distB="0" distL="0" distR="0" wp14:anchorId="7DF8B253" wp14:editId="6659FD89">
            <wp:extent cx="1917429" cy="10731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7308" cy="1084276"/>
                    </a:xfrm>
                    <a:prstGeom prst="rect">
                      <a:avLst/>
                    </a:prstGeom>
                    <a:noFill/>
                    <a:ln>
                      <a:noFill/>
                    </a:ln>
                  </pic:spPr>
                </pic:pic>
              </a:graphicData>
            </a:graphic>
          </wp:inline>
        </w:drawing>
      </w:r>
    </w:p>
    <w:p w14:paraId="076D4260" w14:textId="77777777" w:rsidR="00E07C2C" w:rsidRDefault="00E07C2C" w:rsidP="001F3C3A"/>
    <w:p w14:paraId="53DF9F67" w14:textId="77777777" w:rsidR="00D81B91" w:rsidRPr="009A583D" w:rsidRDefault="00D81B91" w:rsidP="00D81B91">
      <w:pPr>
        <w:pStyle w:val="SourceCode"/>
      </w:pPr>
      <w:r w:rsidRPr="009A583D">
        <w:t>var o3 = {</w:t>
      </w:r>
    </w:p>
    <w:p w14:paraId="44F30943" w14:textId="77777777" w:rsidR="00D81B91" w:rsidRPr="009A583D" w:rsidRDefault="00D81B91" w:rsidP="00D81B91">
      <w:pPr>
        <w:pStyle w:val="SourceCode"/>
      </w:pPr>
      <w:r w:rsidRPr="009A583D">
        <w:t>    Name :</w:t>
      </w:r>
    </w:p>
    <w:p w14:paraId="3AB716D2" w14:textId="77777777" w:rsidR="00D81B91" w:rsidRPr="009A583D" w:rsidRDefault="00D81B91" w:rsidP="00D81B91">
      <w:pPr>
        <w:pStyle w:val="SourceCode"/>
      </w:pPr>
      <w:r w:rsidRPr="009A583D">
        <w:t>    {</w:t>
      </w:r>
    </w:p>
    <w:p w14:paraId="1CF35B12" w14:textId="77777777" w:rsidR="00D81B91" w:rsidRPr="009A583D" w:rsidRDefault="00D81B91" w:rsidP="00D81B91">
      <w:pPr>
        <w:pStyle w:val="SourceCode"/>
      </w:pPr>
      <w:r w:rsidRPr="009A583D">
        <w:t>        Firs</w:t>
      </w:r>
      <w:r>
        <w:t>t</w:t>
      </w:r>
      <w:r w:rsidRPr="009A583D">
        <w:t>: "Kenny",</w:t>
      </w:r>
    </w:p>
    <w:p w14:paraId="3EF980C7" w14:textId="77777777" w:rsidR="00D81B91" w:rsidRPr="009A583D" w:rsidRDefault="00D81B91" w:rsidP="00D81B91">
      <w:pPr>
        <w:pStyle w:val="SourceCode"/>
      </w:pPr>
      <w:r w:rsidRPr="009A583D">
        <w:t>        Second: "Wilson",</w:t>
      </w:r>
    </w:p>
    <w:p w14:paraId="04CE37D3" w14:textId="77777777" w:rsidR="00D81B91" w:rsidRPr="009A583D" w:rsidRDefault="00D81B91" w:rsidP="00D81B91">
      <w:pPr>
        <w:pStyle w:val="SourceCode"/>
      </w:pPr>
      <w:r w:rsidRPr="009A583D">
        <w:t>    },</w:t>
      </w:r>
    </w:p>
    <w:p w14:paraId="764051D8" w14:textId="77777777" w:rsidR="00D81B91" w:rsidRPr="009A583D" w:rsidRDefault="00D81B91" w:rsidP="00D81B91">
      <w:pPr>
        <w:pStyle w:val="SourceCode"/>
      </w:pPr>
    </w:p>
    <w:p w14:paraId="1C90D484" w14:textId="77777777" w:rsidR="00D81B91" w:rsidRDefault="00D81B91" w:rsidP="00D81B91">
      <w:pPr>
        <w:pStyle w:val="SourceCode"/>
      </w:pPr>
      <w:r w:rsidRPr="009A583D">
        <w:t>}</w:t>
      </w:r>
    </w:p>
    <w:p w14:paraId="4D60EB6F" w14:textId="77777777" w:rsidR="001F3C3A" w:rsidRPr="00806D74" w:rsidRDefault="001F3C3A" w:rsidP="001F3C3A">
      <w:pPr>
        <w:pStyle w:val="SourceCode"/>
      </w:pPr>
    </w:p>
    <w:p w14:paraId="79FC3E17" w14:textId="77777777" w:rsidR="001F3C3A" w:rsidRDefault="001F3C3A" w:rsidP="001F3C3A">
      <w:pPr>
        <w:pStyle w:val="Heading4"/>
      </w:pPr>
      <w:r>
        <w:t>Methods</w:t>
      </w:r>
    </w:p>
    <w:p w14:paraId="733A2922" w14:textId="679BE70A" w:rsidR="00491B9B" w:rsidRDefault="00491B9B" w:rsidP="001F3C3A">
      <w:r>
        <w:t xml:space="preserve">Because functions are first class </w:t>
      </w:r>
      <w:r w:rsidR="0064353E">
        <w:t>objects,</w:t>
      </w:r>
      <w:r>
        <w:t xml:space="preserve"> we can set </w:t>
      </w:r>
      <w:r w:rsidR="00EA5661">
        <w:t>an</w:t>
      </w:r>
      <w:r>
        <w:t xml:space="preserve"> object</w:t>
      </w:r>
      <w:r w:rsidR="00543B84">
        <w:t>’</w:t>
      </w:r>
      <w:r>
        <w:t>s property</w:t>
      </w:r>
      <w:r w:rsidR="00543B84">
        <w:t xml:space="preserve"> value</w:t>
      </w:r>
      <w:r>
        <w:t xml:space="preserve"> to be </w:t>
      </w:r>
      <w:r w:rsidR="00167D0B">
        <w:t xml:space="preserve">a function thereby creating a </w:t>
      </w:r>
      <w:r w:rsidR="00167D0B" w:rsidRPr="00543B84">
        <w:rPr>
          <w:rStyle w:val="KeywordChar"/>
        </w:rPr>
        <w:t>method</w:t>
      </w:r>
      <w:r w:rsidR="00167D0B">
        <w:t xml:space="preserve">. </w:t>
      </w:r>
    </w:p>
    <w:p w14:paraId="20F1D91E" w14:textId="094D5D7D" w:rsidR="001F3C3A" w:rsidRDefault="00FD0F78" w:rsidP="001F3C3A">
      <w:pPr>
        <w:pStyle w:val="SourceCode"/>
        <w:ind w:left="0"/>
      </w:pPr>
      <w:r>
        <w:drawing>
          <wp:inline distT="0" distB="0" distL="0" distR="0" wp14:anchorId="691BEE86" wp14:editId="70E7D7C4">
            <wp:extent cx="3161861" cy="12414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9341" cy="1248288"/>
                    </a:xfrm>
                    <a:prstGeom prst="rect">
                      <a:avLst/>
                    </a:prstGeom>
                    <a:noFill/>
                    <a:ln>
                      <a:noFill/>
                    </a:ln>
                  </pic:spPr>
                </pic:pic>
              </a:graphicData>
            </a:graphic>
          </wp:inline>
        </w:drawing>
      </w:r>
    </w:p>
    <w:p w14:paraId="78082B72" w14:textId="2A9CA973" w:rsidR="00FD0F78" w:rsidRDefault="00FD0F78" w:rsidP="001F3C3A">
      <w:pPr>
        <w:pStyle w:val="SourceCode"/>
        <w:ind w:left="0"/>
      </w:pPr>
    </w:p>
    <w:p w14:paraId="571D7CA3" w14:textId="77777777" w:rsidR="00FD0F78" w:rsidRDefault="00FD0F78" w:rsidP="001F3C3A">
      <w:pPr>
        <w:pStyle w:val="SourceCode"/>
        <w:ind w:left="0"/>
      </w:pPr>
    </w:p>
    <w:p w14:paraId="79232677" w14:textId="77777777" w:rsidR="001F3C3A" w:rsidRPr="00D53D47" w:rsidRDefault="001F3C3A" w:rsidP="001F3C3A">
      <w:pPr>
        <w:pStyle w:val="SourceCode"/>
        <w:ind w:left="0"/>
      </w:pPr>
      <w:r w:rsidRPr="00D53D47">
        <w:t>var o5 = {</w:t>
      </w:r>
    </w:p>
    <w:p w14:paraId="5487A9E0" w14:textId="610AE1A3" w:rsidR="001F3C3A" w:rsidRPr="00D53D47" w:rsidRDefault="001F3C3A" w:rsidP="001F3C3A">
      <w:pPr>
        <w:pStyle w:val="SourceCode"/>
      </w:pPr>
      <w:r w:rsidRPr="00D53D47">
        <w:t>    </w:t>
      </w:r>
      <w:r w:rsidR="00EA5661">
        <w:t>P</w:t>
      </w:r>
      <w:r w:rsidRPr="00D53D47">
        <w:t>rint: function() {</w:t>
      </w:r>
    </w:p>
    <w:p w14:paraId="738CDFF2" w14:textId="77777777" w:rsidR="001F3C3A" w:rsidRPr="00D53D47" w:rsidRDefault="001F3C3A" w:rsidP="001F3C3A">
      <w:pPr>
        <w:pStyle w:val="SourceCode"/>
      </w:pPr>
      <w:r w:rsidRPr="00D53D47">
        <w:t>        console.log("Hello World");</w:t>
      </w:r>
    </w:p>
    <w:p w14:paraId="7E78447E" w14:textId="77777777" w:rsidR="001F3C3A" w:rsidRPr="00D53D47" w:rsidRDefault="001F3C3A" w:rsidP="001F3C3A">
      <w:pPr>
        <w:pStyle w:val="SourceCode"/>
      </w:pPr>
      <w:r w:rsidRPr="00D53D47">
        <w:t>    }</w:t>
      </w:r>
    </w:p>
    <w:p w14:paraId="66E88018" w14:textId="77777777" w:rsidR="001F3C3A" w:rsidRPr="00D53D47" w:rsidRDefault="001F3C3A" w:rsidP="001F3C3A">
      <w:pPr>
        <w:pStyle w:val="SourceCode"/>
      </w:pPr>
      <w:r w:rsidRPr="00D53D47">
        <w:t>}   </w:t>
      </w:r>
    </w:p>
    <w:p w14:paraId="00870F56" w14:textId="77777777" w:rsidR="001F3C3A" w:rsidRPr="00D53D47" w:rsidRDefault="001F3C3A" w:rsidP="001F3C3A">
      <w:pPr>
        <w:pStyle w:val="SourceCode"/>
      </w:pPr>
    </w:p>
    <w:p w14:paraId="5863F7F5" w14:textId="77777777" w:rsidR="001F3C3A" w:rsidRDefault="001F3C3A" w:rsidP="001F3C3A">
      <w:pPr>
        <w:pStyle w:val="SourceCode"/>
      </w:pPr>
      <w:r w:rsidRPr="00D53D47">
        <w:t>o5.print();</w:t>
      </w:r>
    </w:p>
    <w:p w14:paraId="0E2C682C" w14:textId="77777777" w:rsidR="001F3C3A" w:rsidRDefault="001F3C3A" w:rsidP="001F3C3A">
      <w:pPr>
        <w:pStyle w:val="SourceCode"/>
      </w:pPr>
    </w:p>
    <w:p w14:paraId="58A509B8" w14:textId="26986C53" w:rsidR="001F3C3A" w:rsidRDefault="001F3C3A" w:rsidP="001F3C3A">
      <w:pPr>
        <w:pStyle w:val="SourceCode"/>
      </w:pPr>
      <w:r>
        <w:t>&gt;&gt; Hello World</w:t>
      </w:r>
    </w:p>
    <w:p w14:paraId="408081DF" w14:textId="1D031A10" w:rsidR="00E07C2C" w:rsidRDefault="00E07C2C" w:rsidP="001F3C3A">
      <w:pPr>
        <w:pStyle w:val="SourceCode"/>
      </w:pPr>
    </w:p>
    <w:p w14:paraId="71B692E6" w14:textId="77777777" w:rsidR="00BB32A6" w:rsidRDefault="00BB32A6">
      <w:pPr>
        <w:spacing w:after="160" w:line="259" w:lineRule="auto"/>
        <w:rPr>
          <w:rFonts w:asciiTheme="majorHAnsi" w:eastAsiaTheme="majorEastAsia" w:hAnsiTheme="majorHAnsi" w:cstheme="majorBidi"/>
          <w:b/>
          <w:iCs/>
          <w:color w:val="7076CC" w:themeColor="text2" w:themeTint="99"/>
          <w:sz w:val="20"/>
          <w:szCs w:val="24"/>
        </w:rPr>
      </w:pPr>
      <w:r>
        <w:br w:type="page"/>
      </w:r>
    </w:p>
    <w:p w14:paraId="22172CBD" w14:textId="4EF6EB88" w:rsidR="001F3C3A" w:rsidRDefault="00FD0F78" w:rsidP="00FD0F78">
      <w:pPr>
        <w:pStyle w:val="Heading5"/>
      </w:pPr>
      <w:r>
        <w:lastRenderedPageBreak/>
        <w:t>Execution Context (this)</w:t>
      </w:r>
    </w:p>
    <w:p w14:paraId="6E1C128B" w14:textId="6B5AE74E" w:rsidR="001F3C3A" w:rsidRDefault="001F3C3A" w:rsidP="001F3C3A">
      <w:r>
        <w:t>In JavaScript</w:t>
      </w:r>
      <w:r w:rsidR="00167D0B">
        <w:t>,</w:t>
      </w:r>
      <w:r>
        <w:t xml:space="preserve"> </w:t>
      </w:r>
      <w:r w:rsidRPr="00167D0B">
        <w:rPr>
          <w:rStyle w:val="KeywordChar"/>
        </w:rPr>
        <w:t>this</w:t>
      </w:r>
      <w:r>
        <w:t xml:space="preserve"> refers to an execution context. It allows us to carry out the following.</w:t>
      </w:r>
    </w:p>
    <w:p w14:paraId="46004E10" w14:textId="77777777" w:rsidR="001F3C3A" w:rsidRPr="00176B1A" w:rsidRDefault="001F3C3A" w:rsidP="001F3C3A">
      <w:pPr>
        <w:pStyle w:val="SourceCode"/>
      </w:pPr>
      <w:r w:rsidRPr="00176B1A">
        <w:t>var o5 = {</w:t>
      </w:r>
    </w:p>
    <w:p w14:paraId="14BFA77D" w14:textId="77777777" w:rsidR="001F3C3A" w:rsidRPr="00176B1A" w:rsidRDefault="001F3C3A" w:rsidP="001F3C3A">
      <w:pPr>
        <w:pStyle w:val="SourceCode"/>
      </w:pPr>
      <w:r w:rsidRPr="00176B1A">
        <w:t>    name:"Kenny",</w:t>
      </w:r>
    </w:p>
    <w:p w14:paraId="17891A90" w14:textId="77777777" w:rsidR="001F3C3A" w:rsidRPr="00176B1A" w:rsidRDefault="001F3C3A" w:rsidP="001F3C3A">
      <w:pPr>
        <w:pStyle w:val="SourceCode"/>
      </w:pPr>
      <w:r w:rsidRPr="00176B1A">
        <w:t>    print: function() {</w:t>
      </w:r>
    </w:p>
    <w:p w14:paraId="01CCC9FA" w14:textId="77777777" w:rsidR="001F3C3A" w:rsidRPr="00176B1A" w:rsidRDefault="001F3C3A" w:rsidP="001F3C3A">
      <w:pPr>
        <w:pStyle w:val="SourceCode"/>
      </w:pPr>
      <w:r w:rsidRPr="00176B1A">
        <w:t>        console.log("Hello World " + this.name);</w:t>
      </w:r>
    </w:p>
    <w:p w14:paraId="286D301F" w14:textId="77777777" w:rsidR="001F3C3A" w:rsidRPr="00176B1A" w:rsidRDefault="001F3C3A" w:rsidP="001F3C3A">
      <w:pPr>
        <w:pStyle w:val="SourceCode"/>
      </w:pPr>
      <w:r w:rsidRPr="00176B1A">
        <w:t>    }</w:t>
      </w:r>
    </w:p>
    <w:p w14:paraId="7FDBE6DB" w14:textId="77777777" w:rsidR="001F3C3A" w:rsidRPr="00176B1A" w:rsidRDefault="001F3C3A" w:rsidP="001F3C3A">
      <w:pPr>
        <w:pStyle w:val="SourceCode"/>
      </w:pPr>
      <w:r w:rsidRPr="00176B1A">
        <w:t>}   </w:t>
      </w:r>
    </w:p>
    <w:p w14:paraId="32346F59" w14:textId="77777777" w:rsidR="001F3C3A" w:rsidRPr="00176B1A" w:rsidRDefault="001F3C3A" w:rsidP="001F3C3A">
      <w:pPr>
        <w:pStyle w:val="SourceCode"/>
      </w:pPr>
    </w:p>
    <w:p w14:paraId="20A072B0" w14:textId="77777777" w:rsidR="001F3C3A" w:rsidRPr="00176B1A" w:rsidRDefault="001F3C3A" w:rsidP="00C30204">
      <w:pPr>
        <w:pStyle w:val="SourceCodeStrong"/>
      </w:pPr>
      <w:r w:rsidRPr="00176B1A">
        <w:t>o5.print();</w:t>
      </w:r>
    </w:p>
    <w:p w14:paraId="465C9D1C" w14:textId="77777777" w:rsidR="001F3C3A" w:rsidRPr="00A818EB" w:rsidRDefault="001F3C3A" w:rsidP="001F3C3A">
      <w:pPr>
        <w:shd w:val="clear" w:color="auto" w:fill="FFFFFF"/>
        <w:spacing w:after="0" w:line="285" w:lineRule="atLeast"/>
        <w:rPr>
          <w:rFonts w:ascii="Consolas" w:eastAsia="Times New Roman" w:hAnsi="Consolas" w:cs="Times New Roman"/>
          <w:color w:val="000000"/>
          <w:sz w:val="21"/>
          <w:szCs w:val="21"/>
        </w:rPr>
      </w:pPr>
    </w:p>
    <w:p w14:paraId="6A040679" w14:textId="77777777" w:rsidR="001F3C3A" w:rsidRDefault="001F3C3A" w:rsidP="001F3C3A">
      <w:pPr>
        <w:pStyle w:val="SourceCode"/>
      </w:pPr>
      <w:r>
        <w:t>&gt;&gt; Hello World Kenny</w:t>
      </w:r>
    </w:p>
    <w:p w14:paraId="37793EDA" w14:textId="77777777" w:rsidR="001F3C3A" w:rsidRDefault="001F3C3A" w:rsidP="001F3C3A">
      <w:pPr>
        <w:pStyle w:val="SourceCode"/>
      </w:pPr>
    </w:p>
    <w:p w14:paraId="416D0471" w14:textId="2D5B1568" w:rsidR="001F3C3A" w:rsidRDefault="00FD0F78" w:rsidP="001F3C3A">
      <w:pPr>
        <w:pStyle w:val="SourceCode"/>
      </w:pPr>
      <w:r>
        <w:drawing>
          <wp:inline distT="0" distB="0" distL="0" distR="0" wp14:anchorId="1A5114F8" wp14:editId="31E8FC7F">
            <wp:extent cx="3477239" cy="13652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7932" cy="1369448"/>
                    </a:xfrm>
                    <a:prstGeom prst="rect">
                      <a:avLst/>
                    </a:prstGeom>
                    <a:noFill/>
                    <a:ln>
                      <a:noFill/>
                    </a:ln>
                  </pic:spPr>
                </pic:pic>
              </a:graphicData>
            </a:graphic>
          </wp:inline>
        </w:drawing>
      </w:r>
    </w:p>
    <w:p w14:paraId="0E503553" w14:textId="7558F2E1" w:rsidR="001F3C3A" w:rsidRDefault="001F3C3A" w:rsidP="001F3C3A">
      <w:pPr>
        <w:pStyle w:val="SourceCode"/>
      </w:pPr>
    </w:p>
    <w:p w14:paraId="09F5C2F7" w14:textId="77777777" w:rsidR="00BB32A6" w:rsidRDefault="00BB32A6" w:rsidP="001F3C3A"/>
    <w:p w14:paraId="301CE8EF" w14:textId="0720A20F" w:rsidR="001F3C3A" w:rsidRDefault="001F3C3A" w:rsidP="001F3C3A">
      <w:r>
        <w:t xml:space="preserve">We need to be careful. When invoked through the </w:t>
      </w:r>
      <w:r w:rsidRPr="00BB32A6">
        <w:rPr>
          <w:rStyle w:val="SourceCodeChar"/>
        </w:rPr>
        <w:t>o5</w:t>
      </w:r>
      <w:r>
        <w:t xml:space="preserve"> object using the ‘.’ Operator, </w:t>
      </w:r>
      <w:r w:rsidRPr="00BB32A6">
        <w:rPr>
          <w:rStyle w:val="SourceCodeChar"/>
        </w:rPr>
        <w:t>this</w:t>
      </w:r>
      <w:r>
        <w:t xml:space="preserve"> is defined to be the object o5. If we store the method in a variable as follows </w:t>
      </w:r>
      <w:r w:rsidRPr="00FD0F78">
        <w:rPr>
          <w:rStyle w:val="SourceCodeChar"/>
        </w:rPr>
        <w:t>this</w:t>
      </w:r>
      <w:r>
        <w:t xml:space="preserve"> becomes the global context. </w:t>
      </w:r>
    </w:p>
    <w:p w14:paraId="6020E792" w14:textId="77777777" w:rsidR="001F3C3A" w:rsidRPr="00167D0B" w:rsidRDefault="001F3C3A" w:rsidP="00167D0B">
      <w:pPr>
        <w:pStyle w:val="SourceCode"/>
      </w:pPr>
      <w:r w:rsidRPr="00167D0B">
        <w:t>var o5 = {</w:t>
      </w:r>
    </w:p>
    <w:p w14:paraId="6960C891" w14:textId="77777777" w:rsidR="001F3C3A" w:rsidRPr="00167D0B" w:rsidRDefault="001F3C3A" w:rsidP="00167D0B">
      <w:pPr>
        <w:pStyle w:val="SourceCode"/>
      </w:pPr>
      <w:r w:rsidRPr="00167D0B">
        <w:t>    name:"Kenny",</w:t>
      </w:r>
    </w:p>
    <w:p w14:paraId="40FB5E88" w14:textId="77777777" w:rsidR="001F3C3A" w:rsidRPr="00167D0B" w:rsidRDefault="001F3C3A" w:rsidP="00167D0B">
      <w:pPr>
        <w:pStyle w:val="SourceCode"/>
      </w:pPr>
      <w:r w:rsidRPr="00167D0B">
        <w:t>    print: function() {</w:t>
      </w:r>
    </w:p>
    <w:p w14:paraId="06666AEA" w14:textId="77777777" w:rsidR="001F3C3A" w:rsidRPr="00167D0B" w:rsidRDefault="001F3C3A" w:rsidP="00167D0B">
      <w:pPr>
        <w:pStyle w:val="SourceCode"/>
      </w:pPr>
      <w:r w:rsidRPr="00167D0B">
        <w:t>        console.log("Hello World " + this.name);</w:t>
      </w:r>
    </w:p>
    <w:p w14:paraId="22204EE1" w14:textId="77777777" w:rsidR="001F3C3A" w:rsidRPr="00167D0B" w:rsidRDefault="001F3C3A" w:rsidP="00167D0B">
      <w:pPr>
        <w:pStyle w:val="SourceCode"/>
      </w:pPr>
      <w:r w:rsidRPr="00167D0B">
        <w:t>    }</w:t>
      </w:r>
    </w:p>
    <w:p w14:paraId="4C7EC63C" w14:textId="77777777" w:rsidR="001F3C3A" w:rsidRPr="00167D0B" w:rsidRDefault="001F3C3A" w:rsidP="00167D0B">
      <w:pPr>
        <w:pStyle w:val="SourceCode"/>
      </w:pPr>
      <w:r w:rsidRPr="00167D0B">
        <w:t>}   </w:t>
      </w:r>
    </w:p>
    <w:p w14:paraId="3687C3FD" w14:textId="77777777" w:rsidR="001F3C3A" w:rsidRPr="00167D0B" w:rsidRDefault="001F3C3A" w:rsidP="00167D0B">
      <w:pPr>
        <w:pStyle w:val="SourceCode"/>
      </w:pPr>
    </w:p>
    <w:p w14:paraId="117692BC" w14:textId="77777777" w:rsidR="001F3C3A" w:rsidRPr="00167D0B" w:rsidRDefault="001F3C3A" w:rsidP="00167D0B">
      <w:pPr>
        <w:pStyle w:val="SourceCodeStrong"/>
      </w:pPr>
      <w:r w:rsidRPr="00167D0B">
        <w:t>var f = o5.print;</w:t>
      </w:r>
    </w:p>
    <w:p w14:paraId="0CE7F743" w14:textId="77777777" w:rsidR="001F3C3A" w:rsidRPr="00167D0B" w:rsidRDefault="001F3C3A" w:rsidP="00167D0B">
      <w:pPr>
        <w:pStyle w:val="SourceCodeStrong"/>
      </w:pPr>
      <w:r w:rsidRPr="00167D0B">
        <w:t>f();</w:t>
      </w:r>
    </w:p>
    <w:p w14:paraId="3A058B53" w14:textId="77777777" w:rsidR="001F3C3A" w:rsidRPr="00167D0B" w:rsidRDefault="001F3C3A" w:rsidP="00167D0B">
      <w:pPr>
        <w:pStyle w:val="SourceCode"/>
      </w:pPr>
    </w:p>
    <w:p w14:paraId="01BEBBA9" w14:textId="4FA4CDAB" w:rsidR="001F3C3A" w:rsidRDefault="001F3C3A" w:rsidP="00167D0B">
      <w:pPr>
        <w:pStyle w:val="SourceCode"/>
      </w:pPr>
      <w:r w:rsidRPr="00167D0B">
        <w:t>&gt;&gt; Hello World undefined</w:t>
      </w:r>
    </w:p>
    <w:p w14:paraId="0072FFB4" w14:textId="77777777" w:rsidR="00FD0F78" w:rsidRPr="00167D0B" w:rsidRDefault="00FD0F78" w:rsidP="00167D0B">
      <w:pPr>
        <w:pStyle w:val="SourceCode"/>
      </w:pPr>
    </w:p>
    <w:p w14:paraId="3CADC6DA" w14:textId="77777777" w:rsidR="00C30204" w:rsidRDefault="00C30204">
      <w:pPr>
        <w:spacing w:after="160" w:line="259" w:lineRule="auto"/>
        <w:rPr>
          <w:rFonts w:asciiTheme="majorHAnsi" w:eastAsiaTheme="majorEastAsia" w:hAnsiTheme="majorHAnsi" w:cstheme="majorBidi"/>
          <w:b/>
          <w:iCs/>
          <w:color w:val="7076CC" w:themeColor="text2" w:themeTint="99"/>
          <w:sz w:val="20"/>
          <w:szCs w:val="24"/>
        </w:rPr>
      </w:pPr>
      <w:r>
        <w:br w:type="page"/>
      </w:r>
    </w:p>
    <w:p w14:paraId="4D9041C4" w14:textId="715DF5DB" w:rsidR="001F3C3A" w:rsidRDefault="001F3C3A" w:rsidP="00FD0F78">
      <w:pPr>
        <w:pStyle w:val="Heading5"/>
      </w:pPr>
      <w:r>
        <w:lastRenderedPageBreak/>
        <w:t>Bind</w:t>
      </w:r>
    </w:p>
    <w:p w14:paraId="3237EB77" w14:textId="1D40D459" w:rsidR="001F3C3A" w:rsidRDefault="001F3C3A" w:rsidP="001F3C3A">
      <w:r>
        <w:t xml:space="preserve">To fix the problem mentioned in the previous section we can </w:t>
      </w:r>
      <w:r w:rsidRPr="00C30204">
        <w:rPr>
          <w:rStyle w:val="KeywordChar"/>
        </w:rPr>
        <w:t>bind</w:t>
      </w:r>
      <w:r>
        <w:t xml:space="preserve"> an execution context to a </w:t>
      </w:r>
      <w:r w:rsidR="0064353E">
        <w:t>method.</w:t>
      </w:r>
    </w:p>
    <w:p w14:paraId="2650F4AC" w14:textId="77777777" w:rsidR="001F3C3A" w:rsidRPr="0039174C" w:rsidRDefault="001F3C3A" w:rsidP="001F3C3A">
      <w:pPr>
        <w:pStyle w:val="SourceCode"/>
      </w:pPr>
      <w:r w:rsidRPr="0039174C">
        <w:t>var o5 = {</w:t>
      </w:r>
    </w:p>
    <w:p w14:paraId="0AC7260E" w14:textId="77777777" w:rsidR="001F3C3A" w:rsidRPr="0039174C" w:rsidRDefault="001F3C3A" w:rsidP="001F3C3A">
      <w:pPr>
        <w:pStyle w:val="SourceCode"/>
      </w:pPr>
      <w:r w:rsidRPr="0039174C">
        <w:t>    name:"Kenny",</w:t>
      </w:r>
    </w:p>
    <w:p w14:paraId="150BAA13" w14:textId="77777777" w:rsidR="001F3C3A" w:rsidRPr="0039174C" w:rsidRDefault="001F3C3A" w:rsidP="001F3C3A">
      <w:pPr>
        <w:pStyle w:val="SourceCode"/>
      </w:pPr>
      <w:r w:rsidRPr="0039174C">
        <w:t>    print: function() {</w:t>
      </w:r>
    </w:p>
    <w:p w14:paraId="7B885D36" w14:textId="77777777" w:rsidR="001F3C3A" w:rsidRPr="0039174C" w:rsidRDefault="001F3C3A" w:rsidP="001F3C3A">
      <w:pPr>
        <w:pStyle w:val="SourceCode"/>
      </w:pPr>
      <w:r w:rsidRPr="0039174C">
        <w:t>        console.log("Hello World " + this.name);</w:t>
      </w:r>
    </w:p>
    <w:p w14:paraId="396CD74E" w14:textId="77777777" w:rsidR="001F3C3A" w:rsidRPr="00B159C2" w:rsidRDefault="001F3C3A" w:rsidP="001F3C3A">
      <w:pPr>
        <w:pStyle w:val="SourceCode"/>
        <w:rPr>
          <w:lang w:val="sv-SE"/>
        </w:rPr>
      </w:pPr>
      <w:r w:rsidRPr="0039174C">
        <w:t>    </w:t>
      </w:r>
      <w:r w:rsidRPr="00B159C2">
        <w:rPr>
          <w:lang w:val="sv-SE"/>
        </w:rPr>
        <w:t>}</w:t>
      </w:r>
    </w:p>
    <w:p w14:paraId="1F8C9A63" w14:textId="77777777" w:rsidR="001F3C3A" w:rsidRPr="00B159C2" w:rsidRDefault="001F3C3A" w:rsidP="001F3C3A">
      <w:pPr>
        <w:pStyle w:val="SourceCode"/>
        <w:rPr>
          <w:lang w:val="sv-SE"/>
        </w:rPr>
      </w:pPr>
      <w:r w:rsidRPr="00B159C2">
        <w:rPr>
          <w:lang w:val="sv-SE"/>
        </w:rPr>
        <w:t>}   </w:t>
      </w:r>
    </w:p>
    <w:p w14:paraId="700B93A4" w14:textId="77777777" w:rsidR="001F3C3A" w:rsidRPr="00B159C2" w:rsidRDefault="001F3C3A" w:rsidP="001F3C3A">
      <w:pPr>
        <w:pStyle w:val="SourceCode"/>
        <w:rPr>
          <w:lang w:val="sv-SE"/>
        </w:rPr>
      </w:pPr>
    </w:p>
    <w:p w14:paraId="072BE5F4" w14:textId="77777777" w:rsidR="001F3C3A" w:rsidRPr="00B159C2" w:rsidRDefault="001F3C3A" w:rsidP="001F3C3A">
      <w:pPr>
        <w:pStyle w:val="SourceCode"/>
        <w:rPr>
          <w:lang w:val="sv-SE"/>
        </w:rPr>
      </w:pPr>
      <w:r w:rsidRPr="00B159C2">
        <w:rPr>
          <w:lang w:val="sv-SE"/>
        </w:rPr>
        <w:t>var f = o5.print.bind(o5);</w:t>
      </w:r>
    </w:p>
    <w:p w14:paraId="3A21805B" w14:textId="77777777" w:rsidR="001F3C3A" w:rsidRDefault="001F3C3A" w:rsidP="001F3C3A">
      <w:pPr>
        <w:pStyle w:val="SourceCode"/>
      </w:pPr>
      <w:r w:rsidRPr="0039174C">
        <w:t>f();</w:t>
      </w:r>
    </w:p>
    <w:p w14:paraId="3245FE2C" w14:textId="77777777" w:rsidR="001F3C3A" w:rsidRDefault="001F3C3A" w:rsidP="001F3C3A">
      <w:pPr>
        <w:pStyle w:val="SourceCode"/>
      </w:pPr>
    </w:p>
    <w:p w14:paraId="4234B307" w14:textId="77777777" w:rsidR="001F3C3A" w:rsidRPr="0039174C" w:rsidRDefault="001F3C3A" w:rsidP="001F3C3A">
      <w:pPr>
        <w:pStyle w:val="SourceCode"/>
      </w:pPr>
      <w:r>
        <w:t>&gt;&gt; Hello World Kenny</w:t>
      </w:r>
    </w:p>
    <w:p w14:paraId="7AC4F399" w14:textId="77777777" w:rsidR="001F3C3A" w:rsidRDefault="001F3C3A" w:rsidP="001F3C3A"/>
    <w:p w14:paraId="70C22F89" w14:textId="03E6DEE3" w:rsidR="001F3C3A" w:rsidRDefault="001F3C3A" w:rsidP="001F3C3A">
      <w:r>
        <w:t xml:space="preserve">A little mind bending is the following. Because the function f is taking the </w:t>
      </w:r>
      <w:r w:rsidRPr="00C30204">
        <w:rPr>
          <w:rStyle w:val="KeywordChar"/>
        </w:rPr>
        <w:t xml:space="preserve">global execution context </w:t>
      </w:r>
      <w:r>
        <w:t xml:space="preserve">and because undeclared variables belong to the global </w:t>
      </w:r>
      <w:r w:rsidR="00A777E0">
        <w:t>context,</w:t>
      </w:r>
      <w:r>
        <w:t xml:space="preserve"> we get</w:t>
      </w:r>
      <w:r w:rsidR="0090241B">
        <w:t xml:space="preserve"> the following.</w:t>
      </w:r>
    </w:p>
    <w:p w14:paraId="64A69DD1" w14:textId="77777777" w:rsidR="001F3C3A" w:rsidRPr="003D4AA8" w:rsidRDefault="001F3C3A" w:rsidP="001F3C3A">
      <w:pPr>
        <w:pStyle w:val="SourceCode"/>
      </w:pPr>
      <w:r w:rsidRPr="003D4AA8">
        <w:t>var o5 = {</w:t>
      </w:r>
    </w:p>
    <w:p w14:paraId="67014F4A" w14:textId="77777777" w:rsidR="001F3C3A" w:rsidRPr="003D4AA8" w:rsidRDefault="001F3C3A" w:rsidP="001F3C3A">
      <w:pPr>
        <w:pStyle w:val="SourceCode"/>
      </w:pPr>
      <w:r w:rsidRPr="003D4AA8">
        <w:t>    name:"Kenny",</w:t>
      </w:r>
    </w:p>
    <w:p w14:paraId="384BA718" w14:textId="77777777" w:rsidR="001F3C3A" w:rsidRPr="003D4AA8" w:rsidRDefault="001F3C3A" w:rsidP="001F3C3A">
      <w:pPr>
        <w:pStyle w:val="SourceCode"/>
      </w:pPr>
      <w:r w:rsidRPr="003D4AA8">
        <w:t>    print: function() {</w:t>
      </w:r>
    </w:p>
    <w:p w14:paraId="49561C0F" w14:textId="77777777" w:rsidR="001F3C3A" w:rsidRPr="003D4AA8" w:rsidRDefault="001F3C3A" w:rsidP="001F3C3A">
      <w:pPr>
        <w:pStyle w:val="SourceCode"/>
      </w:pPr>
      <w:r w:rsidRPr="003D4AA8">
        <w:t>        console.log("Hello World " + this.name);</w:t>
      </w:r>
    </w:p>
    <w:p w14:paraId="077F4B36" w14:textId="77777777" w:rsidR="001F3C3A" w:rsidRPr="003D4AA8" w:rsidRDefault="001F3C3A" w:rsidP="001F3C3A">
      <w:pPr>
        <w:pStyle w:val="SourceCode"/>
      </w:pPr>
      <w:r w:rsidRPr="003D4AA8">
        <w:t>    }</w:t>
      </w:r>
    </w:p>
    <w:p w14:paraId="39750F57" w14:textId="77777777" w:rsidR="001F3C3A" w:rsidRPr="003D4AA8" w:rsidRDefault="001F3C3A" w:rsidP="001F3C3A">
      <w:pPr>
        <w:pStyle w:val="SourceCode"/>
      </w:pPr>
      <w:r w:rsidRPr="003D4AA8">
        <w:t>}   </w:t>
      </w:r>
    </w:p>
    <w:p w14:paraId="5ADA4356" w14:textId="77777777" w:rsidR="001F3C3A" w:rsidRPr="003D4AA8" w:rsidRDefault="001F3C3A" w:rsidP="001F3C3A">
      <w:pPr>
        <w:pStyle w:val="SourceCode"/>
      </w:pPr>
    </w:p>
    <w:p w14:paraId="02562611" w14:textId="77777777" w:rsidR="001F3C3A" w:rsidRPr="003D4AA8" w:rsidRDefault="001F3C3A" w:rsidP="001F3C3A">
      <w:pPr>
        <w:pStyle w:val="SourceCode"/>
      </w:pPr>
      <w:r w:rsidRPr="003D4AA8">
        <w:t>name= "John";</w:t>
      </w:r>
    </w:p>
    <w:p w14:paraId="3DFF1C43" w14:textId="77777777" w:rsidR="001F3C3A" w:rsidRPr="003D4AA8" w:rsidRDefault="001F3C3A" w:rsidP="001F3C3A">
      <w:pPr>
        <w:pStyle w:val="SourceCode"/>
      </w:pPr>
      <w:r w:rsidRPr="003D4AA8">
        <w:t>var f = o5.print;</w:t>
      </w:r>
    </w:p>
    <w:p w14:paraId="7EEC181F" w14:textId="77777777" w:rsidR="001F3C3A" w:rsidRPr="003D4AA8" w:rsidRDefault="001F3C3A" w:rsidP="001F3C3A">
      <w:pPr>
        <w:pStyle w:val="SourceCode"/>
      </w:pPr>
      <w:r w:rsidRPr="003D4AA8">
        <w:t>f();</w:t>
      </w:r>
    </w:p>
    <w:p w14:paraId="42664FAD" w14:textId="77777777" w:rsidR="001F3C3A" w:rsidRDefault="001F3C3A" w:rsidP="001F3C3A"/>
    <w:p w14:paraId="6A0B87C5" w14:textId="77777777" w:rsidR="001F3C3A" w:rsidRDefault="001F3C3A" w:rsidP="001F3C3A">
      <w:pPr>
        <w:pStyle w:val="SourceCode"/>
      </w:pPr>
      <w:r>
        <w:t>&gt;&gt; Hello World John</w:t>
      </w:r>
    </w:p>
    <w:p w14:paraId="57930228" w14:textId="77777777" w:rsidR="001F3C3A" w:rsidRDefault="001F3C3A" w:rsidP="001F3C3A">
      <w:pPr>
        <w:pStyle w:val="SourceCode"/>
      </w:pPr>
    </w:p>
    <w:p w14:paraId="0534A342" w14:textId="22786967" w:rsidR="007B5F16" w:rsidRDefault="007B5F16" w:rsidP="007B5F16">
      <w:pPr>
        <w:pStyle w:val="Heading5"/>
      </w:pPr>
      <w:r>
        <w:t>Call</w:t>
      </w:r>
    </w:p>
    <w:p w14:paraId="00705AEE" w14:textId="46C973CD" w:rsidR="007B5F16" w:rsidRDefault="007B5F16" w:rsidP="007B5F16">
      <w:r>
        <w:t xml:space="preserve">An alternative to bind is to use the call method on the function to pass in an execution context. </w:t>
      </w:r>
    </w:p>
    <w:p w14:paraId="630DF045" w14:textId="77777777" w:rsidR="007B5F16" w:rsidRPr="00B159C2" w:rsidRDefault="007B5F16" w:rsidP="007B5F16">
      <w:pPr>
        <w:pStyle w:val="SourceCode"/>
        <w:rPr>
          <w:lang w:val="sv-SE"/>
        </w:rPr>
      </w:pPr>
      <w:r w:rsidRPr="00B159C2">
        <w:rPr>
          <w:lang w:val="sv-SE"/>
        </w:rPr>
        <w:t>var f = o5.print.bind(o5);</w:t>
      </w:r>
    </w:p>
    <w:p w14:paraId="28C76C99" w14:textId="12C5D843" w:rsidR="007B5F16" w:rsidRDefault="007B5F16" w:rsidP="007B5F16">
      <w:pPr>
        <w:pStyle w:val="SourceCode"/>
      </w:pPr>
      <w:r w:rsidRPr="0039174C">
        <w:t>f</w:t>
      </w:r>
      <w:r>
        <w:t>.call</w:t>
      </w:r>
      <w:r w:rsidRPr="0039174C">
        <w:t>(</w:t>
      </w:r>
      <w:r>
        <w:t>o5</w:t>
      </w:r>
      <w:r w:rsidRPr="0039174C">
        <w:t>);</w:t>
      </w:r>
    </w:p>
    <w:p w14:paraId="396C6C1F" w14:textId="77777777" w:rsidR="007B5F16" w:rsidRPr="007B5F16" w:rsidRDefault="007B5F16" w:rsidP="007B5F16"/>
    <w:p w14:paraId="631F9288" w14:textId="77777777" w:rsidR="00C30204" w:rsidRDefault="00C30204">
      <w:pPr>
        <w:spacing w:after="160" w:line="259" w:lineRule="auto"/>
        <w:rPr>
          <w:rFonts w:asciiTheme="majorHAnsi" w:eastAsiaTheme="majorEastAsia" w:hAnsiTheme="majorHAnsi" w:cstheme="majorBidi"/>
          <w:b/>
          <w:iCs/>
          <w:smallCaps/>
          <w:color w:val="31378B" w:themeColor="text2"/>
          <w:szCs w:val="25"/>
        </w:rPr>
      </w:pPr>
      <w:r>
        <w:br w:type="page"/>
      </w:r>
    </w:p>
    <w:p w14:paraId="0811FF5B" w14:textId="71B26026" w:rsidR="001F3C3A" w:rsidRDefault="001F3C3A" w:rsidP="001F3C3A">
      <w:pPr>
        <w:pStyle w:val="Heading4"/>
      </w:pPr>
      <w:r>
        <w:lastRenderedPageBreak/>
        <w:t>Prototypes</w:t>
      </w:r>
    </w:p>
    <w:p w14:paraId="3D2F9E61" w14:textId="615180A8" w:rsidR="00786DDB" w:rsidRDefault="00CF698A" w:rsidP="00786DDB">
      <w:r>
        <w:t xml:space="preserve">Unless explicitly disabled, all objects in JavaScript have a prototype which provides a set of common methods. </w:t>
      </w:r>
      <w:r w:rsidR="001F250A">
        <w:t xml:space="preserve">Consider the following piece of code. </w:t>
      </w:r>
    </w:p>
    <w:p w14:paraId="7641DBC7" w14:textId="77777777" w:rsidR="001F250A" w:rsidRPr="008A7ABD" w:rsidRDefault="001F250A" w:rsidP="001F250A">
      <w:pPr>
        <w:pStyle w:val="SourceCode"/>
      </w:pPr>
      <w:r w:rsidRPr="008A7ABD">
        <w:t>var o5 = {</w:t>
      </w:r>
    </w:p>
    <w:p w14:paraId="57996038" w14:textId="77777777" w:rsidR="001F250A" w:rsidRPr="008A7ABD" w:rsidRDefault="001F250A" w:rsidP="001F250A">
      <w:pPr>
        <w:pStyle w:val="SourceCode"/>
      </w:pPr>
      <w:r w:rsidRPr="008A7ABD">
        <w:t>    name:"Kenny",</w:t>
      </w:r>
    </w:p>
    <w:p w14:paraId="75DA4F6B" w14:textId="77777777" w:rsidR="00C30204" w:rsidRDefault="001F250A" w:rsidP="001F250A">
      <w:pPr>
        <w:pStyle w:val="SourceCode"/>
      </w:pPr>
      <w:r w:rsidRPr="008A7ABD">
        <w:t>}  </w:t>
      </w:r>
    </w:p>
    <w:p w14:paraId="320D3928" w14:textId="4D4547A4" w:rsidR="001F250A" w:rsidRPr="008A7ABD" w:rsidRDefault="001F250A" w:rsidP="001F250A">
      <w:pPr>
        <w:pStyle w:val="SourceCode"/>
      </w:pPr>
      <w:r w:rsidRPr="008A7ABD">
        <w:t> </w:t>
      </w:r>
    </w:p>
    <w:p w14:paraId="0EC19BC7" w14:textId="0241FE34" w:rsidR="001F250A" w:rsidRDefault="001F250A" w:rsidP="00786DDB">
      <w:r>
        <w:t xml:space="preserve">JavaScript will implicitly set the prototype of this object to be the default prototype. </w:t>
      </w:r>
    </w:p>
    <w:p w14:paraId="38C1B921" w14:textId="2ECA041D" w:rsidR="001F250A" w:rsidRDefault="001F250A" w:rsidP="00786DDB">
      <w:r w:rsidRPr="00ED1E9C">
        <w:rPr>
          <w:noProof/>
        </w:rPr>
        <w:drawing>
          <wp:inline distT="0" distB="0" distL="0" distR="0" wp14:anchorId="170C899B" wp14:editId="5707B435">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6123" cy="1729196"/>
                    </a:xfrm>
                    <a:prstGeom prst="rect">
                      <a:avLst/>
                    </a:prstGeom>
                  </pic:spPr>
                </pic:pic>
              </a:graphicData>
            </a:graphic>
          </wp:inline>
        </w:drawing>
      </w:r>
    </w:p>
    <w:p w14:paraId="6BBC8F33" w14:textId="77E44E2C" w:rsidR="001F250A" w:rsidRDefault="001F250A" w:rsidP="00C30204">
      <w:r>
        <w:t xml:space="preserve">This prototype, which can be accessed explicitly as </w:t>
      </w:r>
      <w:r w:rsidRPr="00AC1D34">
        <w:rPr>
          <w:rStyle w:val="SourceCodeChar"/>
        </w:rPr>
        <w:t>Object.prototype</w:t>
      </w:r>
      <w:r>
        <w:rPr>
          <w:rStyle w:val="SourceCodeChar"/>
        </w:rPr>
        <w:t xml:space="preserve">, </w:t>
      </w:r>
      <w:r>
        <w:t xml:space="preserve">provides common behaviour such as the </w:t>
      </w:r>
      <w:r w:rsidRPr="001F4955">
        <w:rPr>
          <w:rStyle w:val="SourceCodeChar"/>
        </w:rPr>
        <w:t>toString</w:t>
      </w:r>
      <w:r>
        <w:t xml:space="preserve"> method. When</w:t>
      </w:r>
      <w:r w:rsidR="00C30204">
        <w:t xml:space="preserve"> we access a property on our object, </w:t>
      </w:r>
      <w:r>
        <w:t xml:space="preserve">JavaScript will first look for a definition on the object itself and if none is found it then looks on the prototype. </w:t>
      </w:r>
    </w:p>
    <w:p w14:paraId="392C1F7F" w14:textId="607016EF" w:rsidR="001F250A" w:rsidRDefault="001F250A" w:rsidP="001F250A">
      <w:pPr>
        <w:pStyle w:val="SourceCode"/>
        <w:rPr>
          <w:rFonts w:eastAsia="Times New Roman"/>
        </w:rPr>
      </w:pPr>
      <w:r w:rsidRPr="008A7ABD">
        <w:rPr>
          <w:rFonts w:eastAsia="Times New Roman"/>
        </w:rPr>
        <w:t>console.log(o5</w:t>
      </w:r>
      <w:r>
        <w:rPr>
          <w:rFonts w:eastAsia="Times New Roman"/>
        </w:rPr>
        <w:t>.toString()</w:t>
      </w:r>
      <w:r w:rsidRPr="008A7ABD">
        <w:rPr>
          <w:rFonts w:eastAsia="Times New Roman"/>
        </w:rPr>
        <w:t>);</w:t>
      </w:r>
    </w:p>
    <w:p w14:paraId="472CB0FB" w14:textId="77777777" w:rsidR="001F250A" w:rsidRPr="008A7ABD" w:rsidRDefault="001F250A" w:rsidP="001F250A">
      <w:pPr>
        <w:pStyle w:val="SourceCode"/>
        <w:rPr>
          <w:rFonts w:eastAsia="Times New Roman"/>
        </w:rPr>
      </w:pPr>
    </w:p>
    <w:p w14:paraId="45DA3D57" w14:textId="77C92740" w:rsidR="001F250A" w:rsidRDefault="001F250A" w:rsidP="001F250A">
      <w:pPr>
        <w:pStyle w:val="SourceCode"/>
      </w:pPr>
      <w:r>
        <w:t xml:space="preserve">&gt;&gt; </w:t>
      </w:r>
      <w:r w:rsidR="00497520">
        <w:t>[object Object]</w:t>
      </w:r>
    </w:p>
    <w:p w14:paraId="1CFAA068" w14:textId="77777777" w:rsidR="004D3402" w:rsidRDefault="004D3402" w:rsidP="004D3402"/>
    <w:p w14:paraId="2BF5FC40" w14:textId="4073290D" w:rsidR="004D3402" w:rsidRDefault="004D3402" w:rsidP="004D3402">
      <w:r>
        <w:t xml:space="preserve">We can access the prototype of an object using the </w:t>
      </w:r>
      <w:r w:rsidRPr="009167DC">
        <w:rPr>
          <w:rStyle w:val="SourceCodeChar"/>
        </w:rPr>
        <w:t>Object.getPrototype</w:t>
      </w:r>
      <w:r>
        <w:t xml:space="preserve"> method.</w:t>
      </w:r>
    </w:p>
    <w:p w14:paraId="16DAECD5" w14:textId="77777777" w:rsidR="004D3402" w:rsidRDefault="004D3402" w:rsidP="004D3402">
      <w:pPr>
        <w:pStyle w:val="SourceCode"/>
      </w:pPr>
      <w:r w:rsidRPr="000D1A4D">
        <w:t>console.log(Object.prototype == Object.getPrototypeOf(o</w:t>
      </w:r>
      <w:r>
        <w:t>5</w:t>
      </w:r>
      <w:r w:rsidRPr="000D1A4D">
        <w:t>)); </w:t>
      </w:r>
    </w:p>
    <w:p w14:paraId="67BC6917" w14:textId="77777777" w:rsidR="004D3402" w:rsidRDefault="004D3402" w:rsidP="004D3402">
      <w:pPr>
        <w:pStyle w:val="SourceCode"/>
      </w:pPr>
    </w:p>
    <w:p w14:paraId="42187CA9" w14:textId="0E37F57F" w:rsidR="004D3402" w:rsidRDefault="004D3402" w:rsidP="004D3402">
      <w:pPr>
        <w:pStyle w:val="SourceCode"/>
      </w:pPr>
      <w:r>
        <w:t xml:space="preserve">&gt;&gt; </w:t>
      </w:r>
      <w:r w:rsidR="00E0438D">
        <w:t>true</w:t>
      </w:r>
    </w:p>
    <w:p w14:paraId="6569EEAB" w14:textId="77777777" w:rsidR="004D3402" w:rsidRDefault="004D3402" w:rsidP="001F250A">
      <w:pPr>
        <w:pStyle w:val="SourceCode"/>
      </w:pPr>
    </w:p>
    <w:p w14:paraId="7FD51807" w14:textId="77777777" w:rsidR="00867793" w:rsidRDefault="00867793">
      <w:pPr>
        <w:spacing w:after="160" w:line="259" w:lineRule="auto"/>
        <w:rPr>
          <w:rFonts w:asciiTheme="majorHAnsi" w:eastAsiaTheme="majorEastAsia" w:hAnsiTheme="majorHAnsi" w:cstheme="majorBidi"/>
          <w:b/>
          <w:iCs/>
          <w:smallCaps/>
          <w:color w:val="31378B" w:themeColor="text2"/>
          <w:szCs w:val="25"/>
        </w:rPr>
      </w:pPr>
      <w:r>
        <w:br w:type="page"/>
      </w:r>
    </w:p>
    <w:p w14:paraId="52F7A9E8" w14:textId="2924B233" w:rsidR="009167DC" w:rsidRDefault="009167DC" w:rsidP="009167DC">
      <w:pPr>
        <w:pStyle w:val="Heading4"/>
      </w:pPr>
      <w:r>
        <w:lastRenderedPageBreak/>
        <w:t>Custom Prototypes</w:t>
      </w:r>
    </w:p>
    <w:p w14:paraId="69BC63BF" w14:textId="12E54F03" w:rsidR="001F3C3A" w:rsidRDefault="00867793" w:rsidP="001F3C3A">
      <w:r>
        <w:t xml:space="preserve">We can create our own prototypes to provide common behaviour across a set of objects. </w:t>
      </w:r>
      <w:r w:rsidR="001F3C3A">
        <w:t xml:space="preserve">The following code fragment shows how to create </w:t>
      </w:r>
      <w:r>
        <w:t xml:space="preserve">such a </w:t>
      </w:r>
      <w:r w:rsidR="001F3C3A">
        <w:t xml:space="preserve">prototype. Note the importance of the execution context </w:t>
      </w:r>
      <w:r w:rsidR="001F3C3A" w:rsidRPr="00115CD3">
        <w:rPr>
          <w:rStyle w:val="SourceCodeChar"/>
        </w:rPr>
        <w:t>this</w:t>
      </w:r>
      <w:r w:rsidR="001F3C3A">
        <w:t xml:space="preserve">. Each object provides its own execution context </w:t>
      </w:r>
      <w:r w:rsidR="001F3C3A" w:rsidRPr="00DE3C7E">
        <w:rPr>
          <w:rStyle w:val="SourceCodeChar"/>
        </w:rPr>
        <w:t>this</w:t>
      </w:r>
      <w:r w:rsidR="00D91D8D" w:rsidRPr="00D91D8D">
        <w:t xml:space="preserve"> </w:t>
      </w:r>
      <w:r w:rsidR="00D91D8D">
        <w:t>We can see from this code that a prototype is just a standard JavaScript object.</w:t>
      </w:r>
    </w:p>
    <w:p w14:paraId="7B4B90AB"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a = {</w:t>
      </w:r>
    </w:p>
    <w:p w14:paraId="1CF9DABF" w14:textId="77777777" w:rsidR="001F3C3A" w:rsidRPr="00773E82" w:rsidRDefault="001F3C3A" w:rsidP="001F3C3A">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38499725" w14:textId="77777777" w:rsidR="001F3C3A" w:rsidRPr="00773E82" w:rsidRDefault="001F3C3A" w:rsidP="001F3C3A">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7A384466" w14:textId="77777777" w:rsidR="001F3C3A" w:rsidRPr="00773E82" w:rsidRDefault="001F3C3A" w:rsidP="001F3C3A">
      <w:pPr>
        <w:pStyle w:val="SourceCode"/>
        <w:rPr>
          <w:rFonts w:eastAsia="Times New Roman"/>
        </w:rPr>
      </w:pPr>
      <w:r w:rsidRPr="00773E82">
        <w:rPr>
          <w:rFonts w:eastAsia="Times New Roman"/>
        </w:rPr>
        <w:t>}   </w:t>
      </w:r>
    </w:p>
    <w:p w14:paraId="5BA4F4B7"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b = {</w:t>
      </w:r>
    </w:p>
    <w:p w14:paraId="624CED77" w14:textId="77777777" w:rsidR="001F3C3A" w:rsidRPr="00773E82" w:rsidRDefault="001F3C3A" w:rsidP="001F3C3A">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3C3ED808" w14:textId="77777777" w:rsidR="001F3C3A" w:rsidRPr="00773E82" w:rsidRDefault="001F3C3A" w:rsidP="001F3C3A">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51F270AA" w14:textId="77777777" w:rsidR="001F3C3A" w:rsidRPr="00773E82" w:rsidRDefault="001F3C3A" w:rsidP="001F3C3A">
      <w:pPr>
        <w:pStyle w:val="SourceCode"/>
        <w:rPr>
          <w:rFonts w:eastAsia="Times New Roman"/>
        </w:rPr>
      </w:pPr>
      <w:r w:rsidRPr="00773E82">
        <w:rPr>
          <w:rFonts w:eastAsia="Times New Roman"/>
        </w:rPr>
        <w:t>}   </w:t>
      </w:r>
    </w:p>
    <w:p w14:paraId="5CD907B7" w14:textId="77777777" w:rsidR="001F3C3A" w:rsidRPr="00773E82" w:rsidRDefault="001F3C3A" w:rsidP="001F3C3A">
      <w:pPr>
        <w:pStyle w:val="SourceCode"/>
        <w:rPr>
          <w:rFonts w:eastAsia="Times New Roman"/>
        </w:rPr>
      </w:pPr>
    </w:p>
    <w:p w14:paraId="0D09EF25"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NameProto = {</w:t>
      </w:r>
    </w:p>
    <w:p w14:paraId="512814FD" w14:textId="783C9B59" w:rsidR="001F3C3A" w:rsidRPr="00773E82" w:rsidRDefault="001F3C3A" w:rsidP="001F3C3A">
      <w:pPr>
        <w:pStyle w:val="SourceCode"/>
        <w:rPr>
          <w:rFonts w:eastAsia="Times New Roman"/>
        </w:rPr>
      </w:pPr>
      <w:r w:rsidRPr="00773E82">
        <w:rPr>
          <w:rFonts w:eastAsia="Times New Roman"/>
        </w:rPr>
        <w:t>    fullName</w:t>
      </w:r>
      <w:r>
        <w:rPr>
          <w:rFonts w:eastAsia="Times New Roman"/>
        </w:rPr>
        <w:t>: function</w:t>
      </w:r>
      <w:r w:rsidRPr="00773E82">
        <w:rPr>
          <w:rFonts w:eastAsia="Times New Roman"/>
        </w:rPr>
        <w:t>() {</w:t>
      </w:r>
    </w:p>
    <w:p w14:paraId="09BA10BF" w14:textId="77777777" w:rsidR="001F3C3A" w:rsidRPr="00773E82" w:rsidRDefault="001F3C3A" w:rsidP="001F3C3A">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422112E7" w14:textId="77777777" w:rsidR="001F3C3A" w:rsidRPr="00773E82" w:rsidRDefault="001F3C3A" w:rsidP="001F3C3A">
      <w:pPr>
        <w:pStyle w:val="SourceCode"/>
        <w:rPr>
          <w:rFonts w:eastAsia="Times New Roman"/>
        </w:rPr>
      </w:pPr>
      <w:r w:rsidRPr="00773E82">
        <w:rPr>
          <w:rFonts w:eastAsia="Times New Roman"/>
        </w:rPr>
        <w:t>    }   </w:t>
      </w:r>
    </w:p>
    <w:p w14:paraId="09DF0582" w14:textId="77777777" w:rsidR="001F3C3A" w:rsidRPr="00773E82" w:rsidRDefault="001F3C3A" w:rsidP="001F3C3A">
      <w:pPr>
        <w:pStyle w:val="SourceCode"/>
        <w:rPr>
          <w:rFonts w:eastAsia="Times New Roman"/>
        </w:rPr>
      </w:pPr>
      <w:r w:rsidRPr="00773E82">
        <w:rPr>
          <w:rFonts w:eastAsia="Times New Roman"/>
        </w:rPr>
        <w:t>}</w:t>
      </w:r>
    </w:p>
    <w:p w14:paraId="4BE2FAAF" w14:textId="77777777" w:rsidR="001F3C3A" w:rsidRPr="00773E82" w:rsidRDefault="001F3C3A" w:rsidP="001F3C3A">
      <w:pPr>
        <w:pStyle w:val="SourceCode"/>
        <w:rPr>
          <w:rFonts w:eastAsia="Times New Roman"/>
        </w:rPr>
      </w:pPr>
    </w:p>
    <w:p w14:paraId="5DB7D6BA" w14:textId="77777777" w:rsidR="001F3C3A" w:rsidRPr="00773E82" w:rsidRDefault="001F3C3A" w:rsidP="001F3C3A">
      <w:pPr>
        <w:pStyle w:val="SourceCode"/>
        <w:rPr>
          <w:rFonts w:eastAsia="Times New Roman"/>
        </w:rPr>
      </w:pPr>
      <w:r w:rsidRPr="00773E82">
        <w:rPr>
          <w:rFonts w:eastAsia="Times New Roman"/>
        </w:rPr>
        <w:t>Object.setPrototypeOf(a,NameProto);</w:t>
      </w:r>
    </w:p>
    <w:p w14:paraId="70B57E86" w14:textId="77777777" w:rsidR="001F3C3A" w:rsidRPr="00773E82" w:rsidRDefault="001F3C3A" w:rsidP="001F3C3A">
      <w:pPr>
        <w:pStyle w:val="SourceCode"/>
        <w:rPr>
          <w:rFonts w:eastAsia="Times New Roman"/>
        </w:rPr>
      </w:pPr>
      <w:r w:rsidRPr="00773E82">
        <w:rPr>
          <w:rFonts w:eastAsia="Times New Roman"/>
        </w:rPr>
        <w:t>Object.setPrototypeOf(b,NameProto);</w:t>
      </w:r>
    </w:p>
    <w:p w14:paraId="7DC3DC87" w14:textId="77777777" w:rsidR="001F3C3A" w:rsidRPr="00773E82" w:rsidRDefault="001F3C3A" w:rsidP="001F3C3A">
      <w:pPr>
        <w:pStyle w:val="SourceCode"/>
        <w:rPr>
          <w:rFonts w:eastAsia="Times New Roman"/>
        </w:rPr>
      </w:pPr>
    </w:p>
    <w:p w14:paraId="5DF01F00" w14:textId="77777777" w:rsidR="001F3C3A" w:rsidRPr="00773E82" w:rsidRDefault="001F3C3A" w:rsidP="001F3C3A">
      <w:pPr>
        <w:pStyle w:val="SourceCode"/>
        <w:rPr>
          <w:rFonts w:eastAsia="Times New Roman"/>
        </w:rPr>
      </w:pPr>
      <w:r w:rsidRPr="00773E82">
        <w:rPr>
          <w:rFonts w:eastAsia="Times New Roman"/>
        </w:rPr>
        <w:t>console.log(a.fullName());</w:t>
      </w:r>
    </w:p>
    <w:p w14:paraId="5FE23BDC" w14:textId="77777777" w:rsidR="001F3C3A" w:rsidRDefault="001F3C3A" w:rsidP="001F3C3A">
      <w:pPr>
        <w:pStyle w:val="SourceCode"/>
        <w:rPr>
          <w:rFonts w:eastAsia="Times New Roman"/>
        </w:rPr>
      </w:pPr>
      <w:r w:rsidRPr="00773E82">
        <w:rPr>
          <w:rFonts w:eastAsia="Times New Roman"/>
        </w:rPr>
        <w:t>console.log(b.fullName());</w:t>
      </w:r>
    </w:p>
    <w:p w14:paraId="051F403E" w14:textId="77777777" w:rsidR="001F3C3A" w:rsidRDefault="001F3C3A" w:rsidP="001F3C3A">
      <w:pPr>
        <w:pStyle w:val="SourceCode"/>
        <w:rPr>
          <w:rFonts w:eastAsia="Times New Roman"/>
        </w:rPr>
      </w:pPr>
    </w:p>
    <w:p w14:paraId="1AF02B6B" w14:textId="77777777" w:rsidR="001F3C3A" w:rsidRDefault="001F3C3A" w:rsidP="001F3C3A">
      <w:pPr>
        <w:pStyle w:val="SourceCode"/>
        <w:rPr>
          <w:rFonts w:eastAsia="Times New Roman"/>
        </w:rPr>
      </w:pPr>
      <w:r>
        <w:rPr>
          <w:rFonts w:eastAsia="Times New Roman"/>
        </w:rPr>
        <w:t>&gt;&gt; Kenny Wilson</w:t>
      </w:r>
    </w:p>
    <w:p w14:paraId="0ABE77C0" w14:textId="77777777" w:rsidR="001F3C3A" w:rsidRDefault="001F3C3A" w:rsidP="001F3C3A">
      <w:pPr>
        <w:pStyle w:val="SourceCode"/>
        <w:rPr>
          <w:rFonts w:eastAsia="Times New Roman"/>
        </w:rPr>
      </w:pPr>
      <w:r>
        <w:rPr>
          <w:rFonts w:eastAsia="Times New Roman"/>
        </w:rPr>
        <w:t>&gt;&gt; John Smith</w:t>
      </w:r>
    </w:p>
    <w:p w14:paraId="4804A5FD" w14:textId="77777777" w:rsidR="001F3C3A" w:rsidRDefault="001F3C3A" w:rsidP="001F3C3A">
      <w:pPr>
        <w:pStyle w:val="SourceCode"/>
        <w:rPr>
          <w:rFonts w:eastAsia="Times New Roman"/>
        </w:rPr>
      </w:pPr>
    </w:p>
    <w:p w14:paraId="7560BF50" w14:textId="77777777" w:rsidR="001F3C3A" w:rsidRDefault="001F3C3A" w:rsidP="001F3C3A">
      <w:pPr>
        <w:pStyle w:val="SourceCode"/>
        <w:rPr>
          <w:rFonts w:eastAsia="Times New Roman"/>
        </w:rPr>
      </w:pPr>
      <w:r w:rsidRPr="00046BEE">
        <w:rPr>
          <w:rFonts w:eastAsia="Times New Roman"/>
        </w:rPr>
        <w:drawing>
          <wp:inline distT="0" distB="0" distL="0" distR="0" wp14:anchorId="21962132" wp14:editId="17843F94">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8810"/>
                    </a:xfrm>
                    <a:prstGeom prst="rect">
                      <a:avLst/>
                    </a:prstGeom>
                  </pic:spPr>
                </pic:pic>
              </a:graphicData>
            </a:graphic>
          </wp:inline>
        </w:drawing>
      </w:r>
    </w:p>
    <w:p w14:paraId="1B984930" w14:textId="77777777" w:rsidR="001F3C3A" w:rsidRDefault="001F3C3A" w:rsidP="001F3C3A">
      <w:pPr>
        <w:pStyle w:val="SourceCode"/>
        <w:rPr>
          <w:rFonts w:eastAsia="Times New Roman"/>
        </w:rPr>
      </w:pPr>
    </w:p>
    <w:p w14:paraId="3C3C8A48" w14:textId="77777777" w:rsidR="001F3C3A" w:rsidRDefault="001F3C3A" w:rsidP="001F3C3A">
      <w:pPr>
        <w:pStyle w:val="SourceCode"/>
        <w:rPr>
          <w:rFonts w:eastAsia="Times New Roman"/>
        </w:rPr>
      </w:pPr>
    </w:p>
    <w:p w14:paraId="7991CFCF" w14:textId="77777777" w:rsidR="001F3C3A" w:rsidRPr="00773E82" w:rsidRDefault="001F3C3A" w:rsidP="001F3C3A">
      <w:pPr>
        <w:pStyle w:val="SourceCode"/>
        <w:rPr>
          <w:rFonts w:eastAsia="Times New Roman"/>
        </w:rPr>
      </w:pPr>
    </w:p>
    <w:p w14:paraId="69DE285D" w14:textId="77777777" w:rsidR="001F3C3A" w:rsidRPr="004A7A83" w:rsidRDefault="001F3C3A" w:rsidP="001F3C3A">
      <w:pPr>
        <w:pStyle w:val="SourceCode"/>
      </w:pPr>
    </w:p>
    <w:p w14:paraId="741A5EB4" w14:textId="77777777" w:rsidR="00867793" w:rsidRDefault="00867793">
      <w:pPr>
        <w:spacing w:after="160" w:line="259" w:lineRule="auto"/>
        <w:rPr>
          <w:rFonts w:asciiTheme="majorHAnsi" w:eastAsiaTheme="majorEastAsia" w:hAnsiTheme="majorHAnsi" w:cstheme="majorBidi"/>
          <w:b/>
          <w:iCs/>
          <w:smallCaps/>
          <w:color w:val="31378B" w:themeColor="text2"/>
          <w:szCs w:val="25"/>
        </w:rPr>
      </w:pPr>
      <w:r>
        <w:br w:type="page"/>
      </w:r>
    </w:p>
    <w:p w14:paraId="77745808" w14:textId="4EEC60EF" w:rsidR="00775D3D" w:rsidRDefault="00775D3D" w:rsidP="002D74CD">
      <w:pPr>
        <w:pStyle w:val="Heading5"/>
      </w:pPr>
      <w:r>
        <w:lastRenderedPageBreak/>
        <w:t>Overriding Methods</w:t>
      </w:r>
    </w:p>
    <w:p w14:paraId="5D4F90A8" w14:textId="15238813" w:rsidR="00775D3D" w:rsidRDefault="00775D3D" w:rsidP="00775D3D">
      <w:r>
        <w:t xml:space="preserve">We saw that </w:t>
      </w:r>
      <w:r w:rsidRPr="00AC1D34">
        <w:rPr>
          <w:rStyle w:val="SourceCodeChar"/>
        </w:rPr>
        <w:t>Object.prototype</w:t>
      </w:r>
      <w:r>
        <w:rPr>
          <w:rStyle w:val="SourceCodeChar"/>
        </w:rPr>
        <w:t xml:space="preserve"> </w:t>
      </w:r>
      <w:r>
        <w:t xml:space="preserve">provides a </w:t>
      </w:r>
      <w:r w:rsidRPr="00775D3D">
        <w:rPr>
          <w:rStyle w:val="SourceCodeChar"/>
        </w:rPr>
        <w:t>toString</w:t>
      </w:r>
      <w:r>
        <w:t xml:space="preserve"> method. If we want our own implementation, we can add a method to our custom prototype. Because the method resolution walks back up the prototype chain </w:t>
      </w:r>
      <w:r w:rsidR="00564AB3">
        <w:t>it will find our method first and hence that will override the one further up the chain in Object.prototype.</w:t>
      </w:r>
    </w:p>
    <w:p w14:paraId="0F27F116" w14:textId="77777777" w:rsidR="00241C9E" w:rsidRDefault="00241C9E" w:rsidP="00775D3D"/>
    <w:p w14:paraId="1AEC2F0A" w14:textId="7FB8F70E" w:rsidR="00EE0B1F" w:rsidRDefault="00EE0B1F" w:rsidP="00EE0B1F">
      <w:pPr>
        <w:jc w:val="center"/>
      </w:pPr>
      <w:r>
        <w:rPr>
          <w:noProof/>
        </w:rPr>
        <w:drawing>
          <wp:inline distT="0" distB="0" distL="0" distR="0" wp14:anchorId="570ED340" wp14:editId="6B5DE7C9">
            <wp:extent cx="2628900" cy="3623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127" cy="3649050"/>
                    </a:xfrm>
                    <a:prstGeom prst="rect">
                      <a:avLst/>
                    </a:prstGeom>
                    <a:noFill/>
                    <a:ln>
                      <a:noFill/>
                    </a:ln>
                  </pic:spPr>
                </pic:pic>
              </a:graphicData>
            </a:graphic>
          </wp:inline>
        </w:drawing>
      </w:r>
    </w:p>
    <w:p w14:paraId="63DCCA17" w14:textId="77777777" w:rsidR="00E75E5A" w:rsidRPr="00E75E5A" w:rsidRDefault="00E75E5A" w:rsidP="00E75E5A">
      <w:pPr>
        <w:pStyle w:val="SourceCode"/>
        <w:rPr>
          <w:rFonts w:eastAsia="Times New Roman"/>
        </w:rPr>
      </w:pPr>
      <w:r w:rsidRPr="00E75E5A">
        <w:rPr>
          <w:rFonts w:eastAsia="Times New Roman"/>
          <w:color w:val="0000FF"/>
        </w:rPr>
        <w:t>var</w:t>
      </w:r>
      <w:r w:rsidRPr="00E75E5A">
        <w:rPr>
          <w:rFonts w:eastAsia="Times New Roman"/>
        </w:rPr>
        <w:t> a = {</w:t>
      </w:r>
    </w:p>
    <w:p w14:paraId="2841B6D0" w14:textId="77777777" w:rsidR="00E75E5A" w:rsidRPr="00E75E5A" w:rsidRDefault="00E75E5A" w:rsidP="00E75E5A">
      <w:pPr>
        <w:pStyle w:val="SourceCode"/>
        <w:rPr>
          <w:rFonts w:eastAsia="Times New Roman"/>
        </w:rPr>
      </w:pPr>
      <w:r w:rsidRPr="00E75E5A">
        <w:rPr>
          <w:rFonts w:eastAsia="Times New Roman"/>
        </w:rPr>
        <w:t>    first:</w:t>
      </w:r>
      <w:r w:rsidRPr="00E75E5A">
        <w:rPr>
          <w:rFonts w:eastAsia="Times New Roman"/>
          <w:color w:val="A31515"/>
        </w:rPr>
        <w:t>"Kenny"</w:t>
      </w:r>
      <w:r w:rsidRPr="00E75E5A">
        <w:rPr>
          <w:rFonts w:eastAsia="Times New Roman"/>
        </w:rPr>
        <w:t>,</w:t>
      </w:r>
    </w:p>
    <w:p w14:paraId="7C0F16F6" w14:textId="77777777" w:rsidR="00E75E5A" w:rsidRPr="00E75E5A" w:rsidRDefault="00E75E5A" w:rsidP="00E75E5A">
      <w:pPr>
        <w:pStyle w:val="SourceCode"/>
        <w:rPr>
          <w:rFonts w:eastAsia="Times New Roman"/>
        </w:rPr>
      </w:pPr>
      <w:r w:rsidRPr="00E75E5A">
        <w:rPr>
          <w:rFonts w:eastAsia="Times New Roman"/>
        </w:rPr>
        <w:t>    second:</w:t>
      </w:r>
      <w:r w:rsidRPr="00E75E5A">
        <w:rPr>
          <w:rFonts w:eastAsia="Times New Roman"/>
          <w:color w:val="A31515"/>
        </w:rPr>
        <w:t>"Wilson"</w:t>
      </w:r>
      <w:r w:rsidRPr="00E75E5A">
        <w:rPr>
          <w:rFonts w:eastAsia="Times New Roman"/>
        </w:rPr>
        <w:t>,</w:t>
      </w:r>
    </w:p>
    <w:p w14:paraId="69F0CD8E" w14:textId="77777777" w:rsidR="00E75E5A" w:rsidRPr="00E75E5A" w:rsidRDefault="00E75E5A" w:rsidP="00E75E5A">
      <w:pPr>
        <w:pStyle w:val="SourceCode"/>
        <w:rPr>
          <w:rFonts w:eastAsia="Times New Roman"/>
        </w:rPr>
      </w:pPr>
      <w:r w:rsidRPr="00E75E5A">
        <w:rPr>
          <w:rFonts w:eastAsia="Times New Roman"/>
        </w:rPr>
        <w:t>}   </w:t>
      </w:r>
    </w:p>
    <w:p w14:paraId="560AB9E5" w14:textId="77777777" w:rsidR="00E75E5A" w:rsidRPr="00E75E5A" w:rsidRDefault="00E75E5A" w:rsidP="00E75E5A">
      <w:pPr>
        <w:pStyle w:val="SourceCode"/>
        <w:rPr>
          <w:rFonts w:eastAsia="Times New Roman"/>
        </w:rPr>
      </w:pPr>
      <w:r w:rsidRPr="00E75E5A">
        <w:rPr>
          <w:rFonts w:eastAsia="Times New Roman"/>
          <w:color w:val="0000FF"/>
        </w:rPr>
        <w:t>var</w:t>
      </w:r>
      <w:r w:rsidRPr="00E75E5A">
        <w:rPr>
          <w:rFonts w:eastAsia="Times New Roman"/>
        </w:rPr>
        <w:t> b = {</w:t>
      </w:r>
    </w:p>
    <w:p w14:paraId="748A62F3" w14:textId="77777777" w:rsidR="00E75E5A" w:rsidRPr="00E75E5A" w:rsidRDefault="00E75E5A" w:rsidP="00E75E5A">
      <w:pPr>
        <w:pStyle w:val="SourceCode"/>
        <w:rPr>
          <w:rFonts w:eastAsia="Times New Roman"/>
        </w:rPr>
      </w:pPr>
      <w:r w:rsidRPr="00E75E5A">
        <w:rPr>
          <w:rFonts w:eastAsia="Times New Roman"/>
        </w:rPr>
        <w:t>    first:</w:t>
      </w:r>
      <w:r w:rsidRPr="00E75E5A">
        <w:rPr>
          <w:rFonts w:eastAsia="Times New Roman"/>
          <w:color w:val="A31515"/>
        </w:rPr>
        <w:t>"John"</w:t>
      </w:r>
      <w:r w:rsidRPr="00E75E5A">
        <w:rPr>
          <w:rFonts w:eastAsia="Times New Roman"/>
        </w:rPr>
        <w:t>,</w:t>
      </w:r>
    </w:p>
    <w:p w14:paraId="7C02FF88" w14:textId="77777777" w:rsidR="00E75E5A" w:rsidRPr="00E75E5A" w:rsidRDefault="00E75E5A" w:rsidP="00E75E5A">
      <w:pPr>
        <w:pStyle w:val="SourceCode"/>
        <w:rPr>
          <w:rFonts w:eastAsia="Times New Roman"/>
        </w:rPr>
      </w:pPr>
      <w:r w:rsidRPr="00E75E5A">
        <w:rPr>
          <w:rFonts w:eastAsia="Times New Roman"/>
        </w:rPr>
        <w:t>    second:</w:t>
      </w:r>
      <w:r w:rsidRPr="00E75E5A">
        <w:rPr>
          <w:rFonts w:eastAsia="Times New Roman"/>
          <w:color w:val="A31515"/>
        </w:rPr>
        <w:t>"Smith"</w:t>
      </w:r>
      <w:r w:rsidRPr="00E75E5A">
        <w:rPr>
          <w:rFonts w:eastAsia="Times New Roman"/>
        </w:rPr>
        <w:t>,</w:t>
      </w:r>
    </w:p>
    <w:p w14:paraId="1A11FCF8" w14:textId="77777777" w:rsidR="00E75E5A" w:rsidRPr="00E75E5A" w:rsidRDefault="00E75E5A" w:rsidP="00E75E5A">
      <w:pPr>
        <w:pStyle w:val="SourceCode"/>
        <w:rPr>
          <w:rFonts w:eastAsia="Times New Roman"/>
        </w:rPr>
      </w:pPr>
      <w:r w:rsidRPr="00E75E5A">
        <w:rPr>
          <w:rFonts w:eastAsia="Times New Roman"/>
        </w:rPr>
        <w:t>}   </w:t>
      </w:r>
    </w:p>
    <w:p w14:paraId="3F22739C" w14:textId="77777777" w:rsidR="00E75E5A" w:rsidRPr="00E75E5A" w:rsidRDefault="00E75E5A" w:rsidP="00E75E5A">
      <w:pPr>
        <w:pStyle w:val="SourceCode"/>
        <w:rPr>
          <w:rFonts w:eastAsia="Times New Roman"/>
        </w:rPr>
      </w:pPr>
    </w:p>
    <w:p w14:paraId="13A301D4" w14:textId="77777777" w:rsidR="00EE0B1F" w:rsidRPr="00EE0B1F" w:rsidRDefault="00EE0B1F" w:rsidP="00EE0B1F">
      <w:pPr>
        <w:pStyle w:val="SourceCode"/>
      </w:pPr>
      <w:r w:rsidRPr="00EE0B1F">
        <w:t>var Person = {</w:t>
      </w:r>
    </w:p>
    <w:p w14:paraId="6F89E6F2" w14:textId="77777777" w:rsidR="00EE0B1F" w:rsidRPr="00EE0B1F" w:rsidRDefault="00EE0B1F" w:rsidP="00EE0B1F">
      <w:pPr>
        <w:pStyle w:val="SourceCode"/>
      </w:pPr>
      <w:r w:rsidRPr="00EE0B1F">
        <w:t xml:space="preserve">    toString: function() { return this.first + " " + this.second }</w:t>
      </w:r>
    </w:p>
    <w:p w14:paraId="2756F857" w14:textId="2EB87E2B" w:rsidR="00E75E5A" w:rsidRPr="00EE0B1F" w:rsidRDefault="00EE0B1F" w:rsidP="00EE0B1F">
      <w:pPr>
        <w:pStyle w:val="SourceCode"/>
      </w:pPr>
      <w:r w:rsidRPr="00EE0B1F">
        <w:t>}</w:t>
      </w:r>
    </w:p>
    <w:p w14:paraId="76CD0FF5" w14:textId="77777777" w:rsidR="00EE0B1F" w:rsidRPr="00E75E5A" w:rsidRDefault="00EE0B1F" w:rsidP="00EE0B1F">
      <w:pPr>
        <w:pStyle w:val="SourceCode"/>
        <w:rPr>
          <w:rFonts w:eastAsia="Times New Roman"/>
        </w:rPr>
      </w:pPr>
    </w:p>
    <w:p w14:paraId="4E81EEA2" w14:textId="4B2A0DE6" w:rsidR="00E75E5A" w:rsidRDefault="00E75E5A" w:rsidP="00E75E5A">
      <w:pPr>
        <w:pStyle w:val="SourceCode"/>
        <w:rPr>
          <w:rFonts w:eastAsia="Times New Roman"/>
        </w:rPr>
      </w:pPr>
      <w:r w:rsidRPr="00E75E5A">
        <w:rPr>
          <w:rFonts w:eastAsia="Times New Roman"/>
        </w:rPr>
        <w:t>Object.setPrototypeOf(a,</w:t>
      </w:r>
      <w:r w:rsidR="002D74CD" w:rsidRPr="002D74CD">
        <w:rPr>
          <w:rFonts w:eastAsia="Times New Roman"/>
        </w:rPr>
        <w:t xml:space="preserve"> </w:t>
      </w:r>
      <w:r w:rsidR="002D74CD">
        <w:rPr>
          <w:rFonts w:eastAsia="Times New Roman"/>
        </w:rPr>
        <w:t>Person</w:t>
      </w:r>
      <w:r w:rsidR="002D74CD" w:rsidRPr="00E75E5A">
        <w:rPr>
          <w:rFonts w:eastAsia="Times New Roman"/>
        </w:rPr>
        <w:t> </w:t>
      </w:r>
      <w:r w:rsidRPr="00E75E5A">
        <w:rPr>
          <w:rFonts w:eastAsia="Times New Roman"/>
        </w:rPr>
        <w:t>);</w:t>
      </w:r>
    </w:p>
    <w:p w14:paraId="20299A9A" w14:textId="3597C3A3" w:rsidR="002D74CD" w:rsidRPr="00E75E5A" w:rsidRDefault="002D74CD" w:rsidP="002D74CD">
      <w:pPr>
        <w:pStyle w:val="SourceCode"/>
        <w:rPr>
          <w:rFonts w:eastAsia="Times New Roman"/>
        </w:rPr>
      </w:pPr>
      <w:r w:rsidRPr="00E75E5A">
        <w:rPr>
          <w:rFonts w:eastAsia="Times New Roman"/>
        </w:rPr>
        <w:t>Object.setPrototypeOf(</w:t>
      </w:r>
      <w:r>
        <w:rPr>
          <w:rFonts w:eastAsia="Times New Roman"/>
        </w:rPr>
        <w:t>b</w:t>
      </w:r>
      <w:r w:rsidRPr="00E75E5A">
        <w:rPr>
          <w:rFonts w:eastAsia="Times New Roman"/>
        </w:rPr>
        <w:t>,</w:t>
      </w:r>
      <w:r w:rsidRPr="002D74CD">
        <w:rPr>
          <w:rFonts w:eastAsia="Times New Roman"/>
        </w:rPr>
        <w:t xml:space="preserve"> </w:t>
      </w:r>
      <w:r>
        <w:rPr>
          <w:rFonts w:eastAsia="Times New Roman"/>
        </w:rPr>
        <w:t>Person</w:t>
      </w:r>
      <w:r w:rsidRPr="00E75E5A">
        <w:rPr>
          <w:rFonts w:eastAsia="Times New Roman"/>
        </w:rPr>
        <w:t> );</w:t>
      </w:r>
    </w:p>
    <w:p w14:paraId="69AC8C33" w14:textId="77777777" w:rsidR="00E75E5A" w:rsidRPr="00E75E5A" w:rsidRDefault="00E75E5A" w:rsidP="00E75E5A">
      <w:pPr>
        <w:pStyle w:val="SourceCode"/>
        <w:rPr>
          <w:rFonts w:eastAsia="Times New Roman"/>
        </w:rPr>
      </w:pPr>
    </w:p>
    <w:p w14:paraId="1B8B6815" w14:textId="362EDC0B" w:rsidR="00E75E5A" w:rsidRDefault="00E75E5A" w:rsidP="00E75E5A">
      <w:pPr>
        <w:pStyle w:val="SourceCode"/>
        <w:rPr>
          <w:rFonts w:eastAsia="Times New Roman"/>
        </w:rPr>
      </w:pPr>
      <w:r w:rsidRPr="00E75E5A">
        <w:rPr>
          <w:rFonts w:eastAsia="Times New Roman"/>
        </w:rPr>
        <w:t>console.log(a.toString());</w:t>
      </w:r>
    </w:p>
    <w:p w14:paraId="3EBC59DA" w14:textId="5ACFE173" w:rsidR="00E75E5A" w:rsidRDefault="00E75E5A" w:rsidP="00E75E5A">
      <w:pPr>
        <w:pStyle w:val="SourceCode"/>
        <w:rPr>
          <w:rFonts w:eastAsia="Times New Roman"/>
        </w:rPr>
      </w:pPr>
    </w:p>
    <w:p w14:paraId="7408F023" w14:textId="2E122155" w:rsidR="00E75E5A" w:rsidRPr="00E75E5A" w:rsidRDefault="00E75E5A" w:rsidP="00E75E5A">
      <w:pPr>
        <w:pStyle w:val="SourceCode"/>
        <w:rPr>
          <w:rFonts w:eastAsia="Times New Roman"/>
        </w:rPr>
      </w:pPr>
      <w:r>
        <w:rPr>
          <w:rFonts w:eastAsia="Times New Roman"/>
        </w:rPr>
        <w:t xml:space="preserve">&gt;&gt; </w:t>
      </w:r>
      <w:r w:rsidR="00EE0B1F">
        <w:rPr>
          <w:rFonts w:eastAsia="Times New Roman"/>
        </w:rPr>
        <w:t>Kenny Wilson</w:t>
      </w:r>
    </w:p>
    <w:p w14:paraId="0ABF74D8" w14:textId="25E42275" w:rsidR="001F3C3A" w:rsidRDefault="001F3C3A" w:rsidP="002D74CD">
      <w:pPr>
        <w:pStyle w:val="Heading4"/>
      </w:pPr>
      <w:r>
        <w:lastRenderedPageBreak/>
        <w:t>Constructors</w:t>
      </w:r>
    </w:p>
    <w:p w14:paraId="77C05C21" w14:textId="35311714" w:rsidR="002D74CD" w:rsidRDefault="00867793" w:rsidP="00867793">
      <w:r>
        <w:t xml:space="preserve">The code in the previous section was a little longwinded. </w:t>
      </w:r>
      <w:r w:rsidR="002D74CD">
        <w:t xml:space="preserve">Each object must duplicate the field initialization logic and we need to explicitly set the prototype on each object. Constructor functions provide a much more succinct way of achieving this. </w:t>
      </w:r>
    </w:p>
    <w:p w14:paraId="79BCAA03"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Person = </w:t>
      </w:r>
      <w:r w:rsidRPr="002D74CD">
        <w:rPr>
          <w:rFonts w:eastAsia="Times New Roman"/>
          <w:color w:val="0000FF"/>
        </w:rPr>
        <w:t>function</w:t>
      </w:r>
      <w:r w:rsidRPr="002D74CD">
        <w:rPr>
          <w:rFonts w:eastAsia="Times New Roman"/>
        </w:rPr>
        <w:t>(first, second)</w:t>
      </w:r>
    </w:p>
    <w:p w14:paraId="55D32927" w14:textId="77777777" w:rsidR="002D74CD" w:rsidRPr="002D74CD" w:rsidRDefault="002D74CD" w:rsidP="002D74CD">
      <w:pPr>
        <w:pStyle w:val="SourceCode"/>
        <w:rPr>
          <w:rFonts w:eastAsia="Times New Roman"/>
        </w:rPr>
      </w:pPr>
      <w:r w:rsidRPr="002D74CD">
        <w:rPr>
          <w:rFonts w:eastAsia="Times New Roman"/>
        </w:rPr>
        <w:t>{</w:t>
      </w:r>
    </w:p>
    <w:p w14:paraId="20DEA4F2" w14:textId="77777777" w:rsidR="002D74CD" w:rsidRPr="002D74CD" w:rsidRDefault="002D74CD" w:rsidP="002D74CD">
      <w:pPr>
        <w:pStyle w:val="SourceCode"/>
        <w:rPr>
          <w:rFonts w:eastAsia="Times New Roman"/>
        </w:rPr>
      </w:pPr>
      <w:r w:rsidRPr="002D74CD">
        <w:rPr>
          <w:rFonts w:eastAsia="Times New Roman"/>
        </w:rPr>
        <w:t>    </w:t>
      </w:r>
      <w:r w:rsidRPr="002D74CD">
        <w:rPr>
          <w:rFonts w:eastAsia="Times New Roman"/>
          <w:color w:val="0000FF"/>
        </w:rPr>
        <w:t>this</w:t>
      </w:r>
      <w:r w:rsidRPr="002D74CD">
        <w:rPr>
          <w:rFonts w:eastAsia="Times New Roman"/>
        </w:rPr>
        <w:t>.first = first;</w:t>
      </w:r>
    </w:p>
    <w:p w14:paraId="186AA159" w14:textId="77777777" w:rsidR="002D74CD" w:rsidRPr="002D74CD" w:rsidRDefault="002D74CD" w:rsidP="002D74CD">
      <w:pPr>
        <w:pStyle w:val="SourceCode"/>
        <w:rPr>
          <w:rFonts w:eastAsia="Times New Roman"/>
        </w:rPr>
      </w:pPr>
      <w:r w:rsidRPr="002D74CD">
        <w:rPr>
          <w:rFonts w:eastAsia="Times New Roman"/>
        </w:rPr>
        <w:t>    </w:t>
      </w:r>
      <w:r w:rsidRPr="002D74CD">
        <w:rPr>
          <w:rFonts w:eastAsia="Times New Roman"/>
          <w:color w:val="0000FF"/>
        </w:rPr>
        <w:t>this</w:t>
      </w:r>
      <w:r w:rsidRPr="002D74CD">
        <w:rPr>
          <w:rFonts w:eastAsia="Times New Roman"/>
        </w:rPr>
        <w:t>.second = second;</w:t>
      </w:r>
    </w:p>
    <w:p w14:paraId="4DBC871B" w14:textId="77777777" w:rsidR="002D74CD" w:rsidRPr="002D74CD" w:rsidRDefault="002D74CD" w:rsidP="002D74CD">
      <w:pPr>
        <w:pStyle w:val="SourceCode"/>
        <w:rPr>
          <w:rFonts w:eastAsia="Times New Roman"/>
        </w:rPr>
      </w:pPr>
      <w:r w:rsidRPr="002D74CD">
        <w:rPr>
          <w:rFonts w:eastAsia="Times New Roman"/>
        </w:rPr>
        <w:t>}</w:t>
      </w:r>
    </w:p>
    <w:p w14:paraId="5498045A" w14:textId="77777777" w:rsidR="002D74CD" w:rsidRPr="002D74CD" w:rsidRDefault="002D74CD" w:rsidP="002D74CD">
      <w:pPr>
        <w:pStyle w:val="SourceCode"/>
        <w:rPr>
          <w:rFonts w:eastAsia="Times New Roman"/>
        </w:rPr>
      </w:pPr>
    </w:p>
    <w:p w14:paraId="355F042C"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a = </w:t>
      </w:r>
      <w:r w:rsidRPr="002D74CD">
        <w:rPr>
          <w:rFonts w:eastAsia="Times New Roman"/>
          <w:color w:val="0000FF"/>
        </w:rPr>
        <w:t>new</w:t>
      </w:r>
      <w:r w:rsidRPr="002D74CD">
        <w:rPr>
          <w:rFonts w:eastAsia="Times New Roman"/>
        </w:rPr>
        <w:t> Person(</w:t>
      </w:r>
      <w:r w:rsidRPr="002D74CD">
        <w:rPr>
          <w:rFonts w:eastAsia="Times New Roman"/>
          <w:color w:val="A31515"/>
        </w:rPr>
        <w:t>"Kenny"</w:t>
      </w:r>
      <w:r w:rsidRPr="002D74CD">
        <w:rPr>
          <w:rFonts w:eastAsia="Times New Roman"/>
        </w:rPr>
        <w:t>, </w:t>
      </w:r>
      <w:r w:rsidRPr="002D74CD">
        <w:rPr>
          <w:rFonts w:eastAsia="Times New Roman"/>
          <w:color w:val="A31515"/>
        </w:rPr>
        <w:t>"Wilson"</w:t>
      </w:r>
      <w:r w:rsidRPr="002D74CD">
        <w:rPr>
          <w:rFonts w:eastAsia="Times New Roman"/>
        </w:rPr>
        <w:t>);</w:t>
      </w:r>
    </w:p>
    <w:p w14:paraId="192FD246"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b = </w:t>
      </w:r>
      <w:r w:rsidRPr="002D74CD">
        <w:rPr>
          <w:rFonts w:eastAsia="Times New Roman"/>
          <w:color w:val="0000FF"/>
        </w:rPr>
        <w:t>new</w:t>
      </w:r>
      <w:r w:rsidRPr="002D74CD">
        <w:rPr>
          <w:rFonts w:eastAsia="Times New Roman"/>
        </w:rPr>
        <w:t> Person(</w:t>
      </w:r>
      <w:r w:rsidRPr="002D74CD">
        <w:rPr>
          <w:rFonts w:eastAsia="Times New Roman"/>
          <w:color w:val="A31515"/>
        </w:rPr>
        <w:t>"John"</w:t>
      </w:r>
      <w:r w:rsidRPr="002D74CD">
        <w:rPr>
          <w:rFonts w:eastAsia="Times New Roman"/>
        </w:rPr>
        <w:t>, </w:t>
      </w:r>
      <w:r w:rsidRPr="002D74CD">
        <w:rPr>
          <w:rFonts w:eastAsia="Times New Roman"/>
          <w:color w:val="A31515"/>
        </w:rPr>
        <w:t>"Smith"</w:t>
      </w:r>
      <w:r w:rsidRPr="002D74CD">
        <w:rPr>
          <w:rFonts w:eastAsia="Times New Roman"/>
        </w:rPr>
        <w:t>);</w:t>
      </w:r>
    </w:p>
    <w:p w14:paraId="5AA27A14" w14:textId="77777777" w:rsidR="002D74CD" w:rsidRPr="002D74CD" w:rsidRDefault="002D74CD" w:rsidP="002D74CD">
      <w:pPr>
        <w:pStyle w:val="SourceCode"/>
        <w:rPr>
          <w:rFonts w:eastAsia="Times New Roman"/>
        </w:rPr>
      </w:pPr>
    </w:p>
    <w:p w14:paraId="26324961" w14:textId="77777777" w:rsidR="002D74CD" w:rsidRPr="002D74CD" w:rsidRDefault="002D74CD" w:rsidP="002D74CD">
      <w:pPr>
        <w:pStyle w:val="SourceCode"/>
        <w:rPr>
          <w:rFonts w:eastAsia="Times New Roman"/>
        </w:rPr>
      </w:pPr>
      <w:r w:rsidRPr="002D74CD">
        <w:rPr>
          <w:rFonts w:eastAsia="Times New Roman"/>
        </w:rPr>
        <w:t>console.log(a.toString());</w:t>
      </w:r>
    </w:p>
    <w:p w14:paraId="793A9169" w14:textId="405B08DC" w:rsidR="001F3C3A" w:rsidRDefault="001F3C3A" w:rsidP="001F3C3A">
      <w:pPr>
        <w:shd w:val="clear" w:color="auto" w:fill="FFFFFF"/>
        <w:spacing w:after="0" w:line="285" w:lineRule="atLeast"/>
        <w:rPr>
          <w:rFonts w:ascii="Consolas" w:eastAsia="Times New Roman" w:hAnsi="Consolas" w:cs="Times New Roman"/>
          <w:color w:val="000000"/>
          <w:sz w:val="21"/>
          <w:szCs w:val="21"/>
        </w:rPr>
      </w:pPr>
    </w:p>
    <w:p w14:paraId="7F6FA454" w14:textId="5A5AF6A7" w:rsidR="00241C9E" w:rsidRPr="003617CF" w:rsidRDefault="00241C9E" w:rsidP="001F3C3A">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14:anchorId="3CAC444A" wp14:editId="4470EB17">
            <wp:extent cx="4792197" cy="36957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5208" cy="3698022"/>
                    </a:xfrm>
                    <a:prstGeom prst="rect">
                      <a:avLst/>
                    </a:prstGeom>
                    <a:noFill/>
                    <a:ln>
                      <a:noFill/>
                    </a:ln>
                  </pic:spPr>
                </pic:pic>
              </a:graphicData>
            </a:graphic>
          </wp:inline>
        </w:drawing>
      </w:r>
    </w:p>
    <w:p w14:paraId="55B68BAA" w14:textId="77777777" w:rsidR="00241C9E" w:rsidRDefault="00241C9E" w:rsidP="001F3C3A"/>
    <w:p w14:paraId="56E958C9" w14:textId="7224D527" w:rsidR="001F3C3A" w:rsidRDefault="00241C9E" w:rsidP="001F3C3A">
      <w:pPr>
        <w:rPr>
          <w:rFonts w:asciiTheme="majorHAnsi" w:eastAsiaTheme="majorEastAsia" w:hAnsiTheme="majorHAnsi" w:cstheme="majorBidi"/>
          <w:b/>
          <w:iCs/>
          <w:color w:val="7076CC" w:themeColor="text2" w:themeTint="99"/>
          <w:sz w:val="20"/>
          <w:szCs w:val="24"/>
        </w:rPr>
      </w:pPr>
      <w:r>
        <w:t xml:space="preserve">A constructor functions </w:t>
      </w:r>
      <w:r w:rsidRPr="00E82695">
        <w:rPr>
          <w:rStyle w:val="SourceCodeChar"/>
        </w:rPr>
        <w:t>prototype</w:t>
      </w:r>
      <w:r>
        <w:t xml:space="preserve"> </w:t>
      </w:r>
      <w:r w:rsidR="00E82695">
        <w:t xml:space="preserve">field </w:t>
      </w:r>
      <w:r>
        <w:t xml:space="preserve">is, rather confusingly, the prototype of the objects it creates and not its own prototype. The constructor </w:t>
      </w:r>
      <w:r w:rsidR="002E0A48">
        <w:t xml:space="preserve">function </w:t>
      </w:r>
      <w:r>
        <w:t xml:space="preserve">creates a new object, initializes its </w:t>
      </w:r>
      <w:r w:rsidR="005636FB">
        <w:t>fields,</w:t>
      </w:r>
      <w:r>
        <w:t xml:space="preserve"> and associates it with a prototype of the same name as the constructor function. </w:t>
      </w:r>
      <w:r w:rsidR="001F3C3A">
        <w:br w:type="page"/>
      </w:r>
    </w:p>
    <w:p w14:paraId="510009BC" w14:textId="053A521B" w:rsidR="001F3C3A" w:rsidRDefault="001F3C3A" w:rsidP="001F3C3A">
      <w:pPr>
        <w:pStyle w:val="Heading5"/>
      </w:pPr>
      <w:r>
        <w:lastRenderedPageBreak/>
        <w:t>Chaining Constructors</w:t>
      </w:r>
    </w:p>
    <w:p w14:paraId="09824EA9" w14:textId="6C99B256" w:rsidR="001F3C3A" w:rsidRDefault="001F3C3A" w:rsidP="001F3C3A">
      <w:r>
        <w:t xml:space="preserve">We need to be careful when chaining </w:t>
      </w:r>
      <w:r w:rsidR="00115CD3">
        <w:t>constructors.</w:t>
      </w:r>
    </w:p>
    <w:p w14:paraId="6710694E" w14:textId="77777777" w:rsidR="001F3C3A" w:rsidRPr="00892F52" w:rsidRDefault="001F3C3A" w:rsidP="001F3C3A">
      <w:pPr>
        <w:pStyle w:val="SourceCode"/>
      </w:pPr>
      <w:r w:rsidRPr="00892F52">
        <w:t>let Person = function(first,second)</w:t>
      </w:r>
    </w:p>
    <w:p w14:paraId="7BA4D336" w14:textId="77777777" w:rsidR="001F3C3A" w:rsidRPr="00892F52" w:rsidRDefault="001F3C3A" w:rsidP="001F3C3A">
      <w:pPr>
        <w:pStyle w:val="SourceCode"/>
      </w:pPr>
      <w:r w:rsidRPr="00892F52">
        <w:t>{</w:t>
      </w:r>
    </w:p>
    <w:p w14:paraId="7D47C4CF" w14:textId="77777777" w:rsidR="001F3C3A" w:rsidRPr="00892F52" w:rsidRDefault="001F3C3A" w:rsidP="001F3C3A">
      <w:pPr>
        <w:pStyle w:val="SourceCode"/>
      </w:pPr>
      <w:r w:rsidRPr="00892F52">
        <w:t>    this.firstName = first;</w:t>
      </w:r>
    </w:p>
    <w:p w14:paraId="455645B1" w14:textId="77777777" w:rsidR="001F3C3A" w:rsidRPr="00892F52" w:rsidRDefault="001F3C3A" w:rsidP="001F3C3A">
      <w:pPr>
        <w:pStyle w:val="SourceCode"/>
      </w:pPr>
      <w:r w:rsidRPr="00892F52">
        <w:t>    this.secondName = second;</w:t>
      </w:r>
    </w:p>
    <w:p w14:paraId="19BC60F5" w14:textId="77777777" w:rsidR="001F3C3A" w:rsidRPr="00892F52" w:rsidRDefault="001F3C3A" w:rsidP="001F3C3A">
      <w:pPr>
        <w:pStyle w:val="SourceCode"/>
      </w:pPr>
      <w:r w:rsidRPr="00892F52">
        <w:t>}</w:t>
      </w:r>
    </w:p>
    <w:p w14:paraId="6AE05FAF" w14:textId="77777777" w:rsidR="001F3C3A" w:rsidRPr="00892F52" w:rsidRDefault="001F3C3A" w:rsidP="001F3C3A">
      <w:pPr>
        <w:pStyle w:val="SourceCode"/>
      </w:pPr>
    </w:p>
    <w:p w14:paraId="3CC39DC2" w14:textId="77777777" w:rsidR="001F3C3A" w:rsidRPr="00892F52" w:rsidRDefault="001F3C3A" w:rsidP="001F3C3A">
      <w:pPr>
        <w:pStyle w:val="SourceCode"/>
      </w:pPr>
      <w:r w:rsidRPr="00892F52">
        <w:t>Person.prototype.fullName = function()</w:t>
      </w:r>
    </w:p>
    <w:p w14:paraId="3787E595" w14:textId="77777777" w:rsidR="001F3C3A" w:rsidRPr="00892F52" w:rsidRDefault="001F3C3A" w:rsidP="001F3C3A">
      <w:pPr>
        <w:pStyle w:val="SourceCode"/>
      </w:pPr>
      <w:r w:rsidRPr="00892F52">
        <w:t>{</w:t>
      </w:r>
    </w:p>
    <w:p w14:paraId="737F5141" w14:textId="77777777" w:rsidR="001F3C3A" w:rsidRPr="00892F52" w:rsidRDefault="001F3C3A" w:rsidP="001F3C3A">
      <w:pPr>
        <w:pStyle w:val="SourceCode"/>
      </w:pPr>
      <w:r w:rsidRPr="00892F52">
        <w:t>    return this.firstName + " " + this.secondName;</w:t>
      </w:r>
    </w:p>
    <w:p w14:paraId="765D196E" w14:textId="77777777" w:rsidR="001F3C3A" w:rsidRPr="00892F52" w:rsidRDefault="001F3C3A" w:rsidP="001F3C3A">
      <w:pPr>
        <w:pStyle w:val="SourceCode"/>
      </w:pPr>
      <w:r w:rsidRPr="00892F52">
        <w:t>}</w:t>
      </w:r>
    </w:p>
    <w:p w14:paraId="6CA583AC" w14:textId="77777777" w:rsidR="001F3C3A" w:rsidRPr="00892F52" w:rsidRDefault="001F3C3A" w:rsidP="001F3C3A">
      <w:pPr>
        <w:pStyle w:val="SourceCode"/>
      </w:pPr>
    </w:p>
    <w:p w14:paraId="24B96149" w14:textId="77777777" w:rsidR="001F3C3A" w:rsidRPr="00892F52" w:rsidRDefault="001F3C3A" w:rsidP="001F3C3A">
      <w:pPr>
        <w:pStyle w:val="SourceCode"/>
      </w:pPr>
      <w:r w:rsidRPr="00892F52">
        <w:t>let Employee = function(first,second,salary)</w:t>
      </w:r>
    </w:p>
    <w:p w14:paraId="76D5F479" w14:textId="77777777" w:rsidR="001F3C3A" w:rsidRPr="00892F52" w:rsidRDefault="001F3C3A" w:rsidP="001F3C3A">
      <w:pPr>
        <w:pStyle w:val="SourceCode"/>
      </w:pPr>
      <w:r w:rsidRPr="00892F52">
        <w:t>{</w:t>
      </w:r>
    </w:p>
    <w:p w14:paraId="0910C6B0" w14:textId="77777777" w:rsidR="001F3C3A" w:rsidRPr="009C30FA" w:rsidRDefault="001F3C3A" w:rsidP="001F3C3A">
      <w:pPr>
        <w:pStyle w:val="SourceCode"/>
        <w:rPr>
          <w:b/>
          <w:bCs/>
        </w:rPr>
      </w:pPr>
      <w:r w:rsidRPr="00892F52">
        <w:t>    </w:t>
      </w:r>
      <w:r w:rsidRPr="009C30FA">
        <w:rPr>
          <w:b/>
          <w:bCs/>
        </w:rPr>
        <w:t>Person.call(this,first,second);</w:t>
      </w:r>
    </w:p>
    <w:p w14:paraId="63A303CF" w14:textId="77777777" w:rsidR="001F3C3A" w:rsidRPr="00892F52" w:rsidRDefault="001F3C3A" w:rsidP="001F3C3A">
      <w:pPr>
        <w:pStyle w:val="SourceCode"/>
      </w:pPr>
      <w:r w:rsidRPr="00892F52">
        <w:t>    this.salary = salary;</w:t>
      </w:r>
    </w:p>
    <w:p w14:paraId="7FD60D0A" w14:textId="77777777" w:rsidR="001F3C3A" w:rsidRPr="00892F52" w:rsidRDefault="001F3C3A" w:rsidP="001F3C3A">
      <w:pPr>
        <w:pStyle w:val="SourceCode"/>
      </w:pPr>
      <w:r w:rsidRPr="00892F52">
        <w:t>}</w:t>
      </w:r>
    </w:p>
    <w:p w14:paraId="51BF279A" w14:textId="77777777" w:rsidR="001F3C3A" w:rsidRPr="00892F52" w:rsidRDefault="001F3C3A" w:rsidP="001F3C3A">
      <w:pPr>
        <w:pStyle w:val="SourceCode"/>
      </w:pPr>
    </w:p>
    <w:p w14:paraId="2D5F193C" w14:textId="77777777" w:rsidR="001F3C3A" w:rsidRPr="009C30FA" w:rsidRDefault="001F3C3A" w:rsidP="001F3C3A">
      <w:pPr>
        <w:pStyle w:val="SourceCode"/>
        <w:rPr>
          <w:b/>
          <w:bCs/>
        </w:rPr>
      </w:pPr>
      <w:r w:rsidRPr="009C30FA">
        <w:rPr>
          <w:b/>
          <w:bCs/>
        </w:rPr>
        <w:t>Object.setPrototypeOf(Employee.prototype,Person.prototype);</w:t>
      </w:r>
    </w:p>
    <w:p w14:paraId="3457E7EB" w14:textId="77777777" w:rsidR="001F3C3A" w:rsidRPr="00892F52" w:rsidRDefault="001F3C3A" w:rsidP="001F3C3A">
      <w:pPr>
        <w:pStyle w:val="SourceCode"/>
      </w:pPr>
      <w:r w:rsidRPr="00892F52">
        <w:t>Employee.prototype.tax = function () {return this.salary * 0.4};</w:t>
      </w:r>
    </w:p>
    <w:p w14:paraId="2B68E309" w14:textId="77777777" w:rsidR="001F3C3A" w:rsidRPr="00892F52" w:rsidRDefault="001F3C3A" w:rsidP="001F3C3A">
      <w:pPr>
        <w:pStyle w:val="SourceCode"/>
      </w:pPr>
    </w:p>
    <w:p w14:paraId="71DAA0BD" w14:textId="77777777" w:rsidR="001F3C3A" w:rsidRPr="00892F52" w:rsidRDefault="001F3C3A" w:rsidP="001F3C3A">
      <w:pPr>
        <w:pStyle w:val="SourceCode"/>
      </w:pPr>
      <w:r w:rsidRPr="00892F52">
        <w:t> var emp = new Employee('Kenny', 'Wilson',100000);</w:t>
      </w:r>
    </w:p>
    <w:p w14:paraId="6B557602" w14:textId="77777777" w:rsidR="001F3C3A" w:rsidRPr="00892F52" w:rsidRDefault="001F3C3A" w:rsidP="001F3C3A">
      <w:pPr>
        <w:pStyle w:val="SourceCode"/>
      </w:pPr>
      <w:r w:rsidRPr="00892F52">
        <w:t> console.log(emp.fullName());</w:t>
      </w:r>
    </w:p>
    <w:p w14:paraId="489D149A" w14:textId="77777777" w:rsidR="001F3C3A" w:rsidRDefault="001F3C3A" w:rsidP="001F3C3A">
      <w:pPr>
        <w:pStyle w:val="SourceCode"/>
      </w:pPr>
      <w:r w:rsidRPr="00892F52">
        <w:t> console.log(emp.tax());</w:t>
      </w:r>
    </w:p>
    <w:p w14:paraId="4D2C24BF" w14:textId="77777777" w:rsidR="001F3C3A" w:rsidRDefault="001F3C3A" w:rsidP="001F3C3A">
      <w:pPr>
        <w:pStyle w:val="SourceCode"/>
      </w:pPr>
    </w:p>
    <w:p w14:paraId="318A9432" w14:textId="77777777" w:rsidR="001F3C3A" w:rsidRDefault="001F3C3A" w:rsidP="001F3C3A">
      <w:pPr>
        <w:pStyle w:val="SourceCode"/>
      </w:pPr>
      <w:r>
        <w:t>&gt;&gt; Kenny Wilson</w:t>
      </w:r>
    </w:p>
    <w:p w14:paraId="2C640FB7" w14:textId="1E851594" w:rsidR="001F3C3A" w:rsidRDefault="001F3C3A" w:rsidP="001F3C3A">
      <w:pPr>
        <w:pStyle w:val="SourceCode"/>
      </w:pPr>
      <w:r>
        <w:t xml:space="preserve">&gt;&gt; </w:t>
      </w:r>
      <w:r w:rsidR="00AA5BED">
        <w:t>100000</w:t>
      </w:r>
    </w:p>
    <w:p w14:paraId="15BBB93F" w14:textId="77777777" w:rsidR="001F3C3A" w:rsidRDefault="001F3C3A" w:rsidP="001F3C3A">
      <w:pPr>
        <w:pStyle w:val="SourceCode"/>
      </w:pPr>
    </w:p>
    <w:p w14:paraId="5DBE7097" w14:textId="7C9C49C2" w:rsidR="001F3C3A" w:rsidRDefault="00AA5BED" w:rsidP="001F3C3A">
      <w:r>
        <w:rPr>
          <w:noProof/>
        </w:rPr>
        <w:drawing>
          <wp:inline distT="0" distB="0" distL="0" distR="0" wp14:anchorId="12C68A0C" wp14:editId="68978FE6">
            <wp:extent cx="429342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2989" cy="4363197"/>
                    </a:xfrm>
                    <a:prstGeom prst="rect">
                      <a:avLst/>
                    </a:prstGeom>
                    <a:noFill/>
                    <a:ln>
                      <a:noFill/>
                    </a:ln>
                  </pic:spPr>
                </pic:pic>
              </a:graphicData>
            </a:graphic>
          </wp:inline>
        </w:drawing>
      </w:r>
    </w:p>
    <w:p w14:paraId="7EE999FF" w14:textId="77777777" w:rsidR="001F3C3A" w:rsidRDefault="001F3C3A" w:rsidP="001F3C3A">
      <w:pPr>
        <w:pStyle w:val="Heading5"/>
      </w:pPr>
      <w:r>
        <w:lastRenderedPageBreak/>
        <w:t>Overridden methods</w:t>
      </w:r>
    </w:p>
    <w:p w14:paraId="62C5C159" w14:textId="77777777" w:rsidR="001F3C3A" w:rsidRDefault="001F3C3A" w:rsidP="001F3C3A">
      <w:r>
        <w:t xml:space="preserve">When we override a method, we might want the overridden method to be called from the new method. </w:t>
      </w:r>
    </w:p>
    <w:p w14:paraId="57975AF5" w14:textId="77777777" w:rsidR="001F3C3A" w:rsidRPr="00570349" w:rsidRDefault="001F3C3A" w:rsidP="001F3C3A">
      <w:pPr>
        <w:pStyle w:val="SourceCode"/>
      </w:pPr>
      <w:r w:rsidRPr="00570349">
        <w:t>Employee.prototype.fullName = function() {</w:t>
      </w:r>
    </w:p>
    <w:p w14:paraId="64894ADC" w14:textId="77777777" w:rsidR="001F3C3A" w:rsidRPr="00570349" w:rsidRDefault="001F3C3A" w:rsidP="001F3C3A">
      <w:pPr>
        <w:pStyle w:val="SourceCode"/>
      </w:pPr>
      <w:r w:rsidRPr="00570349">
        <w:t>    let base = Person.prototype.fullName.call(this);</w:t>
      </w:r>
    </w:p>
    <w:p w14:paraId="0209BC4F" w14:textId="77777777" w:rsidR="001F3C3A" w:rsidRPr="00570349" w:rsidRDefault="001F3C3A" w:rsidP="001F3C3A">
      <w:pPr>
        <w:pStyle w:val="SourceCode"/>
      </w:pPr>
      <w:r w:rsidRPr="00570349">
        <w:t>    return base + " " +  this.salary;</w:t>
      </w:r>
    </w:p>
    <w:p w14:paraId="4A89C2C5" w14:textId="77777777" w:rsidR="001F3C3A" w:rsidRPr="00570349" w:rsidRDefault="001F3C3A" w:rsidP="001F3C3A">
      <w:pPr>
        <w:pStyle w:val="SourceCode"/>
      </w:pPr>
      <w:r w:rsidRPr="00570349">
        <w:t>}</w:t>
      </w:r>
    </w:p>
    <w:p w14:paraId="2201CF85" w14:textId="77777777" w:rsidR="001F3C3A" w:rsidRPr="00570349" w:rsidRDefault="001F3C3A" w:rsidP="001F3C3A">
      <w:pPr>
        <w:pStyle w:val="SourceCode"/>
      </w:pPr>
    </w:p>
    <w:p w14:paraId="3A82E487" w14:textId="77777777" w:rsidR="001F3C3A" w:rsidRPr="00570349" w:rsidRDefault="001F3C3A" w:rsidP="001F3C3A">
      <w:pPr>
        <w:pStyle w:val="SourceCode"/>
      </w:pPr>
      <w:r w:rsidRPr="00570349">
        <w:t> var emp = new Employee('Kenny', 'Wilson',100000);</w:t>
      </w:r>
    </w:p>
    <w:p w14:paraId="4A85E642" w14:textId="77777777" w:rsidR="001F3C3A" w:rsidRPr="00570349" w:rsidRDefault="001F3C3A" w:rsidP="001F3C3A">
      <w:pPr>
        <w:pStyle w:val="SourceCode"/>
      </w:pPr>
      <w:r w:rsidRPr="00570349">
        <w:t> console.log(emp.fullName());</w:t>
      </w:r>
    </w:p>
    <w:p w14:paraId="0DDF5C4E" w14:textId="77777777" w:rsidR="001F3C3A" w:rsidRDefault="001F3C3A" w:rsidP="001F3C3A">
      <w:pPr>
        <w:pStyle w:val="SourceCode"/>
      </w:pPr>
      <w:r w:rsidRPr="00570349">
        <w:t> console.log(emp.tax());</w:t>
      </w:r>
    </w:p>
    <w:p w14:paraId="4CE4C625" w14:textId="77777777" w:rsidR="001F3C3A" w:rsidRDefault="001F3C3A" w:rsidP="001F3C3A">
      <w:pPr>
        <w:pStyle w:val="SourceCode"/>
      </w:pPr>
    </w:p>
    <w:p w14:paraId="7F9260EA" w14:textId="77777777" w:rsidR="001F3C3A" w:rsidRDefault="001F3C3A" w:rsidP="001F3C3A">
      <w:pPr>
        <w:pStyle w:val="SourceCode"/>
      </w:pPr>
      <w:r>
        <w:t>&gt;&gt; Kenny Wilson 100000</w:t>
      </w:r>
    </w:p>
    <w:p w14:paraId="2D9CEB4B" w14:textId="77777777" w:rsidR="001F3C3A" w:rsidRDefault="001F3C3A" w:rsidP="001F3C3A">
      <w:pPr>
        <w:pStyle w:val="SourceCode"/>
      </w:pPr>
      <w:r>
        <w:t>&gt;&gt; 40000</w:t>
      </w:r>
    </w:p>
    <w:p w14:paraId="77FB6081" w14:textId="77777777" w:rsidR="001F3C3A" w:rsidRDefault="001F3C3A" w:rsidP="001F3C3A">
      <w:pPr>
        <w:pStyle w:val="SourceCode"/>
      </w:pPr>
    </w:p>
    <w:p w14:paraId="01B220EA" w14:textId="77777777" w:rsidR="001F3C3A" w:rsidRDefault="001F3C3A" w:rsidP="001F3C3A">
      <w:pPr>
        <w:pStyle w:val="SourceCode"/>
      </w:pPr>
      <w:r w:rsidRPr="00B2177A">
        <w:drawing>
          <wp:inline distT="0" distB="0" distL="0" distR="0" wp14:anchorId="1ABD12A2" wp14:editId="62807FFB">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0102" cy="3211270"/>
                    </a:xfrm>
                    <a:prstGeom prst="rect">
                      <a:avLst/>
                    </a:prstGeom>
                  </pic:spPr>
                </pic:pic>
              </a:graphicData>
            </a:graphic>
          </wp:inline>
        </w:drawing>
      </w:r>
    </w:p>
    <w:p w14:paraId="29A561CA" w14:textId="77777777" w:rsidR="001F3C3A" w:rsidRPr="00570349" w:rsidRDefault="001F3C3A" w:rsidP="001F3C3A">
      <w:pPr>
        <w:pStyle w:val="SourceCode"/>
      </w:pPr>
    </w:p>
    <w:p w14:paraId="48A53F60" w14:textId="77777777" w:rsidR="001F3C3A" w:rsidRDefault="001F3C3A" w:rsidP="001F3C3A">
      <w:pPr>
        <w:pStyle w:val="Heading5"/>
      </w:pPr>
      <w:r>
        <w:t>Instanceof</w:t>
      </w:r>
    </w:p>
    <w:p w14:paraId="067D312D" w14:textId="77777777" w:rsidR="001F3C3A" w:rsidRPr="002D0203" w:rsidRDefault="001F3C3A" w:rsidP="001F3C3A">
      <w:pPr>
        <w:pStyle w:val="SourceCode"/>
      </w:pPr>
      <w:r w:rsidRPr="002D0203">
        <w:t>var emp = new Employee('Kenny', 'Wilson',100000);</w:t>
      </w:r>
    </w:p>
    <w:p w14:paraId="0BD44306" w14:textId="77777777" w:rsidR="001F3C3A" w:rsidRPr="002D0203" w:rsidRDefault="001F3C3A" w:rsidP="001F3C3A">
      <w:pPr>
        <w:pStyle w:val="SourceCode"/>
      </w:pPr>
      <w:r w:rsidRPr="002D0203">
        <w:t>console.log(emp instanceof Person);</w:t>
      </w:r>
    </w:p>
    <w:p w14:paraId="691BEF14" w14:textId="77777777" w:rsidR="001F3C3A" w:rsidRDefault="001F3C3A" w:rsidP="001F3C3A">
      <w:pPr>
        <w:pStyle w:val="SourceCode"/>
      </w:pPr>
      <w:r w:rsidRPr="002D0203">
        <w:t>console.log(emp instanceof Object);</w:t>
      </w:r>
    </w:p>
    <w:p w14:paraId="6FAFD16B" w14:textId="77777777" w:rsidR="001F3C3A" w:rsidRDefault="001F3C3A" w:rsidP="001F3C3A">
      <w:pPr>
        <w:pStyle w:val="SourceCode"/>
      </w:pPr>
    </w:p>
    <w:p w14:paraId="4701D913" w14:textId="77777777" w:rsidR="001F3C3A" w:rsidRDefault="001F3C3A" w:rsidP="001F3C3A">
      <w:pPr>
        <w:pStyle w:val="SourceCode"/>
      </w:pPr>
      <w:r>
        <w:t>&gt;&gt; true</w:t>
      </w:r>
    </w:p>
    <w:p w14:paraId="2CF19AA0" w14:textId="77777777" w:rsidR="001F3C3A" w:rsidRDefault="001F3C3A" w:rsidP="001F3C3A">
      <w:pPr>
        <w:pStyle w:val="SourceCode"/>
      </w:pPr>
      <w:r>
        <w:t>&gt;&gt; true</w:t>
      </w:r>
    </w:p>
    <w:p w14:paraId="4BC5B51B" w14:textId="77777777" w:rsidR="001F3C3A" w:rsidRDefault="001F3C3A" w:rsidP="001F3C3A">
      <w:pPr>
        <w:rPr>
          <w:rFonts w:asciiTheme="majorHAnsi" w:eastAsiaTheme="majorEastAsia" w:hAnsiTheme="majorHAnsi" w:cstheme="majorBidi"/>
          <w:b/>
          <w:iCs/>
          <w:color w:val="7076CC" w:themeColor="text2" w:themeTint="99"/>
          <w:sz w:val="20"/>
          <w:szCs w:val="24"/>
        </w:rPr>
      </w:pPr>
      <w:r>
        <w:br w:type="page"/>
      </w:r>
    </w:p>
    <w:p w14:paraId="7AC1A37F" w14:textId="77777777" w:rsidR="001F3C3A" w:rsidRDefault="001F3C3A" w:rsidP="001F3C3A">
      <w:pPr>
        <w:pStyle w:val="Heading5"/>
      </w:pPr>
      <w:r>
        <w:lastRenderedPageBreak/>
        <w:t>Static Properties and methods</w:t>
      </w:r>
    </w:p>
    <w:p w14:paraId="71AA4568" w14:textId="175CC89A" w:rsidR="001F3C3A" w:rsidRPr="001A4EB0" w:rsidRDefault="006E53A3" w:rsidP="001F3C3A">
      <w:r>
        <w:t xml:space="preserve">Static properties and methods are just properties and methods on the Constructor function object. </w:t>
      </w:r>
    </w:p>
    <w:p w14:paraId="2C3593CE" w14:textId="77777777" w:rsidR="001F3C3A" w:rsidRPr="00D4616C" w:rsidRDefault="001F3C3A" w:rsidP="001F3C3A">
      <w:pPr>
        <w:pStyle w:val="SourceCode"/>
      </w:pPr>
      <w:r w:rsidRPr="00D4616C">
        <w:t>let Name = function(first, second)</w:t>
      </w:r>
    </w:p>
    <w:p w14:paraId="1E740467" w14:textId="77777777" w:rsidR="001F3C3A" w:rsidRPr="00D4616C" w:rsidRDefault="001F3C3A" w:rsidP="001F3C3A">
      <w:pPr>
        <w:pStyle w:val="SourceCode"/>
      </w:pPr>
      <w:r w:rsidRPr="00D4616C">
        <w:t>{</w:t>
      </w:r>
    </w:p>
    <w:p w14:paraId="63D9B098" w14:textId="77777777" w:rsidR="001F3C3A" w:rsidRPr="00D4616C" w:rsidRDefault="001F3C3A" w:rsidP="001F3C3A">
      <w:pPr>
        <w:pStyle w:val="SourceCode"/>
      </w:pPr>
      <w:r w:rsidRPr="00D4616C">
        <w:t xml:space="preserve">    this.first = first;</w:t>
      </w:r>
    </w:p>
    <w:p w14:paraId="31589481" w14:textId="77777777" w:rsidR="001F3C3A" w:rsidRPr="00D4616C" w:rsidRDefault="001F3C3A" w:rsidP="001F3C3A">
      <w:pPr>
        <w:pStyle w:val="SourceCode"/>
      </w:pPr>
      <w:r w:rsidRPr="00D4616C">
        <w:t xml:space="preserve">    this.second = second;</w:t>
      </w:r>
    </w:p>
    <w:p w14:paraId="2E45F82C" w14:textId="77777777" w:rsidR="001F3C3A" w:rsidRPr="00D4616C" w:rsidRDefault="001F3C3A" w:rsidP="001F3C3A">
      <w:pPr>
        <w:pStyle w:val="SourceCode"/>
      </w:pPr>
    </w:p>
    <w:p w14:paraId="4D4E8B9F" w14:textId="77777777" w:rsidR="001F3C3A" w:rsidRPr="00D4616C" w:rsidRDefault="001F3C3A" w:rsidP="001F3C3A">
      <w:pPr>
        <w:pStyle w:val="SourceCode"/>
      </w:pPr>
      <w:r w:rsidRPr="00D4616C">
        <w:t xml:space="preserve">    Name.count = Name.count+1;</w:t>
      </w:r>
    </w:p>
    <w:p w14:paraId="594F3238" w14:textId="77777777" w:rsidR="001F3C3A" w:rsidRPr="00D4616C" w:rsidRDefault="001F3C3A" w:rsidP="001F3C3A">
      <w:pPr>
        <w:pStyle w:val="SourceCode"/>
      </w:pPr>
      <w:r w:rsidRPr="00D4616C">
        <w:t>}</w:t>
      </w:r>
    </w:p>
    <w:p w14:paraId="4E4677EB" w14:textId="77777777" w:rsidR="001F3C3A" w:rsidRPr="00D4616C" w:rsidRDefault="001F3C3A" w:rsidP="001F3C3A">
      <w:pPr>
        <w:pStyle w:val="SourceCode"/>
      </w:pPr>
    </w:p>
    <w:p w14:paraId="00734998" w14:textId="77777777" w:rsidR="001F3C3A" w:rsidRPr="00D4616C" w:rsidRDefault="001F3C3A" w:rsidP="001F3C3A">
      <w:pPr>
        <w:pStyle w:val="SourceCode"/>
      </w:pPr>
      <w:r w:rsidRPr="00D4616C">
        <w:t>Name.prototype.fullName = function() {</w:t>
      </w:r>
    </w:p>
    <w:p w14:paraId="61DAE9D0" w14:textId="77777777" w:rsidR="001F3C3A" w:rsidRPr="00D4616C" w:rsidRDefault="001F3C3A" w:rsidP="001F3C3A">
      <w:pPr>
        <w:pStyle w:val="SourceCode"/>
      </w:pPr>
      <w:r w:rsidRPr="00D4616C">
        <w:t xml:space="preserve">    return this.first + " " + this.second;</w:t>
      </w:r>
    </w:p>
    <w:p w14:paraId="2648C71A" w14:textId="77777777" w:rsidR="001F3C3A" w:rsidRPr="00D4616C" w:rsidRDefault="001F3C3A" w:rsidP="001F3C3A">
      <w:pPr>
        <w:pStyle w:val="SourceCode"/>
      </w:pPr>
      <w:r w:rsidRPr="00D4616C">
        <w:t>}</w:t>
      </w:r>
    </w:p>
    <w:p w14:paraId="510AFD05" w14:textId="77777777" w:rsidR="001F3C3A" w:rsidRPr="00D4616C" w:rsidRDefault="001F3C3A" w:rsidP="001F3C3A">
      <w:pPr>
        <w:pStyle w:val="SourceCode"/>
      </w:pPr>
    </w:p>
    <w:p w14:paraId="2D999B15" w14:textId="77777777" w:rsidR="001F3C3A" w:rsidRPr="00D4616C" w:rsidRDefault="001F3C3A" w:rsidP="001F3C3A">
      <w:pPr>
        <w:pStyle w:val="SourceCode"/>
      </w:pPr>
      <w:r w:rsidRPr="00D4616C">
        <w:t>// Add a static variable to the Name type</w:t>
      </w:r>
    </w:p>
    <w:p w14:paraId="78DF4E8A" w14:textId="77777777" w:rsidR="001F3C3A" w:rsidRPr="00D4616C" w:rsidRDefault="001F3C3A" w:rsidP="001F3C3A">
      <w:pPr>
        <w:pStyle w:val="SourceCode"/>
      </w:pPr>
      <w:r w:rsidRPr="00D4616C">
        <w:t>Name.count = 0;</w:t>
      </w:r>
    </w:p>
    <w:p w14:paraId="29D50323" w14:textId="77777777" w:rsidR="001F3C3A" w:rsidRPr="00D4616C" w:rsidRDefault="001F3C3A" w:rsidP="001F3C3A">
      <w:pPr>
        <w:pStyle w:val="SourceCode"/>
      </w:pPr>
    </w:p>
    <w:p w14:paraId="6BE62B0E" w14:textId="77777777" w:rsidR="001F3C3A" w:rsidRPr="00D4616C" w:rsidRDefault="001F3C3A" w:rsidP="001F3C3A">
      <w:pPr>
        <w:pStyle w:val="SourceCode"/>
      </w:pPr>
      <w:r w:rsidRPr="00D4616C">
        <w:t>// Add a static method</w:t>
      </w:r>
    </w:p>
    <w:p w14:paraId="780EB404" w14:textId="77777777" w:rsidR="001F3C3A" w:rsidRPr="00D4616C" w:rsidRDefault="001F3C3A" w:rsidP="001F3C3A">
      <w:pPr>
        <w:pStyle w:val="SourceCode"/>
      </w:pPr>
      <w:r w:rsidRPr="00D4616C">
        <w:t>Name.printCount = function() {</w:t>
      </w:r>
    </w:p>
    <w:p w14:paraId="671CE813" w14:textId="77777777" w:rsidR="001F3C3A" w:rsidRPr="00D4616C" w:rsidRDefault="001F3C3A" w:rsidP="001F3C3A">
      <w:pPr>
        <w:pStyle w:val="SourceCode"/>
      </w:pPr>
      <w:r w:rsidRPr="00D4616C">
        <w:t xml:space="preserve">    console.log("Count is " +Name.count);</w:t>
      </w:r>
    </w:p>
    <w:p w14:paraId="5B000D06" w14:textId="77777777" w:rsidR="001F3C3A" w:rsidRPr="00D4616C" w:rsidRDefault="001F3C3A" w:rsidP="001F3C3A">
      <w:pPr>
        <w:pStyle w:val="SourceCode"/>
      </w:pPr>
      <w:r w:rsidRPr="00D4616C">
        <w:t>}</w:t>
      </w:r>
    </w:p>
    <w:p w14:paraId="2C007D24" w14:textId="77777777" w:rsidR="001F3C3A" w:rsidRPr="00D4616C" w:rsidRDefault="001F3C3A" w:rsidP="001F3C3A">
      <w:pPr>
        <w:pStyle w:val="SourceCode"/>
      </w:pPr>
    </w:p>
    <w:p w14:paraId="29CD9F61" w14:textId="77777777" w:rsidR="001F3C3A" w:rsidRDefault="001F3C3A" w:rsidP="001F3C3A">
      <w:pPr>
        <w:pStyle w:val="SourceCode"/>
      </w:pPr>
      <w:r w:rsidRPr="00D4616C">
        <w:t>console.log(Name);</w:t>
      </w:r>
    </w:p>
    <w:p w14:paraId="506802C9" w14:textId="77777777" w:rsidR="001F3C3A" w:rsidRDefault="001F3C3A" w:rsidP="001F3C3A">
      <w:pPr>
        <w:pStyle w:val="SourceCode"/>
      </w:pPr>
    </w:p>
    <w:p w14:paraId="413FBBDA" w14:textId="77777777" w:rsidR="001F3C3A" w:rsidRDefault="001F3C3A" w:rsidP="001F3C3A">
      <w:pPr>
        <w:pStyle w:val="SourceCode"/>
      </w:pPr>
      <w:r>
        <w:t>&gt;&gt;</w:t>
      </w:r>
      <w:r w:rsidRPr="00D4616C">
        <w:t xml:space="preserve"> [Function: Name] { count: 2, printCount: [Function] }</w:t>
      </w:r>
    </w:p>
    <w:p w14:paraId="45166413" w14:textId="77777777" w:rsidR="001F3C3A" w:rsidRDefault="001F3C3A" w:rsidP="001F3C3A">
      <w:pPr>
        <w:pStyle w:val="SourceCode"/>
      </w:pPr>
    </w:p>
    <w:p w14:paraId="070A0A7E" w14:textId="77777777" w:rsidR="001F3C3A" w:rsidRDefault="001F3C3A" w:rsidP="001F3C3A">
      <w:pPr>
        <w:pStyle w:val="SourceCode"/>
      </w:pPr>
    </w:p>
    <w:p w14:paraId="2741323B" w14:textId="77777777" w:rsidR="001F3C3A" w:rsidRDefault="001F3C3A" w:rsidP="001F3C3A">
      <w:pPr>
        <w:pStyle w:val="SourceCode"/>
      </w:pPr>
    </w:p>
    <w:p w14:paraId="0B30CC97" w14:textId="77777777" w:rsidR="001F3C3A" w:rsidRDefault="001F3C3A" w:rsidP="001F3C3A">
      <w:pPr>
        <w:pStyle w:val="SourceCode"/>
      </w:pPr>
      <w:r w:rsidRPr="00D4616C">
        <w:drawing>
          <wp:inline distT="0" distB="0" distL="0" distR="0" wp14:anchorId="76BAA3AF" wp14:editId="7126792A">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0737" cy="1651467"/>
                    </a:xfrm>
                    <a:prstGeom prst="rect">
                      <a:avLst/>
                    </a:prstGeom>
                  </pic:spPr>
                </pic:pic>
              </a:graphicData>
            </a:graphic>
          </wp:inline>
        </w:drawing>
      </w:r>
    </w:p>
    <w:p w14:paraId="6A257772" w14:textId="77777777" w:rsidR="001F3C3A" w:rsidRDefault="001F3C3A" w:rsidP="001F3C3A">
      <w:pPr>
        <w:pStyle w:val="SourceCode"/>
      </w:pPr>
    </w:p>
    <w:p w14:paraId="3A645244" w14:textId="77777777" w:rsidR="001F3C3A" w:rsidRDefault="001F3C3A" w:rsidP="001F3C3A">
      <w:pPr>
        <w:pStyle w:val="SourceCode"/>
      </w:pPr>
    </w:p>
    <w:p w14:paraId="35B4CC3A" w14:textId="77777777" w:rsidR="001F3C3A" w:rsidRDefault="001F3C3A" w:rsidP="001F3C3A">
      <w:pPr>
        <w:pStyle w:val="SourceCode"/>
      </w:pPr>
    </w:p>
    <w:p w14:paraId="740B9885" w14:textId="77777777" w:rsidR="001F3C3A" w:rsidRDefault="001F3C3A" w:rsidP="001F3C3A">
      <w:pPr>
        <w:pStyle w:val="SourceCode"/>
      </w:pPr>
    </w:p>
    <w:p w14:paraId="7BE72325" w14:textId="77777777" w:rsidR="001F3C3A" w:rsidRDefault="001F3C3A" w:rsidP="001F3C3A">
      <w:pPr>
        <w:pStyle w:val="SourceCode"/>
      </w:pPr>
    </w:p>
    <w:p w14:paraId="6D3C33F5" w14:textId="77777777" w:rsidR="001F3C3A" w:rsidRDefault="001F3C3A" w:rsidP="001F3C3A">
      <w:r>
        <w:br w:type="page"/>
      </w:r>
    </w:p>
    <w:p w14:paraId="39A21F09" w14:textId="77777777" w:rsidR="001F3C3A" w:rsidRDefault="001F3C3A" w:rsidP="001F3C3A">
      <w:pPr>
        <w:pStyle w:val="Heading5"/>
      </w:pPr>
      <w:r>
        <w:lastRenderedPageBreak/>
        <w:t>Getters and Setters</w:t>
      </w:r>
    </w:p>
    <w:p w14:paraId="1B8D7ECE" w14:textId="6CA85D18" w:rsidR="001F3C3A" w:rsidRDefault="001F3C3A" w:rsidP="001F3C3A">
      <w:r>
        <w:t xml:space="preserve">We can create getters and setters as </w:t>
      </w:r>
      <w:r w:rsidR="00115CD3">
        <w:t>follows.</w:t>
      </w:r>
    </w:p>
    <w:p w14:paraId="1E4652D8" w14:textId="77777777" w:rsidR="001F3C3A" w:rsidRPr="00A96270" w:rsidRDefault="001F3C3A" w:rsidP="001F3C3A">
      <w:pPr>
        <w:pStyle w:val="SourceCode"/>
      </w:pPr>
      <w:r w:rsidRPr="00A96270">
        <w:t>Object.defineProperty(Car.prototype,"length", {</w:t>
      </w:r>
    </w:p>
    <w:p w14:paraId="0AE4F02E" w14:textId="77777777" w:rsidR="001F3C3A" w:rsidRPr="00A96270" w:rsidRDefault="001F3C3A" w:rsidP="001F3C3A">
      <w:pPr>
        <w:pStyle w:val="SourceCode"/>
      </w:pPr>
      <w:r w:rsidRPr="00A96270">
        <w:t>    get: function() {return this._length;},</w:t>
      </w:r>
    </w:p>
    <w:p w14:paraId="0BDEC1AC" w14:textId="77777777" w:rsidR="001F3C3A" w:rsidRPr="00A96270" w:rsidRDefault="001F3C3A" w:rsidP="001F3C3A">
      <w:pPr>
        <w:pStyle w:val="SourceCode"/>
      </w:pPr>
      <w:r w:rsidRPr="00A96270">
        <w:t>    set: function(length) {this._length=length;}</w:t>
      </w:r>
    </w:p>
    <w:p w14:paraId="7BB8965B" w14:textId="77777777" w:rsidR="001F3C3A" w:rsidRPr="00A96270" w:rsidRDefault="001F3C3A" w:rsidP="001F3C3A">
      <w:pPr>
        <w:pStyle w:val="SourceCode"/>
      </w:pPr>
      <w:r w:rsidRPr="00A96270">
        <w:t>});</w:t>
      </w:r>
    </w:p>
    <w:p w14:paraId="736D2E12" w14:textId="77777777" w:rsidR="001F3C3A" w:rsidRPr="00A96270" w:rsidRDefault="001F3C3A" w:rsidP="001F3C3A">
      <w:pPr>
        <w:pStyle w:val="SourceCode"/>
      </w:pPr>
      <w:r w:rsidRPr="00A96270">
        <w:t>car.length = 100;</w:t>
      </w:r>
    </w:p>
    <w:p w14:paraId="3E8D630C" w14:textId="77777777" w:rsidR="001F3C3A" w:rsidRDefault="001F3C3A" w:rsidP="001F3C3A">
      <w:pPr>
        <w:pStyle w:val="SourceCode"/>
      </w:pPr>
      <w:r w:rsidRPr="00A96270">
        <w:t>console.log(car.length);</w:t>
      </w:r>
    </w:p>
    <w:p w14:paraId="100B9945" w14:textId="67B6977B" w:rsidR="00733ECC" w:rsidRDefault="003B23E8" w:rsidP="00733ECC">
      <w:pPr>
        <w:pStyle w:val="Heading4"/>
      </w:pPr>
      <w:r>
        <w:t>Properties</w:t>
      </w:r>
    </w:p>
    <w:p w14:paraId="6CEE99FA" w14:textId="243E905E" w:rsidR="00733ECC" w:rsidRDefault="003B23E8" w:rsidP="00733ECC">
      <w:pPr>
        <w:pStyle w:val="Heading5"/>
      </w:pPr>
      <w:r>
        <w:t>Checking Existence</w:t>
      </w:r>
    </w:p>
    <w:p w14:paraId="2C646CC0" w14:textId="7DD1802C" w:rsidR="001B4D8E" w:rsidRDefault="001B4D8E" w:rsidP="001B4D8E">
      <w:r>
        <w:t xml:space="preserve">The </w:t>
      </w:r>
      <w:r w:rsidRPr="00733ECC">
        <w:rPr>
          <w:rStyle w:val="SourceCodeChar"/>
        </w:rPr>
        <w:t>in</w:t>
      </w:r>
      <w:r>
        <w:t xml:space="preserve"> operator checks if a property exists in an object or in any of the prototypes in its prototype chain. </w:t>
      </w:r>
    </w:p>
    <w:p w14:paraId="49134EFB" w14:textId="77777777" w:rsidR="001B4D8E" w:rsidRPr="00733ECC" w:rsidRDefault="001B4D8E" w:rsidP="001B4D8E">
      <w:pPr>
        <w:pStyle w:val="SourceCode"/>
        <w:rPr>
          <w:rFonts w:eastAsia="Times New Roman"/>
        </w:rPr>
      </w:pPr>
      <w:r w:rsidRPr="00733ECC">
        <w:rPr>
          <w:rFonts w:eastAsia="Times New Roman"/>
          <w:color w:val="0000FF"/>
        </w:rPr>
        <w:t>let</w:t>
      </w:r>
      <w:r w:rsidRPr="00733ECC">
        <w:rPr>
          <w:rFonts w:eastAsia="Times New Roman"/>
        </w:rPr>
        <w:t> aname = {</w:t>
      </w:r>
    </w:p>
    <w:p w14:paraId="04C9D1BF" w14:textId="77777777" w:rsidR="001B4D8E" w:rsidRPr="00733ECC" w:rsidRDefault="001B4D8E" w:rsidP="001B4D8E">
      <w:pPr>
        <w:pStyle w:val="SourceCode"/>
        <w:rPr>
          <w:rFonts w:eastAsia="Times New Roman"/>
        </w:rPr>
      </w:pPr>
      <w:r w:rsidRPr="00733ECC">
        <w:rPr>
          <w:rFonts w:eastAsia="Times New Roman"/>
        </w:rPr>
        <w:t>    first : </w:t>
      </w:r>
      <w:r w:rsidRPr="00733ECC">
        <w:rPr>
          <w:rFonts w:eastAsia="Times New Roman"/>
          <w:color w:val="A31515"/>
        </w:rPr>
        <w:t>"Kenny"</w:t>
      </w:r>
    </w:p>
    <w:p w14:paraId="4D8048B4" w14:textId="77777777" w:rsidR="001B4D8E" w:rsidRPr="00733ECC" w:rsidRDefault="001B4D8E" w:rsidP="001B4D8E">
      <w:pPr>
        <w:pStyle w:val="SourceCode"/>
        <w:rPr>
          <w:rFonts w:eastAsia="Times New Roman"/>
        </w:rPr>
      </w:pPr>
      <w:r w:rsidRPr="00733ECC">
        <w:rPr>
          <w:rFonts w:eastAsia="Times New Roman"/>
        </w:rPr>
        <w:t>}</w:t>
      </w:r>
    </w:p>
    <w:p w14:paraId="2A04A97E" w14:textId="77777777" w:rsidR="001B4D8E" w:rsidRDefault="001B4D8E" w:rsidP="00733ECC">
      <w:pPr>
        <w:pStyle w:val="SourceCode"/>
        <w:rPr>
          <w:rFonts w:eastAsia="Times New Roman"/>
        </w:rPr>
      </w:pPr>
    </w:p>
    <w:p w14:paraId="0BEB430F" w14:textId="4D7203B2" w:rsidR="00733ECC" w:rsidRPr="00733ECC" w:rsidRDefault="00733ECC" w:rsidP="00733ECC">
      <w:pPr>
        <w:pStyle w:val="SourceCode"/>
        <w:rPr>
          <w:rFonts w:eastAsia="Times New Roman"/>
        </w:rPr>
      </w:pPr>
      <w:r w:rsidRPr="00733ECC">
        <w:rPr>
          <w:rFonts w:eastAsia="Times New Roman"/>
        </w:rPr>
        <w:t>console.log(</w:t>
      </w:r>
      <w:r w:rsidRPr="00733ECC">
        <w:rPr>
          <w:rFonts w:eastAsia="Times New Roman"/>
          <w:color w:val="A31515"/>
        </w:rPr>
        <w:t>"first"</w:t>
      </w:r>
      <w:r w:rsidRPr="00733ECC">
        <w:rPr>
          <w:rFonts w:eastAsia="Times New Roman"/>
        </w:rPr>
        <w:t> </w:t>
      </w:r>
      <w:r w:rsidRPr="00733ECC">
        <w:rPr>
          <w:rFonts w:eastAsia="Times New Roman"/>
          <w:color w:val="0000FF"/>
        </w:rPr>
        <w:t>in</w:t>
      </w:r>
      <w:r w:rsidRPr="00733ECC">
        <w:rPr>
          <w:rFonts w:eastAsia="Times New Roman"/>
        </w:rPr>
        <w:t> aname);</w:t>
      </w:r>
    </w:p>
    <w:p w14:paraId="5B784DAC" w14:textId="48867F5E" w:rsidR="00733ECC" w:rsidRDefault="00733ECC" w:rsidP="00733ECC">
      <w:pPr>
        <w:pStyle w:val="SourceCode"/>
        <w:rPr>
          <w:rFonts w:eastAsia="Times New Roman"/>
        </w:rPr>
      </w:pPr>
      <w:r w:rsidRPr="00733ECC">
        <w:rPr>
          <w:rFonts w:eastAsia="Times New Roman"/>
        </w:rPr>
        <w:t>console.log(</w:t>
      </w:r>
      <w:r w:rsidRPr="00733ECC">
        <w:rPr>
          <w:rFonts w:eastAsia="Times New Roman"/>
          <w:color w:val="A31515"/>
        </w:rPr>
        <w:t>"toString"</w:t>
      </w:r>
      <w:r w:rsidRPr="00733ECC">
        <w:rPr>
          <w:rFonts w:eastAsia="Times New Roman"/>
        </w:rPr>
        <w:t> </w:t>
      </w:r>
      <w:r w:rsidRPr="00733ECC">
        <w:rPr>
          <w:rFonts w:eastAsia="Times New Roman"/>
          <w:color w:val="0000FF"/>
        </w:rPr>
        <w:t>in</w:t>
      </w:r>
      <w:r w:rsidRPr="00733ECC">
        <w:rPr>
          <w:rFonts w:eastAsia="Times New Roman"/>
        </w:rPr>
        <w:t> aname);</w:t>
      </w:r>
    </w:p>
    <w:p w14:paraId="6AD114A2" w14:textId="721182BC" w:rsidR="00733ECC" w:rsidRDefault="00733ECC" w:rsidP="00733ECC">
      <w:pPr>
        <w:pStyle w:val="SourceCode"/>
        <w:rPr>
          <w:rFonts w:eastAsia="Times New Roman"/>
        </w:rPr>
      </w:pPr>
    </w:p>
    <w:p w14:paraId="24D1581D" w14:textId="6C1B8EA9" w:rsidR="00733ECC" w:rsidRDefault="00733ECC" w:rsidP="00733ECC">
      <w:pPr>
        <w:pStyle w:val="SourceCode"/>
        <w:rPr>
          <w:rFonts w:eastAsia="Times New Roman"/>
        </w:rPr>
      </w:pPr>
      <w:r>
        <w:rPr>
          <w:rFonts w:eastAsia="Times New Roman"/>
        </w:rPr>
        <w:t>&gt;&gt; true</w:t>
      </w:r>
    </w:p>
    <w:p w14:paraId="783CEBB1" w14:textId="62E6A0F8" w:rsidR="00733ECC" w:rsidRDefault="00733ECC" w:rsidP="00733ECC">
      <w:pPr>
        <w:pStyle w:val="SourceCode"/>
        <w:rPr>
          <w:rFonts w:eastAsia="Times New Roman"/>
        </w:rPr>
      </w:pPr>
      <w:r>
        <w:rPr>
          <w:rFonts w:eastAsia="Times New Roman"/>
        </w:rPr>
        <w:t>&gt;&gt; true</w:t>
      </w:r>
    </w:p>
    <w:p w14:paraId="44BA401B" w14:textId="77777777" w:rsidR="00733ECC" w:rsidRPr="00733ECC" w:rsidRDefault="00733ECC" w:rsidP="00733ECC">
      <w:pPr>
        <w:pStyle w:val="SourceCode"/>
        <w:rPr>
          <w:rFonts w:eastAsia="Times New Roman"/>
        </w:rPr>
      </w:pPr>
    </w:p>
    <w:p w14:paraId="2FFDA2AB" w14:textId="51F1853C" w:rsidR="001B4D8E" w:rsidRDefault="001B4D8E" w:rsidP="002732D1">
      <w:r>
        <w:t xml:space="preserve">The method </w:t>
      </w:r>
      <w:r w:rsidRPr="002732D1">
        <w:rPr>
          <w:rStyle w:val="SourceCodeChar"/>
        </w:rPr>
        <w:t>hasOwnProperty</w:t>
      </w:r>
      <w:r>
        <w:rPr>
          <w:rStyle w:val="SourceCodeChar"/>
        </w:rPr>
        <w:t xml:space="preserve"> </w:t>
      </w:r>
      <w:r>
        <w:t xml:space="preserve">checks if a property exists in an object. The prototype chain is not checked. </w:t>
      </w:r>
    </w:p>
    <w:p w14:paraId="109DDDBF" w14:textId="77777777" w:rsidR="002732D1" w:rsidRPr="002732D1" w:rsidRDefault="002732D1" w:rsidP="002732D1">
      <w:pPr>
        <w:pStyle w:val="SourceCode"/>
        <w:rPr>
          <w:rFonts w:eastAsia="Times New Roman"/>
        </w:rPr>
      </w:pPr>
      <w:r w:rsidRPr="002732D1">
        <w:rPr>
          <w:rFonts w:eastAsia="Times New Roman"/>
        </w:rPr>
        <w:t>console.log(aname.hasOwnProperty(</w:t>
      </w:r>
      <w:r w:rsidRPr="002732D1">
        <w:rPr>
          <w:rFonts w:eastAsia="Times New Roman"/>
          <w:color w:val="A31515"/>
        </w:rPr>
        <w:t>"first"</w:t>
      </w:r>
      <w:r w:rsidRPr="002732D1">
        <w:rPr>
          <w:rFonts w:eastAsia="Times New Roman"/>
        </w:rPr>
        <w:t>));</w:t>
      </w:r>
    </w:p>
    <w:p w14:paraId="1350A0E3" w14:textId="60A4EC80" w:rsidR="002732D1" w:rsidRDefault="002732D1" w:rsidP="002732D1">
      <w:pPr>
        <w:pStyle w:val="SourceCode"/>
        <w:rPr>
          <w:rFonts w:eastAsia="Times New Roman"/>
        </w:rPr>
      </w:pPr>
      <w:r w:rsidRPr="002732D1">
        <w:rPr>
          <w:rFonts w:eastAsia="Times New Roman"/>
        </w:rPr>
        <w:t>console.log(aname.hasOwnProperty(</w:t>
      </w:r>
      <w:r w:rsidRPr="002732D1">
        <w:rPr>
          <w:rFonts w:eastAsia="Times New Roman"/>
          <w:color w:val="A31515"/>
        </w:rPr>
        <w:t>"toString"</w:t>
      </w:r>
      <w:r w:rsidRPr="002732D1">
        <w:rPr>
          <w:rFonts w:eastAsia="Times New Roman"/>
        </w:rPr>
        <w:t>));</w:t>
      </w:r>
    </w:p>
    <w:p w14:paraId="3211D6EC" w14:textId="716EEF34" w:rsidR="002732D1" w:rsidRDefault="002732D1" w:rsidP="002732D1">
      <w:pPr>
        <w:pStyle w:val="SourceCode"/>
        <w:rPr>
          <w:rFonts w:eastAsia="Times New Roman"/>
        </w:rPr>
      </w:pPr>
    </w:p>
    <w:p w14:paraId="47DB8511" w14:textId="53622556" w:rsidR="002732D1" w:rsidRDefault="002732D1" w:rsidP="002732D1">
      <w:pPr>
        <w:pStyle w:val="SourceCode"/>
        <w:rPr>
          <w:rFonts w:eastAsia="Times New Roman"/>
        </w:rPr>
      </w:pPr>
      <w:r>
        <w:rPr>
          <w:rFonts w:eastAsia="Times New Roman"/>
        </w:rPr>
        <w:t>&gt;&gt; true</w:t>
      </w:r>
    </w:p>
    <w:p w14:paraId="773F2862" w14:textId="085E20E6" w:rsidR="002732D1" w:rsidRDefault="002732D1" w:rsidP="002732D1">
      <w:pPr>
        <w:pStyle w:val="SourceCode"/>
        <w:rPr>
          <w:rFonts w:eastAsia="Times New Roman"/>
        </w:rPr>
      </w:pPr>
      <w:r>
        <w:rPr>
          <w:rFonts w:eastAsia="Times New Roman"/>
        </w:rPr>
        <w:t>&gt;&gt; false</w:t>
      </w:r>
    </w:p>
    <w:p w14:paraId="1E20C5DD" w14:textId="6A536C80" w:rsidR="002732D1" w:rsidRDefault="002732D1" w:rsidP="002732D1">
      <w:pPr>
        <w:pStyle w:val="SourceCode"/>
        <w:rPr>
          <w:rFonts w:eastAsia="Times New Roman"/>
        </w:rPr>
      </w:pPr>
    </w:p>
    <w:p w14:paraId="46BE35DE" w14:textId="73FFFE61" w:rsidR="00276F0E" w:rsidRDefault="00276F0E" w:rsidP="00276F0E">
      <w:pPr>
        <w:pStyle w:val="Heading5"/>
      </w:pPr>
      <w:r>
        <w:t>Property Attributes</w:t>
      </w:r>
    </w:p>
    <w:p w14:paraId="4580A83F" w14:textId="57D335B6" w:rsidR="00276F0E" w:rsidRDefault="00276F0E" w:rsidP="00276F0E">
      <w:r>
        <w:t xml:space="preserve">Properties specified in an object literal are writable and enumerable. If we want our properties to have different attributes, we can use the </w:t>
      </w:r>
      <w:r w:rsidRPr="00795795">
        <w:rPr>
          <w:rStyle w:val="SourceCodeChar"/>
        </w:rPr>
        <w:t>Object.define</w:t>
      </w:r>
      <w:r>
        <w:t xml:space="preserve"> function. The full list of attributes </w:t>
      </w:r>
      <w:r w:rsidR="006104AC">
        <w:t>is</w:t>
      </w:r>
      <w:r>
        <w:t xml:space="preserve"> listed </w:t>
      </w:r>
      <w:hyperlink r:id="rId24" w:history="1">
        <w:r w:rsidRPr="00EC7163">
          <w:rPr>
            <w:rStyle w:val="Hyperlink"/>
            <w:rFonts w:cstheme="minorBidi"/>
          </w:rPr>
          <w:t>here</w:t>
        </w:r>
      </w:hyperlink>
      <w:r>
        <w:t xml:space="preserve">. </w:t>
      </w:r>
      <w:r w:rsidR="00507391">
        <w:t xml:space="preserve">The following shows how to create a read-only, non-enumerable property. </w:t>
      </w:r>
    </w:p>
    <w:p w14:paraId="28EE7711" w14:textId="77777777" w:rsidR="00507391" w:rsidRPr="00507391" w:rsidRDefault="00507391" w:rsidP="00507391">
      <w:pPr>
        <w:pStyle w:val="SourceCode"/>
        <w:rPr>
          <w:rFonts w:eastAsia="Times New Roman"/>
        </w:rPr>
      </w:pPr>
      <w:r w:rsidRPr="00507391">
        <w:rPr>
          <w:rFonts w:eastAsia="Times New Roman"/>
          <w:color w:val="0000FF"/>
        </w:rPr>
        <w:t>let</w:t>
      </w:r>
      <w:r w:rsidRPr="00507391">
        <w:rPr>
          <w:rFonts w:eastAsia="Times New Roman"/>
        </w:rPr>
        <w:t> n = {</w:t>
      </w:r>
    </w:p>
    <w:p w14:paraId="5F5A9ED7" w14:textId="77777777" w:rsidR="00507391" w:rsidRPr="00507391" w:rsidRDefault="00507391" w:rsidP="00507391">
      <w:pPr>
        <w:pStyle w:val="SourceCode"/>
        <w:rPr>
          <w:rFonts w:eastAsia="Times New Roman"/>
        </w:rPr>
      </w:pPr>
      <w:r w:rsidRPr="00507391">
        <w:rPr>
          <w:rFonts w:eastAsia="Times New Roman"/>
        </w:rPr>
        <w:t>    first: </w:t>
      </w:r>
      <w:r w:rsidRPr="00507391">
        <w:rPr>
          <w:rFonts w:eastAsia="Times New Roman"/>
          <w:color w:val="A31515"/>
        </w:rPr>
        <w:t>'kenny'</w:t>
      </w:r>
      <w:r w:rsidRPr="00507391">
        <w:rPr>
          <w:rFonts w:eastAsia="Times New Roman"/>
        </w:rPr>
        <w:t>,</w:t>
      </w:r>
    </w:p>
    <w:p w14:paraId="328C8BE0" w14:textId="77777777" w:rsidR="00507391" w:rsidRPr="00507391" w:rsidRDefault="00507391" w:rsidP="00507391">
      <w:pPr>
        <w:pStyle w:val="SourceCode"/>
        <w:rPr>
          <w:rFonts w:eastAsia="Times New Roman"/>
        </w:rPr>
      </w:pPr>
      <w:r w:rsidRPr="00507391">
        <w:rPr>
          <w:rFonts w:eastAsia="Times New Roman"/>
        </w:rPr>
        <w:t>    second: </w:t>
      </w:r>
      <w:r w:rsidRPr="00507391">
        <w:rPr>
          <w:rFonts w:eastAsia="Times New Roman"/>
          <w:color w:val="A31515"/>
        </w:rPr>
        <w:t>'wilson'</w:t>
      </w:r>
    </w:p>
    <w:p w14:paraId="54DEEE2F" w14:textId="5F25AEBA" w:rsidR="00507391" w:rsidRDefault="00507391" w:rsidP="00507391">
      <w:pPr>
        <w:pStyle w:val="SourceCode"/>
        <w:rPr>
          <w:rFonts w:eastAsia="Times New Roman"/>
        </w:rPr>
      </w:pPr>
      <w:r w:rsidRPr="00507391">
        <w:rPr>
          <w:rFonts w:eastAsia="Times New Roman"/>
        </w:rPr>
        <w:t>}</w:t>
      </w:r>
    </w:p>
    <w:p w14:paraId="43ACFDB9" w14:textId="77777777" w:rsidR="00507391" w:rsidRPr="00507391" w:rsidRDefault="00507391" w:rsidP="00507391">
      <w:pPr>
        <w:pStyle w:val="SourceCode"/>
        <w:rPr>
          <w:rFonts w:eastAsia="Times New Roman"/>
        </w:rPr>
      </w:pPr>
    </w:p>
    <w:p w14:paraId="07646ACD" w14:textId="77777777" w:rsidR="00507391" w:rsidRPr="00507391" w:rsidRDefault="00507391" w:rsidP="00507391">
      <w:pPr>
        <w:pStyle w:val="SourceCode"/>
        <w:rPr>
          <w:rFonts w:eastAsia="Times New Roman"/>
        </w:rPr>
      </w:pPr>
      <w:r w:rsidRPr="00507391">
        <w:rPr>
          <w:rFonts w:eastAsia="Times New Roman"/>
        </w:rPr>
        <w:t>Object.defineProperty(n, </w:t>
      </w:r>
      <w:r w:rsidRPr="00507391">
        <w:rPr>
          <w:rFonts w:eastAsia="Times New Roman"/>
          <w:color w:val="A31515"/>
        </w:rPr>
        <w:t>'age'</w:t>
      </w:r>
      <w:r w:rsidRPr="00507391">
        <w:rPr>
          <w:rFonts w:eastAsia="Times New Roman"/>
        </w:rPr>
        <w:t>, {</w:t>
      </w:r>
    </w:p>
    <w:p w14:paraId="3261F944" w14:textId="77777777" w:rsidR="00507391" w:rsidRPr="00507391" w:rsidRDefault="00507391" w:rsidP="00507391">
      <w:pPr>
        <w:pStyle w:val="SourceCode"/>
        <w:rPr>
          <w:rFonts w:eastAsia="Times New Roman"/>
        </w:rPr>
      </w:pPr>
      <w:r w:rsidRPr="00507391">
        <w:rPr>
          <w:rFonts w:eastAsia="Times New Roman"/>
        </w:rPr>
        <w:t>    value: </w:t>
      </w:r>
      <w:r w:rsidRPr="00507391">
        <w:rPr>
          <w:rFonts w:eastAsia="Times New Roman"/>
          <w:color w:val="098658"/>
        </w:rPr>
        <w:t>42</w:t>
      </w:r>
      <w:r w:rsidRPr="00507391">
        <w:rPr>
          <w:rFonts w:eastAsia="Times New Roman"/>
        </w:rPr>
        <w:t>,</w:t>
      </w:r>
    </w:p>
    <w:p w14:paraId="73A4616B" w14:textId="77777777" w:rsidR="00507391" w:rsidRPr="00507391" w:rsidRDefault="00507391" w:rsidP="00507391">
      <w:pPr>
        <w:pStyle w:val="SourceCode"/>
        <w:rPr>
          <w:rFonts w:eastAsia="Times New Roman"/>
        </w:rPr>
      </w:pPr>
      <w:r w:rsidRPr="00507391">
        <w:rPr>
          <w:rFonts w:eastAsia="Times New Roman"/>
        </w:rPr>
        <w:t>    writable: </w:t>
      </w:r>
      <w:r w:rsidRPr="00507391">
        <w:rPr>
          <w:rFonts w:eastAsia="Times New Roman"/>
          <w:color w:val="0000FF"/>
        </w:rPr>
        <w:t>false</w:t>
      </w:r>
      <w:r w:rsidRPr="00507391">
        <w:rPr>
          <w:rFonts w:eastAsia="Times New Roman"/>
        </w:rPr>
        <w:t>,</w:t>
      </w:r>
    </w:p>
    <w:p w14:paraId="043A3D29" w14:textId="77777777" w:rsidR="00507391" w:rsidRPr="00507391" w:rsidRDefault="00507391" w:rsidP="00507391">
      <w:pPr>
        <w:pStyle w:val="SourceCode"/>
        <w:rPr>
          <w:rFonts w:eastAsia="Times New Roman"/>
        </w:rPr>
      </w:pPr>
      <w:r w:rsidRPr="00507391">
        <w:rPr>
          <w:rFonts w:eastAsia="Times New Roman"/>
        </w:rPr>
        <w:t>    enumerable: </w:t>
      </w:r>
      <w:r w:rsidRPr="00507391">
        <w:rPr>
          <w:rFonts w:eastAsia="Times New Roman"/>
          <w:color w:val="0000FF"/>
        </w:rPr>
        <w:t>false</w:t>
      </w:r>
    </w:p>
    <w:p w14:paraId="494907F7" w14:textId="77777777" w:rsidR="00507391" w:rsidRPr="00507391" w:rsidRDefault="00507391" w:rsidP="00507391">
      <w:pPr>
        <w:pStyle w:val="SourceCode"/>
        <w:rPr>
          <w:rFonts w:eastAsia="Times New Roman"/>
        </w:rPr>
      </w:pPr>
      <w:r w:rsidRPr="00507391">
        <w:rPr>
          <w:rFonts w:eastAsia="Times New Roman"/>
        </w:rPr>
        <w:t>  });</w:t>
      </w:r>
    </w:p>
    <w:p w14:paraId="11C35FCE" w14:textId="77777777" w:rsidR="00507391" w:rsidRPr="00507391" w:rsidRDefault="00507391" w:rsidP="00507391">
      <w:pPr>
        <w:shd w:val="clear" w:color="auto" w:fill="FFFFFF"/>
        <w:spacing w:after="0" w:line="285" w:lineRule="atLeast"/>
        <w:rPr>
          <w:rFonts w:ascii="Consolas" w:eastAsia="Times New Roman" w:hAnsi="Consolas" w:cs="Times New Roman"/>
          <w:color w:val="000000"/>
          <w:sz w:val="21"/>
          <w:szCs w:val="21"/>
        </w:rPr>
      </w:pPr>
    </w:p>
    <w:p w14:paraId="5CC06AD8" w14:textId="77777777" w:rsidR="00507391" w:rsidRPr="00795795" w:rsidRDefault="00507391" w:rsidP="00276F0E"/>
    <w:p w14:paraId="4F276FEB" w14:textId="0014BB4F" w:rsidR="009E6C5E" w:rsidRDefault="009E6C5E" w:rsidP="009E6C5E">
      <w:pPr>
        <w:pStyle w:val="Heading5"/>
      </w:pPr>
      <w:r>
        <w:lastRenderedPageBreak/>
        <w:t>Enumerating properties</w:t>
      </w:r>
    </w:p>
    <w:p w14:paraId="460B4D04" w14:textId="0677FA16" w:rsidR="002C6858" w:rsidRDefault="002C6858" w:rsidP="009E6C5E">
      <w:r>
        <w:t>Consider the following object.</w:t>
      </w:r>
    </w:p>
    <w:p w14:paraId="2E6B60B6" w14:textId="77777777" w:rsidR="002C6858" w:rsidRPr="002C6858" w:rsidRDefault="002C6858" w:rsidP="00E816CB">
      <w:pPr>
        <w:pStyle w:val="SourceCode"/>
        <w:ind w:left="0"/>
        <w:rPr>
          <w:rFonts w:eastAsia="Times New Roman"/>
        </w:rPr>
      </w:pPr>
      <w:r w:rsidRPr="002C6858">
        <w:rPr>
          <w:rFonts w:eastAsia="Times New Roman"/>
          <w:color w:val="0000FF"/>
        </w:rPr>
        <w:t>let</w:t>
      </w:r>
      <w:r w:rsidRPr="002C6858">
        <w:rPr>
          <w:rFonts w:eastAsia="Times New Roman"/>
        </w:rPr>
        <w:t> n = {</w:t>
      </w:r>
    </w:p>
    <w:p w14:paraId="6869EDBF" w14:textId="32308696" w:rsidR="002C6858" w:rsidRPr="002C6858" w:rsidRDefault="002C6858" w:rsidP="002C6858">
      <w:pPr>
        <w:pStyle w:val="SourceCode"/>
        <w:rPr>
          <w:rFonts w:eastAsia="Times New Roman"/>
        </w:rPr>
      </w:pPr>
      <w:r w:rsidRPr="002C6858">
        <w:rPr>
          <w:rFonts w:eastAsia="Times New Roman"/>
        </w:rPr>
        <w:t>  first: </w:t>
      </w:r>
      <w:r w:rsidRPr="002C6858">
        <w:rPr>
          <w:rFonts w:eastAsia="Times New Roman"/>
          <w:color w:val="A31515"/>
        </w:rPr>
        <w:t>'kenny'</w:t>
      </w:r>
      <w:r w:rsidRPr="002C6858">
        <w:rPr>
          <w:rFonts w:eastAsia="Times New Roman"/>
        </w:rPr>
        <w:t>,</w:t>
      </w:r>
    </w:p>
    <w:p w14:paraId="42D2AB1A" w14:textId="0F7ED1B9" w:rsidR="002C6858" w:rsidRPr="002C6858" w:rsidRDefault="002C6858" w:rsidP="002C6858">
      <w:pPr>
        <w:pStyle w:val="SourceCode"/>
        <w:rPr>
          <w:rFonts w:eastAsia="Times New Roman"/>
        </w:rPr>
      </w:pPr>
      <w:r w:rsidRPr="002C6858">
        <w:rPr>
          <w:rFonts w:eastAsia="Times New Roman"/>
        </w:rPr>
        <w:t>  second: </w:t>
      </w:r>
      <w:r w:rsidRPr="002C6858">
        <w:rPr>
          <w:rFonts w:eastAsia="Times New Roman"/>
          <w:color w:val="A31515"/>
        </w:rPr>
        <w:t>'wilson'</w:t>
      </w:r>
    </w:p>
    <w:p w14:paraId="26FAE1CF" w14:textId="77777777" w:rsidR="002C6858" w:rsidRPr="002C6858" w:rsidRDefault="002C6858" w:rsidP="00E816CB">
      <w:pPr>
        <w:pStyle w:val="SourceCode"/>
        <w:ind w:left="0"/>
        <w:rPr>
          <w:rFonts w:eastAsia="Times New Roman"/>
        </w:rPr>
      </w:pPr>
      <w:r w:rsidRPr="002C6858">
        <w:rPr>
          <w:rFonts w:eastAsia="Times New Roman"/>
        </w:rPr>
        <w:t>}</w:t>
      </w:r>
    </w:p>
    <w:p w14:paraId="01B5821E" w14:textId="77777777" w:rsidR="002C6858" w:rsidRPr="002C6858" w:rsidRDefault="002C6858" w:rsidP="002C6858">
      <w:pPr>
        <w:pStyle w:val="SourceCode"/>
        <w:rPr>
          <w:rFonts w:eastAsia="Times New Roman"/>
        </w:rPr>
      </w:pPr>
    </w:p>
    <w:p w14:paraId="2B4D6A0E" w14:textId="77777777" w:rsidR="002C6858" w:rsidRPr="002C6858" w:rsidRDefault="002C6858" w:rsidP="00E816CB">
      <w:pPr>
        <w:pStyle w:val="SourceCode"/>
        <w:ind w:left="0"/>
        <w:rPr>
          <w:rFonts w:eastAsia="Times New Roman"/>
        </w:rPr>
      </w:pPr>
      <w:r w:rsidRPr="002C6858">
        <w:rPr>
          <w:rFonts w:eastAsia="Times New Roman"/>
        </w:rPr>
        <w:t>Object.defineProperty(n, </w:t>
      </w:r>
      <w:r w:rsidRPr="002C6858">
        <w:rPr>
          <w:rFonts w:eastAsia="Times New Roman"/>
          <w:color w:val="A31515"/>
        </w:rPr>
        <w:t>'age'</w:t>
      </w:r>
      <w:r w:rsidRPr="002C6858">
        <w:rPr>
          <w:rFonts w:eastAsia="Times New Roman"/>
        </w:rPr>
        <w:t>, {</w:t>
      </w:r>
    </w:p>
    <w:p w14:paraId="53EA548F" w14:textId="381A3D0D" w:rsidR="002C6858" w:rsidRPr="002C6858" w:rsidRDefault="002C6858" w:rsidP="002C6858">
      <w:pPr>
        <w:pStyle w:val="SourceCode"/>
        <w:rPr>
          <w:rFonts w:eastAsia="Times New Roman"/>
        </w:rPr>
      </w:pPr>
      <w:r w:rsidRPr="002C6858">
        <w:rPr>
          <w:rFonts w:eastAsia="Times New Roman"/>
        </w:rPr>
        <w:t>  value: </w:t>
      </w:r>
      <w:r w:rsidRPr="002C6858">
        <w:rPr>
          <w:rFonts w:eastAsia="Times New Roman"/>
          <w:color w:val="098658"/>
        </w:rPr>
        <w:t>42</w:t>
      </w:r>
      <w:r w:rsidRPr="002C6858">
        <w:rPr>
          <w:rFonts w:eastAsia="Times New Roman"/>
        </w:rPr>
        <w:t>,</w:t>
      </w:r>
    </w:p>
    <w:p w14:paraId="5FBAC8A4" w14:textId="505DC34D" w:rsidR="002C6858" w:rsidRPr="002C6858" w:rsidRDefault="002C6858" w:rsidP="002C6858">
      <w:pPr>
        <w:pStyle w:val="SourceCode"/>
        <w:rPr>
          <w:rFonts w:eastAsia="Times New Roman"/>
        </w:rPr>
      </w:pPr>
      <w:r w:rsidRPr="002C6858">
        <w:rPr>
          <w:rFonts w:eastAsia="Times New Roman"/>
        </w:rPr>
        <w:t>  writable: </w:t>
      </w:r>
      <w:r w:rsidRPr="002C6858">
        <w:rPr>
          <w:rFonts w:eastAsia="Times New Roman"/>
          <w:color w:val="0000FF"/>
        </w:rPr>
        <w:t>false</w:t>
      </w:r>
      <w:r w:rsidRPr="002C6858">
        <w:rPr>
          <w:rFonts w:eastAsia="Times New Roman"/>
        </w:rPr>
        <w:t>,</w:t>
      </w:r>
    </w:p>
    <w:p w14:paraId="1BB01B7D" w14:textId="0B016A75" w:rsidR="002C6858" w:rsidRPr="002C6858" w:rsidRDefault="002C6858" w:rsidP="002C6858">
      <w:pPr>
        <w:pStyle w:val="SourceCode"/>
        <w:rPr>
          <w:rFonts w:eastAsia="Times New Roman"/>
        </w:rPr>
      </w:pPr>
      <w:r w:rsidRPr="002C6858">
        <w:rPr>
          <w:rFonts w:eastAsia="Times New Roman"/>
        </w:rPr>
        <w:t>  enumerable: </w:t>
      </w:r>
      <w:r w:rsidRPr="002C6858">
        <w:rPr>
          <w:rFonts w:eastAsia="Times New Roman"/>
          <w:color w:val="0000FF"/>
        </w:rPr>
        <w:t>false</w:t>
      </w:r>
    </w:p>
    <w:p w14:paraId="4E1B5111" w14:textId="45AF0989" w:rsidR="002C6858" w:rsidRDefault="002C6858" w:rsidP="00E816CB">
      <w:pPr>
        <w:pStyle w:val="SourceCode"/>
        <w:ind w:left="0"/>
        <w:rPr>
          <w:rFonts w:eastAsia="Times New Roman"/>
        </w:rPr>
      </w:pPr>
      <w:r w:rsidRPr="002C6858">
        <w:rPr>
          <w:rFonts w:eastAsia="Times New Roman"/>
        </w:rPr>
        <w:t>});</w:t>
      </w:r>
    </w:p>
    <w:p w14:paraId="6451D262" w14:textId="77777777" w:rsidR="002C6858" w:rsidRPr="002C6858" w:rsidRDefault="002C6858" w:rsidP="002C6858">
      <w:pPr>
        <w:pStyle w:val="SourceCode"/>
        <w:rPr>
          <w:rFonts w:eastAsia="Times New Roman"/>
        </w:rPr>
      </w:pPr>
    </w:p>
    <w:p w14:paraId="0901DE08" w14:textId="1AE36CDE" w:rsidR="002C6858" w:rsidRDefault="002C6858" w:rsidP="002C6858">
      <w:pPr>
        <w:rPr>
          <w:rFonts w:eastAsia="Times New Roman"/>
        </w:rPr>
      </w:pPr>
      <w:r>
        <w:rPr>
          <w:rFonts w:eastAsia="Times New Roman"/>
        </w:rPr>
        <w:t>We can list the enumerable properties as following.</w:t>
      </w:r>
    </w:p>
    <w:p w14:paraId="448E4FBC" w14:textId="77777777" w:rsidR="002C6858" w:rsidRPr="002C6858" w:rsidRDefault="002C6858" w:rsidP="00E816CB">
      <w:pPr>
        <w:pStyle w:val="SourceCode"/>
        <w:ind w:left="0"/>
        <w:rPr>
          <w:rFonts w:eastAsia="Times New Roman"/>
        </w:rPr>
      </w:pPr>
      <w:r w:rsidRPr="002C6858">
        <w:rPr>
          <w:rFonts w:eastAsia="Times New Roman"/>
        </w:rPr>
        <w:t>console.log(...Object.keys(n)); </w:t>
      </w:r>
      <w:r w:rsidRPr="002C6858">
        <w:rPr>
          <w:rFonts w:eastAsia="Times New Roman"/>
          <w:color w:val="008000"/>
        </w:rPr>
        <w:t>// first second</w:t>
      </w:r>
    </w:p>
    <w:p w14:paraId="27D4A829" w14:textId="77777777" w:rsidR="002C6858" w:rsidRDefault="002C6858" w:rsidP="002C6858">
      <w:pPr>
        <w:rPr>
          <w:rFonts w:eastAsia="Times New Roman"/>
        </w:rPr>
      </w:pPr>
    </w:p>
    <w:p w14:paraId="512D4255" w14:textId="768F8F69" w:rsidR="002C6858" w:rsidRDefault="002C6858" w:rsidP="002C6858">
      <w:pPr>
        <w:rPr>
          <w:rFonts w:eastAsia="Times New Roman"/>
        </w:rPr>
      </w:pPr>
      <w:r>
        <w:rPr>
          <w:rFonts w:eastAsia="Times New Roman"/>
        </w:rPr>
        <w:t>We can include the enumerable properties as following.</w:t>
      </w:r>
    </w:p>
    <w:p w14:paraId="62FDEEC4" w14:textId="77777777" w:rsidR="002C6858" w:rsidRPr="002C6858" w:rsidRDefault="002C6858" w:rsidP="00E816CB">
      <w:pPr>
        <w:pStyle w:val="SourceCode"/>
        <w:ind w:left="0"/>
        <w:rPr>
          <w:rFonts w:eastAsia="Times New Roman"/>
        </w:rPr>
      </w:pPr>
      <w:r w:rsidRPr="002C6858">
        <w:rPr>
          <w:rFonts w:eastAsia="Times New Roman"/>
        </w:rPr>
        <w:t>console.log(...Object.getOwnPropertyNames(n)); </w:t>
      </w:r>
      <w:r w:rsidRPr="002C6858">
        <w:rPr>
          <w:rFonts w:eastAsia="Times New Roman"/>
          <w:color w:val="008000"/>
        </w:rPr>
        <w:t>// first second age</w:t>
      </w:r>
    </w:p>
    <w:p w14:paraId="7C7D99C4" w14:textId="77777777" w:rsidR="002C6858" w:rsidRDefault="002C6858" w:rsidP="002C6858">
      <w:pPr>
        <w:rPr>
          <w:rFonts w:eastAsia="Times New Roman"/>
        </w:rPr>
      </w:pPr>
    </w:p>
    <w:p w14:paraId="763AA3AB" w14:textId="77777777" w:rsidR="002C6858" w:rsidRPr="002C6858" w:rsidRDefault="002C6858" w:rsidP="002C6858">
      <w:pPr>
        <w:rPr>
          <w:rFonts w:eastAsia="Times New Roman"/>
        </w:rPr>
      </w:pPr>
    </w:p>
    <w:p w14:paraId="40E697A8" w14:textId="77777777" w:rsidR="002C6858" w:rsidRPr="009E6C5E" w:rsidRDefault="002C6858" w:rsidP="009E6C5E"/>
    <w:p w14:paraId="1D7653B4" w14:textId="77777777" w:rsidR="002732D1" w:rsidRPr="002732D1" w:rsidRDefault="002732D1" w:rsidP="002732D1">
      <w:pPr>
        <w:pStyle w:val="SourceCode"/>
        <w:rPr>
          <w:rFonts w:eastAsia="Times New Roman"/>
        </w:rPr>
      </w:pPr>
    </w:p>
    <w:p w14:paraId="69B8DA39" w14:textId="77777777" w:rsidR="00733ECC" w:rsidRDefault="00733ECC" w:rsidP="00733ECC"/>
    <w:p w14:paraId="3B8EBDAE" w14:textId="77777777" w:rsidR="00733ECC" w:rsidRPr="00733ECC" w:rsidRDefault="00733ECC" w:rsidP="00733ECC"/>
    <w:p w14:paraId="659391CF" w14:textId="77777777" w:rsidR="00C5751F" w:rsidRDefault="00C5751F">
      <w:pPr>
        <w:spacing w:after="160" w:line="259" w:lineRule="auto"/>
        <w:rPr>
          <w:rFonts w:asciiTheme="majorHAnsi" w:eastAsiaTheme="majorEastAsia" w:hAnsiTheme="majorHAnsi" w:cstheme="majorBidi"/>
          <w:b/>
          <w:iCs/>
          <w:smallCaps/>
          <w:color w:val="31378B" w:themeColor="text2"/>
          <w:szCs w:val="25"/>
        </w:rPr>
      </w:pPr>
      <w:r>
        <w:br w:type="page"/>
      </w:r>
    </w:p>
    <w:p w14:paraId="6CD4D933" w14:textId="73543502" w:rsidR="00C13E80" w:rsidRDefault="00C13E80" w:rsidP="00C13E80">
      <w:pPr>
        <w:pStyle w:val="Heading3"/>
      </w:pPr>
      <w:r>
        <w:lastRenderedPageBreak/>
        <w:t>Arrays</w:t>
      </w:r>
    </w:p>
    <w:p w14:paraId="00827CD9" w14:textId="74394C2C" w:rsidR="00C13E80" w:rsidRDefault="00E80C83" w:rsidP="00C13E80">
      <w:r>
        <w:t>Arrays in JavaScript can be spare. Consider the following examples.</w:t>
      </w:r>
    </w:p>
    <w:p w14:paraId="223FF84B"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a3 = [];</w:t>
      </w:r>
    </w:p>
    <w:p w14:paraId="0B251E88" w14:textId="77777777" w:rsidR="00E80C83" w:rsidRPr="00E80C83" w:rsidRDefault="00E80C83" w:rsidP="00E80C83">
      <w:pPr>
        <w:pStyle w:val="SourceCode"/>
        <w:ind w:left="0"/>
        <w:rPr>
          <w:rFonts w:eastAsia="Times New Roman"/>
        </w:rPr>
      </w:pPr>
      <w:r w:rsidRPr="00E80C83">
        <w:rPr>
          <w:rFonts w:eastAsia="Times New Roman"/>
        </w:rPr>
        <w:t>a3[</w:t>
      </w:r>
      <w:r w:rsidRPr="00E80C83">
        <w:rPr>
          <w:rFonts w:eastAsia="Times New Roman"/>
          <w:color w:val="098658"/>
        </w:rPr>
        <w:t>2</w:t>
      </w:r>
      <w:r w:rsidRPr="00E80C83">
        <w:rPr>
          <w:rFonts w:eastAsia="Times New Roman"/>
        </w:rPr>
        <w:t>] = </w:t>
      </w:r>
      <w:r w:rsidRPr="00E80C83">
        <w:rPr>
          <w:rFonts w:eastAsia="Times New Roman"/>
          <w:color w:val="A31515"/>
        </w:rPr>
        <w:t>'a'</w:t>
      </w:r>
      <w:r w:rsidRPr="00E80C83">
        <w:rPr>
          <w:rFonts w:eastAsia="Times New Roman"/>
        </w:rPr>
        <w:t>;</w:t>
      </w:r>
    </w:p>
    <w:p w14:paraId="2A110440" w14:textId="77777777" w:rsidR="00E80C83" w:rsidRPr="00E80C83" w:rsidRDefault="00E80C83" w:rsidP="00E80C83">
      <w:pPr>
        <w:pStyle w:val="SourceCode"/>
        <w:ind w:left="0"/>
        <w:rPr>
          <w:rFonts w:eastAsia="Times New Roman"/>
        </w:rPr>
      </w:pPr>
      <w:r w:rsidRPr="00E80C83">
        <w:rPr>
          <w:rFonts w:eastAsia="Times New Roman"/>
        </w:rPr>
        <w:t>console.log(...a3);     </w:t>
      </w:r>
      <w:r w:rsidRPr="00E80C83">
        <w:rPr>
          <w:rFonts w:eastAsia="Times New Roman"/>
          <w:color w:val="008000"/>
        </w:rPr>
        <w:t>// undefined undefined a</w:t>
      </w:r>
    </w:p>
    <w:p w14:paraId="69DCD19B" w14:textId="77777777" w:rsidR="00E80C83" w:rsidRPr="00E80C83" w:rsidRDefault="00E80C83" w:rsidP="00E80C83">
      <w:pPr>
        <w:pStyle w:val="SourceCode"/>
        <w:ind w:left="0"/>
        <w:rPr>
          <w:rFonts w:eastAsia="Times New Roman"/>
        </w:rPr>
      </w:pPr>
      <w:r w:rsidRPr="00E80C83">
        <w:rPr>
          <w:rFonts w:eastAsia="Times New Roman"/>
        </w:rPr>
        <w:t>console.log(a3.length); </w:t>
      </w:r>
      <w:r w:rsidRPr="00E80C83">
        <w:rPr>
          <w:rFonts w:eastAsia="Times New Roman"/>
          <w:color w:val="008000"/>
        </w:rPr>
        <w:t>// 3</w:t>
      </w:r>
    </w:p>
    <w:p w14:paraId="1D9F4EB6" w14:textId="552C1E9B" w:rsidR="00E80C83" w:rsidRDefault="00E80C83" w:rsidP="00E80C83">
      <w:pPr>
        <w:shd w:val="clear" w:color="auto" w:fill="FFFFFF"/>
        <w:spacing w:after="0" w:line="285" w:lineRule="atLeast"/>
        <w:rPr>
          <w:rFonts w:ascii="Consolas" w:eastAsia="Times New Roman" w:hAnsi="Consolas" w:cs="Times New Roman"/>
          <w:color w:val="000000"/>
          <w:sz w:val="21"/>
          <w:szCs w:val="21"/>
        </w:rPr>
      </w:pPr>
    </w:p>
    <w:p w14:paraId="6F58AABB"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a4 = [</w:t>
      </w:r>
      <w:r w:rsidRPr="00E80C83">
        <w:rPr>
          <w:rFonts w:eastAsia="Times New Roman"/>
          <w:color w:val="A31515"/>
        </w:rPr>
        <w:t>'a'</w:t>
      </w:r>
      <w:r w:rsidRPr="00E80C83">
        <w:rPr>
          <w:rFonts w:eastAsia="Times New Roman"/>
        </w:rPr>
        <w:t>];</w:t>
      </w:r>
    </w:p>
    <w:p w14:paraId="379AC284" w14:textId="77777777" w:rsidR="00E80C83" w:rsidRPr="00E80C83" w:rsidRDefault="00E80C83" w:rsidP="00E80C83">
      <w:pPr>
        <w:pStyle w:val="SourceCode"/>
        <w:ind w:left="0"/>
        <w:rPr>
          <w:rFonts w:eastAsia="Times New Roman"/>
        </w:rPr>
      </w:pPr>
      <w:r w:rsidRPr="00E80C83">
        <w:rPr>
          <w:rFonts w:eastAsia="Times New Roman"/>
        </w:rPr>
        <w:t>a4.length = </w:t>
      </w:r>
      <w:r w:rsidRPr="00E80C83">
        <w:rPr>
          <w:rFonts w:eastAsia="Times New Roman"/>
          <w:color w:val="098658"/>
        </w:rPr>
        <w:t>3</w:t>
      </w:r>
      <w:r w:rsidRPr="00E80C83">
        <w:rPr>
          <w:rFonts w:eastAsia="Times New Roman"/>
        </w:rPr>
        <w:t>;</w:t>
      </w:r>
    </w:p>
    <w:p w14:paraId="47252216" w14:textId="4DE07623" w:rsidR="00E80C83" w:rsidRPr="00E80C83" w:rsidRDefault="00E80C83" w:rsidP="00E80C83">
      <w:pPr>
        <w:pStyle w:val="SourceCode"/>
        <w:ind w:left="0"/>
        <w:rPr>
          <w:rFonts w:eastAsia="Times New Roman"/>
        </w:rPr>
      </w:pPr>
      <w:r w:rsidRPr="00E80C83">
        <w:rPr>
          <w:rFonts w:eastAsia="Times New Roman"/>
        </w:rPr>
        <w:t>console.log(...a4);   </w:t>
      </w:r>
      <w:r>
        <w:rPr>
          <w:rFonts w:eastAsia="Times New Roman"/>
        </w:rPr>
        <w:t xml:space="preserve">  </w:t>
      </w:r>
      <w:r w:rsidRPr="00E80C83">
        <w:rPr>
          <w:rFonts w:eastAsia="Times New Roman"/>
          <w:color w:val="008000"/>
        </w:rPr>
        <w:t>// a undefined undefined </w:t>
      </w:r>
    </w:p>
    <w:p w14:paraId="0BB302A5" w14:textId="77777777" w:rsidR="00E80C83" w:rsidRPr="00E80C83" w:rsidRDefault="00E80C83" w:rsidP="00E80C83">
      <w:pPr>
        <w:shd w:val="clear" w:color="auto" w:fill="FFFFFF"/>
        <w:spacing w:after="0" w:line="285" w:lineRule="atLeast"/>
        <w:rPr>
          <w:rFonts w:ascii="Consolas" w:eastAsia="Times New Roman" w:hAnsi="Consolas" w:cs="Times New Roman"/>
          <w:color w:val="000000"/>
          <w:sz w:val="21"/>
          <w:szCs w:val="21"/>
        </w:rPr>
      </w:pPr>
    </w:p>
    <w:p w14:paraId="6D792910"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a5 = [</w:t>
      </w:r>
      <w:r w:rsidRPr="00E80C83">
        <w:rPr>
          <w:rFonts w:eastAsia="Times New Roman"/>
          <w:color w:val="A31515"/>
        </w:rPr>
        <w:t>'a'</w:t>
      </w:r>
      <w:r w:rsidRPr="00E80C83">
        <w:rPr>
          <w:rFonts w:eastAsia="Times New Roman"/>
        </w:rPr>
        <w:t>,</w:t>
      </w:r>
      <w:r w:rsidRPr="00E80C83">
        <w:rPr>
          <w:rFonts w:eastAsia="Times New Roman"/>
          <w:color w:val="A31515"/>
        </w:rPr>
        <w:t>'b'</w:t>
      </w:r>
      <w:r w:rsidRPr="00E80C83">
        <w:rPr>
          <w:rFonts w:eastAsia="Times New Roman"/>
        </w:rPr>
        <w:t>,</w:t>
      </w:r>
      <w:r w:rsidRPr="00E80C83">
        <w:rPr>
          <w:rFonts w:eastAsia="Times New Roman"/>
          <w:color w:val="A31515"/>
        </w:rPr>
        <w:t>'c'</w:t>
      </w:r>
      <w:r w:rsidRPr="00E80C83">
        <w:rPr>
          <w:rFonts w:eastAsia="Times New Roman"/>
        </w:rPr>
        <w:t>];</w:t>
      </w:r>
    </w:p>
    <w:p w14:paraId="5C2942B2" w14:textId="77777777" w:rsidR="00E80C83" w:rsidRPr="00E80C83" w:rsidRDefault="00E80C83" w:rsidP="00E80C83">
      <w:pPr>
        <w:pStyle w:val="SourceCode"/>
        <w:ind w:left="0"/>
        <w:rPr>
          <w:rFonts w:eastAsia="Times New Roman"/>
        </w:rPr>
      </w:pPr>
      <w:r w:rsidRPr="00E80C83">
        <w:rPr>
          <w:rFonts w:eastAsia="Times New Roman"/>
        </w:rPr>
        <w:t>a5.length = </w:t>
      </w:r>
      <w:r w:rsidRPr="00E80C83">
        <w:rPr>
          <w:rFonts w:eastAsia="Times New Roman"/>
          <w:color w:val="098658"/>
        </w:rPr>
        <w:t>1</w:t>
      </w:r>
      <w:r w:rsidRPr="00E80C83">
        <w:rPr>
          <w:rFonts w:eastAsia="Times New Roman"/>
        </w:rPr>
        <w:t>;</w:t>
      </w:r>
    </w:p>
    <w:p w14:paraId="35F0987B" w14:textId="3B6AAE62" w:rsidR="00E80C83" w:rsidRPr="00E80C83" w:rsidRDefault="00E80C83" w:rsidP="00E80C83">
      <w:pPr>
        <w:pStyle w:val="SourceCode"/>
        <w:ind w:left="0"/>
        <w:rPr>
          <w:rFonts w:eastAsia="Times New Roman"/>
        </w:rPr>
      </w:pPr>
      <w:r w:rsidRPr="00E80C83">
        <w:rPr>
          <w:rFonts w:eastAsia="Times New Roman"/>
        </w:rPr>
        <w:t>console.log(...a5); </w:t>
      </w:r>
      <w:r>
        <w:rPr>
          <w:rFonts w:eastAsia="Times New Roman"/>
        </w:rPr>
        <w:t xml:space="preserve">    </w:t>
      </w:r>
      <w:r w:rsidRPr="00E80C83">
        <w:rPr>
          <w:rFonts w:eastAsia="Times New Roman"/>
          <w:color w:val="008000"/>
        </w:rPr>
        <w:t>// a</w:t>
      </w:r>
    </w:p>
    <w:p w14:paraId="64B4A65F" w14:textId="7134CD0B" w:rsidR="00405AC2" w:rsidRDefault="00582867" w:rsidP="00582867">
      <w:pPr>
        <w:pStyle w:val="Heading4"/>
      </w:pPr>
      <w:r>
        <w:t>Adding to Front/Back</w:t>
      </w:r>
    </w:p>
    <w:p w14:paraId="11AB153C" w14:textId="5920C9E4" w:rsidR="00582867" w:rsidRPr="00582867" w:rsidRDefault="00582867" w:rsidP="00582867">
      <w:r>
        <w:t xml:space="preserve">We use </w:t>
      </w:r>
      <w:r w:rsidRPr="00582867">
        <w:rPr>
          <w:rStyle w:val="SourceCodeChar"/>
        </w:rPr>
        <w:t>push</w:t>
      </w:r>
      <w:r>
        <w:t xml:space="preserve"> to add a new element at the end of the array and </w:t>
      </w:r>
      <w:r w:rsidRPr="00582867">
        <w:rPr>
          <w:rStyle w:val="SourceCodeChar"/>
        </w:rPr>
        <w:t>unshift</w:t>
      </w:r>
      <w:r>
        <w:t xml:space="preserve"> to add a new element at the beginning of the array. </w:t>
      </w:r>
    </w:p>
    <w:p w14:paraId="7CFA837E" w14:textId="77777777" w:rsidR="003A0DBE" w:rsidRPr="003A0DBE" w:rsidRDefault="003A0DBE" w:rsidP="003A0DBE">
      <w:pPr>
        <w:pStyle w:val="SourceCode"/>
        <w:rPr>
          <w:rFonts w:eastAsia="Times New Roman"/>
        </w:rPr>
      </w:pPr>
      <w:r w:rsidRPr="003A0DBE">
        <w:rPr>
          <w:rFonts w:eastAsia="Times New Roman"/>
          <w:color w:val="0000FF"/>
        </w:rPr>
        <w:t>let</w:t>
      </w:r>
      <w:r w:rsidRPr="003A0DBE">
        <w:rPr>
          <w:rFonts w:eastAsia="Times New Roman"/>
        </w:rPr>
        <w:t> a = [</w:t>
      </w:r>
      <w:r w:rsidRPr="003A0DBE">
        <w:rPr>
          <w:rFonts w:eastAsia="Times New Roman"/>
          <w:color w:val="A31515"/>
        </w:rPr>
        <w:t>'c'</w:t>
      </w:r>
      <w:r w:rsidRPr="003A0DBE">
        <w:rPr>
          <w:rFonts w:eastAsia="Times New Roman"/>
        </w:rPr>
        <w:t>];</w:t>
      </w:r>
    </w:p>
    <w:p w14:paraId="319385DD" w14:textId="77777777" w:rsidR="003A0DBE" w:rsidRPr="003A0DBE" w:rsidRDefault="003A0DBE" w:rsidP="003A0DBE">
      <w:pPr>
        <w:pStyle w:val="SourceCode"/>
        <w:rPr>
          <w:rFonts w:eastAsia="Times New Roman"/>
        </w:rPr>
      </w:pPr>
      <w:r w:rsidRPr="003A0DBE">
        <w:rPr>
          <w:rFonts w:eastAsia="Times New Roman"/>
        </w:rPr>
        <w:t>a.push(</w:t>
      </w:r>
      <w:r w:rsidRPr="003A0DBE">
        <w:rPr>
          <w:rFonts w:eastAsia="Times New Roman"/>
          <w:color w:val="A31515"/>
        </w:rPr>
        <w:t>'d'</w:t>
      </w:r>
      <w:r w:rsidRPr="003A0DBE">
        <w:rPr>
          <w:rFonts w:eastAsia="Times New Roman"/>
        </w:rPr>
        <w:t>)</w:t>
      </w:r>
    </w:p>
    <w:p w14:paraId="03834A54" w14:textId="77777777" w:rsidR="003A0DBE" w:rsidRPr="003A0DBE" w:rsidRDefault="003A0DBE" w:rsidP="003A0DBE">
      <w:pPr>
        <w:pStyle w:val="SourceCode"/>
        <w:rPr>
          <w:rFonts w:eastAsia="Times New Roman"/>
        </w:rPr>
      </w:pPr>
      <w:r w:rsidRPr="003A0DBE">
        <w:rPr>
          <w:rFonts w:eastAsia="Times New Roman"/>
        </w:rPr>
        <w:t>console.log(...a); </w:t>
      </w:r>
      <w:r w:rsidRPr="003A0DBE">
        <w:rPr>
          <w:rFonts w:eastAsia="Times New Roman"/>
          <w:color w:val="008000"/>
        </w:rPr>
        <w:t>// c d</w:t>
      </w:r>
    </w:p>
    <w:p w14:paraId="5EC7203A" w14:textId="77777777" w:rsidR="003A0DBE" w:rsidRPr="003A0DBE" w:rsidRDefault="003A0DBE" w:rsidP="003A0DBE">
      <w:pPr>
        <w:pStyle w:val="SourceCode"/>
        <w:rPr>
          <w:rFonts w:eastAsia="Times New Roman"/>
        </w:rPr>
      </w:pPr>
    </w:p>
    <w:p w14:paraId="182C3541" w14:textId="77777777" w:rsidR="003A0DBE" w:rsidRPr="003A0DBE" w:rsidRDefault="003A0DBE" w:rsidP="003A0DBE">
      <w:pPr>
        <w:pStyle w:val="SourceCode"/>
        <w:rPr>
          <w:rFonts w:eastAsia="Times New Roman"/>
        </w:rPr>
      </w:pPr>
      <w:r w:rsidRPr="003A0DBE">
        <w:rPr>
          <w:rFonts w:eastAsia="Times New Roman"/>
        </w:rPr>
        <w:t>a.unshift(</w:t>
      </w:r>
      <w:r w:rsidRPr="003A0DBE">
        <w:rPr>
          <w:rFonts w:eastAsia="Times New Roman"/>
          <w:color w:val="A31515"/>
        </w:rPr>
        <w:t>'b'</w:t>
      </w:r>
      <w:r w:rsidRPr="003A0DBE">
        <w:rPr>
          <w:rFonts w:eastAsia="Times New Roman"/>
        </w:rPr>
        <w:t>);</w:t>
      </w:r>
    </w:p>
    <w:p w14:paraId="7303AC77" w14:textId="77777777" w:rsidR="003A0DBE" w:rsidRPr="003A0DBE" w:rsidRDefault="003A0DBE" w:rsidP="003A0DBE">
      <w:pPr>
        <w:pStyle w:val="SourceCode"/>
        <w:rPr>
          <w:rFonts w:eastAsia="Times New Roman"/>
        </w:rPr>
      </w:pPr>
      <w:r w:rsidRPr="003A0DBE">
        <w:rPr>
          <w:rFonts w:eastAsia="Times New Roman"/>
        </w:rPr>
        <w:t>console.log(...a); </w:t>
      </w:r>
      <w:r w:rsidRPr="003A0DBE">
        <w:rPr>
          <w:rFonts w:eastAsia="Times New Roman"/>
          <w:color w:val="008000"/>
        </w:rPr>
        <w:t>// b c d</w:t>
      </w:r>
    </w:p>
    <w:p w14:paraId="6EFC57B9" w14:textId="77777777" w:rsidR="003A0DBE" w:rsidRPr="003A0DBE" w:rsidRDefault="003A0DBE" w:rsidP="003A0DBE">
      <w:pPr>
        <w:shd w:val="clear" w:color="auto" w:fill="FFFFFF"/>
        <w:spacing w:after="0" w:line="285" w:lineRule="atLeast"/>
        <w:rPr>
          <w:rFonts w:ascii="Consolas" w:eastAsia="Times New Roman" w:hAnsi="Consolas" w:cs="Times New Roman"/>
          <w:color w:val="000000"/>
          <w:sz w:val="21"/>
          <w:szCs w:val="21"/>
        </w:rPr>
      </w:pPr>
    </w:p>
    <w:p w14:paraId="47459814" w14:textId="77777777" w:rsidR="00405AC2" w:rsidRDefault="00405AC2" w:rsidP="001F3C3A">
      <w:pPr>
        <w:pStyle w:val="Heading3"/>
      </w:pPr>
    </w:p>
    <w:p w14:paraId="7A78DFC5" w14:textId="015F7CDB" w:rsidR="001F3C3A" w:rsidRDefault="001F3C3A" w:rsidP="001F3C3A">
      <w:pPr>
        <w:pStyle w:val="Heading3"/>
      </w:pPr>
      <w:r>
        <w:t>Modules</w:t>
      </w:r>
    </w:p>
    <w:p w14:paraId="0A2D707F" w14:textId="77777777" w:rsidR="001F3C3A" w:rsidRDefault="001F3C3A" w:rsidP="001F3C3A">
      <w:pPr>
        <w:pStyle w:val="Heading4"/>
        <w:rPr>
          <w:lang w:val="sv-SE"/>
        </w:rPr>
      </w:pPr>
      <w:r w:rsidRPr="001D692F">
        <w:rPr>
          <w:lang w:val="sv-SE"/>
        </w:rPr>
        <w:t>ES5</w:t>
      </w:r>
      <w:r>
        <w:rPr>
          <w:lang w:val="sv-SE"/>
        </w:rPr>
        <w:t xml:space="preserve">  Vs Es6 </w:t>
      </w:r>
    </w:p>
    <w:p w14:paraId="0C416938" w14:textId="77777777" w:rsidR="001F3C3A" w:rsidRDefault="001F3C3A" w:rsidP="001F3C3A">
      <w:r>
        <w:t>JavaScript modules have changed a lot down the years. Let us look at modules in es5 and es6.</w:t>
      </w:r>
    </w:p>
    <w:p w14:paraId="446E3BD8" w14:textId="77777777" w:rsidR="001F3C3A" w:rsidRDefault="001F3C3A" w:rsidP="001F3C3A">
      <w:pPr>
        <w:pStyle w:val="Heading5"/>
      </w:pPr>
      <w:r>
        <w:t>ES5</w:t>
      </w:r>
    </w:p>
    <w:p w14:paraId="53FAB7A4" w14:textId="77777777" w:rsidR="001F3C3A" w:rsidRDefault="001F3C3A" w:rsidP="001F3C3A">
      <w:r>
        <w:t xml:space="preserve">The code is listed </w:t>
      </w:r>
      <w:hyperlink r:id="rId25" w:history="1">
        <w:r w:rsidRPr="004721A1">
          <w:rPr>
            <w:rStyle w:val="Hyperlink"/>
            <w:rFonts w:cstheme="minorBidi"/>
          </w:rPr>
          <w:t>here</w:t>
        </w:r>
      </w:hyperlink>
      <w:r>
        <w:t xml:space="preserve">. Run the example by typing the following command from the directory that contains </w:t>
      </w:r>
      <w:r w:rsidRPr="002960DD">
        <w:rPr>
          <w:rStyle w:val="SourceCodeChar"/>
        </w:rPr>
        <w:t>modconsumer.js</w:t>
      </w:r>
      <w:r>
        <w:t xml:space="preserve"> </w:t>
      </w:r>
    </w:p>
    <w:p w14:paraId="5463F72D" w14:textId="77777777" w:rsidR="001F3C3A" w:rsidRDefault="001F3C3A" w:rsidP="001F3C3A">
      <w:pPr>
        <w:pStyle w:val="SourceCode"/>
      </w:pPr>
      <w:r>
        <w:t>node modconsumer.js</w:t>
      </w:r>
    </w:p>
    <w:p w14:paraId="1A0E6912" w14:textId="77777777" w:rsidR="001F3C3A" w:rsidRPr="004721A1" w:rsidRDefault="001F3C3A" w:rsidP="001F3C3A">
      <w:pPr>
        <w:pStyle w:val="SourceCode"/>
      </w:pPr>
    </w:p>
    <w:p w14:paraId="35E18459" w14:textId="301A8893" w:rsidR="001F3C3A" w:rsidRPr="00E96F79" w:rsidRDefault="001F3C3A" w:rsidP="001F3C3A">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AE4B8F">
        <w:rPr>
          <w:noProof/>
          <w:lang w:val="sv-SE"/>
        </w:rPr>
        <w:t>1</w:t>
      </w:r>
      <w:r>
        <w:fldChar w:fldCharType="end"/>
      </w:r>
      <w:r w:rsidRPr="00E96F79">
        <w:rPr>
          <w:lang w:val="sv-SE"/>
        </w:rPr>
        <w:t xml:space="preserve"> es5mod.js</w:t>
      </w:r>
    </w:p>
    <w:p w14:paraId="279F15A3" w14:textId="77777777" w:rsidR="001F3C3A" w:rsidRPr="00E96F79" w:rsidRDefault="001F3C3A" w:rsidP="001F3C3A">
      <w:pPr>
        <w:pStyle w:val="SourceCode"/>
        <w:rPr>
          <w:lang w:val="sv-SE"/>
        </w:rPr>
      </w:pPr>
      <w:r w:rsidRPr="00E96F79">
        <w:rPr>
          <w:lang w:val="sv-SE"/>
        </w:rPr>
        <w:t>var myModule = {</w:t>
      </w:r>
    </w:p>
    <w:p w14:paraId="1D0DD6BF" w14:textId="77777777" w:rsidR="001F3C3A" w:rsidRPr="00E96F79" w:rsidRDefault="001F3C3A" w:rsidP="001F3C3A">
      <w:pPr>
        <w:pStyle w:val="SourceCode"/>
      </w:pPr>
      <w:r w:rsidRPr="00E96F79">
        <w:rPr>
          <w:lang w:val="sv-SE"/>
        </w:rPr>
        <w:t>    </w:t>
      </w:r>
      <w:r w:rsidRPr="00E96F79">
        <w:t>add: function(x,y) { return x+y},</w:t>
      </w:r>
    </w:p>
    <w:p w14:paraId="36F430A2" w14:textId="77777777" w:rsidR="001F3C3A" w:rsidRPr="00E96F79" w:rsidRDefault="001F3C3A" w:rsidP="001F3C3A">
      <w:pPr>
        <w:pStyle w:val="SourceCode"/>
      </w:pPr>
      <w:r w:rsidRPr="00E96F79">
        <w:t>    sub: function(x,y) { return x-y}</w:t>
      </w:r>
    </w:p>
    <w:p w14:paraId="50FA891F" w14:textId="77777777" w:rsidR="001F3C3A" w:rsidRPr="00E96F79" w:rsidRDefault="001F3C3A" w:rsidP="001F3C3A">
      <w:pPr>
        <w:pStyle w:val="SourceCode"/>
      </w:pPr>
      <w:r w:rsidRPr="00E96F79">
        <w:t>}</w:t>
      </w:r>
    </w:p>
    <w:p w14:paraId="366B5509" w14:textId="77777777" w:rsidR="001F3C3A" w:rsidRPr="00E96F79" w:rsidRDefault="001F3C3A" w:rsidP="001F3C3A">
      <w:pPr>
        <w:pStyle w:val="SourceCode"/>
      </w:pPr>
    </w:p>
    <w:p w14:paraId="4EAA0DE4" w14:textId="77777777" w:rsidR="001F3C3A" w:rsidRDefault="001F3C3A" w:rsidP="001F3C3A">
      <w:pPr>
        <w:pStyle w:val="SourceCode"/>
      </w:pPr>
      <w:r w:rsidRPr="00E96F79">
        <w:t>module.exports = myModule;</w:t>
      </w:r>
    </w:p>
    <w:p w14:paraId="6CE3B293" w14:textId="77777777" w:rsidR="001F3C3A" w:rsidRPr="00E96F79" w:rsidRDefault="001F3C3A" w:rsidP="001F3C3A">
      <w:pPr>
        <w:pStyle w:val="SourceCode"/>
      </w:pPr>
    </w:p>
    <w:p w14:paraId="7646ADEE" w14:textId="77777777" w:rsidR="001F3C3A" w:rsidRPr="00E96F79" w:rsidRDefault="001F3C3A" w:rsidP="001F3C3A">
      <w:pPr>
        <w:shd w:val="clear" w:color="auto" w:fill="FFFFFF"/>
        <w:spacing w:after="0" w:line="285" w:lineRule="atLeast"/>
        <w:rPr>
          <w:rFonts w:ascii="Consolas" w:eastAsia="Times New Roman" w:hAnsi="Consolas" w:cs="Times New Roman"/>
          <w:color w:val="000000"/>
          <w:sz w:val="21"/>
          <w:szCs w:val="21"/>
        </w:rPr>
      </w:pPr>
    </w:p>
    <w:p w14:paraId="108B7F78" w14:textId="2216BEAC" w:rsidR="001F3C3A" w:rsidRDefault="001F3C3A" w:rsidP="001F3C3A">
      <w:pPr>
        <w:pStyle w:val="CodeExampleCode"/>
      </w:pPr>
      <w:r>
        <w:lastRenderedPageBreak/>
        <w:t xml:space="preserve">Listing </w:t>
      </w:r>
      <w:r w:rsidR="00025AF1">
        <w:fldChar w:fldCharType="begin"/>
      </w:r>
      <w:r w:rsidR="00025AF1">
        <w:instrText xml:space="preserve"> SEQ Listing \* ARABIC </w:instrText>
      </w:r>
      <w:r w:rsidR="00025AF1">
        <w:fldChar w:fldCharType="separate"/>
      </w:r>
      <w:r w:rsidR="00AE4B8F">
        <w:rPr>
          <w:noProof/>
        </w:rPr>
        <w:t>2</w:t>
      </w:r>
      <w:r w:rsidR="00025AF1">
        <w:rPr>
          <w:noProof/>
        </w:rPr>
        <w:fldChar w:fldCharType="end"/>
      </w:r>
      <w:r>
        <w:t xml:space="preserve"> modconsumer.js</w:t>
      </w:r>
    </w:p>
    <w:p w14:paraId="52A5E9BF" w14:textId="77777777" w:rsidR="001F3C3A" w:rsidRPr="0051444F" w:rsidRDefault="001F3C3A" w:rsidP="001F3C3A">
      <w:pPr>
        <w:pStyle w:val="SourceCode"/>
      </w:pPr>
      <w:r w:rsidRPr="0051444F">
        <w:t>var myModule = require('./es5mod');</w:t>
      </w:r>
    </w:p>
    <w:p w14:paraId="42052558" w14:textId="77777777" w:rsidR="001F3C3A" w:rsidRPr="0051444F" w:rsidRDefault="001F3C3A" w:rsidP="001F3C3A">
      <w:pPr>
        <w:pStyle w:val="SourceCode"/>
      </w:pPr>
    </w:p>
    <w:p w14:paraId="5A767C74" w14:textId="77777777" w:rsidR="001F3C3A" w:rsidRPr="0051444F" w:rsidRDefault="001F3C3A" w:rsidP="001F3C3A">
      <w:pPr>
        <w:pStyle w:val="SourceCode"/>
      </w:pPr>
      <w:r w:rsidRPr="0051444F">
        <w:t>console.log(myModule.add(10,20));</w:t>
      </w:r>
    </w:p>
    <w:p w14:paraId="0E916607" w14:textId="77777777" w:rsidR="001F3C3A" w:rsidRPr="0051444F" w:rsidRDefault="001F3C3A" w:rsidP="001F3C3A">
      <w:pPr>
        <w:shd w:val="clear" w:color="auto" w:fill="FFFFFF"/>
        <w:spacing w:after="0" w:line="285" w:lineRule="atLeast"/>
        <w:rPr>
          <w:rFonts w:ascii="Consolas" w:eastAsia="Times New Roman" w:hAnsi="Consolas" w:cs="Times New Roman"/>
          <w:color w:val="000000"/>
          <w:sz w:val="21"/>
          <w:szCs w:val="21"/>
        </w:rPr>
      </w:pPr>
    </w:p>
    <w:p w14:paraId="7B03E5FE" w14:textId="77777777" w:rsidR="001F3C3A" w:rsidRDefault="001F3C3A" w:rsidP="001F3C3A">
      <w:pPr>
        <w:spacing w:after="160" w:line="259" w:lineRule="auto"/>
        <w:rPr>
          <w:rFonts w:asciiTheme="majorHAnsi" w:eastAsiaTheme="majorEastAsia" w:hAnsiTheme="majorHAnsi" w:cstheme="majorBidi"/>
          <w:color w:val="31378B" w:themeColor="text2"/>
          <w:sz w:val="28"/>
          <w:szCs w:val="26"/>
          <w:lang w:val="sv-SE"/>
        </w:rPr>
      </w:pPr>
      <w:r>
        <w:rPr>
          <w:lang w:val="sv-SE"/>
        </w:rPr>
        <w:br w:type="page"/>
      </w:r>
    </w:p>
    <w:p w14:paraId="5F9B3E1A" w14:textId="3B695270" w:rsidR="001F3C3A" w:rsidRDefault="001F3C3A" w:rsidP="001F3C3A">
      <w:pPr>
        <w:pStyle w:val="Heading5"/>
      </w:pPr>
      <w:r>
        <w:lastRenderedPageBreak/>
        <w:t>ES6</w:t>
      </w:r>
    </w:p>
    <w:p w14:paraId="528C6568" w14:textId="3987311A" w:rsidR="006F5584" w:rsidRDefault="006F5584" w:rsidP="006F5584">
      <w:r>
        <w:t xml:space="preserve">ES6 modules, also known as ESM, are file based. One file contains one module. We do not have to explicitly use </w:t>
      </w:r>
      <w:r w:rsidR="00675E93">
        <w:t>strict</w:t>
      </w:r>
      <w:r>
        <w:t xml:space="preserve"> mode with ES6 modules because they are automatically strict mode. Unlike older module formats ES6 modules do not require instantiation. Instead, we just import its exported symbols. ES6 modules are effectively singletons in that there is only ever one instance created. </w:t>
      </w:r>
    </w:p>
    <w:p w14:paraId="12737236" w14:textId="3482D4C1" w:rsidR="00675E93" w:rsidRDefault="00675E93" w:rsidP="006F5584">
      <w:r>
        <w:t xml:space="preserve">If we only use ES6 modules each module imports references from other ES6 modules it needs, thereby minimising any interaction with the global scope which is a huge advantage. </w:t>
      </w:r>
    </w:p>
    <w:p w14:paraId="61AA5CF6" w14:textId="77777777" w:rsidR="001F3C3A" w:rsidRPr="00B25F3A" w:rsidRDefault="001F3C3A" w:rsidP="001F3C3A">
      <w:pPr>
        <w:shd w:val="clear" w:color="auto" w:fill="FFFFFF"/>
        <w:spacing w:after="0" w:line="285" w:lineRule="atLeast"/>
        <w:rPr>
          <w:rStyle w:val="SourceCodeChar"/>
        </w:rPr>
      </w:pPr>
      <w:r>
        <w:t xml:space="preserve">The code is listed </w:t>
      </w:r>
      <w:hyperlink r:id="rId26" w:history="1">
        <w:r w:rsidRPr="004721A1">
          <w:rPr>
            <w:rStyle w:val="Hyperlink"/>
            <w:rFonts w:cstheme="minorBidi"/>
          </w:rPr>
          <w:t>here</w:t>
        </w:r>
      </w:hyperlink>
      <w:r>
        <w:t xml:space="preserve">. Run the example by typing the following command from the directory that contains </w:t>
      </w:r>
      <w:r w:rsidRPr="002960DD">
        <w:rPr>
          <w:rStyle w:val="SourceCodeChar"/>
        </w:rPr>
        <w:t>modconsumer.js</w:t>
      </w:r>
      <w:r>
        <w:t xml:space="preserve"> Note that to run ES6 modules using node we need to add </w:t>
      </w:r>
      <w:r w:rsidRPr="00B25F3A">
        <w:rPr>
          <w:rStyle w:val="SourceCodeChar"/>
        </w:rPr>
        <w:t>"type": "module"</w:t>
      </w:r>
      <w:r w:rsidRPr="00B25F3A">
        <w:t xml:space="preserve"> </w:t>
      </w:r>
      <w:r>
        <w:t xml:space="preserve">to the </w:t>
      </w:r>
      <w:r w:rsidRPr="00B25F3A">
        <w:rPr>
          <w:rStyle w:val="SourceCodeChar"/>
        </w:rPr>
        <w:t>package.json</w:t>
      </w:r>
      <w:r>
        <w:t xml:space="preserve"> at the top level. </w:t>
      </w:r>
    </w:p>
    <w:p w14:paraId="5FBD2A53" w14:textId="77777777" w:rsidR="001F3C3A" w:rsidRDefault="001F3C3A" w:rsidP="001F3C3A">
      <w:pPr>
        <w:pStyle w:val="SourceCode"/>
      </w:pPr>
    </w:p>
    <w:p w14:paraId="770D8DA3" w14:textId="77777777" w:rsidR="001F3C3A" w:rsidRDefault="001F3C3A" w:rsidP="001F3C3A">
      <w:pPr>
        <w:pStyle w:val="SourceCode"/>
      </w:pPr>
      <w:r>
        <w:t>node modconsumer.js</w:t>
      </w:r>
    </w:p>
    <w:p w14:paraId="5DFF9E19" w14:textId="77777777" w:rsidR="001F3C3A" w:rsidRDefault="001F3C3A" w:rsidP="001F3C3A">
      <w:pPr>
        <w:pStyle w:val="SourceCode"/>
      </w:pPr>
    </w:p>
    <w:p w14:paraId="326116E6" w14:textId="77777777" w:rsidR="001F3C3A" w:rsidRPr="004721A1" w:rsidRDefault="001F3C3A" w:rsidP="001F3C3A">
      <w:pPr>
        <w:pStyle w:val="SourceCode"/>
      </w:pPr>
    </w:p>
    <w:p w14:paraId="51B84C05" w14:textId="33EF0B2B" w:rsidR="001F3C3A" w:rsidRPr="00E96F79" w:rsidRDefault="001F3C3A" w:rsidP="001F3C3A">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AE4B8F">
        <w:rPr>
          <w:noProof/>
          <w:lang w:val="sv-SE"/>
        </w:rPr>
        <w:t>3</w:t>
      </w:r>
      <w:r>
        <w:fldChar w:fldCharType="end"/>
      </w:r>
      <w:r w:rsidRPr="00E96F79">
        <w:rPr>
          <w:lang w:val="sv-SE"/>
        </w:rPr>
        <w:t xml:space="preserve"> es</w:t>
      </w:r>
      <w:r>
        <w:rPr>
          <w:lang w:val="sv-SE"/>
        </w:rPr>
        <w:t>6</w:t>
      </w:r>
      <w:r w:rsidRPr="00E96F79">
        <w:rPr>
          <w:lang w:val="sv-SE"/>
        </w:rPr>
        <w:t>mod.js</w:t>
      </w:r>
    </w:p>
    <w:p w14:paraId="26494D2F" w14:textId="77777777" w:rsidR="001F3C3A" w:rsidRPr="002960DD" w:rsidRDefault="001F3C3A" w:rsidP="001F3C3A">
      <w:pPr>
        <w:pStyle w:val="SourceCode"/>
      </w:pPr>
      <w:r w:rsidRPr="002960DD">
        <w:t>var myModule = {</w:t>
      </w:r>
    </w:p>
    <w:p w14:paraId="6522D718" w14:textId="77777777" w:rsidR="001F3C3A" w:rsidRPr="002960DD" w:rsidRDefault="001F3C3A" w:rsidP="001F3C3A">
      <w:pPr>
        <w:pStyle w:val="SourceCode"/>
      </w:pPr>
      <w:r w:rsidRPr="002960DD">
        <w:t xml:space="preserve">    add: function(x,y) { return x+y},</w:t>
      </w:r>
    </w:p>
    <w:p w14:paraId="04A29774" w14:textId="77777777" w:rsidR="001F3C3A" w:rsidRPr="002960DD" w:rsidRDefault="001F3C3A" w:rsidP="001F3C3A">
      <w:pPr>
        <w:pStyle w:val="SourceCode"/>
      </w:pPr>
      <w:r w:rsidRPr="002960DD">
        <w:t xml:space="preserve">    sub: function(x,y) { return x-y}</w:t>
      </w:r>
    </w:p>
    <w:p w14:paraId="6C98E78C" w14:textId="77777777" w:rsidR="001F3C3A" w:rsidRPr="002960DD" w:rsidRDefault="001F3C3A" w:rsidP="001F3C3A">
      <w:pPr>
        <w:pStyle w:val="SourceCode"/>
      </w:pPr>
      <w:r w:rsidRPr="002960DD">
        <w:t>}</w:t>
      </w:r>
    </w:p>
    <w:p w14:paraId="40F7DEB8" w14:textId="77777777" w:rsidR="001F3C3A" w:rsidRPr="002960DD" w:rsidRDefault="001F3C3A" w:rsidP="001F3C3A">
      <w:pPr>
        <w:pStyle w:val="SourceCode"/>
      </w:pPr>
    </w:p>
    <w:p w14:paraId="0028123D" w14:textId="77777777" w:rsidR="001F3C3A" w:rsidRPr="002960DD" w:rsidRDefault="001F3C3A" w:rsidP="001F3C3A">
      <w:pPr>
        <w:pStyle w:val="SourceCode"/>
      </w:pPr>
      <w:r w:rsidRPr="002960DD">
        <w:t>export default myModule;</w:t>
      </w:r>
    </w:p>
    <w:p w14:paraId="1C505606" w14:textId="77777777" w:rsidR="001F3C3A" w:rsidRPr="002960DD" w:rsidRDefault="001F3C3A" w:rsidP="001F3C3A">
      <w:pPr>
        <w:shd w:val="clear" w:color="auto" w:fill="FFFFFE"/>
        <w:spacing w:after="0" w:line="270" w:lineRule="atLeast"/>
        <w:rPr>
          <w:rFonts w:ascii="Courier New" w:eastAsia="Times New Roman" w:hAnsi="Courier New" w:cs="Courier New"/>
          <w:color w:val="000000"/>
          <w:sz w:val="20"/>
          <w:szCs w:val="20"/>
        </w:rPr>
      </w:pPr>
    </w:p>
    <w:p w14:paraId="5100EFEF" w14:textId="77777777" w:rsidR="001F3C3A" w:rsidRPr="00E96F79" w:rsidRDefault="001F3C3A" w:rsidP="001F3C3A">
      <w:pPr>
        <w:pStyle w:val="SourceCode"/>
      </w:pPr>
    </w:p>
    <w:p w14:paraId="2C017E30" w14:textId="77777777" w:rsidR="001F3C3A" w:rsidRPr="00E96F79" w:rsidRDefault="001F3C3A" w:rsidP="001F3C3A">
      <w:pPr>
        <w:shd w:val="clear" w:color="auto" w:fill="FFFFFF"/>
        <w:spacing w:after="0" w:line="285" w:lineRule="atLeast"/>
        <w:rPr>
          <w:rFonts w:ascii="Consolas" w:eastAsia="Times New Roman" w:hAnsi="Consolas" w:cs="Times New Roman"/>
          <w:color w:val="000000"/>
          <w:sz w:val="21"/>
          <w:szCs w:val="21"/>
        </w:rPr>
      </w:pPr>
    </w:p>
    <w:p w14:paraId="5052D386" w14:textId="24542846" w:rsidR="001F3C3A" w:rsidRDefault="001F3C3A" w:rsidP="001F3C3A">
      <w:pPr>
        <w:pStyle w:val="CodeExampleCode"/>
      </w:pPr>
      <w:r>
        <w:t xml:space="preserve">Listing </w:t>
      </w:r>
      <w:r w:rsidR="00025AF1">
        <w:fldChar w:fldCharType="begin"/>
      </w:r>
      <w:r w:rsidR="00025AF1">
        <w:instrText xml:space="preserve"> SEQ Listing \* ARABIC </w:instrText>
      </w:r>
      <w:r w:rsidR="00025AF1">
        <w:fldChar w:fldCharType="separate"/>
      </w:r>
      <w:r w:rsidR="00AE4B8F">
        <w:rPr>
          <w:noProof/>
        </w:rPr>
        <w:t>4</w:t>
      </w:r>
      <w:r w:rsidR="00025AF1">
        <w:rPr>
          <w:noProof/>
        </w:rPr>
        <w:fldChar w:fldCharType="end"/>
      </w:r>
      <w:r>
        <w:t xml:space="preserve"> modconsumer.js</w:t>
      </w:r>
    </w:p>
    <w:p w14:paraId="14899E97" w14:textId="77777777" w:rsidR="001F3C3A" w:rsidRPr="002960DD" w:rsidRDefault="001F3C3A" w:rsidP="001F3C3A">
      <w:pPr>
        <w:pStyle w:val="SourceCode"/>
      </w:pPr>
      <w:r w:rsidRPr="002960DD">
        <w:t>import myModule from './es6mod.js';</w:t>
      </w:r>
    </w:p>
    <w:p w14:paraId="7E95B156" w14:textId="77777777" w:rsidR="001F3C3A" w:rsidRPr="002960DD" w:rsidRDefault="001F3C3A" w:rsidP="001F3C3A">
      <w:pPr>
        <w:pStyle w:val="SourceCode"/>
      </w:pPr>
    </w:p>
    <w:p w14:paraId="4FC13012" w14:textId="77777777" w:rsidR="001F3C3A" w:rsidRPr="002960DD" w:rsidRDefault="001F3C3A" w:rsidP="001F3C3A">
      <w:pPr>
        <w:pStyle w:val="SourceCode"/>
      </w:pPr>
      <w:r w:rsidRPr="002960DD">
        <w:t>console.log(myModule.add(10,20));</w:t>
      </w:r>
    </w:p>
    <w:p w14:paraId="415DF7E2" w14:textId="77777777" w:rsidR="001F3C3A" w:rsidRPr="002960DD" w:rsidRDefault="001F3C3A" w:rsidP="001F3C3A">
      <w:pPr>
        <w:shd w:val="clear" w:color="auto" w:fill="FFFFFE"/>
        <w:spacing w:after="0" w:line="270" w:lineRule="atLeast"/>
        <w:rPr>
          <w:rFonts w:ascii="Courier New" w:eastAsia="Times New Roman" w:hAnsi="Courier New" w:cs="Courier New"/>
          <w:color w:val="000000"/>
          <w:sz w:val="20"/>
          <w:szCs w:val="20"/>
        </w:rPr>
      </w:pPr>
    </w:p>
    <w:p w14:paraId="543F2554" w14:textId="77777777" w:rsidR="001F3C3A" w:rsidRDefault="001F3C3A" w:rsidP="001F3C3A">
      <w:pPr>
        <w:pStyle w:val="Heading4"/>
        <w:rPr>
          <w:lang w:val="sv-SE"/>
        </w:rPr>
      </w:pPr>
      <w:r>
        <w:rPr>
          <w:lang w:val="sv-SE"/>
        </w:rPr>
        <w:t>Singleton</w:t>
      </w:r>
    </w:p>
    <w:p w14:paraId="1587E6C1" w14:textId="77777777" w:rsidR="001F3C3A" w:rsidRDefault="001F3C3A" w:rsidP="001F3C3A">
      <w:pPr>
        <w:rPr>
          <w:lang w:val="sv-SE"/>
        </w:rPr>
      </w:pPr>
      <w:r>
        <w:rPr>
          <w:lang w:val="sv-SE"/>
        </w:rPr>
        <w:t xml:space="preserve">If multiple modules include the same module then only one copy is created so we can export consts from a module to create effective singletons. </w:t>
      </w:r>
    </w:p>
    <w:p w14:paraId="19AC286C" w14:textId="77777777" w:rsidR="001F3C3A" w:rsidRDefault="001F3C3A" w:rsidP="001F3C3A">
      <w:pPr>
        <w:rPr>
          <w:lang w:val="sv-SE"/>
        </w:rPr>
      </w:pPr>
      <w:r>
        <w:rPr>
          <w:lang w:val="sv-SE"/>
        </w:rPr>
        <w:t xml:space="preserve">See this </w:t>
      </w:r>
      <w:r w:rsidR="00025AF1">
        <w:fldChar w:fldCharType="begin"/>
      </w:r>
      <w:r w:rsidR="00025AF1">
        <w:instrText xml:space="preserve"> HYPERLINK "https://bitbucket.org/kennyrnwilson/javascriptbasics/src/master/language-core/modules/multipleimports/" </w:instrText>
      </w:r>
      <w:r w:rsidR="00025AF1">
        <w:fldChar w:fldCharType="separate"/>
      </w:r>
      <w:r w:rsidRPr="003637DD">
        <w:rPr>
          <w:rStyle w:val="Hyperlink"/>
          <w:rFonts w:cstheme="minorBidi"/>
          <w:lang w:val="sv-SE"/>
        </w:rPr>
        <w:t>example</w:t>
      </w:r>
      <w:r w:rsidR="00025AF1">
        <w:rPr>
          <w:rStyle w:val="Hyperlink"/>
          <w:rFonts w:cstheme="minorBidi"/>
          <w:lang w:val="sv-SE"/>
        </w:rPr>
        <w:fldChar w:fldCharType="end"/>
      </w:r>
      <w:r>
        <w:rPr>
          <w:lang w:val="sv-SE"/>
        </w:rPr>
        <w:t xml:space="preserve"> </w:t>
      </w:r>
    </w:p>
    <w:p w14:paraId="7C977473" w14:textId="77777777" w:rsidR="001F3C3A" w:rsidRPr="00CD0117" w:rsidRDefault="001F3C3A" w:rsidP="001F3C3A">
      <w:pPr>
        <w:rPr>
          <w:lang w:val="sv-SE"/>
        </w:rPr>
      </w:pPr>
    </w:p>
    <w:p w14:paraId="595B48FA" w14:textId="77777777" w:rsidR="001F3C3A" w:rsidRDefault="001F3C3A" w:rsidP="001F3C3A">
      <w:pPr>
        <w:spacing w:after="160" w:line="259" w:lineRule="auto"/>
        <w:rPr>
          <w:rFonts w:asciiTheme="majorHAnsi" w:eastAsiaTheme="majorEastAsia" w:hAnsiTheme="majorHAnsi" w:cstheme="majorBidi"/>
          <w:color w:val="31378B" w:themeColor="text2"/>
          <w:sz w:val="28"/>
          <w:szCs w:val="26"/>
        </w:rPr>
      </w:pPr>
      <w:r>
        <w:br w:type="page"/>
      </w:r>
    </w:p>
    <w:p w14:paraId="129D180A" w14:textId="77777777" w:rsidR="007102A2" w:rsidRDefault="007102A2" w:rsidP="007102A2">
      <w:pPr>
        <w:pStyle w:val="Heading3"/>
      </w:pPr>
      <w:r>
        <w:lastRenderedPageBreak/>
        <w:t>Types</w:t>
      </w:r>
    </w:p>
    <w:p w14:paraId="2FAFEB69" w14:textId="24DE240F" w:rsidR="007102A2" w:rsidRDefault="007102A2" w:rsidP="007102A2">
      <w:r>
        <w:t xml:space="preserve">JavaScript has a simple </w:t>
      </w:r>
      <w:r w:rsidR="00877AC5">
        <w:t>Type</w:t>
      </w:r>
      <w:r>
        <w:t xml:space="preserve"> </w:t>
      </w:r>
      <w:r w:rsidR="00877AC5">
        <w:t xml:space="preserve">System </w:t>
      </w:r>
      <w:r>
        <w:t>consisting of the following types.</w:t>
      </w:r>
    </w:p>
    <w:p w14:paraId="0AE6E254" w14:textId="77777777" w:rsidR="007102A2" w:rsidRDefault="007102A2" w:rsidP="007102A2">
      <w:pPr>
        <w:pStyle w:val="ListBullet"/>
      </w:pPr>
      <w:r>
        <w:t>string</w:t>
      </w:r>
    </w:p>
    <w:p w14:paraId="5685796B" w14:textId="77777777" w:rsidR="007102A2" w:rsidRDefault="007102A2" w:rsidP="007102A2">
      <w:pPr>
        <w:pStyle w:val="ListBullet"/>
      </w:pPr>
      <w:r>
        <w:t>number</w:t>
      </w:r>
    </w:p>
    <w:p w14:paraId="598FF3F5" w14:textId="77777777" w:rsidR="007102A2" w:rsidRDefault="007102A2" w:rsidP="007102A2">
      <w:pPr>
        <w:pStyle w:val="ListBullet"/>
      </w:pPr>
      <w:r>
        <w:t>boolean</w:t>
      </w:r>
    </w:p>
    <w:p w14:paraId="028EE20A" w14:textId="77777777" w:rsidR="007102A2" w:rsidRDefault="007102A2" w:rsidP="007102A2">
      <w:pPr>
        <w:pStyle w:val="ListBullet"/>
      </w:pPr>
      <w:r>
        <w:t>undefined</w:t>
      </w:r>
    </w:p>
    <w:p w14:paraId="3E82398D" w14:textId="77777777" w:rsidR="007102A2" w:rsidRDefault="007102A2" w:rsidP="007102A2">
      <w:pPr>
        <w:pStyle w:val="ListBullet"/>
      </w:pPr>
      <w:r>
        <w:t>null</w:t>
      </w:r>
    </w:p>
    <w:p w14:paraId="24E6BE9A" w14:textId="77777777" w:rsidR="007102A2" w:rsidRPr="008469A3" w:rsidRDefault="007102A2" w:rsidP="007102A2">
      <w:pPr>
        <w:pStyle w:val="ListBullet"/>
      </w:pPr>
      <w:r>
        <w:t>object</w:t>
      </w:r>
    </w:p>
    <w:p w14:paraId="432AE566" w14:textId="77777777" w:rsidR="007102A2" w:rsidRDefault="007102A2" w:rsidP="007102A2">
      <w:bookmarkStart w:id="17" w:name="_Variables_and_Scope"/>
      <w:bookmarkStart w:id="18" w:name="_Toc44265511"/>
      <w:bookmarkEnd w:id="17"/>
      <w:r>
        <w:t>Undefined is the default value for uninitialized variables. Undefined is also a data type. Null is also a data type.</w:t>
      </w:r>
    </w:p>
    <w:p w14:paraId="5FAF5085" w14:textId="77777777" w:rsidR="007102A2" w:rsidRDefault="007102A2" w:rsidP="007102A2">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7102A2" w14:paraId="7B79ADF2" w14:textId="77777777" w:rsidTr="0066117F">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3B0EFAE" w14:textId="77777777" w:rsidR="007102A2" w:rsidRDefault="007102A2" w:rsidP="0066117F">
            <w:r>
              <w:t>Name</w:t>
            </w:r>
          </w:p>
        </w:tc>
        <w:tc>
          <w:tcPr>
            <w:tcW w:w="5340" w:type="dxa"/>
          </w:tcPr>
          <w:p w14:paraId="15E7DF99" w14:textId="77777777" w:rsidR="007102A2" w:rsidRDefault="007102A2" w:rsidP="0066117F">
            <w:pPr>
              <w:cnfStyle w:val="100000000000" w:firstRow="1" w:lastRow="0" w:firstColumn="0" w:lastColumn="0" w:oddVBand="0" w:evenVBand="0" w:oddHBand="0" w:evenHBand="0" w:firstRowFirstColumn="0" w:firstRowLastColumn="0" w:lastRowFirstColumn="0" w:lastRowLastColumn="0"/>
            </w:pPr>
            <w:r>
              <w:t>Code</w:t>
            </w:r>
          </w:p>
        </w:tc>
      </w:tr>
      <w:tr w:rsidR="007102A2" w:rsidRPr="00167511" w14:paraId="67754266"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613140E" w14:textId="2C6615E7" w:rsidR="007102A2" w:rsidRDefault="00916F27" w:rsidP="0066117F">
            <w:r>
              <w:t>0</w:t>
            </w:r>
          </w:p>
        </w:tc>
        <w:tc>
          <w:tcPr>
            <w:tcW w:w="5340" w:type="dxa"/>
          </w:tcPr>
          <w:p w14:paraId="24F5095F" w14:textId="77777777" w:rsidR="007102A2" w:rsidRPr="00041B8B" w:rsidRDefault="007102A2"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7102A2" w:rsidRPr="00167511" w14:paraId="43C000D6"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881286F" w14:textId="77777777" w:rsidR="007102A2" w:rsidRDefault="007102A2" w:rsidP="0066117F">
            <w:r>
              <w:t>Non-zero number</w:t>
            </w:r>
          </w:p>
        </w:tc>
        <w:tc>
          <w:tcPr>
            <w:tcW w:w="5340" w:type="dxa"/>
          </w:tcPr>
          <w:p w14:paraId="2DF8FAF3"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446209A"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37ECF34D" w14:textId="77777777" w:rsidR="007102A2" w:rsidRDefault="007102A2" w:rsidP="0066117F">
            <w:r>
              <w:t>Undefined</w:t>
            </w:r>
          </w:p>
        </w:tc>
        <w:tc>
          <w:tcPr>
            <w:tcW w:w="5340" w:type="dxa"/>
          </w:tcPr>
          <w:p w14:paraId="183E977C"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361E6550"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15D8266" w14:textId="77777777" w:rsidR="007102A2" w:rsidRDefault="007102A2" w:rsidP="0066117F">
            <w:r>
              <w:t>NaN</w:t>
            </w:r>
          </w:p>
        </w:tc>
        <w:tc>
          <w:tcPr>
            <w:tcW w:w="5340" w:type="dxa"/>
          </w:tcPr>
          <w:p w14:paraId="7B603D58"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04A0375D"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217552" w14:textId="77777777" w:rsidR="007102A2" w:rsidRDefault="007102A2" w:rsidP="0066117F">
            <w:r>
              <w:t>{}</w:t>
            </w:r>
          </w:p>
        </w:tc>
        <w:tc>
          <w:tcPr>
            <w:tcW w:w="5340" w:type="dxa"/>
          </w:tcPr>
          <w:p w14:paraId="699E9AA9"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A259910"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178A8D4" w14:textId="77777777" w:rsidR="007102A2" w:rsidRDefault="007102A2" w:rsidP="0066117F">
            <w:r>
              <w:t>[]</w:t>
            </w:r>
          </w:p>
        </w:tc>
        <w:tc>
          <w:tcPr>
            <w:tcW w:w="5340" w:type="dxa"/>
          </w:tcPr>
          <w:p w14:paraId="5CF18FC6"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131C86D8"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F6DD780" w14:textId="77777777" w:rsidR="007102A2" w:rsidRDefault="007102A2" w:rsidP="0066117F">
            <w:r>
              <w:t>Null</w:t>
            </w:r>
          </w:p>
        </w:tc>
        <w:tc>
          <w:tcPr>
            <w:tcW w:w="5340" w:type="dxa"/>
          </w:tcPr>
          <w:p w14:paraId="43F1176D"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3DE4660E" w14:textId="77777777" w:rsidTr="0066117F">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486DC291" w14:textId="77777777" w:rsidR="007102A2" w:rsidRDefault="007102A2" w:rsidP="0066117F">
            <w:r>
              <w:t>Null</w:t>
            </w:r>
          </w:p>
        </w:tc>
        <w:tc>
          <w:tcPr>
            <w:tcW w:w="5340" w:type="dxa"/>
          </w:tcPr>
          <w:p w14:paraId="35CE140F"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526385EB"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7E2C026C" w14:textId="77777777" w:rsidR="007102A2" w:rsidRDefault="007102A2" w:rsidP="0066117F"/>
        </w:tc>
        <w:tc>
          <w:tcPr>
            <w:tcW w:w="5340" w:type="dxa"/>
          </w:tcPr>
          <w:p w14:paraId="7965D32E"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4F156C1A" w14:textId="77777777" w:rsidR="007102A2" w:rsidRPr="00C21C53" w:rsidRDefault="007102A2" w:rsidP="007102A2"/>
    <w:p w14:paraId="7AA7BDD1" w14:textId="1825FD00" w:rsidR="009D536C" w:rsidRDefault="009D536C" w:rsidP="009D536C">
      <w:pPr>
        <w:pStyle w:val="Heading4"/>
      </w:pPr>
      <w:r>
        <w:lastRenderedPageBreak/>
        <w:t>Numbers</w:t>
      </w:r>
    </w:p>
    <w:p w14:paraId="0467B2CF" w14:textId="58194C58" w:rsidR="009D536C" w:rsidRDefault="009D536C" w:rsidP="009D536C">
      <w:proofErr w:type="gramStart"/>
      <w:r>
        <w:t>64 bit</w:t>
      </w:r>
      <w:proofErr w:type="gramEnd"/>
      <w:r>
        <w:t xml:space="preserve"> IEEE 754 standard floating point numbers</w:t>
      </w:r>
      <w:r w:rsidR="006338DB">
        <w:t xml:space="preserve"> which support integers from -2^53 to 2^53 inclusive. </w:t>
      </w:r>
    </w:p>
    <w:p w14:paraId="6239D678" w14:textId="13C47A41" w:rsidR="00F95604" w:rsidRDefault="00F95604" w:rsidP="00F95604">
      <w:pPr>
        <w:pStyle w:val="Heading4"/>
      </w:pPr>
      <w:r>
        <w:t>Dates</w:t>
      </w:r>
    </w:p>
    <w:p w14:paraId="7392BA3F" w14:textId="65D409AA" w:rsidR="00F95604" w:rsidRPr="00F95604" w:rsidRDefault="00F95604" w:rsidP="00F95604">
      <w:r>
        <w:t>Number of milliseconds since January 1</w:t>
      </w:r>
      <w:r w:rsidRPr="00F95604">
        <w:rPr>
          <w:vertAlign w:val="superscript"/>
        </w:rPr>
        <w:t>st</w:t>
      </w:r>
      <w:proofErr w:type="gramStart"/>
      <w:r>
        <w:t xml:space="preserve"> 1970</w:t>
      </w:r>
      <w:proofErr w:type="gramEnd"/>
      <w:r>
        <w:t xml:space="preserve">. </w:t>
      </w:r>
    </w:p>
    <w:p w14:paraId="28BA60C6" w14:textId="42740FE0" w:rsidR="006F17E4" w:rsidRDefault="006F17E4" w:rsidP="006F17E4">
      <w:pPr>
        <w:pStyle w:val="Heading4"/>
      </w:pPr>
      <w:r>
        <w:t>String</w:t>
      </w:r>
    </w:p>
    <w:p w14:paraId="7991DF7C" w14:textId="3EC735A9" w:rsidR="000B06FA" w:rsidRPr="000B06FA" w:rsidRDefault="00025AF1" w:rsidP="000B06FA">
      <w:hyperlink r:id="rId27" w:history="1">
        <w:r w:rsidR="000B06FA" w:rsidRPr="000B06FA">
          <w:rPr>
            <w:rStyle w:val="Hyperlink"/>
            <w:rFonts w:cstheme="minorBidi"/>
          </w:rPr>
          <w:t>Mozilla String Reference</w:t>
        </w:r>
      </w:hyperlink>
    </w:p>
    <w:p w14:paraId="642DCE28" w14:textId="7CA43589" w:rsidR="006F17E4" w:rsidRPr="006F17E4" w:rsidRDefault="006F17E4" w:rsidP="006F17E4">
      <w:r>
        <w:t>Immutable sequence of Unicode values. There are no characters in JavaScript only strings with one element</w:t>
      </w:r>
      <w:r w:rsidR="00F56156">
        <w:t>.</w:t>
      </w:r>
    </w:p>
    <w:p w14:paraId="5D92C26E" w14:textId="77777777" w:rsidR="00F95604" w:rsidRPr="009D536C" w:rsidRDefault="00F95604" w:rsidP="009D536C"/>
    <w:p w14:paraId="03E0F239" w14:textId="2AB184B7" w:rsidR="007102A2" w:rsidRDefault="007102A2" w:rsidP="007102A2">
      <w:pPr>
        <w:pStyle w:val="Heading3"/>
      </w:pPr>
      <w:r>
        <w:t>Operators</w:t>
      </w:r>
    </w:p>
    <w:p w14:paraId="67B920D6" w14:textId="17645DA4" w:rsidR="007102A2" w:rsidRPr="00602E41" w:rsidRDefault="007102A2" w:rsidP="007102A2">
      <w:pPr>
        <w:pStyle w:val="Def"/>
      </w:pPr>
      <w:r>
        <w:t xml:space="preserve">!! Convert to </w:t>
      </w:r>
      <w:r w:rsidR="0066117F">
        <w:t>bool.</w:t>
      </w:r>
    </w:p>
    <w:p w14:paraId="442DB16C" w14:textId="77777777" w:rsidR="007102A2" w:rsidRDefault="007102A2" w:rsidP="007102A2">
      <w:pPr>
        <w:pStyle w:val="SourceCode"/>
      </w:pPr>
      <w:r>
        <w:t>&gt; !!''</w:t>
      </w:r>
    </w:p>
    <w:p w14:paraId="27FC437E" w14:textId="77777777" w:rsidR="007102A2" w:rsidRDefault="007102A2" w:rsidP="007102A2">
      <w:pPr>
        <w:pStyle w:val="SourceCode"/>
      </w:pPr>
      <w:r>
        <w:t>&gt; false</w:t>
      </w:r>
    </w:p>
    <w:p w14:paraId="13B608A6" w14:textId="77777777" w:rsidR="007102A2" w:rsidRDefault="007102A2" w:rsidP="007102A2">
      <w:pPr>
        <w:pStyle w:val="SourceCode"/>
      </w:pPr>
    </w:p>
    <w:p w14:paraId="497693E8" w14:textId="3A349894" w:rsidR="007102A2" w:rsidRPr="00602E41" w:rsidRDefault="007102A2" w:rsidP="007102A2">
      <w:pPr>
        <w:pStyle w:val="Def"/>
      </w:pPr>
      <w:r>
        <w:t xml:space="preserve">|| to provide default </w:t>
      </w:r>
      <w:r w:rsidR="0066117F">
        <w:t>value.</w:t>
      </w:r>
    </w:p>
    <w:p w14:paraId="65150FAF" w14:textId="77777777" w:rsidR="007102A2" w:rsidRDefault="007102A2" w:rsidP="007102A2">
      <w:pPr>
        <w:pStyle w:val="SourceCode"/>
      </w:pPr>
    </w:p>
    <w:p w14:paraId="740795B2" w14:textId="77777777" w:rsidR="007102A2" w:rsidRDefault="007102A2" w:rsidP="007102A2">
      <w:pPr>
        <w:pStyle w:val="SourceCode"/>
      </w:pPr>
      <w:r>
        <w:t>&gt;&gt; const v = input || "kenny"</w:t>
      </w:r>
    </w:p>
    <w:p w14:paraId="6206C7CC" w14:textId="77777777" w:rsidR="007102A2" w:rsidRDefault="007102A2" w:rsidP="007102A2">
      <w:pPr>
        <w:pStyle w:val="SourceCode"/>
      </w:pPr>
      <w:r>
        <w:t>&gt;&gt; undefined</w:t>
      </w:r>
    </w:p>
    <w:p w14:paraId="392BB9F2" w14:textId="77777777" w:rsidR="007102A2" w:rsidRDefault="007102A2" w:rsidP="007102A2">
      <w:pPr>
        <w:pStyle w:val="SourceCode"/>
      </w:pPr>
      <w:r>
        <w:t>&gt;&gt; v</w:t>
      </w:r>
    </w:p>
    <w:p w14:paraId="5D8954C6" w14:textId="77777777" w:rsidR="007102A2" w:rsidRDefault="007102A2" w:rsidP="007102A2">
      <w:pPr>
        <w:pStyle w:val="SourceCode"/>
      </w:pPr>
      <w:r>
        <w:t>&gt;&gt; “kenny</w:t>
      </w:r>
    </w:p>
    <w:p w14:paraId="7886244A" w14:textId="77777777" w:rsidR="007102A2" w:rsidRDefault="007102A2" w:rsidP="007102A2">
      <w:pPr>
        <w:pStyle w:val="SourceCode"/>
      </w:pPr>
    </w:p>
    <w:p w14:paraId="4D2B2E75" w14:textId="77777777" w:rsidR="007102A2" w:rsidRPr="00602E41" w:rsidRDefault="007102A2" w:rsidP="007102A2"/>
    <w:p w14:paraId="0CA216D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6366AA0E" w14:textId="77777777" w:rsidR="007102A2" w:rsidRDefault="007102A2" w:rsidP="007102A2">
      <w:pPr>
        <w:pStyle w:val="Heading3"/>
      </w:pPr>
      <w:bookmarkStart w:id="19" w:name="_Closures"/>
      <w:bookmarkStart w:id="20" w:name="_Equality"/>
      <w:bookmarkStart w:id="21" w:name="_Toc44265513"/>
      <w:bookmarkEnd w:id="18"/>
      <w:bookmarkEnd w:id="19"/>
      <w:bookmarkEnd w:id="20"/>
      <w:r>
        <w:lastRenderedPageBreak/>
        <w:t>Equality</w:t>
      </w:r>
      <w:bookmarkEnd w:id="21"/>
    </w:p>
    <w:p w14:paraId="7496CFAC" w14:textId="77777777" w:rsidR="007102A2" w:rsidRDefault="007102A2" w:rsidP="007102A2">
      <w:r>
        <w:t>JavaScript provides the double equals operator == and the triple equals operator ==</w:t>
      </w:r>
      <w:proofErr w:type="gramStart"/>
      <w:r>
        <w:t>= .</w:t>
      </w:r>
      <w:proofErr w:type="gramEnd"/>
      <w:r>
        <w:t xml:space="preserve"> The double equals operator uses type coercion where the two operands have different types. The triple equals operator does not use type correction. Where both arguments are of the same type both operators behave the same. Primitive types use value comparison.</w:t>
      </w:r>
    </w:p>
    <w:p w14:paraId="58A9EB99" w14:textId="77777777" w:rsidR="007102A2" w:rsidRPr="00E96E0C" w:rsidRDefault="007102A2" w:rsidP="007102A2">
      <w:pPr>
        <w:pStyle w:val="SourceCode"/>
      </w:pPr>
      <w:r w:rsidRPr="00E96E0C">
        <w:t>let c = "Kenny";</w:t>
      </w:r>
    </w:p>
    <w:p w14:paraId="09C03F00" w14:textId="77777777" w:rsidR="007102A2" w:rsidRPr="00E96E0C" w:rsidRDefault="007102A2" w:rsidP="007102A2">
      <w:pPr>
        <w:pStyle w:val="SourceCode"/>
      </w:pPr>
      <w:r w:rsidRPr="00E96E0C">
        <w:t>let d = "Kenny";</w:t>
      </w:r>
    </w:p>
    <w:p w14:paraId="2F3DA47D" w14:textId="77777777" w:rsidR="007102A2" w:rsidRDefault="007102A2" w:rsidP="007102A2">
      <w:pPr>
        <w:pStyle w:val="SourceCode"/>
      </w:pPr>
      <w:r w:rsidRPr="00E96E0C">
        <w:t>console.log(c == d);</w:t>
      </w:r>
    </w:p>
    <w:p w14:paraId="6ADC1FCE" w14:textId="77777777" w:rsidR="007102A2" w:rsidRDefault="007102A2" w:rsidP="007102A2">
      <w:pPr>
        <w:pStyle w:val="SourceCode"/>
      </w:pPr>
      <w:r w:rsidRPr="00E96E0C">
        <w:t>console.log(c =</w:t>
      </w:r>
      <w:r>
        <w:t>=</w:t>
      </w:r>
      <w:r w:rsidRPr="00E96E0C">
        <w:t>= d);</w:t>
      </w:r>
    </w:p>
    <w:p w14:paraId="19BD1E38" w14:textId="77777777" w:rsidR="007102A2" w:rsidRDefault="007102A2" w:rsidP="007102A2">
      <w:pPr>
        <w:pStyle w:val="SourceCode"/>
      </w:pPr>
    </w:p>
    <w:p w14:paraId="073D11E7" w14:textId="77777777" w:rsidR="007102A2" w:rsidRDefault="007102A2" w:rsidP="007102A2">
      <w:pPr>
        <w:pStyle w:val="SourceCode"/>
      </w:pPr>
      <w:r>
        <w:t>&gt;&gt; true</w:t>
      </w:r>
    </w:p>
    <w:p w14:paraId="4CE4904D" w14:textId="77777777" w:rsidR="007102A2" w:rsidRDefault="007102A2" w:rsidP="007102A2">
      <w:pPr>
        <w:pStyle w:val="SourceCode"/>
      </w:pPr>
      <w:r>
        <w:t>&gt;&gt; true</w:t>
      </w:r>
    </w:p>
    <w:p w14:paraId="7780BB74" w14:textId="77777777" w:rsidR="007102A2" w:rsidRDefault="007102A2" w:rsidP="007102A2">
      <w:pPr>
        <w:pStyle w:val="SourceCode"/>
        <w:ind w:left="0"/>
      </w:pPr>
    </w:p>
    <w:p w14:paraId="20A4370C" w14:textId="77777777" w:rsidR="007102A2" w:rsidRPr="00E96E0C" w:rsidRDefault="007102A2" w:rsidP="007102A2">
      <w:pPr>
        <w:pStyle w:val="SourceCode"/>
        <w:ind w:left="0"/>
      </w:pPr>
      <w:r>
        <w:tab/>
      </w:r>
    </w:p>
    <w:p w14:paraId="56E07C08" w14:textId="5A841484" w:rsidR="007102A2" w:rsidRDefault="007102A2" w:rsidP="007102A2">
      <w:r>
        <w:t xml:space="preserve">Object types use reference </w:t>
      </w:r>
      <w:r w:rsidR="00413AFC">
        <w:t>comparison.</w:t>
      </w:r>
      <w:r>
        <w:t xml:space="preserve"> </w:t>
      </w:r>
    </w:p>
    <w:p w14:paraId="7D033357" w14:textId="77777777" w:rsidR="007102A2" w:rsidRPr="002727C6" w:rsidRDefault="007102A2" w:rsidP="007102A2">
      <w:pPr>
        <w:pStyle w:val="SourceCode"/>
      </w:pPr>
      <w:r w:rsidRPr="002727C6">
        <w:t>let a = { name:"Kenny"};</w:t>
      </w:r>
    </w:p>
    <w:p w14:paraId="7ED59B25" w14:textId="77777777" w:rsidR="007102A2" w:rsidRPr="002727C6" w:rsidRDefault="007102A2" w:rsidP="007102A2">
      <w:pPr>
        <w:pStyle w:val="SourceCode"/>
      </w:pPr>
      <w:r w:rsidRPr="002727C6">
        <w:t>let b = { name: "Kenny"};</w:t>
      </w:r>
    </w:p>
    <w:p w14:paraId="63ADD519" w14:textId="77777777" w:rsidR="007102A2" w:rsidRPr="002727C6" w:rsidRDefault="007102A2" w:rsidP="007102A2">
      <w:pPr>
        <w:pStyle w:val="SourceCode"/>
      </w:pPr>
      <w:r w:rsidRPr="002727C6">
        <w:t>console.log(a == b);</w:t>
      </w:r>
    </w:p>
    <w:p w14:paraId="1ED50743" w14:textId="77777777" w:rsidR="007102A2" w:rsidRDefault="007102A2" w:rsidP="007102A2">
      <w:pPr>
        <w:pStyle w:val="SourceCode"/>
      </w:pPr>
      <w:r w:rsidRPr="002727C6">
        <w:t>console.log(a === b);</w:t>
      </w:r>
    </w:p>
    <w:p w14:paraId="6D844D62" w14:textId="77777777" w:rsidR="007102A2" w:rsidRDefault="007102A2" w:rsidP="007102A2">
      <w:pPr>
        <w:pStyle w:val="SourceCode"/>
      </w:pPr>
    </w:p>
    <w:p w14:paraId="0799A3B6" w14:textId="77777777" w:rsidR="007102A2" w:rsidRDefault="007102A2" w:rsidP="007102A2">
      <w:pPr>
        <w:pStyle w:val="SourceCode"/>
      </w:pPr>
      <w:r>
        <w:t>&gt;&gt; false</w:t>
      </w:r>
    </w:p>
    <w:p w14:paraId="2C2A4161" w14:textId="77777777" w:rsidR="007102A2" w:rsidRDefault="007102A2" w:rsidP="007102A2">
      <w:pPr>
        <w:pStyle w:val="SourceCode"/>
      </w:pPr>
      <w:r>
        <w:t>&gt;&gt; false</w:t>
      </w:r>
    </w:p>
    <w:p w14:paraId="6C1AEBEB" w14:textId="77777777" w:rsidR="007102A2" w:rsidRDefault="007102A2" w:rsidP="007102A2">
      <w:pPr>
        <w:pStyle w:val="SourceCode"/>
      </w:pPr>
    </w:p>
    <w:p w14:paraId="5FD993B9" w14:textId="77777777" w:rsidR="007102A2" w:rsidRPr="002727C6" w:rsidRDefault="007102A2" w:rsidP="007102A2">
      <w:pPr>
        <w:pStyle w:val="SourceCode"/>
      </w:pPr>
    </w:p>
    <w:p w14:paraId="39051C10" w14:textId="77777777" w:rsidR="007102A2" w:rsidRDefault="007102A2" w:rsidP="007102A2">
      <w:r>
        <w:t xml:space="preserve">Arrays are </w:t>
      </w:r>
      <w:proofErr w:type="gramStart"/>
      <w:r>
        <w:t>objects</w:t>
      </w:r>
      <w:proofErr w:type="gramEnd"/>
    </w:p>
    <w:p w14:paraId="14127552" w14:textId="77777777" w:rsidR="007102A2" w:rsidRPr="00CB7304" w:rsidRDefault="007102A2" w:rsidP="007102A2">
      <w:pPr>
        <w:pStyle w:val="SourceCode"/>
      </w:pPr>
      <w:r w:rsidRPr="00CB7304">
        <w:t>let a = [1,2,3];</w:t>
      </w:r>
    </w:p>
    <w:p w14:paraId="232B86A9" w14:textId="77777777" w:rsidR="007102A2" w:rsidRPr="00CB7304" w:rsidRDefault="007102A2" w:rsidP="007102A2">
      <w:pPr>
        <w:pStyle w:val="SourceCode"/>
      </w:pPr>
      <w:r w:rsidRPr="00CB7304">
        <w:t>let b = [1,2,3];</w:t>
      </w:r>
    </w:p>
    <w:p w14:paraId="57D9B9E4" w14:textId="77777777" w:rsidR="007102A2" w:rsidRPr="00CB7304" w:rsidRDefault="007102A2" w:rsidP="007102A2">
      <w:pPr>
        <w:pStyle w:val="SourceCode"/>
      </w:pPr>
      <w:r w:rsidRPr="00CB7304">
        <w:t>console.log(a == b);</w:t>
      </w:r>
    </w:p>
    <w:p w14:paraId="56BD3805" w14:textId="77777777" w:rsidR="007102A2" w:rsidRDefault="007102A2" w:rsidP="007102A2">
      <w:pPr>
        <w:pStyle w:val="SourceCode"/>
      </w:pPr>
      <w:r w:rsidRPr="00CB7304">
        <w:t>console.log(a === b);</w:t>
      </w:r>
    </w:p>
    <w:p w14:paraId="341AE9A4" w14:textId="77777777" w:rsidR="007102A2" w:rsidRDefault="007102A2" w:rsidP="007102A2">
      <w:pPr>
        <w:pStyle w:val="SourceCode"/>
      </w:pPr>
    </w:p>
    <w:p w14:paraId="0781F98B" w14:textId="77777777" w:rsidR="007102A2" w:rsidRDefault="007102A2" w:rsidP="007102A2">
      <w:pPr>
        <w:pStyle w:val="SourceCode"/>
      </w:pPr>
      <w:r>
        <w:t>&gt;&gt; true</w:t>
      </w:r>
    </w:p>
    <w:p w14:paraId="204F0F7B" w14:textId="77777777" w:rsidR="007102A2" w:rsidRPr="00CB7304" w:rsidRDefault="007102A2" w:rsidP="007102A2">
      <w:pPr>
        <w:pStyle w:val="SourceCode"/>
      </w:pPr>
      <w:r>
        <w:t>&gt;&gt; true</w:t>
      </w:r>
    </w:p>
    <w:p w14:paraId="1411AE30" w14:textId="77777777" w:rsidR="007102A2" w:rsidRPr="00CB7304" w:rsidRDefault="007102A2" w:rsidP="007102A2">
      <w:pPr>
        <w:shd w:val="clear" w:color="auto" w:fill="FFFFFF"/>
        <w:spacing w:after="0" w:line="285" w:lineRule="atLeast"/>
        <w:rPr>
          <w:rFonts w:ascii="Consolas" w:eastAsia="Times New Roman" w:hAnsi="Consolas" w:cs="Times New Roman"/>
          <w:color w:val="000000"/>
          <w:sz w:val="21"/>
          <w:szCs w:val="21"/>
        </w:rPr>
      </w:pPr>
    </w:p>
    <w:p w14:paraId="05542C60" w14:textId="77777777" w:rsidR="007102A2" w:rsidRDefault="007102A2" w:rsidP="007102A2">
      <w:r>
        <w:t>The double equals performance type correction.</w:t>
      </w:r>
    </w:p>
    <w:p w14:paraId="0937168D" w14:textId="77777777" w:rsidR="007102A2" w:rsidRPr="00C625B1"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2168D121" w14:textId="77777777" w:rsidR="007102A2"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4D2B916A" w14:textId="77777777" w:rsidR="007102A2" w:rsidRDefault="007102A2" w:rsidP="007102A2">
      <w:pPr>
        <w:pStyle w:val="SourceCode"/>
        <w:rPr>
          <w:rFonts w:eastAsia="Times New Roman"/>
        </w:rPr>
      </w:pPr>
    </w:p>
    <w:p w14:paraId="1B7672B7" w14:textId="77777777" w:rsidR="007102A2" w:rsidRDefault="007102A2" w:rsidP="007102A2">
      <w:pPr>
        <w:pStyle w:val="SourceCode"/>
        <w:rPr>
          <w:rFonts w:eastAsia="Times New Roman"/>
        </w:rPr>
      </w:pPr>
      <w:r>
        <w:rPr>
          <w:rFonts w:eastAsia="Times New Roman"/>
        </w:rPr>
        <w:t>&gt;&gt; true</w:t>
      </w:r>
    </w:p>
    <w:p w14:paraId="2A1B9CD7" w14:textId="77777777" w:rsidR="007102A2" w:rsidRPr="00C625B1" w:rsidRDefault="007102A2" w:rsidP="007102A2">
      <w:pPr>
        <w:pStyle w:val="SourceCode"/>
        <w:rPr>
          <w:rFonts w:eastAsia="Times New Roman"/>
        </w:rPr>
      </w:pPr>
      <w:r>
        <w:rPr>
          <w:rFonts w:eastAsia="Times New Roman"/>
        </w:rPr>
        <w:t>&gt;&gt; false</w:t>
      </w:r>
    </w:p>
    <w:p w14:paraId="005CAD17" w14:textId="77777777" w:rsidR="007102A2" w:rsidRPr="00C625B1" w:rsidRDefault="007102A2" w:rsidP="007102A2">
      <w:pPr>
        <w:shd w:val="clear" w:color="auto" w:fill="FFFFFF"/>
        <w:spacing w:after="0" w:line="285" w:lineRule="atLeast"/>
        <w:rPr>
          <w:rFonts w:ascii="Consolas" w:eastAsia="Times New Roman" w:hAnsi="Consolas" w:cs="Times New Roman"/>
          <w:color w:val="000000"/>
          <w:sz w:val="21"/>
          <w:szCs w:val="21"/>
        </w:rPr>
      </w:pPr>
    </w:p>
    <w:p w14:paraId="7E68FBAE" w14:textId="77777777" w:rsidR="007102A2" w:rsidRDefault="007102A2" w:rsidP="007102A2"/>
    <w:p w14:paraId="1C8C487D" w14:textId="77777777" w:rsidR="007102A2" w:rsidRDefault="007102A2" w:rsidP="007102A2"/>
    <w:p w14:paraId="4CC59217" w14:textId="77777777" w:rsidR="007102A2" w:rsidRDefault="007102A2" w:rsidP="007102A2"/>
    <w:p w14:paraId="52825C6A" w14:textId="77777777" w:rsidR="007102A2" w:rsidRDefault="007102A2" w:rsidP="007102A2"/>
    <w:p w14:paraId="6E202319" w14:textId="77777777" w:rsidR="007102A2" w:rsidRDefault="007102A2" w:rsidP="007102A2"/>
    <w:p w14:paraId="5F625A6E" w14:textId="2E4C784D" w:rsidR="007102A2" w:rsidRDefault="007102A2" w:rsidP="007102A2">
      <w:pPr>
        <w:pStyle w:val="Heading3"/>
      </w:pPr>
      <w:bookmarkStart w:id="22" w:name="_Objects"/>
      <w:bookmarkStart w:id="23" w:name="_Iterators,_Iterables_and"/>
      <w:bookmarkStart w:id="24" w:name="_Toc44265516"/>
      <w:bookmarkEnd w:id="22"/>
      <w:bookmarkEnd w:id="23"/>
      <w:r>
        <w:lastRenderedPageBreak/>
        <w:t>Iterators, Iterables and Generators</w:t>
      </w:r>
      <w:bookmarkEnd w:id="24"/>
    </w:p>
    <w:p w14:paraId="46AFF837" w14:textId="42FFA3FE" w:rsidR="00644062" w:rsidRDefault="00644062" w:rsidP="00644062">
      <w:r>
        <w:t xml:space="preserve">The built-in types string, array, Map, Set and all </w:t>
      </w:r>
      <w:r w:rsidRPr="00644062">
        <w:rPr>
          <w:rStyle w:val="KeywordChar"/>
        </w:rPr>
        <w:t>iterable</w:t>
      </w:r>
      <w:r>
        <w:t xml:space="preserve"> which means they can be consumed by for/of loops and rest operators.</w:t>
      </w:r>
    </w:p>
    <w:p w14:paraId="2F091A40" w14:textId="77777777" w:rsidR="00644062" w:rsidRPr="00644062" w:rsidRDefault="00644062" w:rsidP="00644062">
      <w:pPr>
        <w:pStyle w:val="SourceCode"/>
        <w:rPr>
          <w:rFonts w:eastAsia="Times New Roman"/>
        </w:rPr>
      </w:pPr>
      <w:r w:rsidRPr="00644062">
        <w:rPr>
          <w:rFonts w:eastAsia="Times New Roman"/>
          <w:color w:val="0000FF"/>
        </w:rPr>
        <w:t>let</w:t>
      </w:r>
      <w:r w:rsidRPr="00644062">
        <w:rPr>
          <w:rFonts w:eastAsia="Times New Roman"/>
        </w:rPr>
        <w:t> a = [</w:t>
      </w:r>
      <w:r w:rsidRPr="00644062">
        <w:rPr>
          <w:rFonts w:eastAsia="Times New Roman"/>
          <w:color w:val="098658"/>
        </w:rPr>
        <w:t>4</w:t>
      </w:r>
      <w:r w:rsidRPr="00644062">
        <w:rPr>
          <w:rFonts w:eastAsia="Times New Roman"/>
        </w:rPr>
        <w:t>,</w:t>
      </w:r>
      <w:r w:rsidRPr="00644062">
        <w:rPr>
          <w:rFonts w:eastAsia="Times New Roman"/>
          <w:color w:val="098658"/>
        </w:rPr>
        <w:t>8</w:t>
      </w:r>
      <w:r w:rsidRPr="00644062">
        <w:rPr>
          <w:rFonts w:eastAsia="Times New Roman"/>
        </w:rPr>
        <w:t>,</w:t>
      </w:r>
      <w:r w:rsidRPr="00644062">
        <w:rPr>
          <w:rFonts w:eastAsia="Times New Roman"/>
          <w:color w:val="098658"/>
        </w:rPr>
        <w:t>12</w:t>
      </w:r>
      <w:r w:rsidRPr="00644062">
        <w:rPr>
          <w:rFonts w:eastAsia="Times New Roman"/>
        </w:rPr>
        <w:t>];</w:t>
      </w:r>
    </w:p>
    <w:p w14:paraId="0B40DF0C" w14:textId="77777777" w:rsidR="00644062" w:rsidRPr="00644062" w:rsidRDefault="00644062" w:rsidP="00644062">
      <w:pPr>
        <w:pStyle w:val="SourceCode"/>
        <w:rPr>
          <w:rFonts w:eastAsia="Times New Roman"/>
        </w:rPr>
      </w:pPr>
    </w:p>
    <w:p w14:paraId="52B98203" w14:textId="5BC6438B" w:rsidR="00644062" w:rsidRPr="00644062" w:rsidRDefault="00644062" w:rsidP="00644062">
      <w:pPr>
        <w:pStyle w:val="SourceCode"/>
        <w:rPr>
          <w:rFonts w:eastAsia="Times New Roman"/>
        </w:rPr>
      </w:pPr>
      <w:r w:rsidRPr="00644062">
        <w:rPr>
          <w:rFonts w:eastAsia="Times New Roman"/>
          <w:color w:val="0000FF"/>
        </w:rPr>
        <w:t>for</w:t>
      </w:r>
      <w:r w:rsidRPr="00644062">
        <w:rPr>
          <w:rFonts w:eastAsia="Times New Roman"/>
        </w:rPr>
        <w:t> (</w:t>
      </w:r>
      <w:r w:rsidRPr="00644062">
        <w:rPr>
          <w:rFonts w:eastAsia="Times New Roman"/>
          <w:color w:val="0000FF"/>
        </w:rPr>
        <w:t>let</w:t>
      </w:r>
      <w:r w:rsidRPr="00644062">
        <w:rPr>
          <w:rFonts w:eastAsia="Times New Roman"/>
        </w:rPr>
        <w:t> idx </w:t>
      </w:r>
      <w:r w:rsidRPr="00644062">
        <w:rPr>
          <w:rFonts w:eastAsia="Times New Roman"/>
          <w:color w:val="0000FF"/>
        </w:rPr>
        <w:t>of</w:t>
      </w:r>
      <w:r w:rsidRPr="00644062">
        <w:rPr>
          <w:rFonts w:eastAsia="Times New Roman"/>
        </w:rPr>
        <w:t> a</w:t>
      </w:r>
      <w:r>
        <w:rPr>
          <w:rFonts w:eastAsia="Times New Roman"/>
        </w:rPr>
        <w:t>)</w:t>
      </w:r>
    </w:p>
    <w:p w14:paraId="31BD7ED6" w14:textId="77777777" w:rsidR="00644062" w:rsidRPr="00644062" w:rsidRDefault="00644062" w:rsidP="00644062">
      <w:pPr>
        <w:pStyle w:val="SourceCode"/>
        <w:rPr>
          <w:rFonts w:eastAsia="Times New Roman"/>
        </w:rPr>
      </w:pPr>
      <w:r w:rsidRPr="00644062">
        <w:rPr>
          <w:rFonts w:eastAsia="Times New Roman"/>
        </w:rPr>
        <w:t>{</w:t>
      </w:r>
    </w:p>
    <w:p w14:paraId="4DB7B819" w14:textId="77777777" w:rsidR="00644062" w:rsidRPr="00644062" w:rsidRDefault="00644062" w:rsidP="00644062">
      <w:pPr>
        <w:pStyle w:val="SourceCode"/>
        <w:rPr>
          <w:rFonts w:eastAsia="Times New Roman"/>
        </w:rPr>
      </w:pPr>
      <w:r w:rsidRPr="00644062">
        <w:rPr>
          <w:rFonts w:eastAsia="Times New Roman"/>
        </w:rPr>
        <w:t>    console.log(idx);</w:t>
      </w:r>
    </w:p>
    <w:p w14:paraId="1C1E878D" w14:textId="77777777" w:rsidR="00644062" w:rsidRPr="00644062" w:rsidRDefault="00644062" w:rsidP="00644062">
      <w:pPr>
        <w:pStyle w:val="SourceCode"/>
        <w:rPr>
          <w:rFonts w:eastAsia="Times New Roman"/>
        </w:rPr>
      </w:pPr>
      <w:r w:rsidRPr="00644062">
        <w:rPr>
          <w:rFonts w:eastAsia="Times New Roman"/>
        </w:rPr>
        <w:t>}</w:t>
      </w:r>
    </w:p>
    <w:p w14:paraId="5A42F859" w14:textId="77777777" w:rsidR="00644062" w:rsidRPr="00644062" w:rsidRDefault="00644062" w:rsidP="00644062">
      <w:pPr>
        <w:pStyle w:val="SourceCode"/>
        <w:rPr>
          <w:rFonts w:eastAsia="Times New Roman"/>
        </w:rPr>
      </w:pPr>
    </w:p>
    <w:p w14:paraId="563E5D26" w14:textId="7A143F8B" w:rsidR="00644062" w:rsidRDefault="00644062" w:rsidP="00644062">
      <w:pPr>
        <w:pStyle w:val="SourceCode"/>
        <w:rPr>
          <w:rFonts w:eastAsia="Times New Roman"/>
        </w:rPr>
      </w:pPr>
      <w:r w:rsidRPr="00644062">
        <w:rPr>
          <w:rFonts w:eastAsia="Times New Roman"/>
        </w:rPr>
        <w:t>console.log(...a)</w:t>
      </w:r>
    </w:p>
    <w:p w14:paraId="75D6A44A" w14:textId="77777777" w:rsidR="00022A69" w:rsidRPr="00644062" w:rsidRDefault="00022A69" w:rsidP="00644062">
      <w:pPr>
        <w:pStyle w:val="SourceCode"/>
        <w:rPr>
          <w:rFonts w:eastAsia="Times New Roman"/>
        </w:rPr>
      </w:pPr>
    </w:p>
    <w:p w14:paraId="64432ED3" w14:textId="69F977F3" w:rsidR="00644062" w:rsidRDefault="00022A69" w:rsidP="00644062">
      <w:r>
        <w:t xml:space="preserve">In this section we look at how </w:t>
      </w:r>
      <w:proofErr w:type="spellStart"/>
      <w:r w:rsidRPr="00022A69">
        <w:rPr>
          <w:rStyle w:val="KeywordChar"/>
        </w:rPr>
        <w:t>iterables</w:t>
      </w:r>
      <w:proofErr w:type="spellEnd"/>
      <w:r>
        <w:t xml:space="preserve"> work. </w:t>
      </w:r>
      <w:r w:rsidR="00885380">
        <w:t xml:space="preserve">There are four key concepts when working with </w:t>
      </w:r>
      <w:proofErr w:type="spellStart"/>
      <w:r w:rsidR="00885380">
        <w:t>iterables</w:t>
      </w:r>
      <w:proofErr w:type="spellEnd"/>
      <w:r w:rsidR="00885380">
        <w:t xml:space="preserve">. </w:t>
      </w:r>
    </w:p>
    <w:p w14:paraId="227B95BF" w14:textId="6E2250CE" w:rsidR="00885380" w:rsidRDefault="00885380" w:rsidP="00885380">
      <w:pPr>
        <w:pStyle w:val="ListBullet"/>
      </w:pPr>
      <w:r>
        <w:t>Iterable</w:t>
      </w:r>
    </w:p>
    <w:p w14:paraId="3582D770" w14:textId="2A9DE344" w:rsidR="00885380" w:rsidRDefault="00885380" w:rsidP="00885380">
      <w:pPr>
        <w:pStyle w:val="ListBullet"/>
      </w:pPr>
      <w:r>
        <w:t>Iterator</w:t>
      </w:r>
    </w:p>
    <w:p w14:paraId="062468AB" w14:textId="5FDBDD00" w:rsidR="00885380" w:rsidRDefault="00885380" w:rsidP="00885380">
      <w:pPr>
        <w:pStyle w:val="ListBullet"/>
      </w:pPr>
      <w:r>
        <w:t>Iterator Result</w:t>
      </w:r>
    </w:p>
    <w:p w14:paraId="10BA30A1" w14:textId="2328F735" w:rsidR="00885380" w:rsidRDefault="00885380" w:rsidP="00885380">
      <w:pPr>
        <w:pStyle w:val="ListBullet"/>
      </w:pPr>
      <w:r>
        <w:t>Generator</w:t>
      </w:r>
    </w:p>
    <w:p w14:paraId="5B341583" w14:textId="40AF7180" w:rsidR="007102A2" w:rsidRDefault="007102A2" w:rsidP="007102A2">
      <w:pPr>
        <w:pStyle w:val="Heading4"/>
      </w:pPr>
      <w:r>
        <w:t>Iterator</w:t>
      </w:r>
      <w:r w:rsidR="009B6820">
        <w:t xml:space="preserve"> and Iterator Result</w:t>
      </w:r>
    </w:p>
    <w:p w14:paraId="782A1D7A" w14:textId="6F2447C5" w:rsidR="007102A2" w:rsidRDefault="007102A2" w:rsidP="009B6820">
      <w:pPr>
        <w:pStyle w:val="Intro"/>
      </w:pPr>
      <w:r>
        <w:t xml:space="preserve">An </w:t>
      </w:r>
      <w:r w:rsidRPr="006F5584">
        <w:rPr>
          <w:rStyle w:val="KeywordChar"/>
        </w:rPr>
        <w:t>iterator</w:t>
      </w:r>
      <w:r>
        <w:t xml:space="preserve"> is an object that contains a</w:t>
      </w:r>
      <w:r w:rsidR="009B6820">
        <w:t xml:space="preserve"> </w:t>
      </w:r>
      <w:r w:rsidR="009B6820" w:rsidRPr="009B6820">
        <w:rPr>
          <w:rStyle w:val="KeywordChar"/>
        </w:rPr>
        <w:t>next</w:t>
      </w:r>
      <w:r w:rsidRPr="009B6820">
        <w:rPr>
          <w:rStyle w:val="KeywordChar"/>
        </w:rPr>
        <w:t xml:space="preserve"> method</w:t>
      </w:r>
      <w:r>
        <w:t xml:space="preserve"> that returns</w:t>
      </w:r>
      <w:r w:rsidR="009B6820">
        <w:t xml:space="preserve"> </w:t>
      </w:r>
      <w:r w:rsidR="009B6820" w:rsidRPr="009B6820">
        <w:rPr>
          <w:rStyle w:val="KeywordChar"/>
        </w:rPr>
        <w:t>iterator result</w:t>
      </w:r>
      <w:r w:rsidR="009B6820">
        <w:t xml:space="preserve"> object. An iterator is ab object with two properties</w:t>
      </w:r>
      <w:r w:rsidR="006F5584">
        <w:t xml:space="preserve">: </w:t>
      </w:r>
      <w:r w:rsidR="006F5584" w:rsidRPr="006F5584">
        <w:rPr>
          <w:rStyle w:val="SourceCodeChar"/>
        </w:rPr>
        <w:t>done</w:t>
      </w:r>
      <w:r w:rsidR="006F5584">
        <w:t xml:space="preserve"> and </w:t>
      </w:r>
      <w:r w:rsidR="006F5584" w:rsidRPr="006F5584">
        <w:rPr>
          <w:rStyle w:val="SourceCodeChar"/>
        </w:rPr>
        <w:t>value</w:t>
      </w:r>
      <w:r>
        <w:t xml:space="preserve">. Done indicates if the sequence is finished and value gives the value if the sequence is not complete. </w:t>
      </w:r>
    </w:p>
    <w:p w14:paraId="02B9B7D4" w14:textId="77777777" w:rsidR="007102A2" w:rsidRDefault="007102A2" w:rsidP="007102A2">
      <w:pPr>
        <w:pStyle w:val="SourceCode"/>
      </w:pPr>
      <w:r w:rsidRPr="00BB1952">
        <w:t>{done:false,value:this.count}</w:t>
      </w:r>
    </w:p>
    <w:p w14:paraId="29CDDFB6" w14:textId="77777777" w:rsidR="007102A2" w:rsidRDefault="007102A2" w:rsidP="007102A2">
      <w:pPr>
        <w:pStyle w:val="SourceCode"/>
      </w:pPr>
    </w:p>
    <w:p w14:paraId="5A0C1C97" w14:textId="755916D1" w:rsidR="007102A2" w:rsidRDefault="007102A2" w:rsidP="007102A2">
      <w:r>
        <w:t xml:space="preserve">Consider the following </w:t>
      </w:r>
      <w:r w:rsidR="006F5584">
        <w:t>example.</w:t>
      </w:r>
    </w:p>
    <w:p w14:paraId="1DB1A4AD" w14:textId="77777777" w:rsidR="007102A2" w:rsidRPr="007276C5" w:rsidRDefault="007102A2" w:rsidP="007102A2">
      <w:pPr>
        <w:pStyle w:val="SourceCode"/>
      </w:pPr>
      <w:r w:rsidRPr="007276C5">
        <w:t>let iterator = {</w:t>
      </w:r>
    </w:p>
    <w:p w14:paraId="43072FD4" w14:textId="77777777" w:rsidR="007102A2" w:rsidRPr="007276C5" w:rsidRDefault="007102A2" w:rsidP="007102A2">
      <w:pPr>
        <w:pStyle w:val="SourceCode"/>
      </w:pPr>
    </w:p>
    <w:p w14:paraId="05C2AD96" w14:textId="77777777" w:rsidR="007102A2" w:rsidRPr="007276C5" w:rsidRDefault="007102A2" w:rsidP="007102A2">
      <w:pPr>
        <w:pStyle w:val="SourceCode"/>
      </w:pPr>
      <w:r w:rsidRPr="007276C5">
        <w:t>    count:0,</w:t>
      </w:r>
    </w:p>
    <w:p w14:paraId="188A179B" w14:textId="77777777" w:rsidR="007102A2" w:rsidRPr="007276C5" w:rsidRDefault="007102A2" w:rsidP="007102A2">
      <w:pPr>
        <w:pStyle w:val="SourceCode"/>
      </w:pPr>
    </w:p>
    <w:p w14:paraId="04B84D0F" w14:textId="77777777" w:rsidR="007102A2" w:rsidRPr="007276C5" w:rsidRDefault="007102A2" w:rsidP="007102A2">
      <w:pPr>
        <w:pStyle w:val="SourceCode"/>
      </w:pPr>
      <w:r w:rsidRPr="007276C5">
        <w:t>    </w:t>
      </w:r>
      <w:r w:rsidRPr="009B6820">
        <w:rPr>
          <w:rStyle w:val="SourceCodeStrongChar"/>
        </w:rPr>
        <w:t>next</w:t>
      </w:r>
      <w:r w:rsidRPr="007276C5">
        <w:t>: function(){</w:t>
      </w:r>
    </w:p>
    <w:p w14:paraId="2D70F152" w14:textId="77777777" w:rsidR="007102A2" w:rsidRPr="007276C5" w:rsidRDefault="007102A2" w:rsidP="007102A2">
      <w:pPr>
        <w:pStyle w:val="SourceCode"/>
      </w:pPr>
    </w:p>
    <w:p w14:paraId="60E6AB75" w14:textId="77777777" w:rsidR="007102A2" w:rsidRPr="007276C5" w:rsidRDefault="007102A2" w:rsidP="007102A2">
      <w:pPr>
        <w:pStyle w:val="SourceCode"/>
      </w:pPr>
      <w:r w:rsidRPr="007276C5">
        <w:t>        let res = (this.count &lt; 2) ? </w:t>
      </w:r>
    </w:p>
    <w:p w14:paraId="0C4C8B16" w14:textId="77777777" w:rsidR="007102A2" w:rsidRPr="007276C5" w:rsidRDefault="007102A2" w:rsidP="007102A2">
      <w:pPr>
        <w:pStyle w:val="SourceCode"/>
      </w:pPr>
      <w:r w:rsidRPr="007276C5">
        <w:t>        </w:t>
      </w:r>
      <w:r w:rsidRPr="009B6820">
        <w:rPr>
          <w:rStyle w:val="SourceCodeStrongChar"/>
        </w:rPr>
        <w:t>{done:false,value:this.count}</w:t>
      </w:r>
      <w:r w:rsidRPr="007276C5">
        <w:t> :</w:t>
      </w:r>
    </w:p>
    <w:p w14:paraId="6F808DD3" w14:textId="77777777" w:rsidR="007102A2" w:rsidRPr="007276C5" w:rsidRDefault="007102A2" w:rsidP="009B6820">
      <w:pPr>
        <w:pStyle w:val="SourceCodeStrong"/>
      </w:pPr>
      <w:r w:rsidRPr="007276C5">
        <w:t>        {done: true,value:undefined }</w:t>
      </w:r>
    </w:p>
    <w:p w14:paraId="31CDD8C1" w14:textId="77777777" w:rsidR="007102A2" w:rsidRPr="007276C5" w:rsidRDefault="007102A2" w:rsidP="007102A2">
      <w:pPr>
        <w:pStyle w:val="SourceCode"/>
      </w:pPr>
    </w:p>
    <w:p w14:paraId="41013CC1" w14:textId="77777777" w:rsidR="007102A2" w:rsidRPr="007276C5" w:rsidRDefault="007102A2" w:rsidP="007102A2">
      <w:pPr>
        <w:pStyle w:val="SourceCode"/>
      </w:pPr>
      <w:r w:rsidRPr="007276C5">
        <w:t>        this.count = this.count+1;</w:t>
      </w:r>
    </w:p>
    <w:p w14:paraId="67848D61" w14:textId="77777777" w:rsidR="007102A2" w:rsidRPr="007276C5" w:rsidRDefault="007102A2" w:rsidP="007102A2">
      <w:pPr>
        <w:pStyle w:val="SourceCode"/>
      </w:pPr>
      <w:r w:rsidRPr="007276C5">
        <w:t>        return res;</w:t>
      </w:r>
    </w:p>
    <w:p w14:paraId="6330B733" w14:textId="77777777" w:rsidR="007102A2" w:rsidRPr="007276C5" w:rsidRDefault="007102A2" w:rsidP="007102A2">
      <w:pPr>
        <w:pStyle w:val="SourceCode"/>
      </w:pPr>
      <w:r w:rsidRPr="007276C5">
        <w:t>    }</w:t>
      </w:r>
    </w:p>
    <w:p w14:paraId="5EF10E1F" w14:textId="77777777" w:rsidR="007102A2" w:rsidRPr="007276C5" w:rsidRDefault="007102A2" w:rsidP="007102A2">
      <w:pPr>
        <w:pStyle w:val="SourceCode"/>
      </w:pPr>
      <w:r w:rsidRPr="007276C5">
        <w:t>}</w:t>
      </w:r>
    </w:p>
    <w:p w14:paraId="60B798FF" w14:textId="77777777" w:rsidR="007102A2" w:rsidRPr="007276C5" w:rsidRDefault="007102A2" w:rsidP="007102A2">
      <w:pPr>
        <w:pStyle w:val="SourceCode"/>
      </w:pPr>
    </w:p>
    <w:p w14:paraId="7E755164" w14:textId="77777777" w:rsidR="007102A2" w:rsidRPr="007276C5" w:rsidRDefault="007102A2" w:rsidP="007102A2">
      <w:pPr>
        <w:pStyle w:val="SourceCode"/>
      </w:pPr>
      <w:r w:rsidRPr="007276C5">
        <w:t> console.log(iterator.next()); </w:t>
      </w:r>
    </w:p>
    <w:p w14:paraId="75C05299" w14:textId="77777777" w:rsidR="007102A2" w:rsidRPr="007276C5" w:rsidRDefault="007102A2" w:rsidP="007102A2">
      <w:pPr>
        <w:pStyle w:val="SourceCode"/>
      </w:pPr>
      <w:r w:rsidRPr="007276C5">
        <w:t> console.log(iterator.next()); </w:t>
      </w:r>
    </w:p>
    <w:p w14:paraId="6E2DBFB9" w14:textId="77777777" w:rsidR="007102A2" w:rsidRDefault="007102A2" w:rsidP="007102A2">
      <w:pPr>
        <w:pStyle w:val="SourceCode"/>
      </w:pPr>
      <w:r w:rsidRPr="007276C5">
        <w:t> console.log(iterator.next()); </w:t>
      </w:r>
    </w:p>
    <w:p w14:paraId="1F5830CD" w14:textId="66C028BA" w:rsidR="009B6820" w:rsidRDefault="009B6820" w:rsidP="009B6820">
      <w:r>
        <w:lastRenderedPageBreak/>
        <w:t xml:space="preserve">Running the </w:t>
      </w:r>
      <w:proofErr w:type="gramStart"/>
      <w:r>
        <w:t>example</w:t>
      </w:r>
      <w:proofErr w:type="gramEnd"/>
      <w:r>
        <w:t xml:space="preserve"> we see the following output.</w:t>
      </w:r>
    </w:p>
    <w:p w14:paraId="6C211E0E" w14:textId="77777777" w:rsidR="007102A2" w:rsidRDefault="007102A2" w:rsidP="007102A2">
      <w:pPr>
        <w:pStyle w:val="SourceCode"/>
      </w:pPr>
    </w:p>
    <w:p w14:paraId="4D8AF70C" w14:textId="77777777" w:rsidR="007102A2" w:rsidRPr="007276C5" w:rsidRDefault="007102A2" w:rsidP="007102A2">
      <w:pPr>
        <w:pStyle w:val="SourceCode"/>
      </w:pPr>
      <w:r>
        <w:t xml:space="preserve">&gt;&gt; </w:t>
      </w:r>
      <w:r w:rsidRPr="007276C5">
        <w:t>{ done: false, value: 0 }</w:t>
      </w:r>
    </w:p>
    <w:p w14:paraId="673459DA" w14:textId="77777777" w:rsidR="007102A2" w:rsidRPr="007276C5" w:rsidRDefault="007102A2" w:rsidP="007102A2">
      <w:pPr>
        <w:pStyle w:val="SourceCode"/>
      </w:pPr>
      <w:r>
        <w:t xml:space="preserve">&gt;&gt; </w:t>
      </w:r>
      <w:r w:rsidRPr="007276C5">
        <w:t>{ done: false, value: 1 }</w:t>
      </w:r>
    </w:p>
    <w:p w14:paraId="5E67FFDF" w14:textId="77777777" w:rsidR="007102A2" w:rsidRDefault="007102A2" w:rsidP="007102A2">
      <w:pPr>
        <w:pStyle w:val="SourceCode"/>
      </w:pPr>
      <w:r>
        <w:t xml:space="preserve">&gt;&gt; </w:t>
      </w:r>
      <w:r w:rsidRPr="007276C5">
        <w:t>{ done: true, value: undefined }</w:t>
      </w:r>
    </w:p>
    <w:p w14:paraId="692C4F23" w14:textId="64D49831" w:rsidR="009B6820" w:rsidRDefault="009B6820" w:rsidP="009B6820">
      <w:pPr>
        <w:pStyle w:val="Heading4"/>
      </w:pPr>
      <w:r>
        <w:t>Iterable</w:t>
      </w:r>
    </w:p>
    <w:p w14:paraId="7380BC2C" w14:textId="40521436" w:rsidR="007102A2" w:rsidRDefault="009B6820" w:rsidP="007102A2">
      <w:r>
        <w:t xml:space="preserve">An </w:t>
      </w:r>
      <w:r w:rsidRPr="0043529E">
        <w:rPr>
          <w:rStyle w:val="KeywordChar"/>
        </w:rPr>
        <w:t>iterable</w:t>
      </w:r>
      <w:r>
        <w:t xml:space="preserve"> object is an object with a special method that returns an iterator</w:t>
      </w:r>
      <w:r w:rsidR="007102A2">
        <w:t xml:space="preserve">. The following shows the relationship between an iterator and an iterable. </w:t>
      </w:r>
      <w:r w:rsidR="0043529E">
        <w:t xml:space="preserve">Note the method that produces the iterator has the special key </w:t>
      </w:r>
      <w:r w:rsidR="000B0075" w:rsidRPr="000B0075">
        <w:rPr>
          <w:rStyle w:val="SourceCodeChar"/>
        </w:rPr>
        <w:t>[</w:t>
      </w:r>
      <w:r w:rsidR="0043529E" w:rsidRPr="000B0075">
        <w:rPr>
          <w:rStyle w:val="SourceCodeChar"/>
        </w:rPr>
        <w:t>Symbol.iterator].</w:t>
      </w:r>
      <w:r w:rsidR="0043529E">
        <w:t xml:space="preserve"> </w:t>
      </w:r>
    </w:p>
    <w:p w14:paraId="2CBFC864" w14:textId="77777777" w:rsidR="007102A2" w:rsidRPr="0091656D" w:rsidRDefault="007102A2" w:rsidP="007102A2">
      <w:pPr>
        <w:pStyle w:val="SourceCode"/>
      </w:pPr>
      <w:r w:rsidRPr="0091656D">
        <w:t>let iterator = {</w:t>
      </w:r>
    </w:p>
    <w:p w14:paraId="54776717" w14:textId="77777777" w:rsidR="007102A2" w:rsidRPr="0091656D" w:rsidRDefault="007102A2" w:rsidP="007102A2">
      <w:pPr>
        <w:pStyle w:val="SourceCode"/>
      </w:pPr>
    </w:p>
    <w:p w14:paraId="03BAB121" w14:textId="77777777" w:rsidR="007102A2" w:rsidRPr="0091656D" w:rsidRDefault="007102A2" w:rsidP="007102A2">
      <w:pPr>
        <w:pStyle w:val="SourceCode"/>
      </w:pPr>
      <w:r w:rsidRPr="0091656D">
        <w:t>    count:0,</w:t>
      </w:r>
    </w:p>
    <w:p w14:paraId="2C29F550" w14:textId="77777777" w:rsidR="007102A2" w:rsidRPr="0091656D" w:rsidRDefault="007102A2" w:rsidP="007102A2">
      <w:pPr>
        <w:pStyle w:val="SourceCode"/>
      </w:pPr>
    </w:p>
    <w:p w14:paraId="60B4CBFC" w14:textId="77777777" w:rsidR="007102A2" w:rsidRPr="0091656D" w:rsidRDefault="007102A2" w:rsidP="007102A2">
      <w:pPr>
        <w:pStyle w:val="SourceCode"/>
      </w:pPr>
      <w:r w:rsidRPr="0091656D">
        <w:t>    next: function(){</w:t>
      </w:r>
    </w:p>
    <w:p w14:paraId="13027F28" w14:textId="77777777" w:rsidR="007102A2" w:rsidRPr="0091656D" w:rsidRDefault="007102A2" w:rsidP="007102A2">
      <w:pPr>
        <w:pStyle w:val="SourceCode"/>
      </w:pPr>
    </w:p>
    <w:p w14:paraId="61D4D7A1" w14:textId="77777777" w:rsidR="007102A2" w:rsidRPr="0091656D" w:rsidRDefault="007102A2" w:rsidP="007102A2">
      <w:pPr>
        <w:pStyle w:val="SourceCode"/>
      </w:pPr>
      <w:r w:rsidRPr="0091656D">
        <w:t>        let res = (this.count &lt; 2) ? </w:t>
      </w:r>
    </w:p>
    <w:p w14:paraId="3D611ADF" w14:textId="77777777" w:rsidR="007102A2" w:rsidRPr="0091656D" w:rsidRDefault="007102A2" w:rsidP="007102A2">
      <w:pPr>
        <w:pStyle w:val="SourceCode"/>
      </w:pPr>
      <w:r w:rsidRPr="0091656D">
        <w:t>        {done:false,value:this.count} :</w:t>
      </w:r>
    </w:p>
    <w:p w14:paraId="5150BF9E" w14:textId="77777777" w:rsidR="007102A2" w:rsidRPr="0091656D" w:rsidRDefault="007102A2" w:rsidP="007102A2">
      <w:pPr>
        <w:pStyle w:val="SourceCode"/>
      </w:pPr>
      <w:r w:rsidRPr="0091656D">
        <w:t>        {done: true,value:undefined }</w:t>
      </w:r>
    </w:p>
    <w:p w14:paraId="21D3EBBD" w14:textId="77777777" w:rsidR="007102A2" w:rsidRPr="0091656D" w:rsidRDefault="007102A2" w:rsidP="007102A2">
      <w:pPr>
        <w:pStyle w:val="SourceCode"/>
      </w:pPr>
    </w:p>
    <w:p w14:paraId="5A07753F" w14:textId="77777777" w:rsidR="007102A2" w:rsidRPr="0091656D" w:rsidRDefault="007102A2" w:rsidP="007102A2">
      <w:pPr>
        <w:pStyle w:val="SourceCode"/>
      </w:pPr>
      <w:r w:rsidRPr="0091656D">
        <w:t>        this.count = this.count+1;</w:t>
      </w:r>
    </w:p>
    <w:p w14:paraId="6B29C594" w14:textId="77777777" w:rsidR="007102A2" w:rsidRPr="0091656D" w:rsidRDefault="007102A2" w:rsidP="007102A2">
      <w:pPr>
        <w:pStyle w:val="SourceCode"/>
      </w:pPr>
      <w:r w:rsidRPr="0091656D">
        <w:t>        return res;</w:t>
      </w:r>
    </w:p>
    <w:p w14:paraId="3C8DBAD9" w14:textId="77777777" w:rsidR="007102A2" w:rsidRPr="0091656D" w:rsidRDefault="007102A2" w:rsidP="007102A2">
      <w:pPr>
        <w:pStyle w:val="SourceCode"/>
      </w:pPr>
      <w:r w:rsidRPr="0091656D">
        <w:t>    }</w:t>
      </w:r>
    </w:p>
    <w:p w14:paraId="2445E8E1" w14:textId="77777777" w:rsidR="007102A2" w:rsidRPr="0091656D" w:rsidRDefault="007102A2" w:rsidP="007102A2">
      <w:pPr>
        <w:pStyle w:val="SourceCode"/>
      </w:pPr>
      <w:r w:rsidRPr="0091656D">
        <w:t>}</w:t>
      </w:r>
    </w:p>
    <w:p w14:paraId="2903D59C" w14:textId="77777777" w:rsidR="007102A2" w:rsidRPr="0091656D" w:rsidRDefault="007102A2" w:rsidP="007102A2">
      <w:pPr>
        <w:pStyle w:val="SourceCode"/>
      </w:pPr>
    </w:p>
    <w:p w14:paraId="13267B4B" w14:textId="77777777" w:rsidR="007102A2" w:rsidRPr="0091656D" w:rsidRDefault="007102A2" w:rsidP="007102A2">
      <w:pPr>
        <w:pStyle w:val="SourceCode"/>
      </w:pPr>
      <w:r w:rsidRPr="0091656D">
        <w:t> let iterable = {</w:t>
      </w:r>
    </w:p>
    <w:p w14:paraId="4654B9DF" w14:textId="77777777" w:rsidR="007102A2" w:rsidRPr="0091656D" w:rsidRDefault="007102A2" w:rsidP="007102A2">
      <w:pPr>
        <w:pStyle w:val="SourceCode"/>
      </w:pPr>
      <w:r w:rsidRPr="0091656D">
        <w:t>    [Symbol.iterator]: function() { return iterator; }</w:t>
      </w:r>
    </w:p>
    <w:p w14:paraId="3B6B80BF" w14:textId="77777777" w:rsidR="007102A2" w:rsidRPr="0091656D" w:rsidRDefault="007102A2" w:rsidP="007102A2">
      <w:pPr>
        <w:pStyle w:val="SourceCode"/>
      </w:pPr>
      <w:r w:rsidRPr="0091656D">
        <w:t> }</w:t>
      </w:r>
    </w:p>
    <w:p w14:paraId="2636E5F9" w14:textId="77777777" w:rsidR="007102A2" w:rsidRPr="0091656D" w:rsidRDefault="007102A2" w:rsidP="007102A2">
      <w:pPr>
        <w:pStyle w:val="SourceCode"/>
      </w:pPr>
    </w:p>
    <w:p w14:paraId="232138FB" w14:textId="77777777" w:rsidR="007102A2" w:rsidRDefault="007102A2" w:rsidP="007102A2">
      <w:pPr>
        <w:pStyle w:val="SourceCode"/>
      </w:pPr>
      <w:r w:rsidRPr="0091656D">
        <w:t>console.log(...iterable);</w:t>
      </w:r>
    </w:p>
    <w:p w14:paraId="4C93BF83" w14:textId="77777777" w:rsidR="007102A2" w:rsidRDefault="007102A2" w:rsidP="007102A2">
      <w:pPr>
        <w:pStyle w:val="SourceCode"/>
      </w:pPr>
    </w:p>
    <w:p w14:paraId="5B26E59F" w14:textId="77777777" w:rsidR="007102A2" w:rsidRDefault="007102A2" w:rsidP="007102A2">
      <w:pPr>
        <w:pStyle w:val="SourceCode"/>
      </w:pPr>
      <w:r>
        <w:t>&gt;&gt; 0 1</w:t>
      </w:r>
    </w:p>
    <w:p w14:paraId="7E43E737" w14:textId="77777777" w:rsidR="007102A2" w:rsidRDefault="007102A2" w:rsidP="007102A2">
      <w:pPr>
        <w:pStyle w:val="SourceCode"/>
      </w:pPr>
    </w:p>
    <w:p w14:paraId="3F814ED6" w14:textId="77777777" w:rsidR="00985B46" w:rsidRDefault="00985B46">
      <w:pPr>
        <w:spacing w:after="160" w:line="259" w:lineRule="auto"/>
        <w:rPr>
          <w:rFonts w:asciiTheme="majorHAnsi" w:eastAsiaTheme="majorEastAsia" w:hAnsiTheme="majorHAnsi" w:cstheme="majorBidi"/>
          <w:b/>
          <w:iCs/>
          <w:smallCaps/>
          <w:color w:val="31378B" w:themeColor="text2"/>
          <w:szCs w:val="25"/>
        </w:rPr>
      </w:pPr>
      <w:r>
        <w:br w:type="page"/>
      </w:r>
    </w:p>
    <w:p w14:paraId="0E0A1CC0" w14:textId="4FD5288B" w:rsidR="007102A2" w:rsidRDefault="007102A2" w:rsidP="007102A2">
      <w:pPr>
        <w:pStyle w:val="Heading4"/>
      </w:pPr>
      <w:r>
        <w:lastRenderedPageBreak/>
        <w:t>Putting it together</w:t>
      </w:r>
    </w:p>
    <w:p w14:paraId="34FD974A" w14:textId="11012715" w:rsidR="007102A2" w:rsidRDefault="007102A2" w:rsidP="007102A2">
      <w:r>
        <w:t xml:space="preserve">An iterable can be consumed by the </w:t>
      </w:r>
      <w:r w:rsidRPr="006F5584">
        <w:rPr>
          <w:rStyle w:val="KeywordChar"/>
        </w:rPr>
        <w:t>spread operator</w:t>
      </w:r>
      <w:r>
        <w:t xml:space="preserve">. The following shows all three </w:t>
      </w:r>
      <w:r w:rsidR="00D70B4B">
        <w:t>parts:</w:t>
      </w:r>
      <w:r>
        <w:t xml:space="preserve"> </w:t>
      </w:r>
      <w:r w:rsidRPr="0083791C">
        <w:rPr>
          <w:rStyle w:val="KeywordChar"/>
        </w:rPr>
        <w:t>iterator</w:t>
      </w:r>
      <w:r>
        <w:t xml:space="preserve">, </w:t>
      </w:r>
      <w:r w:rsidRPr="0083791C">
        <w:rPr>
          <w:rStyle w:val="KeywordChar"/>
        </w:rPr>
        <w:t>iterable</w:t>
      </w:r>
      <w:r>
        <w:t xml:space="preserve"> and consumer</w:t>
      </w:r>
      <w:r w:rsidR="0083791C">
        <w:t xml:space="preserve">. </w:t>
      </w:r>
    </w:p>
    <w:p w14:paraId="7FA1CBCB" w14:textId="77777777" w:rsidR="007102A2" w:rsidRPr="00DA7E72" w:rsidRDefault="007102A2" w:rsidP="007102A2">
      <w:pPr>
        <w:pStyle w:val="SourceCode"/>
      </w:pPr>
      <w:r w:rsidRPr="00DA7E72">
        <w:t>// Iterator</w:t>
      </w:r>
    </w:p>
    <w:p w14:paraId="7D1429BF" w14:textId="77777777" w:rsidR="007102A2" w:rsidRPr="00DA7E72" w:rsidRDefault="007102A2" w:rsidP="007102A2">
      <w:pPr>
        <w:pStyle w:val="SourceCode"/>
      </w:pPr>
      <w:r w:rsidRPr="00DA7E72">
        <w:t>let Iterator = function(count) {</w:t>
      </w:r>
    </w:p>
    <w:p w14:paraId="09928019" w14:textId="77777777" w:rsidR="007102A2" w:rsidRPr="00DA7E72" w:rsidRDefault="007102A2" w:rsidP="007102A2">
      <w:pPr>
        <w:pStyle w:val="SourceCode"/>
      </w:pPr>
      <w:r w:rsidRPr="00DA7E72">
        <w:t>    this.count = count;</w:t>
      </w:r>
    </w:p>
    <w:p w14:paraId="5448EE5C" w14:textId="77777777" w:rsidR="007102A2" w:rsidRPr="00DA7E72" w:rsidRDefault="007102A2" w:rsidP="007102A2">
      <w:pPr>
        <w:pStyle w:val="SourceCode"/>
      </w:pPr>
    </w:p>
    <w:p w14:paraId="0CED30DE" w14:textId="77777777" w:rsidR="007102A2" w:rsidRPr="00DA7E72" w:rsidRDefault="007102A2" w:rsidP="007102A2">
      <w:pPr>
        <w:pStyle w:val="SourceCode"/>
      </w:pPr>
      <w:r w:rsidRPr="00DA7E72">
        <w:t>    this.next = function() {</w:t>
      </w:r>
    </w:p>
    <w:p w14:paraId="02786847" w14:textId="77777777" w:rsidR="007102A2" w:rsidRPr="00DA7E72" w:rsidRDefault="007102A2" w:rsidP="007102A2">
      <w:pPr>
        <w:pStyle w:val="SourceCode"/>
      </w:pPr>
      <w:r w:rsidRPr="00DA7E72">
        <w:t>        let res = (this.count &gt;=0) ? </w:t>
      </w:r>
    </w:p>
    <w:p w14:paraId="60452509" w14:textId="77777777" w:rsidR="007102A2" w:rsidRPr="00DA7E72" w:rsidRDefault="007102A2" w:rsidP="007102A2">
      <w:pPr>
        <w:pStyle w:val="SourceCode"/>
      </w:pPr>
      <w:r w:rsidRPr="00DA7E72">
        <w:t>        {done:false,value:this.count} :</w:t>
      </w:r>
    </w:p>
    <w:p w14:paraId="57AAC1C8" w14:textId="77777777" w:rsidR="007102A2" w:rsidRPr="00DA7E72" w:rsidRDefault="007102A2" w:rsidP="007102A2">
      <w:pPr>
        <w:pStyle w:val="SourceCode"/>
      </w:pPr>
      <w:r w:rsidRPr="00DA7E72">
        <w:t>        {done: true,value:undefined }</w:t>
      </w:r>
    </w:p>
    <w:p w14:paraId="4CD8FBA2" w14:textId="77777777" w:rsidR="007102A2" w:rsidRPr="00DA7E72" w:rsidRDefault="007102A2" w:rsidP="007102A2">
      <w:pPr>
        <w:pStyle w:val="SourceCode"/>
      </w:pPr>
      <w:r w:rsidRPr="00DA7E72">
        <w:t>    </w:t>
      </w:r>
    </w:p>
    <w:p w14:paraId="3B3A57DC" w14:textId="77777777" w:rsidR="007102A2" w:rsidRPr="00DA7E72" w:rsidRDefault="007102A2" w:rsidP="007102A2">
      <w:pPr>
        <w:pStyle w:val="SourceCode"/>
      </w:pPr>
      <w:r w:rsidRPr="00DA7E72">
        <w:t>        this.count = this.count-1;</w:t>
      </w:r>
    </w:p>
    <w:p w14:paraId="48495CE0" w14:textId="77777777" w:rsidR="007102A2" w:rsidRPr="00DA7E72" w:rsidRDefault="007102A2" w:rsidP="007102A2">
      <w:pPr>
        <w:pStyle w:val="SourceCode"/>
      </w:pPr>
      <w:r w:rsidRPr="00DA7E72">
        <w:t>        return res;</w:t>
      </w:r>
    </w:p>
    <w:p w14:paraId="417CE1EE" w14:textId="77777777" w:rsidR="007102A2" w:rsidRPr="00DA7E72" w:rsidRDefault="007102A2" w:rsidP="007102A2">
      <w:pPr>
        <w:pStyle w:val="SourceCode"/>
      </w:pPr>
      <w:r w:rsidRPr="00DA7E72">
        <w:t>    }</w:t>
      </w:r>
    </w:p>
    <w:p w14:paraId="6EF43828" w14:textId="77777777" w:rsidR="007102A2" w:rsidRPr="00DA7E72" w:rsidRDefault="007102A2" w:rsidP="007102A2">
      <w:pPr>
        <w:pStyle w:val="SourceCode"/>
      </w:pPr>
      <w:r w:rsidRPr="00DA7E72">
        <w:t>}</w:t>
      </w:r>
    </w:p>
    <w:p w14:paraId="2A1B486D" w14:textId="77777777" w:rsidR="007102A2" w:rsidRPr="00DA7E72" w:rsidRDefault="007102A2" w:rsidP="007102A2">
      <w:pPr>
        <w:pStyle w:val="SourceCode"/>
      </w:pPr>
    </w:p>
    <w:p w14:paraId="73B634AB" w14:textId="77777777" w:rsidR="007102A2" w:rsidRPr="00DA7E72" w:rsidRDefault="007102A2" w:rsidP="007102A2">
      <w:pPr>
        <w:pStyle w:val="SourceCode"/>
      </w:pPr>
      <w:r w:rsidRPr="00DA7E72">
        <w:t>// Iterable</w:t>
      </w:r>
    </w:p>
    <w:p w14:paraId="300F715E" w14:textId="77777777" w:rsidR="007102A2" w:rsidRPr="00DA7E72" w:rsidRDefault="007102A2" w:rsidP="007102A2">
      <w:pPr>
        <w:pStyle w:val="SourceCode"/>
      </w:pPr>
      <w:r w:rsidRPr="00DA7E72">
        <w:t>let Iterable = function(count) {</w:t>
      </w:r>
    </w:p>
    <w:p w14:paraId="5B7CF6B1" w14:textId="77777777" w:rsidR="007102A2" w:rsidRPr="00DA7E72" w:rsidRDefault="007102A2" w:rsidP="007102A2">
      <w:pPr>
        <w:pStyle w:val="SourceCode"/>
      </w:pPr>
      <w:r w:rsidRPr="00DA7E72">
        <w:t>    this.count = count;</w:t>
      </w:r>
    </w:p>
    <w:p w14:paraId="6410D272" w14:textId="77777777" w:rsidR="007102A2" w:rsidRPr="00DA7E72" w:rsidRDefault="007102A2" w:rsidP="007102A2">
      <w:pPr>
        <w:pStyle w:val="SourceCode"/>
      </w:pPr>
    </w:p>
    <w:p w14:paraId="746639B3" w14:textId="77777777" w:rsidR="007102A2" w:rsidRPr="00DA7E72" w:rsidRDefault="007102A2" w:rsidP="007102A2">
      <w:pPr>
        <w:pStyle w:val="SourceCode"/>
      </w:pPr>
      <w:r w:rsidRPr="00DA7E72">
        <w:t>    this[Symbol.iterator] = function() {</w:t>
      </w:r>
    </w:p>
    <w:p w14:paraId="10C08383" w14:textId="77777777" w:rsidR="007102A2" w:rsidRPr="00DA7E72" w:rsidRDefault="007102A2" w:rsidP="007102A2">
      <w:pPr>
        <w:pStyle w:val="SourceCode"/>
      </w:pPr>
      <w:r w:rsidRPr="00DA7E72">
        <w:t>        return new Iterator(this.count);</w:t>
      </w:r>
    </w:p>
    <w:p w14:paraId="4481F941" w14:textId="77777777" w:rsidR="007102A2" w:rsidRPr="00DA7E72" w:rsidRDefault="007102A2" w:rsidP="007102A2">
      <w:pPr>
        <w:pStyle w:val="SourceCode"/>
      </w:pPr>
      <w:r w:rsidRPr="00DA7E72">
        <w:t>    }</w:t>
      </w:r>
    </w:p>
    <w:p w14:paraId="49440316" w14:textId="77777777" w:rsidR="007102A2" w:rsidRPr="00DA7E72" w:rsidRDefault="007102A2" w:rsidP="007102A2">
      <w:pPr>
        <w:pStyle w:val="SourceCode"/>
      </w:pPr>
      <w:r w:rsidRPr="00DA7E72">
        <w:t>}</w:t>
      </w:r>
    </w:p>
    <w:p w14:paraId="51373FFA" w14:textId="77777777" w:rsidR="007102A2" w:rsidRPr="00DA7E72" w:rsidRDefault="007102A2" w:rsidP="007102A2">
      <w:pPr>
        <w:pStyle w:val="SourceCode"/>
      </w:pPr>
    </w:p>
    <w:p w14:paraId="4F9E439E" w14:textId="77777777" w:rsidR="007102A2" w:rsidRPr="00DA7E72" w:rsidRDefault="007102A2" w:rsidP="007102A2">
      <w:pPr>
        <w:pStyle w:val="SourceCode"/>
      </w:pPr>
      <w:r w:rsidRPr="00DA7E72">
        <w:t>// Consumer of Iterable</w:t>
      </w:r>
    </w:p>
    <w:p w14:paraId="0594F086" w14:textId="77777777" w:rsidR="007102A2" w:rsidRDefault="007102A2" w:rsidP="007102A2">
      <w:pPr>
        <w:pStyle w:val="SourceCode"/>
      </w:pPr>
      <w:r w:rsidRPr="00DA7E72">
        <w:t>console.log(... new Iterable(2));</w:t>
      </w:r>
    </w:p>
    <w:p w14:paraId="3DDBFC47" w14:textId="23097F41" w:rsidR="007102A2" w:rsidRDefault="00985B46" w:rsidP="007102A2">
      <w:pPr>
        <w:pStyle w:val="Heading4"/>
      </w:pPr>
      <w:r>
        <w:t>Generators</w:t>
      </w:r>
    </w:p>
    <w:p w14:paraId="3B6A0117" w14:textId="3425B2E8" w:rsidR="007102A2" w:rsidRDefault="007102A2" w:rsidP="007102A2">
      <w:r>
        <w:t xml:space="preserve">The Language has support for generating Iterable. </w:t>
      </w:r>
      <w:r w:rsidR="00985B46">
        <w:t xml:space="preserve">We can simplify our Iterable from the previous example and get rid of the explicit Iterator object. </w:t>
      </w:r>
    </w:p>
    <w:p w14:paraId="4F8A5E12" w14:textId="77777777" w:rsidR="00985B46" w:rsidRPr="00985B46" w:rsidRDefault="00985B46" w:rsidP="00985B46">
      <w:pPr>
        <w:pStyle w:val="SourceCode"/>
        <w:rPr>
          <w:rFonts w:eastAsia="Times New Roman"/>
        </w:rPr>
      </w:pPr>
      <w:r w:rsidRPr="00985B46">
        <w:rPr>
          <w:rFonts w:eastAsia="Times New Roman"/>
        </w:rPr>
        <w:t>let Iterable = function(count) {</w:t>
      </w:r>
    </w:p>
    <w:p w14:paraId="0A47C976" w14:textId="77777777" w:rsidR="00985B46" w:rsidRPr="00985B46" w:rsidRDefault="00985B46" w:rsidP="00985B46">
      <w:pPr>
        <w:pStyle w:val="SourceCode"/>
        <w:rPr>
          <w:rFonts w:eastAsia="Times New Roman"/>
        </w:rPr>
      </w:pPr>
      <w:r w:rsidRPr="00985B46">
        <w:rPr>
          <w:rFonts w:eastAsia="Times New Roman"/>
        </w:rPr>
        <w:t xml:space="preserve">    this.count = count;</w:t>
      </w:r>
    </w:p>
    <w:p w14:paraId="7F085D13" w14:textId="77777777" w:rsidR="00985B46" w:rsidRPr="00985B46" w:rsidRDefault="00985B46" w:rsidP="00985B46">
      <w:pPr>
        <w:pStyle w:val="SourceCode"/>
        <w:rPr>
          <w:rFonts w:eastAsia="Times New Roman"/>
        </w:rPr>
      </w:pPr>
    </w:p>
    <w:p w14:paraId="7EE79E5B" w14:textId="77777777" w:rsidR="00985B46" w:rsidRPr="00985B46" w:rsidRDefault="00985B46" w:rsidP="00985B46">
      <w:pPr>
        <w:pStyle w:val="SourceCode"/>
        <w:rPr>
          <w:rFonts w:eastAsia="Times New Roman"/>
        </w:rPr>
      </w:pPr>
      <w:r w:rsidRPr="00985B46">
        <w:rPr>
          <w:rFonts w:eastAsia="Times New Roman"/>
        </w:rPr>
        <w:t xml:space="preserve">    this[Symbol.iterator] = function() {</w:t>
      </w:r>
    </w:p>
    <w:p w14:paraId="16B2FE06" w14:textId="77777777" w:rsidR="00985B46" w:rsidRPr="00985B46" w:rsidRDefault="00985B46" w:rsidP="00985B46">
      <w:pPr>
        <w:pStyle w:val="SourceCode"/>
        <w:rPr>
          <w:rFonts w:eastAsia="Times New Roman"/>
        </w:rPr>
      </w:pPr>
      <w:r w:rsidRPr="00985B46">
        <w:rPr>
          <w:rFonts w:eastAsia="Times New Roman"/>
        </w:rPr>
        <w:t xml:space="preserve">        return new Iterator(this.count);</w:t>
      </w:r>
    </w:p>
    <w:p w14:paraId="6BC7F47C" w14:textId="77777777" w:rsidR="00985B46" w:rsidRPr="00985B46" w:rsidRDefault="00985B46" w:rsidP="00985B46">
      <w:pPr>
        <w:pStyle w:val="SourceCode"/>
        <w:rPr>
          <w:rFonts w:eastAsia="Times New Roman"/>
        </w:rPr>
      </w:pPr>
      <w:r w:rsidRPr="00985B46">
        <w:rPr>
          <w:rFonts w:eastAsia="Times New Roman"/>
        </w:rPr>
        <w:t xml:space="preserve">    }</w:t>
      </w:r>
    </w:p>
    <w:p w14:paraId="70FB1DBF" w14:textId="77777777" w:rsidR="00985B46" w:rsidRPr="00985B46" w:rsidRDefault="00985B46" w:rsidP="00985B46">
      <w:pPr>
        <w:pStyle w:val="SourceCode"/>
        <w:rPr>
          <w:rFonts w:eastAsia="Times New Roman"/>
        </w:rPr>
      </w:pPr>
      <w:r w:rsidRPr="00985B46">
        <w:rPr>
          <w:rFonts w:eastAsia="Times New Roman"/>
        </w:rPr>
        <w:t>}</w:t>
      </w:r>
    </w:p>
    <w:p w14:paraId="6CB12D62" w14:textId="77777777" w:rsidR="00985B46" w:rsidRPr="00985B46" w:rsidRDefault="00985B46" w:rsidP="00985B46">
      <w:pPr>
        <w:pStyle w:val="SourceCode"/>
        <w:rPr>
          <w:rFonts w:eastAsia="Times New Roman"/>
        </w:rPr>
      </w:pPr>
    </w:p>
    <w:p w14:paraId="6426F253" w14:textId="77777777" w:rsidR="00985B46" w:rsidRPr="00985B46" w:rsidRDefault="00985B46" w:rsidP="00985B46">
      <w:pPr>
        <w:pStyle w:val="SourceCode"/>
        <w:rPr>
          <w:rFonts w:eastAsia="Times New Roman"/>
        </w:rPr>
      </w:pPr>
      <w:r w:rsidRPr="00985B46">
        <w:rPr>
          <w:rFonts w:eastAsia="Times New Roman"/>
        </w:rPr>
        <w:t>// Consumer of Iterable</w:t>
      </w:r>
    </w:p>
    <w:p w14:paraId="5AA4903D" w14:textId="452B3F61" w:rsidR="00D70B4B" w:rsidRPr="00D70B4B" w:rsidRDefault="00985B46" w:rsidP="00985B46">
      <w:pPr>
        <w:pStyle w:val="SourceCode"/>
        <w:rPr>
          <w:rFonts w:ascii="Consolas" w:eastAsia="Times New Roman" w:hAnsi="Consolas" w:cs="Times New Roman"/>
          <w:color w:val="000000"/>
          <w:sz w:val="21"/>
          <w:szCs w:val="21"/>
        </w:rPr>
      </w:pPr>
      <w:r w:rsidRPr="00985B46">
        <w:rPr>
          <w:rFonts w:eastAsia="Times New Roman"/>
        </w:rPr>
        <w:t>console.log(... new Iterable(2));</w:t>
      </w:r>
    </w:p>
    <w:p w14:paraId="5F0398D6" w14:textId="77777777" w:rsidR="00A8534B" w:rsidRDefault="00A8534B">
      <w:pPr>
        <w:spacing w:after="160" w:line="259" w:lineRule="auto"/>
        <w:rPr>
          <w:rFonts w:asciiTheme="majorHAnsi" w:eastAsiaTheme="majorEastAsia" w:hAnsiTheme="majorHAnsi" w:cstheme="majorBidi"/>
          <w:b/>
          <w:iCs/>
          <w:smallCaps/>
          <w:color w:val="31378B" w:themeColor="text2"/>
          <w:szCs w:val="25"/>
        </w:rPr>
      </w:pPr>
      <w:r>
        <w:br w:type="page"/>
      </w:r>
    </w:p>
    <w:p w14:paraId="04B8D51F" w14:textId="2F1BF7F1" w:rsidR="007102A2" w:rsidRDefault="007102A2" w:rsidP="007102A2">
      <w:pPr>
        <w:pStyle w:val="Heading4"/>
      </w:pPr>
      <w:r>
        <w:lastRenderedPageBreak/>
        <w:t>Iterable Types</w:t>
      </w:r>
    </w:p>
    <w:p w14:paraId="41D4CA86" w14:textId="4BC350FA" w:rsidR="007102A2" w:rsidRDefault="007102A2" w:rsidP="007102A2">
      <w:r>
        <w:t xml:space="preserve">The following language types are all </w:t>
      </w:r>
      <w:r w:rsidR="00D70B4B">
        <w:t>iterable.</w:t>
      </w:r>
    </w:p>
    <w:p w14:paraId="1B6A3C5E" w14:textId="77777777" w:rsidR="007102A2" w:rsidRDefault="007102A2" w:rsidP="007102A2">
      <w:pPr>
        <w:pStyle w:val="ListBullet"/>
      </w:pPr>
      <w:r>
        <w:t>String</w:t>
      </w:r>
    </w:p>
    <w:p w14:paraId="559A92C7" w14:textId="77777777" w:rsidR="007102A2" w:rsidRDefault="007102A2" w:rsidP="007102A2">
      <w:pPr>
        <w:pStyle w:val="ListBullet"/>
      </w:pPr>
      <w:r>
        <w:t>Array</w:t>
      </w:r>
    </w:p>
    <w:p w14:paraId="10976FA8" w14:textId="77777777" w:rsidR="007102A2" w:rsidRDefault="007102A2" w:rsidP="007102A2">
      <w:pPr>
        <w:pStyle w:val="ListBullet"/>
      </w:pPr>
      <w:r>
        <w:t>Map</w:t>
      </w:r>
    </w:p>
    <w:p w14:paraId="1CA34006" w14:textId="280B441A" w:rsidR="007102A2" w:rsidRDefault="007102A2" w:rsidP="007102A2">
      <w:pPr>
        <w:pStyle w:val="ListBullet"/>
      </w:pPr>
      <w:r>
        <w:t>Set</w:t>
      </w:r>
    </w:p>
    <w:p w14:paraId="3CC03512" w14:textId="77777777" w:rsidR="009D78A1" w:rsidRDefault="009D78A1" w:rsidP="00A8534B">
      <w:pPr>
        <w:pStyle w:val="ListBullet"/>
        <w:numPr>
          <w:ilvl w:val="0"/>
          <w:numId w:val="0"/>
        </w:numPr>
      </w:pPr>
    </w:p>
    <w:p w14:paraId="534064AC" w14:textId="284D4E62" w:rsidR="00A8534B" w:rsidRDefault="00A8534B" w:rsidP="00A8534B">
      <w:pPr>
        <w:pStyle w:val="ListBullet"/>
        <w:numPr>
          <w:ilvl w:val="0"/>
          <w:numId w:val="0"/>
        </w:numPr>
      </w:pPr>
      <w:r>
        <w:t>Most build i</w:t>
      </w:r>
      <w:r w:rsidR="009D78A1">
        <w:t>n</w:t>
      </w:r>
      <w:r>
        <w:t xml:space="preserve"> </w:t>
      </w:r>
      <w:proofErr w:type="spellStart"/>
      <w:r w:rsidR="009D78A1">
        <w:t>iterables</w:t>
      </w:r>
      <w:proofErr w:type="spellEnd"/>
      <w:r>
        <w:t xml:space="preserve"> support iterating key, </w:t>
      </w:r>
      <w:r w:rsidR="00985B46">
        <w:t>values,</w:t>
      </w:r>
      <w:r>
        <w:t xml:space="preserve"> or entries. </w:t>
      </w:r>
    </w:p>
    <w:p w14:paraId="318707DE" w14:textId="77777777" w:rsidR="009D78A1" w:rsidRPr="009D78A1" w:rsidRDefault="009D78A1" w:rsidP="009D78A1">
      <w:pPr>
        <w:pStyle w:val="SourceCode"/>
        <w:rPr>
          <w:rFonts w:eastAsia="Times New Roman"/>
        </w:rPr>
      </w:pPr>
      <w:r w:rsidRPr="009D78A1">
        <w:rPr>
          <w:rFonts w:eastAsia="Times New Roman"/>
          <w:color w:val="0000FF"/>
        </w:rPr>
        <w:t>let</w:t>
      </w:r>
      <w:r w:rsidRPr="009D78A1">
        <w:rPr>
          <w:rFonts w:eastAsia="Times New Roman"/>
        </w:rPr>
        <w:t> a = [</w:t>
      </w:r>
      <w:r w:rsidRPr="009D78A1">
        <w:rPr>
          <w:rFonts w:eastAsia="Times New Roman"/>
          <w:color w:val="098658"/>
        </w:rPr>
        <w:t>4</w:t>
      </w:r>
      <w:r w:rsidRPr="009D78A1">
        <w:rPr>
          <w:rFonts w:eastAsia="Times New Roman"/>
        </w:rPr>
        <w:t>,</w:t>
      </w:r>
      <w:r w:rsidRPr="009D78A1">
        <w:rPr>
          <w:rFonts w:eastAsia="Times New Roman"/>
          <w:color w:val="098658"/>
        </w:rPr>
        <w:t>8</w:t>
      </w:r>
      <w:r w:rsidRPr="009D78A1">
        <w:rPr>
          <w:rFonts w:eastAsia="Times New Roman"/>
        </w:rPr>
        <w:t>,</w:t>
      </w:r>
      <w:r w:rsidRPr="009D78A1">
        <w:rPr>
          <w:rFonts w:eastAsia="Times New Roman"/>
          <w:color w:val="098658"/>
        </w:rPr>
        <w:t>12</w:t>
      </w:r>
      <w:r w:rsidRPr="009D78A1">
        <w:rPr>
          <w:rFonts w:eastAsia="Times New Roman"/>
        </w:rPr>
        <w:t>];</w:t>
      </w:r>
    </w:p>
    <w:p w14:paraId="2445AD9C" w14:textId="77777777" w:rsidR="009D78A1" w:rsidRPr="009D78A1" w:rsidRDefault="009D78A1" w:rsidP="009D78A1">
      <w:pPr>
        <w:pStyle w:val="SourceCode"/>
        <w:rPr>
          <w:rFonts w:eastAsia="Times New Roman"/>
        </w:rPr>
      </w:pPr>
    </w:p>
    <w:p w14:paraId="20220AF9"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idx </w:t>
      </w:r>
      <w:r w:rsidRPr="009D78A1">
        <w:rPr>
          <w:rFonts w:eastAsia="Times New Roman"/>
          <w:color w:val="0000FF"/>
        </w:rPr>
        <w:t>of</w:t>
      </w:r>
      <w:r w:rsidRPr="009D78A1">
        <w:rPr>
          <w:rFonts w:eastAsia="Times New Roman"/>
        </w:rPr>
        <w:t> a.keys())</w:t>
      </w:r>
    </w:p>
    <w:p w14:paraId="550BA901" w14:textId="77777777" w:rsidR="009D78A1" w:rsidRPr="009D78A1" w:rsidRDefault="009D78A1" w:rsidP="009D78A1">
      <w:pPr>
        <w:pStyle w:val="SourceCode"/>
        <w:rPr>
          <w:rFonts w:eastAsia="Times New Roman"/>
        </w:rPr>
      </w:pPr>
      <w:r w:rsidRPr="009D78A1">
        <w:rPr>
          <w:rFonts w:eastAsia="Times New Roman"/>
        </w:rPr>
        <w:t>{</w:t>
      </w:r>
    </w:p>
    <w:p w14:paraId="3B5F6E32" w14:textId="77777777" w:rsidR="009D78A1" w:rsidRPr="009D78A1" w:rsidRDefault="009D78A1" w:rsidP="009D78A1">
      <w:pPr>
        <w:pStyle w:val="SourceCode"/>
        <w:rPr>
          <w:rFonts w:eastAsia="Times New Roman"/>
        </w:rPr>
      </w:pPr>
      <w:r w:rsidRPr="009D78A1">
        <w:rPr>
          <w:rFonts w:eastAsia="Times New Roman"/>
        </w:rPr>
        <w:t>    console.log(idx);</w:t>
      </w:r>
    </w:p>
    <w:p w14:paraId="57133E0B" w14:textId="77777777" w:rsidR="009D78A1" w:rsidRPr="009D78A1" w:rsidRDefault="009D78A1" w:rsidP="009D78A1">
      <w:pPr>
        <w:pStyle w:val="SourceCode"/>
        <w:rPr>
          <w:rFonts w:eastAsia="Times New Roman"/>
        </w:rPr>
      </w:pPr>
      <w:r w:rsidRPr="009D78A1">
        <w:rPr>
          <w:rFonts w:eastAsia="Times New Roman"/>
        </w:rPr>
        <w:t>}</w:t>
      </w:r>
    </w:p>
    <w:p w14:paraId="18400996" w14:textId="77777777" w:rsidR="009D78A1" w:rsidRPr="009D78A1" w:rsidRDefault="009D78A1" w:rsidP="009D78A1">
      <w:pPr>
        <w:pStyle w:val="SourceCode"/>
        <w:rPr>
          <w:rFonts w:eastAsia="Times New Roman"/>
        </w:rPr>
      </w:pPr>
    </w:p>
    <w:p w14:paraId="6BBC6DF2"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value </w:t>
      </w:r>
      <w:r w:rsidRPr="009D78A1">
        <w:rPr>
          <w:rFonts w:eastAsia="Times New Roman"/>
          <w:color w:val="0000FF"/>
        </w:rPr>
        <w:t>of</w:t>
      </w:r>
      <w:r w:rsidRPr="009D78A1">
        <w:rPr>
          <w:rFonts w:eastAsia="Times New Roman"/>
        </w:rPr>
        <w:t> a.values())</w:t>
      </w:r>
    </w:p>
    <w:p w14:paraId="36D2CE6E" w14:textId="77777777" w:rsidR="009D78A1" w:rsidRPr="009D78A1" w:rsidRDefault="009D78A1" w:rsidP="009D78A1">
      <w:pPr>
        <w:pStyle w:val="SourceCode"/>
        <w:rPr>
          <w:rFonts w:eastAsia="Times New Roman"/>
        </w:rPr>
      </w:pPr>
      <w:r w:rsidRPr="009D78A1">
        <w:rPr>
          <w:rFonts w:eastAsia="Times New Roman"/>
        </w:rPr>
        <w:t>{</w:t>
      </w:r>
    </w:p>
    <w:p w14:paraId="504632FE" w14:textId="77777777" w:rsidR="009D78A1" w:rsidRPr="009D78A1" w:rsidRDefault="009D78A1" w:rsidP="009D78A1">
      <w:pPr>
        <w:pStyle w:val="SourceCode"/>
        <w:rPr>
          <w:rFonts w:eastAsia="Times New Roman"/>
        </w:rPr>
      </w:pPr>
      <w:r w:rsidRPr="009D78A1">
        <w:rPr>
          <w:rFonts w:eastAsia="Times New Roman"/>
        </w:rPr>
        <w:t>    console.log(value);</w:t>
      </w:r>
    </w:p>
    <w:p w14:paraId="301F1CBB" w14:textId="77777777" w:rsidR="009D78A1" w:rsidRPr="009D78A1" w:rsidRDefault="009D78A1" w:rsidP="009D78A1">
      <w:pPr>
        <w:pStyle w:val="SourceCode"/>
        <w:rPr>
          <w:rFonts w:eastAsia="Times New Roman"/>
        </w:rPr>
      </w:pPr>
      <w:r w:rsidRPr="009D78A1">
        <w:rPr>
          <w:rFonts w:eastAsia="Times New Roman"/>
        </w:rPr>
        <w:t>}</w:t>
      </w:r>
    </w:p>
    <w:p w14:paraId="349DFF56" w14:textId="77777777" w:rsidR="009D78A1" w:rsidRPr="009D78A1" w:rsidRDefault="009D78A1" w:rsidP="009D78A1">
      <w:pPr>
        <w:pStyle w:val="SourceCode"/>
        <w:rPr>
          <w:rFonts w:eastAsia="Times New Roman"/>
        </w:rPr>
      </w:pPr>
    </w:p>
    <w:p w14:paraId="2C595212"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[idx,value] </w:t>
      </w:r>
      <w:r w:rsidRPr="009D78A1">
        <w:rPr>
          <w:rFonts w:eastAsia="Times New Roman"/>
          <w:color w:val="0000FF"/>
        </w:rPr>
        <w:t>of</w:t>
      </w:r>
      <w:r w:rsidRPr="009D78A1">
        <w:rPr>
          <w:rFonts w:eastAsia="Times New Roman"/>
        </w:rPr>
        <w:t> a.entries())</w:t>
      </w:r>
    </w:p>
    <w:p w14:paraId="79AE4F7B" w14:textId="77777777" w:rsidR="009D78A1" w:rsidRPr="009D78A1" w:rsidRDefault="009D78A1" w:rsidP="009D78A1">
      <w:pPr>
        <w:pStyle w:val="SourceCode"/>
        <w:rPr>
          <w:rFonts w:eastAsia="Times New Roman"/>
        </w:rPr>
      </w:pPr>
      <w:r w:rsidRPr="009D78A1">
        <w:rPr>
          <w:rFonts w:eastAsia="Times New Roman"/>
        </w:rPr>
        <w:t>{</w:t>
      </w:r>
    </w:p>
    <w:p w14:paraId="2F2C24CF" w14:textId="77777777" w:rsidR="009D78A1" w:rsidRPr="009D78A1" w:rsidRDefault="009D78A1" w:rsidP="009D78A1">
      <w:pPr>
        <w:pStyle w:val="SourceCode"/>
        <w:rPr>
          <w:rFonts w:eastAsia="Times New Roman"/>
        </w:rPr>
      </w:pPr>
      <w:r w:rsidRPr="009D78A1">
        <w:rPr>
          <w:rFonts w:eastAsia="Times New Roman"/>
        </w:rPr>
        <w:t>    console.log(idx, </w:t>
      </w:r>
      <w:r w:rsidRPr="009D78A1">
        <w:rPr>
          <w:rFonts w:eastAsia="Times New Roman"/>
          <w:color w:val="A31515"/>
        </w:rPr>
        <w:t>"="</w:t>
      </w:r>
      <w:r w:rsidRPr="009D78A1">
        <w:rPr>
          <w:rFonts w:eastAsia="Times New Roman"/>
        </w:rPr>
        <w:t>,value);</w:t>
      </w:r>
    </w:p>
    <w:p w14:paraId="4B8CEE3E" w14:textId="77777777" w:rsidR="009D78A1" w:rsidRPr="009D78A1" w:rsidRDefault="009D78A1" w:rsidP="009D78A1">
      <w:pPr>
        <w:pStyle w:val="SourceCode"/>
        <w:rPr>
          <w:rFonts w:eastAsia="Times New Roman"/>
        </w:rPr>
      </w:pPr>
      <w:r w:rsidRPr="009D78A1">
        <w:rPr>
          <w:rFonts w:eastAsia="Times New Roman"/>
        </w:rPr>
        <w:t>}</w:t>
      </w:r>
    </w:p>
    <w:p w14:paraId="61970ACD" w14:textId="7A863462" w:rsidR="009D78A1" w:rsidRDefault="009D78A1" w:rsidP="00A8534B">
      <w:pPr>
        <w:pStyle w:val="ListBullet"/>
        <w:numPr>
          <w:ilvl w:val="0"/>
          <w:numId w:val="0"/>
        </w:numPr>
      </w:pPr>
    </w:p>
    <w:p w14:paraId="0994929C" w14:textId="77777777" w:rsidR="009D78A1" w:rsidRDefault="009D78A1" w:rsidP="00A8534B">
      <w:pPr>
        <w:pStyle w:val="ListBullet"/>
        <w:numPr>
          <w:ilvl w:val="0"/>
          <w:numId w:val="0"/>
        </w:numPr>
      </w:pPr>
    </w:p>
    <w:p w14:paraId="11331167" w14:textId="77777777" w:rsidR="00D70B4B" w:rsidRDefault="00D70B4B">
      <w:pPr>
        <w:spacing w:after="160" w:line="259" w:lineRule="auto"/>
        <w:rPr>
          <w:rFonts w:asciiTheme="majorHAnsi" w:eastAsiaTheme="majorEastAsia" w:hAnsiTheme="majorHAnsi" w:cstheme="majorBidi"/>
          <w:b/>
          <w:iCs/>
          <w:smallCaps/>
          <w:color w:val="31378B" w:themeColor="text2"/>
          <w:szCs w:val="25"/>
        </w:rPr>
      </w:pPr>
      <w:r>
        <w:br w:type="page"/>
      </w:r>
    </w:p>
    <w:p w14:paraId="3DDBDE4D" w14:textId="1E7AA70E" w:rsidR="007102A2" w:rsidRDefault="007102A2" w:rsidP="007102A2">
      <w:pPr>
        <w:pStyle w:val="Heading4"/>
      </w:pPr>
      <w:r>
        <w:lastRenderedPageBreak/>
        <w:t xml:space="preserve">Consuming </w:t>
      </w:r>
      <w:r w:rsidR="00D70B4B">
        <w:t>Iterables</w:t>
      </w:r>
    </w:p>
    <w:p w14:paraId="36EC0BB0" w14:textId="32729648" w:rsidR="007102A2" w:rsidRDefault="007102A2" w:rsidP="007102A2">
      <w:pPr>
        <w:pStyle w:val="Heading5"/>
      </w:pPr>
      <w:r>
        <w:t xml:space="preserve">For </w:t>
      </w:r>
      <w:r w:rsidR="00D70B4B">
        <w:t>of</w:t>
      </w:r>
    </w:p>
    <w:p w14:paraId="18891F01" w14:textId="77777777" w:rsidR="007102A2" w:rsidRPr="0044145D" w:rsidRDefault="007102A2" w:rsidP="007102A2">
      <w:pPr>
        <w:pStyle w:val="SourceCode"/>
      </w:pPr>
      <w:r w:rsidRPr="0044145D">
        <w:t>for(let a of [1,2,3])</w:t>
      </w:r>
    </w:p>
    <w:p w14:paraId="5F772874" w14:textId="77777777" w:rsidR="007102A2" w:rsidRDefault="007102A2" w:rsidP="007102A2">
      <w:pPr>
        <w:pStyle w:val="SourceCode"/>
      </w:pPr>
      <w:r w:rsidRPr="0044145D">
        <w:t>    console.log(a*2);</w:t>
      </w:r>
    </w:p>
    <w:p w14:paraId="7957C1BB" w14:textId="77777777" w:rsidR="007102A2" w:rsidRDefault="007102A2" w:rsidP="007102A2">
      <w:pPr>
        <w:pStyle w:val="SourceCode"/>
      </w:pPr>
    </w:p>
    <w:p w14:paraId="36B009BC" w14:textId="77777777" w:rsidR="007102A2" w:rsidRDefault="007102A2" w:rsidP="007102A2">
      <w:pPr>
        <w:pStyle w:val="SourceCode"/>
      </w:pPr>
      <w:r>
        <w:t>&gt;&gt; 2</w:t>
      </w:r>
    </w:p>
    <w:p w14:paraId="1A72533B" w14:textId="77777777" w:rsidR="007102A2" w:rsidRDefault="007102A2" w:rsidP="007102A2">
      <w:pPr>
        <w:pStyle w:val="SourceCode"/>
      </w:pPr>
      <w:r>
        <w:t>&gt;&gt; 4</w:t>
      </w:r>
    </w:p>
    <w:p w14:paraId="2EEFC16C" w14:textId="77777777" w:rsidR="007102A2" w:rsidRDefault="007102A2" w:rsidP="007102A2">
      <w:pPr>
        <w:pStyle w:val="SourceCode"/>
      </w:pPr>
      <w:r>
        <w:t>&gt;&gt; 6</w:t>
      </w:r>
    </w:p>
    <w:p w14:paraId="3EDC0E8C" w14:textId="77777777" w:rsidR="007102A2" w:rsidRPr="0044145D" w:rsidRDefault="007102A2" w:rsidP="007102A2">
      <w:pPr>
        <w:pStyle w:val="SourceCode"/>
      </w:pPr>
    </w:p>
    <w:p w14:paraId="1B26E12F" w14:textId="70D06923" w:rsidR="007102A2" w:rsidRDefault="007102A2" w:rsidP="007102A2">
      <w:pPr>
        <w:pStyle w:val="Heading5"/>
      </w:pPr>
      <w:r>
        <w:t>Spread</w:t>
      </w:r>
      <w:r w:rsidR="00D70B4B">
        <w:t xml:space="preserve"> into function with rest arguments.</w:t>
      </w:r>
    </w:p>
    <w:p w14:paraId="3D999720" w14:textId="77777777" w:rsidR="007102A2" w:rsidRDefault="007102A2" w:rsidP="007102A2">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4847724D" w14:textId="77777777" w:rsidR="007102A2" w:rsidRDefault="007102A2" w:rsidP="007102A2">
      <w:pPr>
        <w:pStyle w:val="SourceCode"/>
        <w:rPr>
          <w:rFonts w:eastAsia="Times New Roman"/>
        </w:rPr>
      </w:pPr>
    </w:p>
    <w:p w14:paraId="77F8DF58" w14:textId="77777777" w:rsidR="007102A2" w:rsidRDefault="007102A2" w:rsidP="007102A2">
      <w:pPr>
        <w:pStyle w:val="SourceCode"/>
        <w:rPr>
          <w:rFonts w:eastAsia="Times New Roman"/>
        </w:rPr>
      </w:pPr>
      <w:r>
        <w:rPr>
          <w:rFonts w:eastAsia="Times New Roman"/>
        </w:rPr>
        <w:t>&gt;&gt; 1 2 3</w:t>
      </w:r>
    </w:p>
    <w:p w14:paraId="093747E9" w14:textId="77777777" w:rsidR="00D70B4B" w:rsidRDefault="00D70B4B" w:rsidP="00D70B4B"/>
    <w:p w14:paraId="69C8129B" w14:textId="7E2CA09F" w:rsidR="00D70B4B" w:rsidRDefault="00D70B4B" w:rsidP="00D70B4B">
      <w:pPr>
        <w:pStyle w:val="Heading5"/>
      </w:pPr>
      <w:r>
        <w:t xml:space="preserve">Spread into function with </w:t>
      </w:r>
      <w:r w:rsidR="00A8534B">
        <w:t>normal</w:t>
      </w:r>
      <w:r>
        <w:t xml:space="preserve"> arguments.</w:t>
      </w:r>
    </w:p>
    <w:p w14:paraId="1FDDE5F7" w14:textId="77777777" w:rsidR="00A8534B" w:rsidRPr="00A8534B" w:rsidRDefault="00A8534B" w:rsidP="00A8534B">
      <w:pPr>
        <w:pStyle w:val="SourceCode"/>
        <w:rPr>
          <w:rFonts w:eastAsia="Times New Roman"/>
        </w:rPr>
      </w:pPr>
      <w:r w:rsidRPr="00A8534B">
        <w:rPr>
          <w:rFonts w:eastAsia="Times New Roman"/>
          <w:color w:val="0000FF"/>
        </w:rPr>
        <w:t>let</w:t>
      </w:r>
      <w:r w:rsidRPr="00A8534B">
        <w:rPr>
          <w:rFonts w:eastAsia="Times New Roman"/>
        </w:rPr>
        <w:t> a = [</w:t>
      </w:r>
      <w:r w:rsidRPr="00A8534B">
        <w:rPr>
          <w:rFonts w:eastAsia="Times New Roman"/>
          <w:color w:val="098658"/>
        </w:rPr>
        <w:t>1</w:t>
      </w:r>
      <w:r w:rsidRPr="00A8534B">
        <w:rPr>
          <w:rFonts w:eastAsia="Times New Roman"/>
        </w:rPr>
        <w:t>,</w:t>
      </w:r>
      <w:r w:rsidRPr="00A8534B">
        <w:rPr>
          <w:rFonts w:eastAsia="Times New Roman"/>
          <w:color w:val="098658"/>
        </w:rPr>
        <w:t>2</w:t>
      </w:r>
      <w:r w:rsidRPr="00A8534B">
        <w:rPr>
          <w:rFonts w:eastAsia="Times New Roman"/>
        </w:rPr>
        <w:t>,</w:t>
      </w:r>
      <w:r w:rsidRPr="00A8534B">
        <w:rPr>
          <w:rFonts w:eastAsia="Times New Roman"/>
          <w:color w:val="098658"/>
        </w:rPr>
        <w:t>3</w:t>
      </w:r>
      <w:r w:rsidRPr="00A8534B">
        <w:rPr>
          <w:rFonts w:eastAsia="Times New Roman"/>
        </w:rPr>
        <w:t>];</w:t>
      </w:r>
    </w:p>
    <w:p w14:paraId="1ECBFED6" w14:textId="77777777" w:rsidR="00A8534B" w:rsidRPr="00A8534B" w:rsidRDefault="00A8534B" w:rsidP="00A8534B">
      <w:pPr>
        <w:pStyle w:val="SourceCode"/>
        <w:rPr>
          <w:rFonts w:eastAsia="Times New Roman"/>
        </w:rPr>
      </w:pPr>
    </w:p>
    <w:p w14:paraId="12FC23DF" w14:textId="77777777" w:rsidR="00A8534B" w:rsidRPr="00A8534B" w:rsidRDefault="00A8534B" w:rsidP="00A8534B">
      <w:pPr>
        <w:pStyle w:val="SourceCode"/>
        <w:rPr>
          <w:rFonts w:eastAsia="Times New Roman"/>
        </w:rPr>
      </w:pPr>
      <w:r w:rsidRPr="00A8534B">
        <w:rPr>
          <w:rFonts w:eastAsia="Times New Roman"/>
        </w:rPr>
        <w:t>add = (a,b,c) </w:t>
      </w:r>
      <w:r w:rsidRPr="00A8534B">
        <w:rPr>
          <w:rFonts w:eastAsia="Times New Roman"/>
          <w:color w:val="0000FF"/>
        </w:rPr>
        <w:t>=&gt;</w:t>
      </w:r>
      <w:r w:rsidRPr="00A8534B">
        <w:rPr>
          <w:rFonts w:eastAsia="Times New Roman"/>
        </w:rPr>
        <w:t> a+b+c;</w:t>
      </w:r>
    </w:p>
    <w:p w14:paraId="6DF8EA77" w14:textId="77777777" w:rsidR="00A8534B" w:rsidRPr="00A8534B" w:rsidRDefault="00A8534B" w:rsidP="00A8534B">
      <w:pPr>
        <w:pStyle w:val="SourceCode"/>
        <w:rPr>
          <w:rFonts w:eastAsia="Times New Roman"/>
        </w:rPr>
      </w:pPr>
      <w:r w:rsidRPr="00A8534B">
        <w:rPr>
          <w:rFonts w:eastAsia="Times New Roman"/>
        </w:rPr>
        <w:t>console.log(add(...a));</w:t>
      </w:r>
    </w:p>
    <w:p w14:paraId="40D4B92A" w14:textId="77777777" w:rsidR="00D70B4B" w:rsidRDefault="00D70B4B" w:rsidP="00CD1233"/>
    <w:p w14:paraId="7505101B" w14:textId="1069AB13" w:rsidR="007102A2" w:rsidRDefault="007102A2" w:rsidP="007102A2">
      <w:pPr>
        <w:pStyle w:val="Heading5"/>
      </w:pPr>
      <w:r>
        <w:t xml:space="preserve">Destructuring Assignment </w:t>
      </w:r>
    </w:p>
    <w:p w14:paraId="5E47E1DB" w14:textId="77777777" w:rsidR="007102A2" w:rsidRPr="00747B45" w:rsidRDefault="007102A2" w:rsidP="007102A2">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6B066C1" w14:textId="77777777" w:rsidR="007102A2" w:rsidRDefault="007102A2" w:rsidP="007102A2">
      <w:pPr>
        <w:pStyle w:val="SourceCode"/>
        <w:rPr>
          <w:rFonts w:eastAsia="Times New Roman"/>
        </w:rPr>
      </w:pPr>
      <w:r w:rsidRPr="00747B45">
        <w:rPr>
          <w:rFonts w:eastAsia="Times New Roman"/>
        </w:rPr>
        <w:t>console.log(a);</w:t>
      </w:r>
    </w:p>
    <w:p w14:paraId="3862A593" w14:textId="77777777" w:rsidR="007102A2" w:rsidRDefault="007102A2" w:rsidP="007102A2">
      <w:pPr>
        <w:pStyle w:val="SourceCode"/>
        <w:rPr>
          <w:rFonts w:eastAsia="Times New Roman"/>
        </w:rPr>
      </w:pPr>
    </w:p>
    <w:p w14:paraId="3B76B95E" w14:textId="77777777" w:rsidR="007102A2" w:rsidRDefault="007102A2" w:rsidP="007102A2">
      <w:pPr>
        <w:pStyle w:val="SourceCode"/>
        <w:rPr>
          <w:rFonts w:eastAsia="Times New Roman"/>
        </w:rPr>
      </w:pPr>
      <w:r>
        <w:rPr>
          <w:rFonts w:eastAsia="Times New Roman"/>
        </w:rPr>
        <w:t>&gt;&gt; a</w:t>
      </w:r>
    </w:p>
    <w:p w14:paraId="54B21121" w14:textId="77777777" w:rsidR="007102A2" w:rsidRDefault="007102A2" w:rsidP="007102A2">
      <w:pPr>
        <w:pStyle w:val="SourceCode"/>
        <w:rPr>
          <w:rFonts w:eastAsia="Times New Roman"/>
        </w:rPr>
      </w:pPr>
    </w:p>
    <w:p w14:paraId="4E4811DA" w14:textId="77777777" w:rsidR="007102A2" w:rsidRDefault="007102A2" w:rsidP="007102A2">
      <w:pPr>
        <w:pStyle w:val="SourceCode"/>
        <w:ind w:left="0"/>
      </w:pPr>
    </w:p>
    <w:p w14:paraId="3DE1C37E" w14:textId="77777777" w:rsidR="007102A2" w:rsidRDefault="007102A2" w:rsidP="007102A2">
      <w:pPr>
        <w:pStyle w:val="Heading5"/>
      </w:pPr>
      <w:r>
        <w:t>Yield*</w:t>
      </w:r>
    </w:p>
    <w:p w14:paraId="191596D0" w14:textId="77777777" w:rsidR="007102A2" w:rsidRPr="00672D95" w:rsidRDefault="007102A2" w:rsidP="007102A2">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475B76"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088CBD06" w14:textId="77777777" w:rsidR="007102A2" w:rsidRPr="00672D95" w:rsidRDefault="007102A2" w:rsidP="007102A2">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1A3C4C19"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16402869" w14:textId="77777777" w:rsidR="007102A2" w:rsidRPr="00672D95" w:rsidRDefault="007102A2" w:rsidP="007102A2">
      <w:pPr>
        <w:pStyle w:val="SourceCode"/>
        <w:rPr>
          <w:rFonts w:eastAsia="Times New Roman"/>
          <w:color w:val="000000"/>
        </w:rPr>
      </w:pPr>
    </w:p>
    <w:p w14:paraId="365B0901" w14:textId="77777777" w:rsidR="007102A2" w:rsidRDefault="007102A2" w:rsidP="007102A2">
      <w:pPr>
        <w:pStyle w:val="SourceCode"/>
        <w:rPr>
          <w:rFonts w:eastAsia="Times New Roman"/>
          <w:color w:val="000000"/>
        </w:rPr>
      </w:pPr>
      <w:r w:rsidRPr="00672D95">
        <w:rPr>
          <w:rFonts w:eastAsia="Times New Roman"/>
          <w:color w:val="000000"/>
        </w:rPr>
        <w:t>console.log(...f());</w:t>
      </w:r>
    </w:p>
    <w:p w14:paraId="5D75426E" w14:textId="77777777" w:rsidR="007102A2" w:rsidRDefault="007102A2" w:rsidP="007102A2">
      <w:pPr>
        <w:pStyle w:val="SourceCode"/>
        <w:rPr>
          <w:rFonts w:eastAsia="Times New Roman"/>
          <w:color w:val="000000"/>
        </w:rPr>
      </w:pPr>
    </w:p>
    <w:p w14:paraId="76825258" w14:textId="77777777" w:rsidR="007102A2" w:rsidRPr="00672D95" w:rsidRDefault="007102A2" w:rsidP="007102A2">
      <w:pPr>
        <w:pStyle w:val="SourceCode"/>
        <w:rPr>
          <w:rFonts w:eastAsia="Times New Roman"/>
          <w:color w:val="000000"/>
        </w:rPr>
      </w:pPr>
      <w:r>
        <w:rPr>
          <w:rFonts w:eastAsia="Times New Roman"/>
          <w:color w:val="000000"/>
        </w:rPr>
        <w:t>&gt;&gt; 1 2 3</w:t>
      </w:r>
    </w:p>
    <w:p w14:paraId="6C0501CD" w14:textId="77777777" w:rsidR="00D70B4B" w:rsidRDefault="00D70B4B">
      <w:pPr>
        <w:spacing w:after="160" w:line="259" w:lineRule="auto"/>
        <w:rPr>
          <w:rFonts w:asciiTheme="majorHAnsi" w:eastAsiaTheme="majorEastAsia" w:hAnsiTheme="majorHAnsi" w:cstheme="majorBidi"/>
          <w:color w:val="31378B" w:themeColor="text2"/>
          <w:sz w:val="28"/>
          <w:szCs w:val="26"/>
        </w:rPr>
      </w:pPr>
      <w:bookmarkStart w:id="25" w:name="_For_in"/>
      <w:bookmarkStart w:id="26" w:name="_Toc44265517"/>
      <w:bookmarkEnd w:id="25"/>
      <w:r>
        <w:br w:type="page"/>
      </w:r>
    </w:p>
    <w:p w14:paraId="475C9E1D" w14:textId="4450D4EB" w:rsidR="007102A2" w:rsidRDefault="007102A2" w:rsidP="007102A2">
      <w:pPr>
        <w:pStyle w:val="Heading3"/>
      </w:pPr>
      <w:r>
        <w:t>For in</w:t>
      </w:r>
      <w:bookmarkEnd w:id="26"/>
    </w:p>
    <w:p w14:paraId="472A9980" w14:textId="77777777" w:rsidR="007102A2" w:rsidRPr="00A97FEC" w:rsidRDefault="007102A2" w:rsidP="007102A2">
      <w:proofErr w:type="gramStart"/>
      <w:r>
        <w:t>The for</w:t>
      </w:r>
      <w:proofErr w:type="gramEnd"/>
      <w:r>
        <w:t xml:space="preserve"> in construct iterates all enumerable properties. When we add properties to an object by just assigning to them, they are by default enumerable.</w:t>
      </w:r>
    </w:p>
    <w:p w14:paraId="484F9612" w14:textId="77777777" w:rsidR="007102A2" w:rsidRPr="005E73A0" w:rsidRDefault="007102A2" w:rsidP="007102A2">
      <w:pPr>
        <w:pStyle w:val="SourceCode"/>
      </w:pPr>
      <w:r w:rsidRPr="005E73A0">
        <w:t>var a = {</w:t>
      </w:r>
    </w:p>
    <w:p w14:paraId="303D10D3" w14:textId="77777777" w:rsidR="007102A2" w:rsidRPr="005E73A0" w:rsidRDefault="007102A2" w:rsidP="007102A2">
      <w:pPr>
        <w:pStyle w:val="SourceCode"/>
      </w:pPr>
      <w:r w:rsidRPr="005E73A0">
        <w:t>    first : "k",</w:t>
      </w:r>
    </w:p>
    <w:p w14:paraId="31BB31CA" w14:textId="77777777" w:rsidR="007102A2" w:rsidRPr="005E73A0" w:rsidRDefault="007102A2" w:rsidP="007102A2">
      <w:pPr>
        <w:pStyle w:val="SourceCode"/>
      </w:pPr>
      <w:r w:rsidRPr="005E73A0">
        <w:t>    second: "w"</w:t>
      </w:r>
    </w:p>
    <w:p w14:paraId="7571E2A1" w14:textId="77777777" w:rsidR="007102A2" w:rsidRPr="005E73A0" w:rsidRDefault="007102A2" w:rsidP="007102A2">
      <w:pPr>
        <w:pStyle w:val="SourceCode"/>
      </w:pPr>
      <w:r w:rsidRPr="005E73A0">
        <w:t>}</w:t>
      </w:r>
    </w:p>
    <w:p w14:paraId="2D1028EF" w14:textId="77777777" w:rsidR="007102A2" w:rsidRPr="005E73A0" w:rsidRDefault="007102A2" w:rsidP="007102A2">
      <w:pPr>
        <w:pStyle w:val="SourceCode"/>
      </w:pPr>
    </w:p>
    <w:p w14:paraId="5FFF28C5" w14:textId="77777777" w:rsidR="007102A2" w:rsidRPr="005E73A0" w:rsidRDefault="007102A2" w:rsidP="007102A2">
      <w:pPr>
        <w:pStyle w:val="SourceCode"/>
      </w:pPr>
      <w:r w:rsidRPr="005E73A0">
        <w:t>for (var name in a) {</w:t>
      </w:r>
    </w:p>
    <w:p w14:paraId="5ACC0680" w14:textId="77777777" w:rsidR="007102A2" w:rsidRPr="005E73A0" w:rsidRDefault="007102A2" w:rsidP="007102A2">
      <w:pPr>
        <w:pStyle w:val="SourceCode"/>
      </w:pPr>
      <w:r w:rsidRPr="005E73A0">
        <w:t>    console.log(name);</w:t>
      </w:r>
    </w:p>
    <w:p w14:paraId="60223CC8" w14:textId="77777777" w:rsidR="007102A2" w:rsidRPr="005E73A0" w:rsidRDefault="007102A2" w:rsidP="007102A2">
      <w:pPr>
        <w:pStyle w:val="SourceCode"/>
      </w:pPr>
      <w:r w:rsidRPr="005E73A0">
        <w:t>}</w:t>
      </w:r>
    </w:p>
    <w:p w14:paraId="1C82AE28" w14:textId="77777777" w:rsidR="007102A2" w:rsidRDefault="007102A2" w:rsidP="007102A2">
      <w:pPr>
        <w:pStyle w:val="SourceCode"/>
        <w:rPr>
          <w:rFonts w:eastAsia="Times New Roman"/>
        </w:rPr>
      </w:pPr>
    </w:p>
    <w:p w14:paraId="5C6004C7" w14:textId="77777777" w:rsidR="007102A2" w:rsidRDefault="007102A2" w:rsidP="007102A2">
      <w:pPr>
        <w:pStyle w:val="SourceCode"/>
        <w:rPr>
          <w:rFonts w:eastAsia="Times New Roman"/>
        </w:rPr>
      </w:pPr>
      <w:r>
        <w:rPr>
          <w:rFonts w:eastAsia="Times New Roman"/>
        </w:rPr>
        <w:t>&gt;&gt; first</w:t>
      </w:r>
    </w:p>
    <w:p w14:paraId="6AA434BC" w14:textId="77777777" w:rsidR="007102A2" w:rsidRPr="005E73A0" w:rsidRDefault="007102A2" w:rsidP="007102A2">
      <w:pPr>
        <w:pStyle w:val="SourceCode"/>
        <w:rPr>
          <w:rFonts w:eastAsia="Times New Roman"/>
        </w:rPr>
      </w:pPr>
      <w:r>
        <w:rPr>
          <w:rFonts w:eastAsia="Times New Roman"/>
        </w:rPr>
        <w:t>&gt;&gt; second</w:t>
      </w:r>
    </w:p>
    <w:p w14:paraId="38880676" w14:textId="77777777" w:rsidR="007102A2" w:rsidRDefault="007102A2" w:rsidP="007102A2"/>
    <w:p w14:paraId="556CA180" w14:textId="77777777" w:rsidR="007102A2" w:rsidRDefault="007102A2" w:rsidP="007102A2">
      <w:r>
        <w:t xml:space="preserve">If we want non-enumerable properties, we can use the </w:t>
      </w:r>
      <w:r w:rsidRPr="00103BC1">
        <w:rPr>
          <w:rStyle w:val="SourceCodeChar"/>
        </w:rPr>
        <w:t>Object.defineProperty</w:t>
      </w:r>
      <w:r>
        <w:t xml:space="preserve"> method. </w:t>
      </w:r>
    </w:p>
    <w:p w14:paraId="437C9406" w14:textId="77777777" w:rsidR="007102A2" w:rsidRPr="004704B4" w:rsidRDefault="007102A2" w:rsidP="007102A2">
      <w:pPr>
        <w:pStyle w:val="SourceCode"/>
      </w:pPr>
      <w:r w:rsidRPr="004704B4">
        <w:t>var a = {</w:t>
      </w:r>
    </w:p>
    <w:p w14:paraId="1D4792EF" w14:textId="77777777" w:rsidR="007102A2" w:rsidRPr="004704B4" w:rsidRDefault="007102A2" w:rsidP="007102A2">
      <w:pPr>
        <w:pStyle w:val="SourceCode"/>
      </w:pPr>
      <w:r w:rsidRPr="004704B4">
        <w:t>    first : "k",</w:t>
      </w:r>
    </w:p>
    <w:p w14:paraId="5DDC8BC0" w14:textId="77777777" w:rsidR="007102A2" w:rsidRPr="004704B4" w:rsidRDefault="007102A2" w:rsidP="007102A2">
      <w:pPr>
        <w:pStyle w:val="SourceCode"/>
      </w:pPr>
      <w:r w:rsidRPr="004704B4">
        <w:t>    second: "w"</w:t>
      </w:r>
    </w:p>
    <w:p w14:paraId="70EA360A" w14:textId="77777777" w:rsidR="007102A2" w:rsidRPr="004704B4" w:rsidRDefault="007102A2" w:rsidP="007102A2">
      <w:pPr>
        <w:pStyle w:val="SourceCode"/>
      </w:pPr>
      <w:r w:rsidRPr="004704B4">
        <w:t>}</w:t>
      </w:r>
    </w:p>
    <w:p w14:paraId="6428100C" w14:textId="77777777" w:rsidR="007102A2" w:rsidRPr="004704B4" w:rsidRDefault="007102A2" w:rsidP="007102A2">
      <w:pPr>
        <w:pStyle w:val="SourceCode"/>
      </w:pPr>
    </w:p>
    <w:p w14:paraId="6FFC8448" w14:textId="77777777" w:rsidR="007102A2" w:rsidRPr="004704B4" w:rsidRDefault="007102A2" w:rsidP="007102A2">
      <w:pPr>
        <w:pStyle w:val="SourceCode"/>
      </w:pPr>
      <w:r w:rsidRPr="004704B4">
        <w:t>Object.defineProperty(Object.prototype,</w:t>
      </w:r>
    </w:p>
    <w:p w14:paraId="456BBBE3" w14:textId="77777777" w:rsidR="007102A2" w:rsidRPr="004704B4" w:rsidRDefault="007102A2" w:rsidP="007102A2">
      <w:pPr>
        <w:pStyle w:val="SourceCode"/>
      </w:pPr>
      <w:r w:rsidRPr="004704B4">
        <w:t>    "notshown", </w:t>
      </w:r>
    </w:p>
    <w:p w14:paraId="5113C583" w14:textId="77777777" w:rsidR="007102A2" w:rsidRPr="004704B4" w:rsidRDefault="007102A2" w:rsidP="007102A2">
      <w:pPr>
        <w:pStyle w:val="SourceCode"/>
      </w:pPr>
      <w:r w:rsidRPr="004704B4">
        <w:t>    {enumerable:false,value:"good"});</w:t>
      </w:r>
    </w:p>
    <w:p w14:paraId="7E8D0874" w14:textId="77777777" w:rsidR="007102A2" w:rsidRPr="004704B4" w:rsidRDefault="007102A2" w:rsidP="007102A2">
      <w:pPr>
        <w:pStyle w:val="SourceCode"/>
      </w:pPr>
    </w:p>
    <w:p w14:paraId="038A507E" w14:textId="77777777" w:rsidR="007102A2" w:rsidRPr="004704B4" w:rsidRDefault="007102A2" w:rsidP="007102A2">
      <w:pPr>
        <w:pStyle w:val="SourceCode"/>
      </w:pPr>
      <w:r w:rsidRPr="004704B4">
        <w:t>for (var name in a) {</w:t>
      </w:r>
    </w:p>
    <w:p w14:paraId="6C3E991C" w14:textId="77777777" w:rsidR="007102A2" w:rsidRPr="004704B4" w:rsidRDefault="007102A2" w:rsidP="007102A2">
      <w:pPr>
        <w:pStyle w:val="SourceCode"/>
      </w:pPr>
      <w:r w:rsidRPr="004704B4">
        <w:t>    console.log(name);</w:t>
      </w:r>
    </w:p>
    <w:p w14:paraId="3884AEE0" w14:textId="77777777" w:rsidR="007102A2" w:rsidRPr="004704B4" w:rsidRDefault="007102A2" w:rsidP="007102A2">
      <w:pPr>
        <w:pStyle w:val="SourceCode"/>
      </w:pPr>
      <w:r w:rsidRPr="004704B4">
        <w:t>}</w:t>
      </w:r>
    </w:p>
    <w:p w14:paraId="553589D6" w14:textId="77777777" w:rsidR="007102A2" w:rsidRDefault="007102A2" w:rsidP="007102A2"/>
    <w:p w14:paraId="01F5B502" w14:textId="77777777" w:rsidR="007102A2" w:rsidRDefault="007102A2" w:rsidP="007102A2">
      <w:pPr>
        <w:pStyle w:val="SourceCode"/>
        <w:rPr>
          <w:rFonts w:eastAsia="Times New Roman"/>
        </w:rPr>
      </w:pPr>
      <w:r>
        <w:rPr>
          <w:rFonts w:eastAsia="Times New Roman"/>
        </w:rPr>
        <w:t>&gt;&gt; first</w:t>
      </w:r>
    </w:p>
    <w:p w14:paraId="4A2DAE2C" w14:textId="77777777" w:rsidR="007102A2" w:rsidRPr="005E73A0" w:rsidRDefault="007102A2" w:rsidP="007102A2">
      <w:pPr>
        <w:pStyle w:val="SourceCode"/>
        <w:rPr>
          <w:rFonts w:eastAsia="Times New Roman"/>
        </w:rPr>
      </w:pPr>
      <w:r>
        <w:rPr>
          <w:rFonts w:eastAsia="Times New Roman"/>
        </w:rPr>
        <w:t>&gt;&gt; second</w:t>
      </w:r>
    </w:p>
    <w:p w14:paraId="557F9A6A" w14:textId="77777777" w:rsidR="007102A2" w:rsidRDefault="007102A2" w:rsidP="007102A2"/>
    <w:p w14:paraId="1B53A97B" w14:textId="77777777" w:rsidR="007102A2" w:rsidRDefault="007102A2" w:rsidP="007102A2">
      <w:r>
        <w:t xml:space="preserve">If we want to test whether a property is on the object itself and not coming from one of its prototypes, we can use </w:t>
      </w:r>
      <w:r w:rsidRPr="006F7A2F">
        <w:rPr>
          <w:rStyle w:val="SourceCodeChar"/>
        </w:rPr>
        <w:t>hasOwnProperty</w:t>
      </w:r>
    </w:p>
    <w:p w14:paraId="73998668" w14:textId="77777777" w:rsidR="007102A2" w:rsidRPr="00851C4A" w:rsidRDefault="007102A2" w:rsidP="007102A2">
      <w:pPr>
        <w:pStyle w:val="SourceCode"/>
      </w:pPr>
      <w:r w:rsidRPr="00851C4A">
        <w:t>var a = {</w:t>
      </w:r>
    </w:p>
    <w:p w14:paraId="63C642DC" w14:textId="77777777" w:rsidR="007102A2" w:rsidRPr="00851C4A" w:rsidRDefault="007102A2" w:rsidP="007102A2">
      <w:pPr>
        <w:pStyle w:val="SourceCode"/>
      </w:pPr>
      <w:r w:rsidRPr="00851C4A">
        <w:t>    first : "k",</w:t>
      </w:r>
    </w:p>
    <w:p w14:paraId="47FFCE29" w14:textId="77777777" w:rsidR="007102A2" w:rsidRPr="00851C4A" w:rsidRDefault="007102A2" w:rsidP="007102A2">
      <w:pPr>
        <w:pStyle w:val="SourceCode"/>
      </w:pPr>
      <w:r w:rsidRPr="00851C4A">
        <w:t>    second: "w"</w:t>
      </w:r>
    </w:p>
    <w:p w14:paraId="3B94C560" w14:textId="77777777" w:rsidR="007102A2" w:rsidRPr="00851C4A" w:rsidRDefault="007102A2" w:rsidP="007102A2">
      <w:pPr>
        <w:pStyle w:val="SourceCode"/>
      </w:pPr>
      <w:r w:rsidRPr="00851C4A">
        <w:t>}</w:t>
      </w:r>
    </w:p>
    <w:p w14:paraId="5564BC7B" w14:textId="77777777" w:rsidR="007102A2" w:rsidRPr="00851C4A" w:rsidRDefault="007102A2" w:rsidP="007102A2">
      <w:pPr>
        <w:pStyle w:val="SourceCode"/>
      </w:pPr>
    </w:p>
    <w:p w14:paraId="149F94E6" w14:textId="77777777" w:rsidR="007102A2" w:rsidRPr="00851C4A" w:rsidRDefault="007102A2" w:rsidP="007102A2">
      <w:pPr>
        <w:pStyle w:val="SourceCode"/>
      </w:pPr>
      <w:r w:rsidRPr="00851C4A">
        <w:t>console.log(a.hasOwnProperty("first"));</w:t>
      </w:r>
    </w:p>
    <w:p w14:paraId="492009B4" w14:textId="77777777" w:rsidR="007102A2" w:rsidRDefault="007102A2" w:rsidP="007102A2">
      <w:pPr>
        <w:pStyle w:val="SourceCode"/>
      </w:pPr>
      <w:r w:rsidRPr="00851C4A">
        <w:t>console.log(a.hasOwnProperty("toString"));</w:t>
      </w:r>
    </w:p>
    <w:p w14:paraId="6D212989" w14:textId="77777777" w:rsidR="007102A2" w:rsidRPr="00851C4A" w:rsidRDefault="007102A2" w:rsidP="007102A2">
      <w:pPr>
        <w:pStyle w:val="SourceCode"/>
      </w:pPr>
    </w:p>
    <w:p w14:paraId="2C43633C" w14:textId="77777777" w:rsidR="007102A2" w:rsidRDefault="007102A2" w:rsidP="007102A2">
      <w:pPr>
        <w:pStyle w:val="SourceCode"/>
        <w:rPr>
          <w:rFonts w:eastAsia="Times New Roman"/>
        </w:rPr>
      </w:pPr>
      <w:r>
        <w:rPr>
          <w:rFonts w:eastAsia="Times New Roman"/>
        </w:rPr>
        <w:t>&gt;&gt; true</w:t>
      </w:r>
    </w:p>
    <w:p w14:paraId="3042AF04" w14:textId="77777777" w:rsidR="007102A2" w:rsidRPr="005E73A0" w:rsidRDefault="007102A2" w:rsidP="007102A2">
      <w:pPr>
        <w:pStyle w:val="SourceCode"/>
        <w:rPr>
          <w:rFonts w:eastAsia="Times New Roman"/>
        </w:rPr>
      </w:pPr>
      <w:r>
        <w:rPr>
          <w:rFonts w:eastAsia="Times New Roman"/>
        </w:rPr>
        <w:t>&gt;&gt; false</w:t>
      </w:r>
    </w:p>
    <w:p w14:paraId="09410B77" w14:textId="77777777" w:rsidR="007102A2" w:rsidRPr="00784D57" w:rsidRDefault="007102A2" w:rsidP="007102A2">
      <w:pPr>
        <w:rPr>
          <w:rFonts w:asciiTheme="majorHAnsi" w:eastAsiaTheme="majorEastAsia" w:hAnsiTheme="majorHAnsi" w:cstheme="majorBidi"/>
          <w:b/>
          <w:iCs/>
          <w:smallCaps/>
          <w:color w:val="31378B" w:themeColor="text2"/>
          <w:szCs w:val="25"/>
        </w:rPr>
      </w:pPr>
      <w:r>
        <w:br w:type="page"/>
      </w:r>
    </w:p>
    <w:p w14:paraId="2039BAC4" w14:textId="04D0E38F" w:rsidR="004E28AA" w:rsidRDefault="004E28AA" w:rsidP="004E28AA">
      <w:pPr>
        <w:pStyle w:val="Heading3"/>
      </w:pPr>
      <w:r>
        <w:t>Promises</w:t>
      </w:r>
    </w:p>
    <w:p w14:paraId="5CB6A9E2" w14:textId="20FDB7E9" w:rsidR="004E28AA" w:rsidRDefault="004E28AA" w:rsidP="004E28AA">
      <w:pPr>
        <w:pStyle w:val="Heading4"/>
      </w:pPr>
      <w:r>
        <w:t>Creating Promises</w:t>
      </w:r>
    </w:p>
    <w:p w14:paraId="40853285" w14:textId="40A4A197" w:rsidR="00E0588F" w:rsidRDefault="00E0588F" w:rsidP="00E0588F">
      <w:proofErr w:type="gramStart"/>
      <w:r>
        <w:t>In order to</w:t>
      </w:r>
      <w:proofErr w:type="gramEnd"/>
      <w:r>
        <w:t xml:space="preserve"> understand how Promises work, the best way is to write a function that creates one from scratch. The function below simulates a long running operation that returns a message. </w:t>
      </w:r>
    </w:p>
    <w:p w14:paraId="4D56F452" w14:textId="77777777" w:rsidR="004E28AA" w:rsidRPr="004E28AA" w:rsidRDefault="004E28AA" w:rsidP="004E28AA">
      <w:pPr>
        <w:pStyle w:val="SourceCode"/>
        <w:rPr>
          <w:rFonts w:eastAsia="Times New Roman"/>
          <w:color w:val="000000"/>
        </w:rPr>
      </w:pPr>
      <w:r w:rsidRPr="004E28AA">
        <w:rPr>
          <w:rFonts w:eastAsia="Times New Roman"/>
          <w:color w:val="0000FF"/>
        </w:rPr>
        <w:t>function</w:t>
      </w:r>
      <w:r w:rsidRPr="004E28AA">
        <w:rPr>
          <w:rFonts w:eastAsia="Times New Roman"/>
          <w:color w:val="000000"/>
        </w:rPr>
        <w:t> futureMessage(time, message) </w:t>
      </w:r>
    </w:p>
    <w:p w14:paraId="1BE7C9BB" w14:textId="710CC800" w:rsidR="004E28AA" w:rsidRDefault="004E28AA" w:rsidP="004E28AA">
      <w:pPr>
        <w:pStyle w:val="SourceCode"/>
        <w:rPr>
          <w:rFonts w:eastAsia="Times New Roman"/>
          <w:color w:val="000000"/>
        </w:rPr>
      </w:pPr>
      <w:r w:rsidRPr="004E28AA">
        <w:rPr>
          <w:rFonts w:eastAsia="Times New Roman"/>
          <w:color w:val="000000"/>
        </w:rPr>
        <w:t>{</w:t>
      </w:r>
    </w:p>
    <w:p w14:paraId="0C09F753" w14:textId="48227FA3" w:rsidR="004E28AA" w:rsidRPr="004E28AA" w:rsidRDefault="007353CB" w:rsidP="00F65AD3">
      <w:pPr>
        <w:pStyle w:val="SourceCode"/>
        <w:ind w:firstLine="482"/>
        <w:rPr>
          <w:rFonts w:eastAsia="Times New Roman"/>
          <w:color w:val="000000"/>
        </w:rPr>
      </w:pPr>
      <w:r>
        <w:sym w:font="Wingdings" w:char="F08E"/>
      </w:r>
      <w:r w:rsidR="004E28AA" w:rsidRPr="004E28AA">
        <w:rPr>
          <w:rFonts w:eastAsia="Times New Roman"/>
          <w:color w:val="0000FF"/>
        </w:rPr>
        <w:t>function</w:t>
      </w:r>
      <w:r w:rsidR="004E28AA" w:rsidRPr="004E28AA">
        <w:rPr>
          <w:rFonts w:eastAsia="Times New Roman"/>
          <w:color w:val="000000"/>
        </w:rPr>
        <w:t> promiseControl(resolveHandle, rejectHandle) </w:t>
      </w:r>
    </w:p>
    <w:p w14:paraId="7561E4EB" w14:textId="0851495F" w:rsidR="004E28AA" w:rsidRDefault="004E28AA" w:rsidP="004E28AA">
      <w:pPr>
        <w:pStyle w:val="SourceCode"/>
        <w:rPr>
          <w:rFonts w:eastAsia="Times New Roman"/>
          <w:color w:val="000000"/>
        </w:rPr>
      </w:pPr>
      <w:r w:rsidRPr="004E28AA">
        <w:rPr>
          <w:rFonts w:eastAsia="Times New Roman"/>
          <w:color w:val="000000"/>
        </w:rPr>
        <w:t>    {</w:t>
      </w:r>
    </w:p>
    <w:p w14:paraId="317873DD" w14:textId="7FFB79A5" w:rsidR="00F65AD3" w:rsidRPr="004E28AA" w:rsidRDefault="00F65AD3" w:rsidP="004E28AA">
      <w:pPr>
        <w:pStyle w:val="SourceCode"/>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r>
    </w:p>
    <w:p w14:paraId="47980D4C" w14:textId="77777777" w:rsidR="004E28AA" w:rsidRPr="004E28AA" w:rsidRDefault="004E28AA" w:rsidP="004E28AA">
      <w:pPr>
        <w:pStyle w:val="SourceCode"/>
        <w:rPr>
          <w:rFonts w:eastAsia="Times New Roman"/>
          <w:color w:val="000000"/>
        </w:rPr>
      </w:pPr>
      <w:r w:rsidRPr="004E28AA">
        <w:rPr>
          <w:rFonts w:eastAsia="Times New Roman"/>
          <w:color w:val="000000"/>
        </w:rPr>
        <w:t>        setTimeout(() </w:t>
      </w:r>
      <w:r w:rsidRPr="004E28AA">
        <w:rPr>
          <w:rFonts w:eastAsia="Times New Roman"/>
          <w:color w:val="0000FF"/>
        </w:rPr>
        <w:t>=&gt;</w:t>
      </w:r>
      <w:r w:rsidRPr="004E28AA">
        <w:rPr>
          <w:rFonts w:eastAsia="Times New Roman"/>
          <w:color w:val="000000"/>
        </w:rPr>
        <w:t> {</w:t>
      </w:r>
    </w:p>
    <w:p w14:paraId="2F42F540" w14:textId="15F890FF" w:rsidR="004E28AA" w:rsidRPr="004E28AA" w:rsidRDefault="004E28AA" w:rsidP="004E28AA">
      <w:pPr>
        <w:pStyle w:val="SourceCode"/>
        <w:rPr>
          <w:rFonts w:eastAsia="Times New Roman"/>
          <w:color w:val="000000"/>
        </w:rPr>
      </w:pPr>
      <w:r w:rsidRPr="004E28AA">
        <w:rPr>
          <w:rFonts w:eastAsia="Times New Roman"/>
          <w:color w:val="000000"/>
        </w:rPr>
        <w:t>            </w:t>
      </w:r>
      <w:r w:rsidR="00974CDD">
        <w:sym w:font="Wingdings" w:char="F090"/>
      </w:r>
      <w:r w:rsidRPr="004E28AA">
        <w:rPr>
          <w:rFonts w:eastAsia="Times New Roman"/>
          <w:color w:val="000000"/>
        </w:rPr>
        <w:t>resolveHandle(message)</w:t>
      </w:r>
    </w:p>
    <w:p w14:paraId="36C76D85" w14:textId="77777777" w:rsidR="004E28AA" w:rsidRPr="004E28AA" w:rsidRDefault="004E28AA" w:rsidP="004E28AA">
      <w:pPr>
        <w:pStyle w:val="SourceCode"/>
        <w:rPr>
          <w:rFonts w:eastAsia="Times New Roman"/>
          <w:color w:val="000000"/>
        </w:rPr>
      </w:pPr>
      <w:r w:rsidRPr="004E28AA">
        <w:rPr>
          <w:rFonts w:eastAsia="Times New Roman"/>
          <w:color w:val="000000"/>
        </w:rPr>
        <w:t>        }, time);</w:t>
      </w:r>
    </w:p>
    <w:p w14:paraId="1BC155EB" w14:textId="77777777" w:rsidR="004E28AA" w:rsidRPr="004E28AA" w:rsidRDefault="004E28AA" w:rsidP="004E28AA">
      <w:pPr>
        <w:pStyle w:val="SourceCode"/>
        <w:rPr>
          <w:rFonts w:eastAsia="Times New Roman"/>
          <w:color w:val="000000"/>
        </w:rPr>
      </w:pPr>
      <w:r w:rsidRPr="004E28AA">
        <w:rPr>
          <w:rFonts w:eastAsia="Times New Roman"/>
          <w:color w:val="000000"/>
        </w:rPr>
        <w:t>    };</w:t>
      </w:r>
    </w:p>
    <w:p w14:paraId="6309E09A" w14:textId="77777777" w:rsidR="004E28AA" w:rsidRPr="004E28AA" w:rsidRDefault="004E28AA" w:rsidP="004E28AA">
      <w:pPr>
        <w:pStyle w:val="SourceCode"/>
        <w:rPr>
          <w:rFonts w:eastAsia="Times New Roman"/>
          <w:color w:val="000000"/>
        </w:rPr>
      </w:pPr>
    </w:p>
    <w:p w14:paraId="0CFA51AF" w14:textId="17F10376" w:rsidR="004E28AA" w:rsidRPr="004E28AA" w:rsidRDefault="004E28AA" w:rsidP="004E28AA">
      <w:pPr>
        <w:pStyle w:val="SourceCode"/>
        <w:rPr>
          <w:rFonts w:eastAsia="Times New Roman"/>
          <w:color w:val="000000"/>
        </w:rPr>
      </w:pPr>
      <w:r w:rsidRPr="004E28AA">
        <w:rPr>
          <w:rFonts w:eastAsia="Times New Roman"/>
          <w:color w:val="000000"/>
        </w:rPr>
        <w:t>    </w:t>
      </w:r>
      <w:r w:rsidRPr="004E28AA">
        <w:rPr>
          <w:rFonts w:eastAsia="Times New Roman"/>
          <w:color w:val="0000FF"/>
        </w:rPr>
        <w:t>return</w:t>
      </w:r>
      <w:r w:rsidRPr="004E28AA">
        <w:rPr>
          <w:rFonts w:eastAsia="Times New Roman"/>
          <w:color w:val="000000"/>
        </w:rPr>
        <w:t> </w:t>
      </w:r>
      <w:r w:rsidRPr="004E28AA">
        <w:rPr>
          <w:rFonts w:eastAsia="Times New Roman"/>
          <w:color w:val="0000FF"/>
        </w:rPr>
        <w:t>new</w:t>
      </w:r>
      <w:r w:rsidRPr="004E28AA">
        <w:rPr>
          <w:rFonts w:eastAsia="Times New Roman"/>
          <w:color w:val="000000"/>
        </w:rPr>
        <w:t> Promise(</w:t>
      </w:r>
      <w:r w:rsidR="00F65AD3">
        <w:sym w:font="Wingdings" w:char="F08D"/>
      </w:r>
      <w:r w:rsidRPr="004E28AA">
        <w:rPr>
          <w:rFonts w:eastAsia="Times New Roman"/>
          <w:color w:val="000000"/>
        </w:rPr>
        <w:t>promiseControl);</w:t>
      </w:r>
    </w:p>
    <w:p w14:paraId="7A1C62F7" w14:textId="4926F76B" w:rsidR="004E28AA" w:rsidRDefault="004E28AA" w:rsidP="004E28AA">
      <w:pPr>
        <w:pStyle w:val="SourceCode"/>
        <w:rPr>
          <w:rFonts w:eastAsia="Times New Roman"/>
          <w:color w:val="000000"/>
        </w:rPr>
      </w:pPr>
      <w:r w:rsidRPr="004E28AA">
        <w:rPr>
          <w:rFonts w:eastAsia="Times New Roman"/>
          <w:color w:val="000000"/>
        </w:rPr>
        <w:t>}</w:t>
      </w:r>
    </w:p>
    <w:p w14:paraId="76EEA68C" w14:textId="3C785187" w:rsidR="007353CB" w:rsidRDefault="007353CB" w:rsidP="004E28AA">
      <w:pPr>
        <w:pStyle w:val="SourceCode"/>
        <w:rPr>
          <w:rFonts w:eastAsia="Times New Roman"/>
          <w:color w:val="000000"/>
        </w:rPr>
      </w:pPr>
    </w:p>
    <w:p w14:paraId="2513445C" w14:textId="7244F6AC" w:rsidR="007353CB" w:rsidRPr="007353CB" w:rsidRDefault="007353CB" w:rsidP="007353CB">
      <w:pPr>
        <w:pStyle w:val="SourceCode"/>
        <w:rPr>
          <w:rFonts w:eastAsia="Times New Roman"/>
        </w:rPr>
      </w:pPr>
      <w:r w:rsidRPr="007353CB">
        <w:rPr>
          <w:rFonts w:eastAsia="Times New Roman"/>
          <w:color w:val="0000FF"/>
        </w:rPr>
        <w:t>Let</w:t>
      </w:r>
      <w:r>
        <w:rPr>
          <w:rFonts w:eastAsia="Times New Roman"/>
          <w:color w:val="0000FF"/>
        </w:rPr>
        <w:t xml:space="preserve"> </w:t>
      </w:r>
      <w:r>
        <w:sym w:font="Wingdings" w:char="F08C"/>
      </w:r>
      <w:r w:rsidRPr="007353CB">
        <w:rPr>
          <w:rFonts w:eastAsia="Times New Roman"/>
        </w:rPr>
        <w:t> promise = futureMessage(</w:t>
      </w:r>
      <w:r w:rsidRPr="007353CB">
        <w:rPr>
          <w:rFonts w:eastAsia="Times New Roman"/>
          <w:color w:val="098658"/>
        </w:rPr>
        <w:t>1000</w:t>
      </w:r>
      <w:r w:rsidRPr="007353CB">
        <w:rPr>
          <w:rFonts w:eastAsia="Times New Roman"/>
        </w:rPr>
        <w:t>, </w:t>
      </w:r>
      <w:r w:rsidRPr="007353CB">
        <w:rPr>
          <w:rFonts w:eastAsia="Times New Roman"/>
          <w:color w:val="A31515"/>
        </w:rPr>
        <w:t>"Message One"</w:t>
      </w:r>
      <w:r w:rsidRPr="007353CB">
        <w:rPr>
          <w:rFonts w:eastAsia="Times New Roman"/>
        </w:rPr>
        <w:t>);</w:t>
      </w:r>
    </w:p>
    <w:p w14:paraId="6F324D11" w14:textId="77777777" w:rsidR="007353CB" w:rsidRPr="007353CB" w:rsidRDefault="007353CB" w:rsidP="007353CB">
      <w:pPr>
        <w:pStyle w:val="SourceCode"/>
        <w:rPr>
          <w:rFonts w:eastAsia="Times New Roman"/>
        </w:rPr>
      </w:pPr>
    </w:p>
    <w:p w14:paraId="77C38899" w14:textId="77777777" w:rsidR="007353CB" w:rsidRPr="007353CB" w:rsidRDefault="007353CB" w:rsidP="007353CB">
      <w:pPr>
        <w:pStyle w:val="SourceCode"/>
        <w:rPr>
          <w:rFonts w:eastAsia="Times New Roman"/>
        </w:rPr>
      </w:pPr>
      <w:r w:rsidRPr="007353CB">
        <w:rPr>
          <w:rFonts w:eastAsia="Times New Roman"/>
          <w:color w:val="0000FF"/>
        </w:rPr>
        <w:t>let</w:t>
      </w:r>
      <w:r w:rsidRPr="007353CB">
        <w:rPr>
          <w:rFonts w:eastAsia="Times New Roman"/>
        </w:rPr>
        <w:t> promise2 =  promise</w:t>
      </w:r>
    </w:p>
    <w:p w14:paraId="235C4680" w14:textId="65E0105C" w:rsidR="007353CB" w:rsidRDefault="007353CB" w:rsidP="007353CB">
      <w:pPr>
        <w:pStyle w:val="SourceCode"/>
        <w:rPr>
          <w:rFonts w:eastAsia="Times New Roman"/>
        </w:rPr>
      </w:pPr>
      <w:r w:rsidRPr="007353CB">
        <w:rPr>
          <w:rFonts w:eastAsia="Times New Roman"/>
        </w:rPr>
        <w:t>    </w:t>
      </w:r>
      <w:r>
        <w:sym w:font="Wingdings" w:char="F08F"/>
      </w:r>
      <w:r w:rsidRPr="007353CB">
        <w:rPr>
          <w:rFonts w:eastAsia="Times New Roman"/>
        </w:rPr>
        <w:t>.then(</w:t>
      </w:r>
      <w:r w:rsidR="00974CDD">
        <w:sym w:font="Wingdings" w:char="F091"/>
      </w:r>
      <w:r w:rsidRPr="007353CB">
        <w:rPr>
          <w:rFonts w:eastAsia="Times New Roman"/>
        </w:rPr>
        <w:t>m </w:t>
      </w:r>
      <w:r w:rsidRPr="007353CB">
        <w:rPr>
          <w:rFonts w:eastAsia="Times New Roman"/>
          <w:color w:val="0000FF"/>
        </w:rPr>
        <w:t>=&gt;</w:t>
      </w:r>
      <w:r w:rsidRPr="007353CB">
        <w:rPr>
          <w:rFonts w:eastAsia="Times New Roman"/>
        </w:rPr>
        <w:t> console.log(</w:t>
      </w:r>
      <w:r w:rsidRPr="007353CB">
        <w:rPr>
          <w:rFonts w:eastAsia="Times New Roman"/>
          <w:color w:val="A31515"/>
        </w:rPr>
        <w:t>`received </w:t>
      </w:r>
      <w:r w:rsidRPr="007353CB">
        <w:rPr>
          <w:rFonts w:eastAsia="Times New Roman"/>
          <w:color w:val="0000FF"/>
        </w:rPr>
        <w:t>${</w:t>
      </w:r>
      <w:r w:rsidRPr="007353CB">
        <w:rPr>
          <w:rFonts w:eastAsia="Times New Roman"/>
        </w:rPr>
        <w:t>m</w:t>
      </w:r>
      <w:r w:rsidRPr="007353CB">
        <w:rPr>
          <w:rFonts w:eastAsia="Times New Roman"/>
          <w:color w:val="0000FF"/>
        </w:rPr>
        <w:t>}</w:t>
      </w:r>
      <w:r w:rsidRPr="007353CB">
        <w:rPr>
          <w:rFonts w:eastAsia="Times New Roman"/>
          <w:color w:val="A31515"/>
        </w:rPr>
        <w:t>`</w:t>
      </w:r>
      <w:r w:rsidRPr="007353CB">
        <w:rPr>
          <w:rFonts w:eastAsia="Times New Roman"/>
        </w:rPr>
        <w:t>));</w:t>
      </w:r>
    </w:p>
    <w:p w14:paraId="777AD74A" w14:textId="3EA217C9" w:rsidR="007353CB" w:rsidRDefault="007353CB" w:rsidP="007353CB">
      <w:pPr>
        <w:pStyle w:val="SourceCode"/>
        <w:rPr>
          <w:rFonts w:eastAsia="Times New Roman"/>
        </w:rPr>
      </w:pPr>
    </w:p>
    <w:p w14:paraId="6EDC8DDE" w14:textId="01C85154" w:rsidR="007353CB" w:rsidRDefault="007353CB" w:rsidP="007353CB">
      <w:pPr>
        <w:rPr>
          <w:rFonts w:eastAsia="Times New Roman"/>
          <w:color w:val="000000"/>
        </w:rPr>
      </w:pPr>
      <w:r>
        <w:t xml:space="preserve">Let us now go over the code fragment and describe what happens. </w:t>
      </w:r>
    </w:p>
    <w:p w14:paraId="6A7A8FF9" w14:textId="77777777" w:rsidR="007353CB" w:rsidRPr="004E28AA" w:rsidRDefault="007353CB" w:rsidP="004E28AA">
      <w:pPr>
        <w:pStyle w:val="SourceCode"/>
        <w:rPr>
          <w:rFonts w:eastAsia="Times New Roman"/>
          <w:color w:val="000000"/>
        </w:rPr>
      </w:pPr>
    </w:p>
    <w:p w14:paraId="2E0D8702" w14:textId="170924B3" w:rsidR="004E28AA" w:rsidRDefault="004E28AA" w:rsidP="004E28AA">
      <w:pPr>
        <w:pStyle w:val="SourceCode"/>
        <w:rPr>
          <w:rFonts w:eastAsia="Times New Roman"/>
          <w:color w:val="000000"/>
        </w:rPr>
      </w:pPr>
    </w:p>
    <w:tbl>
      <w:tblPr>
        <w:tblStyle w:val="SimpleDefinition"/>
        <w:tblW w:w="0" w:type="auto"/>
        <w:tblLook w:val="04A0" w:firstRow="1" w:lastRow="0" w:firstColumn="1" w:lastColumn="0" w:noHBand="0" w:noVBand="1"/>
      </w:tblPr>
      <w:tblGrid>
        <w:gridCol w:w="2552"/>
        <w:gridCol w:w="6078"/>
      </w:tblGrid>
      <w:tr w:rsidR="00F65AD3" w14:paraId="3725C60F" w14:textId="77777777" w:rsidTr="00393F4D">
        <w:tc>
          <w:tcPr>
            <w:cnfStyle w:val="001000000000" w:firstRow="0" w:lastRow="0" w:firstColumn="1" w:lastColumn="0" w:oddVBand="0" w:evenVBand="0" w:oddHBand="0" w:evenHBand="0" w:firstRowFirstColumn="0" w:firstRowLastColumn="0" w:lastRowFirstColumn="0" w:lastRowLastColumn="0"/>
            <w:tcW w:w="2552" w:type="dxa"/>
          </w:tcPr>
          <w:p w14:paraId="307E48EF" w14:textId="6AA5EFF3" w:rsidR="00F65AD3" w:rsidRDefault="00F65AD3" w:rsidP="00393F4D">
            <w:r>
              <w:sym w:font="Wingdings" w:char="F08C"/>
            </w:r>
            <w:r>
              <w:t xml:space="preserve"> </w:t>
            </w:r>
            <w:r w:rsidR="007353CB">
              <w:t>Invoke function</w:t>
            </w:r>
          </w:p>
        </w:tc>
        <w:tc>
          <w:tcPr>
            <w:tcW w:w="6078" w:type="dxa"/>
          </w:tcPr>
          <w:p w14:paraId="77C0B67D" w14:textId="5490D571" w:rsidR="00F65AD3" w:rsidRDefault="007353CB" w:rsidP="00393F4D">
            <w:pPr>
              <w:cnfStyle w:val="000000000000" w:firstRow="0" w:lastRow="0" w:firstColumn="0" w:lastColumn="0" w:oddVBand="0" w:evenVBand="0" w:oddHBand="0" w:evenHBand="0" w:firstRowFirstColumn="0" w:firstRowLastColumn="0" w:lastRowFirstColumn="0" w:lastRowLastColumn="0"/>
            </w:pPr>
            <w:r>
              <w:t xml:space="preserve">We invoke our long running operation and pass a piece of state to represent a message. </w:t>
            </w:r>
          </w:p>
        </w:tc>
      </w:tr>
      <w:tr w:rsidR="00F65AD3" w14:paraId="34133287" w14:textId="77777777" w:rsidTr="00393F4D">
        <w:tc>
          <w:tcPr>
            <w:cnfStyle w:val="001000000000" w:firstRow="0" w:lastRow="0" w:firstColumn="1" w:lastColumn="0" w:oddVBand="0" w:evenVBand="0" w:oddHBand="0" w:evenHBand="0" w:firstRowFirstColumn="0" w:firstRowLastColumn="0" w:lastRowFirstColumn="0" w:lastRowLastColumn="0"/>
            <w:tcW w:w="2552" w:type="dxa"/>
          </w:tcPr>
          <w:p w14:paraId="3F2BEF9C" w14:textId="768DD9A6" w:rsidR="00F65AD3" w:rsidRDefault="00F65AD3" w:rsidP="00393F4D">
            <w:r>
              <w:sym w:font="Wingdings" w:char="F08D"/>
            </w:r>
            <w:r>
              <w:t xml:space="preserve"> </w:t>
            </w:r>
            <w:r w:rsidR="00BE34A8">
              <w:t>Create Promise</w:t>
            </w:r>
          </w:p>
        </w:tc>
        <w:tc>
          <w:tcPr>
            <w:tcW w:w="6078" w:type="dxa"/>
          </w:tcPr>
          <w:p w14:paraId="13941C6D" w14:textId="535938E0" w:rsidR="00F65AD3" w:rsidRDefault="00F65AD3" w:rsidP="00393F4D">
            <w:pPr>
              <w:cnfStyle w:val="000000000000" w:firstRow="0" w:lastRow="0" w:firstColumn="0" w:lastColumn="0" w:oddVBand="0" w:evenVBand="0" w:oddHBand="0" w:evenHBand="0" w:firstRowFirstColumn="0" w:firstRowLastColumn="0" w:lastRowFirstColumn="0" w:lastRowLastColumn="0"/>
            </w:pPr>
            <w:r>
              <w:t xml:space="preserve">We pass the control function to the Promise </w:t>
            </w:r>
          </w:p>
        </w:tc>
      </w:tr>
      <w:tr w:rsidR="00BE34A8" w14:paraId="28AE1E8E" w14:textId="77777777" w:rsidTr="00393F4D">
        <w:tc>
          <w:tcPr>
            <w:cnfStyle w:val="001000000000" w:firstRow="0" w:lastRow="0" w:firstColumn="1" w:lastColumn="0" w:oddVBand="0" w:evenVBand="0" w:oddHBand="0" w:evenHBand="0" w:firstRowFirstColumn="0" w:firstRowLastColumn="0" w:lastRowFirstColumn="0" w:lastRowLastColumn="0"/>
            <w:tcW w:w="2552" w:type="dxa"/>
          </w:tcPr>
          <w:p w14:paraId="6D4F8A66" w14:textId="40B0A7D3" w:rsidR="00BE34A8" w:rsidRDefault="007353CB" w:rsidP="00393F4D">
            <w:r>
              <w:sym w:font="Wingdings" w:char="F08E"/>
            </w:r>
            <w:r w:rsidRPr="007353CB">
              <w:rPr>
                <w:rFonts w:eastAsia="Times New Roman"/>
              </w:rPr>
              <w:t> </w:t>
            </w:r>
            <w:r w:rsidR="00BE34A8">
              <w:t xml:space="preserve"> </w:t>
            </w:r>
            <w:r>
              <w:t>Promise calls back</w:t>
            </w:r>
          </w:p>
        </w:tc>
        <w:tc>
          <w:tcPr>
            <w:tcW w:w="6078" w:type="dxa"/>
          </w:tcPr>
          <w:p w14:paraId="1F7D6591" w14:textId="65786075" w:rsidR="00BE34A8" w:rsidRDefault="007353CB" w:rsidP="00393F4D">
            <w:pPr>
              <w:cnfStyle w:val="000000000000" w:firstRow="0" w:lastRow="0" w:firstColumn="0" w:lastColumn="0" w:oddVBand="0" w:evenVBand="0" w:oddHBand="0" w:evenHBand="0" w:firstRowFirstColumn="0" w:firstRowLastColumn="0" w:lastRowFirstColumn="0" w:lastRowLastColumn="0"/>
            </w:pPr>
            <w:r>
              <w:t xml:space="preserve">The promise immediately and synchronously calls our function. Now our function can start its operation. The promise passes us two handles that we use to let the promise know the operation has completed successfully or caused an error. </w:t>
            </w:r>
          </w:p>
        </w:tc>
      </w:tr>
      <w:tr w:rsidR="007353CB" w14:paraId="330DDB03" w14:textId="77777777" w:rsidTr="00393F4D">
        <w:tc>
          <w:tcPr>
            <w:cnfStyle w:val="001000000000" w:firstRow="0" w:lastRow="0" w:firstColumn="1" w:lastColumn="0" w:oddVBand="0" w:evenVBand="0" w:oddHBand="0" w:evenHBand="0" w:firstRowFirstColumn="0" w:firstRowLastColumn="0" w:lastRowFirstColumn="0" w:lastRowLastColumn="0"/>
            <w:tcW w:w="2552" w:type="dxa"/>
          </w:tcPr>
          <w:p w14:paraId="640190FF" w14:textId="6A7588C4" w:rsidR="007353CB" w:rsidRDefault="007353CB" w:rsidP="00393F4D">
            <w:r>
              <w:sym w:font="Wingdings" w:char="F08F"/>
            </w:r>
          </w:p>
        </w:tc>
        <w:tc>
          <w:tcPr>
            <w:tcW w:w="6078" w:type="dxa"/>
          </w:tcPr>
          <w:p w14:paraId="2B2484F8" w14:textId="4F668B64" w:rsidR="007353CB" w:rsidRDefault="007353CB" w:rsidP="00393F4D">
            <w:pPr>
              <w:cnfStyle w:val="000000000000" w:firstRow="0" w:lastRow="0" w:firstColumn="0" w:lastColumn="0" w:oddVBand="0" w:evenVBand="0" w:oddHBand="0" w:evenHBand="0" w:firstRowFirstColumn="0" w:firstRowLastColumn="0" w:lastRowFirstColumn="0" w:lastRowLastColumn="0"/>
            </w:pPr>
            <w:r>
              <w:t xml:space="preserve">We register a callback to be invoked when the promise completes successfully. </w:t>
            </w:r>
          </w:p>
        </w:tc>
      </w:tr>
      <w:tr w:rsidR="00974CDD" w14:paraId="1D27DA32" w14:textId="77777777" w:rsidTr="00393F4D">
        <w:tc>
          <w:tcPr>
            <w:cnfStyle w:val="001000000000" w:firstRow="0" w:lastRow="0" w:firstColumn="1" w:lastColumn="0" w:oddVBand="0" w:evenVBand="0" w:oddHBand="0" w:evenHBand="0" w:firstRowFirstColumn="0" w:firstRowLastColumn="0" w:lastRowFirstColumn="0" w:lastRowLastColumn="0"/>
            <w:tcW w:w="2552" w:type="dxa"/>
          </w:tcPr>
          <w:p w14:paraId="3EA5C54D" w14:textId="770982A8" w:rsidR="00974CDD" w:rsidRDefault="00974CDD" w:rsidP="00393F4D">
            <w:r>
              <w:sym w:font="Wingdings" w:char="F090"/>
            </w:r>
          </w:p>
        </w:tc>
        <w:tc>
          <w:tcPr>
            <w:tcW w:w="6078" w:type="dxa"/>
          </w:tcPr>
          <w:p w14:paraId="788EE659" w14:textId="43AC2C00" w:rsidR="00974CDD" w:rsidRDefault="00974CDD" w:rsidP="00393F4D">
            <w:pPr>
              <w:cnfStyle w:val="000000000000" w:firstRow="0" w:lastRow="0" w:firstColumn="0" w:lastColumn="0" w:oddVBand="0" w:evenVBand="0" w:oddHBand="0" w:evenHBand="0" w:firstRowFirstColumn="0" w:firstRowLastColumn="0" w:lastRowFirstColumn="0" w:lastRowLastColumn="0"/>
            </w:pPr>
            <w:r>
              <w:t xml:space="preserve">We resolve the promise </w:t>
            </w:r>
          </w:p>
        </w:tc>
      </w:tr>
      <w:tr w:rsidR="00974CDD" w14:paraId="5B72D97B" w14:textId="77777777" w:rsidTr="00393F4D">
        <w:tc>
          <w:tcPr>
            <w:cnfStyle w:val="001000000000" w:firstRow="0" w:lastRow="0" w:firstColumn="1" w:lastColumn="0" w:oddVBand="0" w:evenVBand="0" w:oddHBand="0" w:evenHBand="0" w:firstRowFirstColumn="0" w:firstRowLastColumn="0" w:lastRowFirstColumn="0" w:lastRowLastColumn="0"/>
            <w:tcW w:w="2552" w:type="dxa"/>
          </w:tcPr>
          <w:p w14:paraId="1BBBF8F3" w14:textId="1AD07189" w:rsidR="00974CDD" w:rsidRDefault="00974CDD" w:rsidP="00393F4D">
            <w:r>
              <w:sym w:font="Wingdings" w:char="F091"/>
            </w:r>
          </w:p>
        </w:tc>
        <w:tc>
          <w:tcPr>
            <w:tcW w:w="6078" w:type="dxa"/>
          </w:tcPr>
          <w:p w14:paraId="154A38D4" w14:textId="303A68FB" w:rsidR="00974CDD" w:rsidRDefault="00974CDD" w:rsidP="00393F4D">
            <w:pPr>
              <w:cnfStyle w:val="000000000000" w:firstRow="0" w:lastRow="0" w:firstColumn="0" w:lastColumn="0" w:oddVBand="0" w:evenVBand="0" w:oddHBand="0" w:evenHBand="0" w:firstRowFirstColumn="0" w:firstRowLastColumn="0" w:lastRowFirstColumn="0" w:lastRowLastColumn="0"/>
            </w:pPr>
            <w:r>
              <w:t xml:space="preserve">We handle the callback from the promise. </w:t>
            </w:r>
          </w:p>
        </w:tc>
      </w:tr>
      <w:tr w:rsidR="007353CB" w14:paraId="6873D134" w14:textId="77777777" w:rsidTr="00393F4D">
        <w:tc>
          <w:tcPr>
            <w:cnfStyle w:val="001000000000" w:firstRow="0" w:lastRow="0" w:firstColumn="1" w:lastColumn="0" w:oddVBand="0" w:evenVBand="0" w:oddHBand="0" w:evenHBand="0" w:firstRowFirstColumn="0" w:firstRowLastColumn="0" w:lastRowFirstColumn="0" w:lastRowLastColumn="0"/>
            <w:tcW w:w="2552" w:type="dxa"/>
          </w:tcPr>
          <w:p w14:paraId="34131DDC" w14:textId="77777777" w:rsidR="007353CB" w:rsidRDefault="007353CB" w:rsidP="00393F4D"/>
        </w:tc>
        <w:tc>
          <w:tcPr>
            <w:tcW w:w="6078" w:type="dxa"/>
          </w:tcPr>
          <w:p w14:paraId="5C6D4EC5" w14:textId="77777777" w:rsidR="007353CB" w:rsidRDefault="007353CB" w:rsidP="00393F4D">
            <w:pPr>
              <w:cnfStyle w:val="000000000000" w:firstRow="0" w:lastRow="0" w:firstColumn="0" w:lastColumn="0" w:oddVBand="0" w:evenVBand="0" w:oddHBand="0" w:evenHBand="0" w:firstRowFirstColumn="0" w:firstRowLastColumn="0" w:lastRowFirstColumn="0" w:lastRowLastColumn="0"/>
            </w:pPr>
          </w:p>
        </w:tc>
      </w:tr>
    </w:tbl>
    <w:p w14:paraId="54D19ACD" w14:textId="082C9806" w:rsidR="00F65AD3" w:rsidRDefault="00F65AD3" w:rsidP="004E28AA">
      <w:pPr>
        <w:pStyle w:val="SourceCode"/>
        <w:rPr>
          <w:rFonts w:eastAsia="Times New Roman"/>
          <w:color w:val="000000"/>
        </w:rPr>
      </w:pPr>
    </w:p>
    <w:p w14:paraId="31D0C0B9" w14:textId="77777777" w:rsidR="00F65AD3" w:rsidRPr="004E28AA" w:rsidRDefault="00F65AD3" w:rsidP="004E28AA">
      <w:pPr>
        <w:pStyle w:val="SourceCode"/>
        <w:rPr>
          <w:rFonts w:eastAsia="Times New Roman"/>
          <w:color w:val="000000"/>
        </w:rPr>
      </w:pPr>
    </w:p>
    <w:p w14:paraId="282AE528" w14:textId="43C3235F" w:rsidR="0036229E" w:rsidRDefault="0036229E" w:rsidP="0036229E">
      <w:pPr>
        <w:pStyle w:val="Heading4"/>
      </w:pPr>
      <w:r>
        <w:t>Chained Promises</w:t>
      </w:r>
    </w:p>
    <w:p w14:paraId="3030C902" w14:textId="3C0B2123" w:rsidR="00200DD1" w:rsidRDefault="00200DD1" w:rsidP="00200DD1">
      <w:r>
        <w:t xml:space="preserve">We can chain </w:t>
      </w:r>
      <w:r w:rsidR="000A0B9E">
        <w:t xml:space="preserve">three promises in a clunky form to show how it works. </w:t>
      </w:r>
    </w:p>
    <w:p w14:paraId="45C3D20A" w14:textId="77777777" w:rsidR="000A0B9E" w:rsidRPr="000A0B9E" w:rsidRDefault="000A0B9E" w:rsidP="000A0B9E">
      <w:pPr>
        <w:pStyle w:val="SourceCode"/>
        <w:rPr>
          <w:rFonts w:eastAsia="Times New Roman"/>
        </w:rPr>
      </w:pPr>
      <w:r w:rsidRPr="000A0B9E">
        <w:rPr>
          <w:rFonts w:eastAsia="Times New Roman"/>
          <w:color w:val="0000FF"/>
        </w:rPr>
        <w:t>let</w:t>
      </w:r>
      <w:r w:rsidRPr="000A0B9E">
        <w:rPr>
          <w:rFonts w:eastAsia="Times New Roman"/>
        </w:rPr>
        <w:t> promiseOne = futureMessage(</w:t>
      </w:r>
      <w:r w:rsidRPr="000A0B9E">
        <w:rPr>
          <w:rFonts w:eastAsia="Times New Roman"/>
          <w:color w:val="098658"/>
        </w:rPr>
        <w:t>2000</w:t>
      </w:r>
      <w:r w:rsidRPr="000A0B9E">
        <w:rPr>
          <w:rFonts w:eastAsia="Times New Roman"/>
        </w:rPr>
        <w:t>, </w:t>
      </w:r>
      <w:r w:rsidRPr="000A0B9E">
        <w:rPr>
          <w:rFonts w:eastAsia="Times New Roman"/>
          <w:color w:val="A31515"/>
        </w:rPr>
        <w:t>"One"</w:t>
      </w:r>
      <w:r w:rsidRPr="000A0B9E">
        <w:rPr>
          <w:rFonts w:eastAsia="Times New Roman"/>
        </w:rPr>
        <w:t>);</w:t>
      </w:r>
    </w:p>
    <w:p w14:paraId="045DAD11" w14:textId="77777777" w:rsidR="000A0B9E" w:rsidRPr="000A0B9E" w:rsidRDefault="000A0B9E" w:rsidP="000A0B9E">
      <w:pPr>
        <w:pStyle w:val="SourceCode"/>
        <w:rPr>
          <w:rFonts w:eastAsia="Times New Roman"/>
        </w:rPr>
      </w:pPr>
    </w:p>
    <w:p w14:paraId="18C51A14" w14:textId="77777777" w:rsidR="000A0B9E" w:rsidRPr="000A0B9E" w:rsidRDefault="000A0B9E" w:rsidP="000A0B9E">
      <w:pPr>
        <w:pStyle w:val="SourceCode"/>
        <w:rPr>
          <w:rFonts w:eastAsia="Times New Roman"/>
        </w:rPr>
      </w:pPr>
      <w:r w:rsidRPr="000A0B9E">
        <w:rPr>
          <w:rFonts w:eastAsia="Times New Roman"/>
          <w:color w:val="0000FF"/>
        </w:rPr>
        <w:t>let</w:t>
      </w:r>
      <w:r w:rsidRPr="000A0B9E">
        <w:rPr>
          <w:rFonts w:eastAsia="Times New Roman"/>
        </w:rPr>
        <w:t> promiseTwo = promiseOne.then(m </w:t>
      </w:r>
      <w:r w:rsidRPr="000A0B9E">
        <w:rPr>
          <w:rFonts w:eastAsia="Times New Roman"/>
          <w:color w:val="0000FF"/>
        </w:rPr>
        <w:t>=&gt;</w:t>
      </w:r>
      <w:r w:rsidRPr="000A0B9E">
        <w:rPr>
          <w:rFonts w:eastAsia="Times New Roman"/>
        </w:rPr>
        <w:t> {</w:t>
      </w:r>
    </w:p>
    <w:p w14:paraId="5C862DE2" w14:textId="77777777" w:rsidR="000A0B9E" w:rsidRPr="000A0B9E" w:rsidRDefault="000A0B9E" w:rsidP="000A0B9E">
      <w:pPr>
        <w:pStyle w:val="SourceCode"/>
        <w:rPr>
          <w:rFonts w:eastAsia="Times New Roman"/>
        </w:rPr>
      </w:pPr>
      <w:r w:rsidRPr="000A0B9E">
        <w:rPr>
          <w:rFonts w:eastAsia="Times New Roman"/>
        </w:rPr>
        <w:t>    console.log(</w:t>
      </w:r>
      <w:r w:rsidRPr="000A0B9E">
        <w:rPr>
          <w:rFonts w:eastAsia="Times New Roman"/>
          <w:color w:val="A31515"/>
        </w:rPr>
        <w:t>`Received message </w:t>
      </w:r>
      <w:r w:rsidRPr="000A0B9E">
        <w:rPr>
          <w:rFonts w:eastAsia="Times New Roman"/>
          <w:color w:val="0000FF"/>
        </w:rPr>
        <w:t>${</w:t>
      </w:r>
      <w:r w:rsidRPr="000A0B9E">
        <w:rPr>
          <w:rFonts w:eastAsia="Times New Roman"/>
        </w:rPr>
        <w:t>m</w:t>
      </w:r>
      <w:r w:rsidRPr="000A0B9E">
        <w:rPr>
          <w:rFonts w:eastAsia="Times New Roman"/>
          <w:color w:val="0000FF"/>
        </w:rPr>
        <w:t>}</w:t>
      </w:r>
      <w:r w:rsidRPr="000A0B9E">
        <w:rPr>
          <w:rFonts w:eastAsia="Times New Roman"/>
          <w:color w:val="A31515"/>
        </w:rPr>
        <w:t>`</w:t>
      </w:r>
      <w:r w:rsidRPr="000A0B9E">
        <w:rPr>
          <w:rFonts w:eastAsia="Times New Roman"/>
        </w:rPr>
        <w:t>);</w:t>
      </w:r>
    </w:p>
    <w:p w14:paraId="229B0EEB" w14:textId="429FF01A" w:rsidR="000A0B9E" w:rsidRPr="000A0B9E" w:rsidRDefault="000A0B9E" w:rsidP="000A0B9E">
      <w:pPr>
        <w:pStyle w:val="SourceCode"/>
        <w:rPr>
          <w:rFonts w:eastAsia="Times New Roman"/>
        </w:rPr>
      </w:pPr>
      <w:r w:rsidRPr="000A0B9E">
        <w:rPr>
          <w:rFonts w:eastAsia="Times New Roman"/>
        </w:rPr>
        <w:t>    </w:t>
      </w:r>
      <w:r w:rsidRPr="000A0B9E">
        <w:rPr>
          <w:rFonts w:eastAsia="Times New Roman"/>
          <w:color w:val="0000FF"/>
        </w:rPr>
        <w:t>return</w:t>
      </w:r>
      <w:r w:rsidRPr="000A0B9E">
        <w:rPr>
          <w:rFonts w:eastAsia="Times New Roman"/>
        </w:rPr>
        <w:t> futureMessage(</w:t>
      </w:r>
      <w:r w:rsidRPr="000A0B9E">
        <w:rPr>
          <w:rFonts w:eastAsia="Times New Roman"/>
          <w:color w:val="098658"/>
        </w:rPr>
        <w:t>2000</w:t>
      </w:r>
      <w:r w:rsidRPr="000A0B9E">
        <w:rPr>
          <w:rFonts w:eastAsia="Times New Roman"/>
        </w:rPr>
        <w:t>, </w:t>
      </w:r>
      <w:r w:rsidRPr="000A0B9E">
        <w:rPr>
          <w:rFonts w:eastAsia="Times New Roman"/>
          <w:color w:val="A31515"/>
        </w:rPr>
        <w:t>"</w:t>
      </w:r>
      <w:r w:rsidR="00F439BD">
        <w:rPr>
          <w:rFonts w:eastAsia="Times New Roman"/>
          <w:color w:val="A31515"/>
        </w:rPr>
        <w:t>T</w:t>
      </w:r>
      <w:r w:rsidRPr="000A0B9E">
        <w:rPr>
          <w:rFonts w:eastAsia="Times New Roman"/>
          <w:color w:val="A31515"/>
        </w:rPr>
        <w:t>wo"</w:t>
      </w:r>
      <w:r w:rsidRPr="000A0B9E">
        <w:rPr>
          <w:rFonts w:eastAsia="Times New Roman"/>
        </w:rPr>
        <w:t>);</w:t>
      </w:r>
    </w:p>
    <w:p w14:paraId="319822B7" w14:textId="77777777" w:rsidR="000A0B9E" w:rsidRPr="000A0B9E" w:rsidRDefault="000A0B9E" w:rsidP="000A0B9E">
      <w:pPr>
        <w:pStyle w:val="SourceCode"/>
        <w:rPr>
          <w:rFonts w:eastAsia="Times New Roman"/>
        </w:rPr>
      </w:pPr>
      <w:r w:rsidRPr="000A0B9E">
        <w:rPr>
          <w:rFonts w:eastAsia="Times New Roman"/>
        </w:rPr>
        <w:t>});</w:t>
      </w:r>
    </w:p>
    <w:p w14:paraId="34789C0D" w14:textId="77777777" w:rsidR="000A0B9E" w:rsidRPr="000A0B9E" w:rsidRDefault="000A0B9E" w:rsidP="000A0B9E">
      <w:pPr>
        <w:pStyle w:val="SourceCode"/>
        <w:rPr>
          <w:rFonts w:eastAsia="Times New Roman"/>
        </w:rPr>
      </w:pPr>
    </w:p>
    <w:p w14:paraId="120762D6" w14:textId="77777777" w:rsidR="000A0B9E" w:rsidRPr="000A0B9E" w:rsidRDefault="000A0B9E" w:rsidP="000A0B9E">
      <w:pPr>
        <w:pStyle w:val="SourceCode"/>
        <w:rPr>
          <w:rFonts w:eastAsia="Times New Roman"/>
        </w:rPr>
      </w:pPr>
      <w:r w:rsidRPr="000A0B9E">
        <w:rPr>
          <w:rFonts w:eastAsia="Times New Roman"/>
          <w:color w:val="0000FF"/>
        </w:rPr>
        <w:t>let</w:t>
      </w:r>
      <w:r w:rsidRPr="000A0B9E">
        <w:rPr>
          <w:rFonts w:eastAsia="Times New Roman"/>
        </w:rPr>
        <w:t> promiseThree = promiseTwo.then(m </w:t>
      </w:r>
      <w:r w:rsidRPr="000A0B9E">
        <w:rPr>
          <w:rFonts w:eastAsia="Times New Roman"/>
          <w:color w:val="0000FF"/>
        </w:rPr>
        <w:t>=&gt;</w:t>
      </w:r>
      <w:r w:rsidRPr="000A0B9E">
        <w:rPr>
          <w:rFonts w:eastAsia="Times New Roman"/>
        </w:rPr>
        <w:t> {</w:t>
      </w:r>
    </w:p>
    <w:p w14:paraId="4067637D" w14:textId="77777777" w:rsidR="000A0B9E" w:rsidRPr="000A0B9E" w:rsidRDefault="000A0B9E" w:rsidP="000A0B9E">
      <w:pPr>
        <w:pStyle w:val="SourceCode"/>
        <w:rPr>
          <w:rFonts w:eastAsia="Times New Roman"/>
        </w:rPr>
      </w:pPr>
      <w:r w:rsidRPr="000A0B9E">
        <w:rPr>
          <w:rFonts w:eastAsia="Times New Roman"/>
        </w:rPr>
        <w:t>    console.log(</w:t>
      </w:r>
      <w:r w:rsidRPr="000A0B9E">
        <w:rPr>
          <w:rFonts w:eastAsia="Times New Roman"/>
          <w:color w:val="A31515"/>
        </w:rPr>
        <w:t>`Received message </w:t>
      </w:r>
      <w:r w:rsidRPr="000A0B9E">
        <w:rPr>
          <w:rFonts w:eastAsia="Times New Roman"/>
          <w:color w:val="0000FF"/>
        </w:rPr>
        <w:t>${</w:t>
      </w:r>
      <w:r w:rsidRPr="000A0B9E">
        <w:rPr>
          <w:rFonts w:eastAsia="Times New Roman"/>
        </w:rPr>
        <w:t>m</w:t>
      </w:r>
      <w:r w:rsidRPr="000A0B9E">
        <w:rPr>
          <w:rFonts w:eastAsia="Times New Roman"/>
          <w:color w:val="0000FF"/>
        </w:rPr>
        <w:t>}</w:t>
      </w:r>
      <w:r w:rsidRPr="000A0B9E">
        <w:rPr>
          <w:rFonts w:eastAsia="Times New Roman"/>
          <w:color w:val="A31515"/>
        </w:rPr>
        <w:t>`</w:t>
      </w:r>
      <w:r w:rsidRPr="000A0B9E">
        <w:rPr>
          <w:rFonts w:eastAsia="Times New Roman"/>
        </w:rPr>
        <w:t>);</w:t>
      </w:r>
    </w:p>
    <w:p w14:paraId="596091A5" w14:textId="77777777" w:rsidR="000A0B9E" w:rsidRPr="000A0B9E" w:rsidRDefault="000A0B9E" w:rsidP="000A0B9E">
      <w:pPr>
        <w:pStyle w:val="SourceCode"/>
        <w:rPr>
          <w:rFonts w:eastAsia="Times New Roman"/>
        </w:rPr>
      </w:pPr>
      <w:r w:rsidRPr="000A0B9E">
        <w:rPr>
          <w:rFonts w:eastAsia="Times New Roman"/>
        </w:rPr>
        <w:t>    </w:t>
      </w:r>
      <w:r w:rsidRPr="000A0B9E">
        <w:rPr>
          <w:rFonts w:eastAsia="Times New Roman"/>
          <w:color w:val="0000FF"/>
        </w:rPr>
        <w:t>return</w:t>
      </w:r>
      <w:r w:rsidRPr="000A0B9E">
        <w:rPr>
          <w:rFonts w:eastAsia="Times New Roman"/>
        </w:rPr>
        <w:t> futureMessage(</w:t>
      </w:r>
      <w:r w:rsidRPr="000A0B9E">
        <w:rPr>
          <w:rFonts w:eastAsia="Times New Roman"/>
          <w:color w:val="098658"/>
        </w:rPr>
        <w:t>2000</w:t>
      </w:r>
      <w:r w:rsidRPr="000A0B9E">
        <w:rPr>
          <w:rFonts w:eastAsia="Times New Roman"/>
        </w:rPr>
        <w:t>, </w:t>
      </w:r>
      <w:r w:rsidRPr="000A0B9E">
        <w:rPr>
          <w:rFonts w:eastAsia="Times New Roman"/>
          <w:color w:val="A31515"/>
        </w:rPr>
        <w:t>"three"</w:t>
      </w:r>
      <w:r w:rsidRPr="000A0B9E">
        <w:rPr>
          <w:rFonts w:eastAsia="Times New Roman"/>
        </w:rPr>
        <w:t>);</w:t>
      </w:r>
    </w:p>
    <w:p w14:paraId="68C03B9C" w14:textId="77777777" w:rsidR="000A0B9E" w:rsidRPr="000A0B9E" w:rsidRDefault="000A0B9E" w:rsidP="000A0B9E">
      <w:pPr>
        <w:pStyle w:val="SourceCode"/>
        <w:rPr>
          <w:rFonts w:eastAsia="Times New Roman"/>
        </w:rPr>
      </w:pPr>
      <w:r w:rsidRPr="000A0B9E">
        <w:rPr>
          <w:rFonts w:eastAsia="Times New Roman"/>
        </w:rPr>
        <w:t>});</w:t>
      </w:r>
    </w:p>
    <w:p w14:paraId="31BBB341" w14:textId="77777777" w:rsidR="000A0B9E" w:rsidRPr="000A0B9E" w:rsidRDefault="000A0B9E" w:rsidP="000A0B9E">
      <w:pPr>
        <w:pStyle w:val="SourceCode"/>
        <w:rPr>
          <w:rFonts w:eastAsia="Times New Roman"/>
        </w:rPr>
      </w:pPr>
    </w:p>
    <w:p w14:paraId="08D88774" w14:textId="366C4A0E" w:rsidR="000A0B9E" w:rsidRDefault="000A0B9E" w:rsidP="000A0B9E">
      <w:pPr>
        <w:pStyle w:val="SourceCode"/>
        <w:rPr>
          <w:rFonts w:eastAsia="Times New Roman"/>
        </w:rPr>
      </w:pPr>
      <w:r w:rsidRPr="000A0B9E">
        <w:rPr>
          <w:rFonts w:eastAsia="Times New Roman"/>
        </w:rPr>
        <w:t>promiseThree.then(m</w:t>
      </w:r>
      <w:r w:rsidRPr="000A0B9E">
        <w:rPr>
          <w:rFonts w:eastAsia="Times New Roman"/>
          <w:color w:val="0000FF"/>
        </w:rPr>
        <w:t>=&gt;</w:t>
      </w:r>
      <w:r w:rsidRPr="000A0B9E">
        <w:rPr>
          <w:rFonts w:eastAsia="Times New Roman"/>
        </w:rPr>
        <w:t> console.log(</w:t>
      </w:r>
      <w:r w:rsidRPr="000A0B9E">
        <w:rPr>
          <w:rFonts w:eastAsia="Times New Roman"/>
          <w:color w:val="A31515"/>
        </w:rPr>
        <w:t>`Received message </w:t>
      </w:r>
      <w:r w:rsidRPr="000A0B9E">
        <w:rPr>
          <w:rFonts w:eastAsia="Times New Roman"/>
          <w:color w:val="0000FF"/>
        </w:rPr>
        <w:t>${</w:t>
      </w:r>
      <w:r w:rsidRPr="000A0B9E">
        <w:rPr>
          <w:rFonts w:eastAsia="Times New Roman"/>
        </w:rPr>
        <w:t>m</w:t>
      </w:r>
      <w:r w:rsidRPr="000A0B9E">
        <w:rPr>
          <w:rFonts w:eastAsia="Times New Roman"/>
          <w:color w:val="0000FF"/>
        </w:rPr>
        <w:t>}</w:t>
      </w:r>
      <w:r w:rsidRPr="000A0B9E">
        <w:rPr>
          <w:rFonts w:eastAsia="Times New Roman"/>
          <w:color w:val="A31515"/>
        </w:rPr>
        <w:t>`</w:t>
      </w:r>
      <w:r w:rsidRPr="000A0B9E">
        <w:rPr>
          <w:rFonts w:eastAsia="Times New Roman"/>
        </w:rPr>
        <w:t>));</w:t>
      </w:r>
    </w:p>
    <w:p w14:paraId="7361DDC4" w14:textId="0C858A83" w:rsidR="00F439BD" w:rsidRDefault="00F439BD" w:rsidP="000A0B9E">
      <w:pPr>
        <w:pStyle w:val="SourceCode"/>
        <w:rPr>
          <w:rFonts w:eastAsia="Times New Roman"/>
        </w:rPr>
      </w:pPr>
    </w:p>
    <w:p w14:paraId="7A1F830D" w14:textId="5EF2DA0E" w:rsidR="00F439BD" w:rsidRDefault="00F439BD" w:rsidP="000A0B9E">
      <w:pPr>
        <w:pStyle w:val="SourceCode"/>
        <w:rPr>
          <w:rFonts w:eastAsia="Times New Roman"/>
        </w:rPr>
      </w:pPr>
      <w:r>
        <w:rPr>
          <w:rFonts w:eastAsia="Times New Roman"/>
        </w:rPr>
        <w:t>&gt;&gt; Received message One</w:t>
      </w:r>
    </w:p>
    <w:p w14:paraId="30FB2FB7" w14:textId="0C865195" w:rsidR="00F439BD" w:rsidRDefault="00F439BD" w:rsidP="00F439BD">
      <w:pPr>
        <w:pStyle w:val="SourceCode"/>
        <w:rPr>
          <w:rFonts w:eastAsia="Times New Roman"/>
        </w:rPr>
      </w:pPr>
      <w:r>
        <w:rPr>
          <w:rFonts w:eastAsia="Times New Roman"/>
        </w:rPr>
        <w:t>&gt;&gt; Received message Two</w:t>
      </w:r>
    </w:p>
    <w:p w14:paraId="6A21A6A0" w14:textId="3E938576" w:rsidR="00F439BD" w:rsidRDefault="00F439BD" w:rsidP="00F439BD">
      <w:pPr>
        <w:pStyle w:val="SourceCode"/>
        <w:rPr>
          <w:rFonts w:eastAsia="Times New Roman"/>
        </w:rPr>
      </w:pPr>
      <w:r>
        <w:rPr>
          <w:rFonts w:eastAsia="Times New Roman"/>
        </w:rPr>
        <w:t>&gt;&gt; Received message Three</w:t>
      </w:r>
    </w:p>
    <w:p w14:paraId="17F48039" w14:textId="77777777" w:rsidR="00F439BD" w:rsidRDefault="00F439BD" w:rsidP="00F439BD">
      <w:pPr>
        <w:pStyle w:val="SourceCode"/>
        <w:rPr>
          <w:rFonts w:eastAsia="Times New Roman"/>
        </w:rPr>
      </w:pPr>
    </w:p>
    <w:p w14:paraId="25A438B5" w14:textId="2F625C2B" w:rsidR="00F439BD" w:rsidRPr="000A0B9E" w:rsidRDefault="00F439BD" w:rsidP="000A0B9E">
      <w:pPr>
        <w:pStyle w:val="SourceCode"/>
        <w:rPr>
          <w:rFonts w:eastAsia="Times New Roman"/>
        </w:rPr>
      </w:pPr>
    </w:p>
    <w:p w14:paraId="169F015B" w14:textId="1EC0BEC4" w:rsidR="005D6DE6" w:rsidRDefault="005D6DE6" w:rsidP="005D6DE6">
      <w:pPr>
        <w:pStyle w:val="Heading4"/>
      </w:pPr>
      <w:r>
        <w:t>Tidying up the syntax</w:t>
      </w:r>
    </w:p>
    <w:p w14:paraId="636317B4" w14:textId="61B39E5C" w:rsidR="00E63EEF" w:rsidRPr="00E63EEF" w:rsidRDefault="00E63EEF" w:rsidP="00E63EEF">
      <w:r>
        <w:t xml:space="preserve">Notice we </w:t>
      </w:r>
      <w:proofErr w:type="gramStart"/>
      <w:r>
        <w:t>don’t</w:t>
      </w:r>
      <w:proofErr w:type="gramEnd"/>
      <w:r>
        <w:t xml:space="preserve"> even store any of the promises. </w:t>
      </w:r>
    </w:p>
    <w:p w14:paraId="02BD77E9" w14:textId="77777777" w:rsidR="004B5E2F" w:rsidRPr="004B5E2F" w:rsidRDefault="004B5E2F" w:rsidP="004B5E2F">
      <w:pPr>
        <w:pStyle w:val="SourceCode"/>
        <w:rPr>
          <w:rFonts w:eastAsia="Times New Roman"/>
        </w:rPr>
      </w:pPr>
      <w:r w:rsidRPr="004B5E2F">
        <w:rPr>
          <w:rFonts w:eastAsia="Times New Roman"/>
        </w:rPr>
        <w:t>futureMessage(</w:t>
      </w:r>
      <w:r w:rsidRPr="004B5E2F">
        <w:rPr>
          <w:rFonts w:eastAsia="Times New Roman"/>
          <w:color w:val="098658"/>
        </w:rPr>
        <w:t>2000</w:t>
      </w:r>
      <w:r w:rsidRPr="004B5E2F">
        <w:rPr>
          <w:rFonts w:eastAsia="Times New Roman"/>
        </w:rPr>
        <w:t>, </w:t>
      </w:r>
      <w:r w:rsidRPr="004B5E2F">
        <w:rPr>
          <w:rFonts w:eastAsia="Times New Roman"/>
          <w:color w:val="A31515"/>
        </w:rPr>
        <w:t>"One"</w:t>
      </w:r>
      <w:r w:rsidRPr="004B5E2F">
        <w:rPr>
          <w:rFonts w:eastAsia="Times New Roman"/>
        </w:rPr>
        <w:t>)</w:t>
      </w:r>
    </w:p>
    <w:p w14:paraId="39ADC9FC" w14:textId="77777777" w:rsidR="004B5E2F" w:rsidRPr="004B5E2F" w:rsidRDefault="004B5E2F" w:rsidP="004B5E2F">
      <w:pPr>
        <w:pStyle w:val="SourceCode"/>
        <w:rPr>
          <w:rFonts w:eastAsia="Times New Roman"/>
        </w:rPr>
      </w:pPr>
      <w:r w:rsidRPr="004B5E2F">
        <w:rPr>
          <w:rFonts w:eastAsia="Times New Roman"/>
        </w:rPr>
        <w:t>.then((m </w:t>
      </w:r>
      <w:r w:rsidRPr="004B5E2F">
        <w:rPr>
          <w:rFonts w:eastAsia="Times New Roman"/>
          <w:color w:val="0000FF"/>
        </w:rPr>
        <w:t>=&gt;</w:t>
      </w:r>
      <w:r w:rsidRPr="004B5E2F">
        <w:rPr>
          <w:rFonts w:eastAsia="Times New Roman"/>
        </w:rPr>
        <w:t> {</w:t>
      </w:r>
    </w:p>
    <w:p w14:paraId="5B2AA60F" w14:textId="77777777" w:rsidR="004B5E2F" w:rsidRPr="004B5E2F" w:rsidRDefault="004B5E2F" w:rsidP="004B5E2F">
      <w:pPr>
        <w:pStyle w:val="SourceCode"/>
        <w:rPr>
          <w:rFonts w:eastAsia="Times New Roman"/>
        </w:rPr>
      </w:pPr>
      <w:r w:rsidRPr="004B5E2F">
        <w:rPr>
          <w:rFonts w:eastAsia="Times New Roman"/>
        </w:rPr>
        <w:t>    console.log(</w:t>
      </w:r>
      <w:r w:rsidRPr="004B5E2F">
        <w:rPr>
          <w:rFonts w:eastAsia="Times New Roman"/>
          <w:color w:val="A31515"/>
        </w:rPr>
        <w:t>`Received message </w:t>
      </w:r>
      <w:r w:rsidRPr="004B5E2F">
        <w:rPr>
          <w:rFonts w:eastAsia="Times New Roman"/>
          <w:color w:val="0000FF"/>
        </w:rPr>
        <w:t>${</w:t>
      </w:r>
      <w:r w:rsidRPr="004B5E2F">
        <w:rPr>
          <w:rFonts w:eastAsia="Times New Roman"/>
        </w:rPr>
        <w:t>m</w:t>
      </w:r>
      <w:r w:rsidRPr="004B5E2F">
        <w:rPr>
          <w:rFonts w:eastAsia="Times New Roman"/>
          <w:color w:val="0000FF"/>
        </w:rPr>
        <w:t>}</w:t>
      </w:r>
      <w:r w:rsidRPr="004B5E2F">
        <w:rPr>
          <w:rFonts w:eastAsia="Times New Roman"/>
          <w:color w:val="A31515"/>
        </w:rPr>
        <w:t>`</w:t>
      </w:r>
      <w:r w:rsidRPr="004B5E2F">
        <w:rPr>
          <w:rFonts w:eastAsia="Times New Roman"/>
        </w:rPr>
        <w:t>);</w:t>
      </w:r>
    </w:p>
    <w:p w14:paraId="0E31724E" w14:textId="77777777" w:rsidR="004B5E2F" w:rsidRPr="004B5E2F" w:rsidRDefault="004B5E2F" w:rsidP="004B5E2F">
      <w:pPr>
        <w:pStyle w:val="SourceCode"/>
        <w:rPr>
          <w:rFonts w:eastAsia="Times New Roman"/>
        </w:rPr>
      </w:pPr>
      <w:r w:rsidRPr="004B5E2F">
        <w:rPr>
          <w:rFonts w:eastAsia="Times New Roman"/>
        </w:rPr>
        <w:t>    </w:t>
      </w:r>
      <w:r w:rsidRPr="004B5E2F">
        <w:rPr>
          <w:rFonts w:eastAsia="Times New Roman"/>
          <w:color w:val="0000FF"/>
        </w:rPr>
        <w:t>return</w:t>
      </w:r>
      <w:r w:rsidRPr="004B5E2F">
        <w:rPr>
          <w:rFonts w:eastAsia="Times New Roman"/>
        </w:rPr>
        <w:t> futureMessage(</w:t>
      </w:r>
      <w:r w:rsidRPr="004B5E2F">
        <w:rPr>
          <w:rFonts w:eastAsia="Times New Roman"/>
          <w:color w:val="098658"/>
        </w:rPr>
        <w:t>2000</w:t>
      </w:r>
      <w:r w:rsidRPr="004B5E2F">
        <w:rPr>
          <w:rFonts w:eastAsia="Times New Roman"/>
        </w:rPr>
        <w:t>, </w:t>
      </w:r>
      <w:r w:rsidRPr="004B5E2F">
        <w:rPr>
          <w:rFonts w:eastAsia="Times New Roman"/>
          <w:color w:val="A31515"/>
        </w:rPr>
        <w:t>"Two"</w:t>
      </w:r>
      <w:r w:rsidRPr="004B5E2F">
        <w:rPr>
          <w:rFonts w:eastAsia="Times New Roman"/>
        </w:rPr>
        <w:t>);</w:t>
      </w:r>
    </w:p>
    <w:p w14:paraId="19FAE08C" w14:textId="77777777" w:rsidR="004B5E2F" w:rsidRPr="004B5E2F" w:rsidRDefault="004B5E2F" w:rsidP="004B5E2F">
      <w:pPr>
        <w:pStyle w:val="SourceCode"/>
        <w:rPr>
          <w:rFonts w:eastAsia="Times New Roman"/>
        </w:rPr>
      </w:pPr>
      <w:r w:rsidRPr="004B5E2F">
        <w:rPr>
          <w:rFonts w:eastAsia="Times New Roman"/>
        </w:rPr>
        <w:t>}))</w:t>
      </w:r>
    </w:p>
    <w:p w14:paraId="488515E7" w14:textId="77777777" w:rsidR="004B5E2F" w:rsidRPr="004B5E2F" w:rsidRDefault="004B5E2F" w:rsidP="004B5E2F">
      <w:pPr>
        <w:pStyle w:val="SourceCode"/>
        <w:rPr>
          <w:rFonts w:eastAsia="Times New Roman"/>
        </w:rPr>
      </w:pPr>
      <w:r w:rsidRPr="004B5E2F">
        <w:rPr>
          <w:rFonts w:eastAsia="Times New Roman"/>
        </w:rPr>
        <w:t>.then((m </w:t>
      </w:r>
      <w:r w:rsidRPr="004B5E2F">
        <w:rPr>
          <w:rFonts w:eastAsia="Times New Roman"/>
          <w:color w:val="0000FF"/>
        </w:rPr>
        <w:t>=&gt;</w:t>
      </w:r>
      <w:r w:rsidRPr="004B5E2F">
        <w:rPr>
          <w:rFonts w:eastAsia="Times New Roman"/>
        </w:rPr>
        <w:t> {</w:t>
      </w:r>
    </w:p>
    <w:p w14:paraId="34A61DDA" w14:textId="77777777" w:rsidR="004B5E2F" w:rsidRPr="004B5E2F" w:rsidRDefault="004B5E2F" w:rsidP="004B5E2F">
      <w:pPr>
        <w:pStyle w:val="SourceCode"/>
        <w:rPr>
          <w:rFonts w:eastAsia="Times New Roman"/>
        </w:rPr>
      </w:pPr>
      <w:r w:rsidRPr="004B5E2F">
        <w:rPr>
          <w:rFonts w:eastAsia="Times New Roman"/>
        </w:rPr>
        <w:t>    console.log(</w:t>
      </w:r>
      <w:r w:rsidRPr="004B5E2F">
        <w:rPr>
          <w:rFonts w:eastAsia="Times New Roman"/>
          <w:color w:val="A31515"/>
        </w:rPr>
        <w:t>`Received message </w:t>
      </w:r>
      <w:r w:rsidRPr="004B5E2F">
        <w:rPr>
          <w:rFonts w:eastAsia="Times New Roman"/>
          <w:color w:val="0000FF"/>
        </w:rPr>
        <w:t>${</w:t>
      </w:r>
      <w:r w:rsidRPr="004B5E2F">
        <w:rPr>
          <w:rFonts w:eastAsia="Times New Roman"/>
        </w:rPr>
        <w:t>m</w:t>
      </w:r>
      <w:r w:rsidRPr="004B5E2F">
        <w:rPr>
          <w:rFonts w:eastAsia="Times New Roman"/>
          <w:color w:val="0000FF"/>
        </w:rPr>
        <w:t>}</w:t>
      </w:r>
      <w:r w:rsidRPr="004B5E2F">
        <w:rPr>
          <w:rFonts w:eastAsia="Times New Roman"/>
          <w:color w:val="A31515"/>
        </w:rPr>
        <w:t>`</w:t>
      </w:r>
      <w:r w:rsidRPr="004B5E2F">
        <w:rPr>
          <w:rFonts w:eastAsia="Times New Roman"/>
        </w:rPr>
        <w:t>);</w:t>
      </w:r>
    </w:p>
    <w:p w14:paraId="63D4135A" w14:textId="77777777" w:rsidR="004B5E2F" w:rsidRPr="004B5E2F" w:rsidRDefault="004B5E2F" w:rsidP="004B5E2F">
      <w:pPr>
        <w:pStyle w:val="SourceCode"/>
        <w:rPr>
          <w:rFonts w:eastAsia="Times New Roman"/>
        </w:rPr>
      </w:pPr>
      <w:r w:rsidRPr="004B5E2F">
        <w:rPr>
          <w:rFonts w:eastAsia="Times New Roman"/>
        </w:rPr>
        <w:t>    </w:t>
      </w:r>
      <w:r w:rsidRPr="004B5E2F">
        <w:rPr>
          <w:rFonts w:eastAsia="Times New Roman"/>
          <w:color w:val="0000FF"/>
        </w:rPr>
        <w:t>return</w:t>
      </w:r>
      <w:r w:rsidRPr="004B5E2F">
        <w:rPr>
          <w:rFonts w:eastAsia="Times New Roman"/>
        </w:rPr>
        <w:t> futureMessage(</w:t>
      </w:r>
      <w:r w:rsidRPr="004B5E2F">
        <w:rPr>
          <w:rFonts w:eastAsia="Times New Roman"/>
          <w:color w:val="098658"/>
        </w:rPr>
        <w:t>2000</w:t>
      </w:r>
      <w:r w:rsidRPr="004B5E2F">
        <w:rPr>
          <w:rFonts w:eastAsia="Times New Roman"/>
        </w:rPr>
        <w:t>, </w:t>
      </w:r>
      <w:r w:rsidRPr="004B5E2F">
        <w:rPr>
          <w:rFonts w:eastAsia="Times New Roman"/>
          <w:color w:val="A31515"/>
        </w:rPr>
        <w:t>"Two"</w:t>
      </w:r>
      <w:r w:rsidRPr="004B5E2F">
        <w:rPr>
          <w:rFonts w:eastAsia="Times New Roman"/>
        </w:rPr>
        <w:t>);</w:t>
      </w:r>
    </w:p>
    <w:p w14:paraId="59F757C2" w14:textId="77777777" w:rsidR="004B5E2F" w:rsidRPr="004B5E2F" w:rsidRDefault="004B5E2F" w:rsidP="004B5E2F">
      <w:pPr>
        <w:pStyle w:val="SourceCode"/>
        <w:rPr>
          <w:rFonts w:eastAsia="Times New Roman"/>
        </w:rPr>
      </w:pPr>
      <w:r w:rsidRPr="004B5E2F">
        <w:rPr>
          <w:rFonts w:eastAsia="Times New Roman"/>
        </w:rPr>
        <w:t>}))</w:t>
      </w:r>
    </w:p>
    <w:p w14:paraId="00EE952E" w14:textId="77777777" w:rsidR="004B5E2F" w:rsidRPr="004B5E2F" w:rsidRDefault="004B5E2F" w:rsidP="004B5E2F">
      <w:pPr>
        <w:pStyle w:val="SourceCode"/>
        <w:rPr>
          <w:rFonts w:eastAsia="Times New Roman"/>
        </w:rPr>
      </w:pPr>
      <w:r w:rsidRPr="004B5E2F">
        <w:rPr>
          <w:rFonts w:eastAsia="Times New Roman"/>
        </w:rPr>
        <w:t>.then(m</w:t>
      </w:r>
      <w:r w:rsidRPr="004B5E2F">
        <w:rPr>
          <w:rFonts w:eastAsia="Times New Roman"/>
          <w:color w:val="0000FF"/>
        </w:rPr>
        <w:t>=&gt;</w:t>
      </w:r>
      <w:r w:rsidRPr="004B5E2F">
        <w:rPr>
          <w:rFonts w:eastAsia="Times New Roman"/>
        </w:rPr>
        <w:t> console.log(</w:t>
      </w:r>
      <w:r w:rsidRPr="004B5E2F">
        <w:rPr>
          <w:rFonts w:eastAsia="Times New Roman"/>
          <w:color w:val="A31515"/>
        </w:rPr>
        <w:t>`Received message </w:t>
      </w:r>
      <w:r w:rsidRPr="004B5E2F">
        <w:rPr>
          <w:rFonts w:eastAsia="Times New Roman"/>
          <w:color w:val="0000FF"/>
        </w:rPr>
        <w:t>${</w:t>
      </w:r>
      <w:r w:rsidRPr="004B5E2F">
        <w:rPr>
          <w:rFonts w:eastAsia="Times New Roman"/>
        </w:rPr>
        <w:t>m</w:t>
      </w:r>
      <w:r w:rsidRPr="004B5E2F">
        <w:rPr>
          <w:rFonts w:eastAsia="Times New Roman"/>
          <w:color w:val="0000FF"/>
        </w:rPr>
        <w:t>}</w:t>
      </w:r>
      <w:r w:rsidRPr="004B5E2F">
        <w:rPr>
          <w:rFonts w:eastAsia="Times New Roman"/>
          <w:color w:val="A31515"/>
        </w:rPr>
        <w:t>`</w:t>
      </w:r>
      <w:r w:rsidRPr="004B5E2F">
        <w:rPr>
          <w:rFonts w:eastAsia="Times New Roman"/>
        </w:rPr>
        <w:t>));</w:t>
      </w:r>
    </w:p>
    <w:p w14:paraId="0A36A81D" w14:textId="0EEF7E16" w:rsidR="007F5E9A" w:rsidRDefault="007F5E9A" w:rsidP="007F5E9A">
      <w:pPr>
        <w:pStyle w:val="Heading4"/>
      </w:pPr>
      <w:r>
        <w:t xml:space="preserve">Error Handling </w:t>
      </w:r>
    </w:p>
    <w:p w14:paraId="14C4CC37" w14:textId="3E0178ED" w:rsidR="007F5E9A" w:rsidRDefault="0032602F" w:rsidP="007F5E9A">
      <w:r>
        <w:t>Let us</w:t>
      </w:r>
      <w:r w:rsidR="00232DAE">
        <w:t xml:space="preserve"> change our code to provide an error and handle it. </w:t>
      </w:r>
      <w:r>
        <w:t xml:space="preserve">Note that we add the catch at the </w:t>
      </w:r>
      <w:proofErr w:type="gramStart"/>
      <w:r>
        <w:t>end</w:t>
      </w:r>
      <w:proofErr w:type="gramEnd"/>
      <w:r>
        <w:t xml:space="preserve"> and it handle any errors anywhere in the chain. </w:t>
      </w:r>
    </w:p>
    <w:p w14:paraId="13F2387E" w14:textId="77777777" w:rsidR="0032602F" w:rsidRPr="0032602F" w:rsidRDefault="0032602F" w:rsidP="0032602F">
      <w:pPr>
        <w:pStyle w:val="SourceCode"/>
        <w:rPr>
          <w:rFonts w:eastAsia="Times New Roman"/>
        </w:rPr>
      </w:pPr>
      <w:r w:rsidRPr="0032602F">
        <w:rPr>
          <w:rFonts w:eastAsia="Times New Roman"/>
        </w:rPr>
        <w:t>futureMessage(</w:t>
      </w:r>
      <w:r w:rsidRPr="0032602F">
        <w:rPr>
          <w:rFonts w:eastAsia="Times New Roman"/>
          <w:color w:val="098658"/>
        </w:rPr>
        <w:t>2000</w:t>
      </w:r>
      <w:r w:rsidRPr="0032602F">
        <w:rPr>
          <w:rFonts w:eastAsia="Times New Roman"/>
        </w:rPr>
        <w:t>, </w:t>
      </w:r>
      <w:r w:rsidRPr="0032602F">
        <w:rPr>
          <w:rFonts w:eastAsia="Times New Roman"/>
          <w:color w:val="A31515"/>
        </w:rPr>
        <w:t>"One"</w:t>
      </w:r>
      <w:r w:rsidRPr="0032602F">
        <w:rPr>
          <w:rFonts w:eastAsia="Times New Roman"/>
        </w:rPr>
        <w:t>)</w:t>
      </w:r>
    </w:p>
    <w:p w14:paraId="4E6E0886" w14:textId="77777777" w:rsidR="0032602F" w:rsidRPr="0032602F" w:rsidRDefault="0032602F" w:rsidP="0032602F">
      <w:pPr>
        <w:pStyle w:val="SourceCode"/>
        <w:rPr>
          <w:rFonts w:eastAsia="Times New Roman"/>
        </w:rPr>
      </w:pPr>
      <w:r w:rsidRPr="0032602F">
        <w:rPr>
          <w:rFonts w:eastAsia="Times New Roman"/>
        </w:rPr>
        <w:t>    .then((m </w:t>
      </w:r>
      <w:r w:rsidRPr="0032602F">
        <w:rPr>
          <w:rFonts w:eastAsia="Times New Roman"/>
          <w:color w:val="0000FF"/>
        </w:rPr>
        <w:t>=&gt;</w:t>
      </w:r>
      <w:r w:rsidRPr="0032602F">
        <w:rPr>
          <w:rFonts w:eastAsia="Times New Roman"/>
        </w:rPr>
        <w:t> {</w:t>
      </w:r>
    </w:p>
    <w:p w14:paraId="6E49D2D8" w14:textId="77777777" w:rsidR="0032602F" w:rsidRPr="0032602F" w:rsidRDefault="0032602F" w:rsidP="0032602F">
      <w:pPr>
        <w:pStyle w:val="SourceCode"/>
        <w:rPr>
          <w:rFonts w:eastAsia="Times New Roman"/>
        </w:rPr>
      </w:pPr>
      <w:r w:rsidRPr="0032602F">
        <w:rPr>
          <w:rFonts w:eastAsia="Times New Roman"/>
        </w:rPr>
        <w:t>        console.log(</w:t>
      </w:r>
      <w:r w:rsidRPr="0032602F">
        <w:rPr>
          <w:rFonts w:eastAsia="Times New Roman"/>
          <w:color w:val="A31515"/>
        </w:rPr>
        <w:t>`Received message </w:t>
      </w:r>
      <w:r w:rsidRPr="0032602F">
        <w:rPr>
          <w:rFonts w:eastAsia="Times New Roman"/>
          <w:color w:val="0000FF"/>
        </w:rPr>
        <w:t>${</w:t>
      </w:r>
      <w:r w:rsidRPr="0032602F">
        <w:rPr>
          <w:rFonts w:eastAsia="Times New Roman"/>
        </w:rPr>
        <w:t>m</w:t>
      </w:r>
      <w:r w:rsidRPr="0032602F">
        <w:rPr>
          <w:rFonts w:eastAsia="Times New Roman"/>
          <w:color w:val="0000FF"/>
        </w:rPr>
        <w:t>}</w:t>
      </w:r>
      <w:r w:rsidRPr="0032602F">
        <w:rPr>
          <w:rFonts w:eastAsia="Times New Roman"/>
          <w:color w:val="A31515"/>
        </w:rPr>
        <w:t>`</w:t>
      </w:r>
      <w:r w:rsidRPr="0032602F">
        <w:rPr>
          <w:rFonts w:eastAsia="Times New Roman"/>
        </w:rPr>
        <w:t>);</w:t>
      </w:r>
    </w:p>
    <w:p w14:paraId="212AA454" w14:textId="77777777" w:rsidR="0032602F" w:rsidRPr="0032602F" w:rsidRDefault="0032602F" w:rsidP="0032602F">
      <w:pPr>
        <w:pStyle w:val="SourceCode"/>
        <w:rPr>
          <w:rFonts w:eastAsia="Times New Roman"/>
        </w:rPr>
      </w:pPr>
      <w:r w:rsidRPr="0032602F">
        <w:rPr>
          <w:rFonts w:eastAsia="Times New Roman"/>
        </w:rPr>
        <w:t>        </w:t>
      </w:r>
      <w:r w:rsidRPr="0032602F">
        <w:rPr>
          <w:rFonts w:eastAsia="Times New Roman"/>
          <w:color w:val="0000FF"/>
        </w:rPr>
        <w:t>return</w:t>
      </w:r>
      <w:r w:rsidRPr="0032602F">
        <w:rPr>
          <w:rFonts w:eastAsia="Times New Roman"/>
        </w:rPr>
        <w:t> futureMessage(</w:t>
      </w:r>
      <w:r w:rsidRPr="0032602F">
        <w:rPr>
          <w:rFonts w:eastAsia="Times New Roman"/>
          <w:color w:val="098658"/>
        </w:rPr>
        <w:t>2000</w:t>
      </w:r>
      <w:r w:rsidRPr="0032602F">
        <w:rPr>
          <w:rFonts w:eastAsia="Times New Roman"/>
        </w:rPr>
        <w:t>, </w:t>
      </w:r>
      <w:r w:rsidRPr="0032602F">
        <w:rPr>
          <w:rFonts w:eastAsia="Times New Roman"/>
          <w:color w:val="A31515"/>
        </w:rPr>
        <w:t>"Two"</w:t>
      </w:r>
      <w:r w:rsidRPr="0032602F">
        <w:rPr>
          <w:rFonts w:eastAsia="Times New Roman"/>
        </w:rPr>
        <w:t>);</w:t>
      </w:r>
    </w:p>
    <w:p w14:paraId="7BEEE7BB" w14:textId="77777777" w:rsidR="0032602F" w:rsidRPr="0032602F" w:rsidRDefault="0032602F" w:rsidP="0032602F">
      <w:pPr>
        <w:pStyle w:val="SourceCode"/>
        <w:rPr>
          <w:rFonts w:eastAsia="Times New Roman"/>
        </w:rPr>
      </w:pPr>
      <w:r w:rsidRPr="0032602F">
        <w:rPr>
          <w:rFonts w:eastAsia="Times New Roman"/>
        </w:rPr>
        <w:t>    }))</w:t>
      </w:r>
    </w:p>
    <w:p w14:paraId="173CDA23" w14:textId="77777777" w:rsidR="0032602F" w:rsidRPr="0032602F" w:rsidRDefault="0032602F" w:rsidP="0032602F">
      <w:pPr>
        <w:pStyle w:val="SourceCode"/>
        <w:rPr>
          <w:rFonts w:eastAsia="Times New Roman"/>
        </w:rPr>
      </w:pPr>
      <w:r w:rsidRPr="0032602F">
        <w:rPr>
          <w:rFonts w:eastAsia="Times New Roman"/>
        </w:rPr>
        <w:t>    .then((m </w:t>
      </w:r>
      <w:r w:rsidRPr="0032602F">
        <w:rPr>
          <w:rFonts w:eastAsia="Times New Roman"/>
          <w:color w:val="0000FF"/>
        </w:rPr>
        <w:t>=&gt;</w:t>
      </w:r>
      <w:r w:rsidRPr="0032602F">
        <w:rPr>
          <w:rFonts w:eastAsia="Times New Roman"/>
        </w:rPr>
        <w:t> {</w:t>
      </w:r>
    </w:p>
    <w:p w14:paraId="14892518" w14:textId="77777777" w:rsidR="0032602F" w:rsidRPr="0032602F" w:rsidRDefault="0032602F" w:rsidP="0032602F">
      <w:pPr>
        <w:pStyle w:val="SourceCode"/>
        <w:rPr>
          <w:rFonts w:eastAsia="Times New Roman"/>
        </w:rPr>
      </w:pPr>
      <w:r w:rsidRPr="0032602F">
        <w:rPr>
          <w:rFonts w:eastAsia="Times New Roman"/>
        </w:rPr>
        <w:t>        </w:t>
      </w:r>
      <w:r w:rsidRPr="0032602F">
        <w:rPr>
          <w:rFonts w:eastAsia="Times New Roman"/>
          <w:color w:val="0000FF"/>
        </w:rPr>
        <w:t>throw</w:t>
      </w:r>
      <w:r w:rsidRPr="0032602F">
        <w:rPr>
          <w:rFonts w:eastAsia="Times New Roman"/>
        </w:rPr>
        <w:t> </w:t>
      </w:r>
      <w:r w:rsidRPr="0032602F">
        <w:rPr>
          <w:rFonts w:eastAsia="Times New Roman"/>
          <w:color w:val="0000FF"/>
        </w:rPr>
        <w:t>new</w:t>
      </w:r>
      <w:r w:rsidRPr="0032602F">
        <w:rPr>
          <w:rFonts w:eastAsia="Times New Roman"/>
        </w:rPr>
        <w:t> Error(</w:t>
      </w:r>
      <w:r w:rsidRPr="0032602F">
        <w:rPr>
          <w:rFonts w:eastAsia="Times New Roman"/>
          <w:color w:val="A31515"/>
        </w:rPr>
        <w:t>"Details of error"</w:t>
      </w:r>
      <w:r w:rsidRPr="0032602F">
        <w:rPr>
          <w:rFonts w:eastAsia="Times New Roman"/>
        </w:rPr>
        <w:t>)</w:t>
      </w:r>
    </w:p>
    <w:p w14:paraId="6C60BBEB" w14:textId="77777777" w:rsidR="0032602F" w:rsidRPr="0032602F" w:rsidRDefault="0032602F" w:rsidP="0032602F">
      <w:pPr>
        <w:pStyle w:val="SourceCode"/>
        <w:rPr>
          <w:rFonts w:eastAsia="Times New Roman"/>
        </w:rPr>
      </w:pPr>
      <w:r w:rsidRPr="0032602F">
        <w:rPr>
          <w:rFonts w:eastAsia="Times New Roman"/>
        </w:rPr>
        <w:t>    }))</w:t>
      </w:r>
    </w:p>
    <w:p w14:paraId="56161B09" w14:textId="77777777" w:rsidR="0032602F" w:rsidRPr="0032602F" w:rsidRDefault="0032602F" w:rsidP="0032602F">
      <w:pPr>
        <w:pStyle w:val="SourceCode"/>
        <w:rPr>
          <w:rFonts w:eastAsia="Times New Roman"/>
        </w:rPr>
      </w:pPr>
      <w:r w:rsidRPr="0032602F">
        <w:rPr>
          <w:rFonts w:eastAsia="Times New Roman"/>
        </w:rPr>
        <w:t>    .then(m </w:t>
      </w:r>
      <w:r w:rsidRPr="0032602F">
        <w:rPr>
          <w:rFonts w:eastAsia="Times New Roman"/>
          <w:color w:val="0000FF"/>
        </w:rPr>
        <w:t>=&gt;</w:t>
      </w:r>
      <w:r w:rsidRPr="0032602F">
        <w:rPr>
          <w:rFonts w:eastAsia="Times New Roman"/>
        </w:rPr>
        <w:t> console.log(</w:t>
      </w:r>
      <w:r w:rsidRPr="0032602F">
        <w:rPr>
          <w:rFonts w:eastAsia="Times New Roman"/>
          <w:color w:val="A31515"/>
        </w:rPr>
        <w:t>`Received message </w:t>
      </w:r>
      <w:r w:rsidRPr="0032602F">
        <w:rPr>
          <w:rFonts w:eastAsia="Times New Roman"/>
          <w:color w:val="0000FF"/>
        </w:rPr>
        <w:t>${</w:t>
      </w:r>
      <w:r w:rsidRPr="0032602F">
        <w:rPr>
          <w:rFonts w:eastAsia="Times New Roman"/>
        </w:rPr>
        <w:t>m</w:t>
      </w:r>
      <w:r w:rsidRPr="0032602F">
        <w:rPr>
          <w:rFonts w:eastAsia="Times New Roman"/>
          <w:color w:val="0000FF"/>
        </w:rPr>
        <w:t>}</w:t>
      </w:r>
      <w:r w:rsidRPr="0032602F">
        <w:rPr>
          <w:rFonts w:eastAsia="Times New Roman"/>
          <w:color w:val="A31515"/>
        </w:rPr>
        <w:t>`</w:t>
      </w:r>
      <w:r w:rsidRPr="0032602F">
        <w:rPr>
          <w:rFonts w:eastAsia="Times New Roman"/>
        </w:rPr>
        <w:t>))</w:t>
      </w:r>
    </w:p>
    <w:p w14:paraId="2917FB11" w14:textId="77777777" w:rsidR="0032602F" w:rsidRPr="0032602F" w:rsidRDefault="0032602F" w:rsidP="0032602F">
      <w:pPr>
        <w:pStyle w:val="SourceCode"/>
        <w:rPr>
          <w:rFonts w:eastAsia="Times New Roman"/>
        </w:rPr>
      </w:pPr>
      <w:r w:rsidRPr="0032602F">
        <w:rPr>
          <w:rFonts w:eastAsia="Times New Roman"/>
        </w:rPr>
        <w:t>    .catch(e </w:t>
      </w:r>
      <w:r w:rsidRPr="0032602F">
        <w:rPr>
          <w:rFonts w:eastAsia="Times New Roman"/>
          <w:color w:val="0000FF"/>
        </w:rPr>
        <w:t>=&gt;</w:t>
      </w:r>
      <w:r w:rsidRPr="0032602F">
        <w:rPr>
          <w:rFonts w:eastAsia="Times New Roman"/>
        </w:rPr>
        <w:t> {</w:t>
      </w:r>
    </w:p>
    <w:p w14:paraId="18078A01" w14:textId="77777777" w:rsidR="0032602F" w:rsidRPr="0032602F" w:rsidRDefault="0032602F" w:rsidP="0032602F">
      <w:pPr>
        <w:pStyle w:val="SourceCode"/>
        <w:rPr>
          <w:rFonts w:eastAsia="Times New Roman"/>
        </w:rPr>
      </w:pPr>
      <w:r w:rsidRPr="0032602F">
        <w:rPr>
          <w:rFonts w:eastAsia="Times New Roman"/>
        </w:rPr>
        <w:t>        console.log(</w:t>
      </w:r>
      <w:r w:rsidRPr="0032602F">
        <w:rPr>
          <w:rFonts w:eastAsia="Times New Roman"/>
          <w:color w:val="A31515"/>
        </w:rPr>
        <w:t>`Caught error </w:t>
      </w:r>
      <w:r w:rsidRPr="0032602F">
        <w:rPr>
          <w:rFonts w:eastAsia="Times New Roman"/>
          <w:color w:val="0000FF"/>
        </w:rPr>
        <w:t>${</w:t>
      </w:r>
      <w:r w:rsidRPr="0032602F">
        <w:rPr>
          <w:rFonts w:eastAsia="Times New Roman"/>
        </w:rPr>
        <w:t>e</w:t>
      </w:r>
      <w:r w:rsidRPr="0032602F">
        <w:rPr>
          <w:rFonts w:eastAsia="Times New Roman"/>
          <w:color w:val="0000FF"/>
        </w:rPr>
        <w:t>}</w:t>
      </w:r>
      <w:r w:rsidRPr="0032602F">
        <w:rPr>
          <w:rFonts w:eastAsia="Times New Roman"/>
          <w:color w:val="A31515"/>
        </w:rPr>
        <w:t>`</w:t>
      </w:r>
      <w:r w:rsidRPr="0032602F">
        <w:rPr>
          <w:rFonts w:eastAsia="Times New Roman"/>
        </w:rPr>
        <w:t>);</w:t>
      </w:r>
    </w:p>
    <w:p w14:paraId="7445FF22" w14:textId="77777777" w:rsidR="0032602F" w:rsidRPr="0032602F" w:rsidRDefault="0032602F" w:rsidP="0032602F">
      <w:pPr>
        <w:pStyle w:val="SourceCode"/>
        <w:rPr>
          <w:rFonts w:eastAsia="Times New Roman"/>
        </w:rPr>
      </w:pPr>
      <w:r w:rsidRPr="0032602F">
        <w:rPr>
          <w:rFonts w:eastAsia="Times New Roman"/>
        </w:rPr>
        <w:t>    });</w:t>
      </w:r>
    </w:p>
    <w:p w14:paraId="3C59B316" w14:textId="77777777" w:rsidR="0032602F" w:rsidRPr="0032602F" w:rsidRDefault="0032602F" w:rsidP="0032602F">
      <w:pPr>
        <w:shd w:val="clear" w:color="auto" w:fill="FFFFFF"/>
        <w:spacing w:after="0" w:line="285" w:lineRule="atLeast"/>
        <w:rPr>
          <w:rFonts w:ascii="Consolas" w:eastAsia="Times New Roman" w:hAnsi="Consolas" w:cs="Times New Roman"/>
          <w:color w:val="000000"/>
          <w:sz w:val="21"/>
          <w:szCs w:val="21"/>
        </w:rPr>
      </w:pPr>
    </w:p>
    <w:p w14:paraId="7ABF1AD8" w14:textId="4B7C9F30" w:rsidR="00EC6715" w:rsidRDefault="00EC6715" w:rsidP="00EC6715">
      <w:pPr>
        <w:pStyle w:val="Heading4"/>
      </w:pPr>
      <w:r>
        <w:t xml:space="preserve">Async Await. </w:t>
      </w:r>
    </w:p>
    <w:p w14:paraId="6D38940A" w14:textId="5CA45970" w:rsidR="00784DEF" w:rsidRDefault="00EC6715" w:rsidP="00784DEF">
      <w:r>
        <w:t xml:space="preserve">We can tidy the code up using async/await. </w:t>
      </w:r>
      <w:r w:rsidR="00784DEF">
        <w:t>Let us adjust the code to throw errors if a flag is included.</w:t>
      </w:r>
      <w:r w:rsidR="0070349D">
        <w:tab/>
      </w:r>
    </w:p>
    <w:p w14:paraId="7BB62B65" w14:textId="77777777" w:rsidR="00383683" w:rsidRPr="00383683" w:rsidRDefault="00383683" w:rsidP="00383683">
      <w:pPr>
        <w:pStyle w:val="SourceCode"/>
        <w:rPr>
          <w:rFonts w:eastAsia="Times New Roman"/>
        </w:rPr>
      </w:pPr>
      <w:r w:rsidRPr="00383683">
        <w:rPr>
          <w:rFonts w:eastAsia="Times New Roman"/>
          <w:color w:val="0000FF"/>
        </w:rPr>
        <w:t>function</w:t>
      </w:r>
      <w:r w:rsidRPr="00383683">
        <w:rPr>
          <w:rFonts w:eastAsia="Times New Roman"/>
        </w:rPr>
        <w:t> futureMessage(time, message, isError) {</w:t>
      </w:r>
    </w:p>
    <w:p w14:paraId="16ABAB45"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When creating a Promise from scratch we need</w:t>
      </w:r>
    </w:p>
    <w:p w14:paraId="52D626FE"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to declare a function that will control the</w:t>
      </w:r>
    </w:p>
    <w:p w14:paraId="7CA2CF90"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Promise. We pass this function to the Promise's </w:t>
      </w:r>
    </w:p>
    <w:p w14:paraId="0D01B9BB"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constructor and the constructor invokes it </w:t>
      </w:r>
    </w:p>
    <w:p w14:paraId="163EFC80"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synchronously in order to pass us two objects </w:t>
      </w:r>
    </w:p>
    <w:p w14:paraId="09696B82"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we can use to signal a normal or error completion.</w:t>
      </w:r>
    </w:p>
    <w:p w14:paraId="2C4E05C3"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w:t>
      </w:r>
    </w:p>
    <w:p w14:paraId="483FD1C5"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Note by defining this function inside the outer function</w:t>
      </w:r>
    </w:p>
    <w:p w14:paraId="535F5ACA"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8000"/>
        </w:rPr>
        <w:t>// we are using a closure to pass more into the function.</w:t>
      </w:r>
    </w:p>
    <w:p w14:paraId="0C2AEAA0"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00FF"/>
        </w:rPr>
        <w:t>function</w:t>
      </w:r>
      <w:r w:rsidRPr="00383683">
        <w:rPr>
          <w:rFonts w:eastAsia="Times New Roman"/>
        </w:rPr>
        <w:t> promiseControl(resolveHandle, rejectHandle) {</w:t>
      </w:r>
    </w:p>
    <w:p w14:paraId="6577BD89" w14:textId="77777777" w:rsidR="00383683" w:rsidRPr="00383683" w:rsidRDefault="00383683" w:rsidP="00383683">
      <w:pPr>
        <w:pStyle w:val="SourceCode"/>
        <w:rPr>
          <w:rFonts w:eastAsia="Times New Roman"/>
        </w:rPr>
      </w:pPr>
      <w:r w:rsidRPr="00383683">
        <w:rPr>
          <w:rFonts w:eastAsia="Times New Roman"/>
        </w:rPr>
        <w:t>        setTimeout(() </w:t>
      </w:r>
      <w:r w:rsidRPr="00383683">
        <w:rPr>
          <w:rFonts w:eastAsia="Times New Roman"/>
          <w:color w:val="0000FF"/>
        </w:rPr>
        <w:t>=&gt;</w:t>
      </w:r>
      <w:r w:rsidRPr="00383683">
        <w:rPr>
          <w:rFonts w:eastAsia="Times New Roman"/>
        </w:rPr>
        <w:t> {</w:t>
      </w:r>
    </w:p>
    <w:p w14:paraId="3DAF2090" w14:textId="77777777" w:rsidR="00383683" w:rsidRPr="00383683" w:rsidRDefault="00383683" w:rsidP="00383683">
      <w:pPr>
        <w:pStyle w:val="SourceCode"/>
        <w:rPr>
          <w:rFonts w:eastAsia="Times New Roman"/>
        </w:rPr>
      </w:pPr>
      <w:r w:rsidRPr="00383683">
        <w:rPr>
          <w:rFonts w:eastAsia="Times New Roman"/>
        </w:rPr>
        <w:t>            isError ?  rejectHandle(message) : resolveHandle(message)</w:t>
      </w:r>
    </w:p>
    <w:p w14:paraId="02810E75" w14:textId="77777777" w:rsidR="00383683" w:rsidRPr="00383683" w:rsidRDefault="00383683" w:rsidP="00383683">
      <w:pPr>
        <w:pStyle w:val="SourceCode"/>
        <w:rPr>
          <w:rFonts w:eastAsia="Times New Roman"/>
        </w:rPr>
      </w:pPr>
      <w:r w:rsidRPr="00383683">
        <w:rPr>
          <w:rFonts w:eastAsia="Times New Roman"/>
        </w:rPr>
        <w:t>        }, time);</w:t>
      </w:r>
    </w:p>
    <w:p w14:paraId="2C143F53" w14:textId="77777777" w:rsidR="00383683" w:rsidRPr="00383683" w:rsidRDefault="00383683" w:rsidP="00383683">
      <w:pPr>
        <w:pStyle w:val="SourceCode"/>
        <w:rPr>
          <w:rFonts w:eastAsia="Times New Roman"/>
        </w:rPr>
      </w:pPr>
      <w:r w:rsidRPr="00383683">
        <w:rPr>
          <w:rFonts w:eastAsia="Times New Roman"/>
        </w:rPr>
        <w:t>    };</w:t>
      </w:r>
    </w:p>
    <w:p w14:paraId="1FCE1C10" w14:textId="77777777" w:rsidR="00383683" w:rsidRPr="00383683" w:rsidRDefault="00383683" w:rsidP="00383683">
      <w:pPr>
        <w:pStyle w:val="SourceCode"/>
        <w:rPr>
          <w:rFonts w:eastAsia="Times New Roman"/>
        </w:rPr>
      </w:pPr>
    </w:p>
    <w:p w14:paraId="4117522D" w14:textId="77777777" w:rsidR="00383683" w:rsidRPr="00383683" w:rsidRDefault="00383683" w:rsidP="00383683">
      <w:pPr>
        <w:pStyle w:val="SourceCode"/>
        <w:rPr>
          <w:rFonts w:eastAsia="Times New Roman"/>
        </w:rPr>
      </w:pPr>
      <w:r w:rsidRPr="00383683">
        <w:rPr>
          <w:rFonts w:eastAsia="Times New Roman"/>
        </w:rPr>
        <w:t>    </w:t>
      </w:r>
      <w:r w:rsidRPr="00383683">
        <w:rPr>
          <w:rFonts w:eastAsia="Times New Roman"/>
          <w:color w:val="0000FF"/>
        </w:rPr>
        <w:t>return</w:t>
      </w:r>
      <w:r w:rsidRPr="00383683">
        <w:rPr>
          <w:rFonts w:eastAsia="Times New Roman"/>
        </w:rPr>
        <w:t> </w:t>
      </w:r>
      <w:r w:rsidRPr="00383683">
        <w:rPr>
          <w:rFonts w:eastAsia="Times New Roman"/>
          <w:color w:val="0000FF"/>
        </w:rPr>
        <w:t>new</w:t>
      </w:r>
      <w:r w:rsidRPr="00383683">
        <w:rPr>
          <w:rFonts w:eastAsia="Times New Roman"/>
        </w:rPr>
        <w:t> Promise(promiseControl);</w:t>
      </w:r>
    </w:p>
    <w:p w14:paraId="36B86350" w14:textId="77777777" w:rsidR="00383683" w:rsidRPr="00383683" w:rsidRDefault="00383683" w:rsidP="00383683">
      <w:pPr>
        <w:pStyle w:val="SourceCode"/>
        <w:rPr>
          <w:rFonts w:eastAsia="Times New Roman"/>
        </w:rPr>
      </w:pPr>
      <w:r w:rsidRPr="00383683">
        <w:rPr>
          <w:rFonts w:eastAsia="Times New Roman"/>
        </w:rPr>
        <w:t>}</w:t>
      </w:r>
    </w:p>
    <w:p w14:paraId="5AC6BB2B" w14:textId="77777777" w:rsidR="00383683" w:rsidRPr="00383683" w:rsidRDefault="00383683" w:rsidP="00383683">
      <w:pPr>
        <w:shd w:val="clear" w:color="auto" w:fill="FFFFFF"/>
        <w:spacing w:after="0" w:line="285" w:lineRule="atLeast"/>
        <w:rPr>
          <w:rFonts w:ascii="Consolas" w:eastAsia="Times New Roman" w:hAnsi="Consolas" w:cs="Times New Roman"/>
          <w:color w:val="000000"/>
          <w:sz w:val="21"/>
          <w:szCs w:val="21"/>
        </w:rPr>
      </w:pPr>
    </w:p>
    <w:p w14:paraId="717819AF" w14:textId="4621845F" w:rsidR="00181175" w:rsidRDefault="00181175" w:rsidP="00181175">
      <w:r>
        <w:t xml:space="preserve">Now </w:t>
      </w:r>
      <w:proofErr w:type="gramStart"/>
      <w:r w:rsidR="0070349D">
        <w:t>let’s</w:t>
      </w:r>
      <w:proofErr w:type="gramEnd"/>
      <w:r>
        <w:t xml:space="preserve"> deal with an error. </w:t>
      </w:r>
    </w:p>
    <w:p w14:paraId="273DC413" w14:textId="77777777" w:rsidR="0070349D" w:rsidRPr="0070349D" w:rsidRDefault="0070349D" w:rsidP="0070349D">
      <w:pPr>
        <w:pStyle w:val="SourceCode"/>
        <w:rPr>
          <w:rFonts w:eastAsia="Times New Roman"/>
          <w:color w:val="000000"/>
        </w:rPr>
      </w:pPr>
      <w:r w:rsidRPr="0070349D">
        <w:rPr>
          <w:rFonts w:eastAsia="Times New Roman"/>
        </w:rPr>
        <w:t>async</w:t>
      </w:r>
      <w:r w:rsidRPr="0070349D">
        <w:rPr>
          <w:rFonts w:eastAsia="Times New Roman"/>
          <w:color w:val="000000"/>
        </w:rPr>
        <w:t> </w:t>
      </w:r>
      <w:r w:rsidRPr="0070349D">
        <w:rPr>
          <w:rFonts w:eastAsia="Times New Roman"/>
        </w:rPr>
        <w:t>function</w:t>
      </w:r>
      <w:r w:rsidRPr="0070349D">
        <w:rPr>
          <w:rFonts w:eastAsia="Times New Roman"/>
          <w:color w:val="000000"/>
        </w:rPr>
        <w:t> f()</w:t>
      </w:r>
    </w:p>
    <w:p w14:paraId="0797CED8" w14:textId="77777777" w:rsidR="0070349D" w:rsidRPr="0070349D" w:rsidRDefault="0070349D" w:rsidP="0070349D">
      <w:pPr>
        <w:pStyle w:val="SourceCode"/>
        <w:rPr>
          <w:rFonts w:eastAsia="Times New Roman"/>
          <w:color w:val="000000"/>
        </w:rPr>
      </w:pPr>
      <w:r w:rsidRPr="0070349D">
        <w:rPr>
          <w:rFonts w:eastAsia="Times New Roman"/>
          <w:color w:val="000000"/>
        </w:rPr>
        <w:t>{</w:t>
      </w:r>
    </w:p>
    <w:p w14:paraId="65E6E1F3" w14:textId="77777777" w:rsidR="0070349D" w:rsidRPr="0070349D" w:rsidRDefault="0070349D" w:rsidP="0070349D">
      <w:pPr>
        <w:pStyle w:val="SourceCode"/>
        <w:rPr>
          <w:rFonts w:eastAsia="Times New Roman"/>
          <w:color w:val="000000"/>
        </w:rPr>
      </w:pPr>
      <w:r w:rsidRPr="0070349D">
        <w:rPr>
          <w:rFonts w:eastAsia="Times New Roman"/>
          <w:color w:val="000000"/>
        </w:rPr>
        <w:t>    </w:t>
      </w:r>
      <w:r w:rsidRPr="0070349D">
        <w:rPr>
          <w:rFonts w:eastAsia="Times New Roman"/>
        </w:rPr>
        <w:t>try</w:t>
      </w:r>
    </w:p>
    <w:p w14:paraId="65770AEE" w14:textId="77777777" w:rsidR="0070349D" w:rsidRPr="0070349D" w:rsidRDefault="0070349D" w:rsidP="0070349D">
      <w:pPr>
        <w:pStyle w:val="SourceCode"/>
        <w:rPr>
          <w:rFonts w:eastAsia="Times New Roman"/>
          <w:color w:val="000000"/>
        </w:rPr>
      </w:pPr>
      <w:r w:rsidRPr="0070349D">
        <w:rPr>
          <w:rFonts w:eastAsia="Times New Roman"/>
          <w:color w:val="000000"/>
        </w:rPr>
        <w:t>    {</w:t>
      </w:r>
    </w:p>
    <w:p w14:paraId="22EB3CA1" w14:textId="77777777" w:rsidR="0070349D" w:rsidRPr="0070349D" w:rsidRDefault="0070349D" w:rsidP="0070349D">
      <w:pPr>
        <w:pStyle w:val="SourceCode"/>
        <w:rPr>
          <w:rFonts w:eastAsia="Times New Roman"/>
          <w:color w:val="000000"/>
        </w:rPr>
      </w:pPr>
      <w:r w:rsidRPr="0070349D">
        <w:rPr>
          <w:rFonts w:eastAsia="Times New Roman"/>
          <w:color w:val="000000"/>
        </w:rPr>
        <w:t>        </w:t>
      </w:r>
      <w:r w:rsidRPr="0070349D">
        <w:rPr>
          <w:rFonts w:eastAsia="Times New Roman"/>
        </w:rPr>
        <w:t>let</w:t>
      </w:r>
      <w:r w:rsidRPr="0070349D">
        <w:rPr>
          <w:rFonts w:eastAsia="Times New Roman"/>
          <w:color w:val="000000"/>
        </w:rPr>
        <w:t> m = </w:t>
      </w:r>
      <w:r w:rsidRPr="0070349D">
        <w:rPr>
          <w:rFonts w:eastAsia="Times New Roman"/>
        </w:rPr>
        <w:t>await</w:t>
      </w:r>
      <w:r w:rsidRPr="0070349D">
        <w:rPr>
          <w:rFonts w:eastAsia="Times New Roman"/>
          <w:color w:val="000000"/>
        </w:rPr>
        <w:t> futureMessage(</w:t>
      </w:r>
      <w:r w:rsidRPr="0070349D">
        <w:rPr>
          <w:rFonts w:eastAsia="Times New Roman"/>
          <w:color w:val="098658"/>
        </w:rPr>
        <w:t>2000</w:t>
      </w:r>
      <w:r w:rsidRPr="0070349D">
        <w:rPr>
          <w:rFonts w:eastAsia="Times New Roman"/>
          <w:color w:val="000000"/>
        </w:rPr>
        <w:t>, </w:t>
      </w:r>
      <w:r w:rsidRPr="0070349D">
        <w:rPr>
          <w:rFonts w:eastAsia="Times New Roman"/>
          <w:color w:val="A31515"/>
        </w:rPr>
        <w:t>"One"</w:t>
      </w:r>
      <w:r w:rsidRPr="0070349D">
        <w:rPr>
          <w:rFonts w:eastAsia="Times New Roman"/>
          <w:color w:val="000000"/>
        </w:rPr>
        <w:t>);</w:t>
      </w:r>
    </w:p>
    <w:p w14:paraId="3581C31B" w14:textId="77777777" w:rsidR="0070349D" w:rsidRPr="0070349D" w:rsidRDefault="0070349D" w:rsidP="0070349D">
      <w:pPr>
        <w:pStyle w:val="SourceCode"/>
        <w:rPr>
          <w:rFonts w:eastAsia="Times New Roman"/>
          <w:color w:val="000000"/>
        </w:rPr>
      </w:pPr>
      <w:r w:rsidRPr="0070349D">
        <w:rPr>
          <w:rFonts w:eastAsia="Times New Roman"/>
          <w:color w:val="000000"/>
        </w:rPr>
        <w:t>        console.log(</w:t>
      </w:r>
      <w:r w:rsidRPr="0070349D">
        <w:rPr>
          <w:rFonts w:eastAsia="Times New Roman"/>
          <w:color w:val="A31515"/>
        </w:rPr>
        <w:t>`Received message </w:t>
      </w:r>
      <w:r w:rsidRPr="0070349D">
        <w:rPr>
          <w:rFonts w:eastAsia="Times New Roman"/>
        </w:rPr>
        <w:t>${</w:t>
      </w:r>
      <w:r w:rsidRPr="0070349D">
        <w:rPr>
          <w:rFonts w:eastAsia="Times New Roman"/>
          <w:color w:val="000000"/>
        </w:rPr>
        <w:t>m</w:t>
      </w:r>
      <w:r w:rsidRPr="0070349D">
        <w:rPr>
          <w:rFonts w:eastAsia="Times New Roman"/>
        </w:rPr>
        <w:t>}</w:t>
      </w:r>
      <w:r w:rsidRPr="0070349D">
        <w:rPr>
          <w:rFonts w:eastAsia="Times New Roman"/>
          <w:color w:val="A31515"/>
        </w:rPr>
        <w:t>`</w:t>
      </w:r>
      <w:r w:rsidRPr="0070349D">
        <w:rPr>
          <w:rFonts w:eastAsia="Times New Roman"/>
          <w:color w:val="000000"/>
        </w:rPr>
        <w:t>);</w:t>
      </w:r>
    </w:p>
    <w:p w14:paraId="4E26BBBF" w14:textId="77777777" w:rsidR="0070349D" w:rsidRPr="0070349D" w:rsidRDefault="0070349D" w:rsidP="0070349D">
      <w:pPr>
        <w:pStyle w:val="SourceCode"/>
        <w:rPr>
          <w:rFonts w:eastAsia="Times New Roman"/>
          <w:color w:val="000000"/>
        </w:rPr>
      </w:pPr>
      <w:r w:rsidRPr="0070349D">
        <w:rPr>
          <w:rFonts w:eastAsia="Times New Roman"/>
          <w:color w:val="000000"/>
        </w:rPr>
        <w:t>        m = </w:t>
      </w:r>
      <w:r w:rsidRPr="0070349D">
        <w:rPr>
          <w:rFonts w:eastAsia="Times New Roman"/>
        </w:rPr>
        <w:t>await</w:t>
      </w:r>
      <w:r w:rsidRPr="0070349D">
        <w:rPr>
          <w:rFonts w:eastAsia="Times New Roman"/>
          <w:color w:val="000000"/>
        </w:rPr>
        <w:t> futureMessage(</w:t>
      </w:r>
      <w:r w:rsidRPr="0070349D">
        <w:rPr>
          <w:rFonts w:eastAsia="Times New Roman"/>
          <w:color w:val="098658"/>
        </w:rPr>
        <w:t>2000</w:t>
      </w:r>
      <w:r w:rsidRPr="0070349D">
        <w:rPr>
          <w:rFonts w:eastAsia="Times New Roman"/>
          <w:color w:val="000000"/>
        </w:rPr>
        <w:t>, </w:t>
      </w:r>
      <w:r w:rsidRPr="0070349D">
        <w:rPr>
          <w:rFonts w:eastAsia="Times New Roman"/>
          <w:color w:val="A31515"/>
        </w:rPr>
        <w:t>"Two"</w:t>
      </w:r>
      <w:r w:rsidRPr="0070349D">
        <w:rPr>
          <w:rFonts w:eastAsia="Times New Roman"/>
          <w:color w:val="000000"/>
        </w:rPr>
        <w:t>);</w:t>
      </w:r>
    </w:p>
    <w:p w14:paraId="3EFD7F87" w14:textId="77777777" w:rsidR="0070349D" w:rsidRPr="0070349D" w:rsidRDefault="0070349D" w:rsidP="0070349D">
      <w:pPr>
        <w:pStyle w:val="SourceCode"/>
        <w:rPr>
          <w:rFonts w:eastAsia="Times New Roman"/>
          <w:color w:val="000000"/>
        </w:rPr>
      </w:pPr>
      <w:r w:rsidRPr="0070349D">
        <w:rPr>
          <w:rFonts w:eastAsia="Times New Roman"/>
          <w:color w:val="000000"/>
        </w:rPr>
        <w:t>        console.log(</w:t>
      </w:r>
      <w:r w:rsidRPr="0070349D">
        <w:rPr>
          <w:rFonts w:eastAsia="Times New Roman"/>
          <w:color w:val="A31515"/>
        </w:rPr>
        <w:t>`Received message </w:t>
      </w:r>
      <w:r w:rsidRPr="0070349D">
        <w:rPr>
          <w:rFonts w:eastAsia="Times New Roman"/>
        </w:rPr>
        <w:t>${</w:t>
      </w:r>
      <w:r w:rsidRPr="0070349D">
        <w:rPr>
          <w:rFonts w:eastAsia="Times New Roman"/>
          <w:color w:val="000000"/>
        </w:rPr>
        <w:t>m</w:t>
      </w:r>
      <w:r w:rsidRPr="0070349D">
        <w:rPr>
          <w:rFonts w:eastAsia="Times New Roman"/>
        </w:rPr>
        <w:t>}</w:t>
      </w:r>
      <w:r w:rsidRPr="0070349D">
        <w:rPr>
          <w:rFonts w:eastAsia="Times New Roman"/>
          <w:color w:val="A31515"/>
        </w:rPr>
        <w:t>`</w:t>
      </w:r>
      <w:r w:rsidRPr="0070349D">
        <w:rPr>
          <w:rFonts w:eastAsia="Times New Roman"/>
          <w:color w:val="000000"/>
        </w:rPr>
        <w:t>);</w:t>
      </w:r>
    </w:p>
    <w:p w14:paraId="1E124286" w14:textId="77777777" w:rsidR="0070349D" w:rsidRPr="0070349D" w:rsidRDefault="0070349D" w:rsidP="0070349D">
      <w:pPr>
        <w:pStyle w:val="SourceCode"/>
        <w:rPr>
          <w:rFonts w:eastAsia="Times New Roman"/>
          <w:color w:val="000000"/>
        </w:rPr>
      </w:pPr>
      <w:r w:rsidRPr="0070349D">
        <w:rPr>
          <w:rFonts w:eastAsia="Times New Roman"/>
          <w:color w:val="000000"/>
        </w:rPr>
        <w:t>        m = </w:t>
      </w:r>
      <w:r w:rsidRPr="0070349D">
        <w:rPr>
          <w:rFonts w:eastAsia="Times New Roman"/>
        </w:rPr>
        <w:t>await</w:t>
      </w:r>
      <w:r w:rsidRPr="0070349D">
        <w:rPr>
          <w:rFonts w:eastAsia="Times New Roman"/>
          <w:color w:val="000000"/>
        </w:rPr>
        <w:t> futureMessage(</w:t>
      </w:r>
      <w:r w:rsidRPr="0070349D">
        <w:rPr>
          <w:rFonts w:eastAsia="Times New Roman"/>
          <w:color w:val="098658"/>
        </w:rPr>
        <w:t>2000</w:t>
      </w:r>
      <w:r w:rsidRPr="0070349D">
        <w:rPr>
          <w:rFonts w:eastAsia="Times New Roman"/>
          <w:color w:val="000000"/>
        </w:rPr>
        <w:t>, </w:t>
      </w:r>
      <w:r w:rsidRPr="0070349D">
        <w:rPr>
          <w:rFonts w:eastAsia="Times New Roman"/>
          <w:color w:val="A31515"/>
        </w:rPr>
        <w:t>"Three"</w:t>
      </w:r>
      <w:r w:rsidRPr="0070349D">
        <w:rPr>
          <w:rFonts w:eastAsia="Times New Roman"/>
          <w:color w:val="000000"/>
        </w:rPr>
        <w:t>, </w:t>
      </w:r>
      <w:r w:rsidRPr="0070349D">
        <w:rPr>
          <w:rFonts w:eastAsia="Times New Roman"/>
        </w:rPr>
        <w:t>true</w:t>
      </w:r>
      <w:r w:rsidRPr="0070349D">
        <w:rPr>
          <w:rFonts w:eastAsia="Times New Roman"/>
          <w:color w:val="000000"/>
        </w:rPr>
        <w:t>);</w:t>
      </w:r>
    </w:p>
    <w:p w14:paraId="3D8ED869" w14:textId="77777777" w:rsidR="0070349D" w:rsidRPr="0070349D" w:rsidRDefault="0070349D" w:rsidP="0070349D">
      <w:pPr>
        <w:pStyle w:val="SourceCode"/>
        <w:rPr>
          <w:rFonts w:eastAsia="Times New Roman"/>
          <w:color w:val="000000"/>
        </w:rPr>
      </w:pPr>
      <w:r w:rsidRPr="0070349D">
        <w:rPr>
          <w:rFonts w:eastAsia="Times New Roman"/>
          <w:color w:val="000000"/>
        </w:rPr>
        <w:t>        console.log(</w:t>
      </w:r>
      <w:r w:rsidRPr="0070349D">
        <w:rPr>
          <w:rFonts w:eastAsia="Times New Roman"/>
          <w:color w:val="A31515"/>
        </w:rPr>
        <w:t>`Received message </w:t>
      </w:r>
      <w:r w:rsidRPr="0070349D">
        <w:rPr>
          <w:rFonts w:eastAsia="Times New Roman"/>
        </w:rPr>
        <w:t>${</w:t>
      </w:r>
      <w:r w:rsidRPr="0070349D">
        <w:rPr>
          <w:rFonts w:eastAsia="Times New Roman"/>
          <w:color w:val="000000"/>
        </w:rPr>
        <w:t>m</w:t>
      </w:r>
      <w:r w:rsidRPr="0070349D">
        <w:rPr>
          <w:rFonts w:eastAsia="Times New Roman"/>
        </w:rPr>
        <w:t>}</w:t>
      </w:r>
      <w:r w:rsidRPr="0070349D">
        <w:rPr>
          <w:rFonts w:eastAsia="Times New Roman"/>
          <w:color w:val="A31515"/>
        </w:rPr>
        <w:t>`</w:t>
      </w:r>
      <w:r w:rsidRPr="0070349D">
        <w:rPr>
          <w:rFonts w:eastAsia="Times New Roman"/>
          <w:color w:val="000000"/>
        </w:rPr>
        <w:t>);</w:t>
      </w:r>
    </w:p>
    <w:p w14:paraId="2C1103CB" w14:textId="77777777" w:rsidR="0070349D" w:rsidRPr="0070349D" w:rsidRDefault="0070349D" w:rsidP="0070349D">
      <w:pPr>
        <w:pStyle w:val="SourceCode"/>
        <w:rPr>
          <w:rFonts w:eastAsia="Times New Roman"/>
          <w:color w:val="000000"/>
        </w:rPr>
      </w:pPr>
      <w:r w:rsidRPr="0070349D">
        <w:rPr>
          <w:rFonts w:eastAsia="Times New Roman"/>
          <w:color w:val="000000"/>
        </w:rPr>
        <w:t>    }</w:t>
      </w:r>
    </w:p>
    <w:p w14:paraId="23CB5FCF" w14:textId="77777777" w:rsidR="0070349D" w:rsidRPr="0070349D" w:rsidRDefault="0070349D" w:rsidP="0070349D">
      <w:pPr>
        <w:pStyle w:val="SourceCode"/>
        <w:rPr>
          <w:rFonts w:eastAsia="Times New Roman"/>
          <w:color w:val="000000"/>
        </w:rPr>
      </w:pPr>
      <w:r w:rsidRPr="0070349D">
        <w:rPr>
          <w:rFonts w:eastAsia="Times New Roman"/>
          <w:color w:val="000000"/>
        </w:rPr>
        <w:t>    </w:t>
      </w:r>
      <w:r w:rsidRPr="0070349D">
        <w:rPr>
          <w:rFonts w:eastAsia="Times New Roman"/>
        </w:rPr>
        <w:t>catch</w:t>
      </w:r>
      <w:r w:rsidRPr="0070349D">
        <w:rPr>
          <w:rFonts w:eastAsia="Times New Roman"/>
          <w:color w:val="000000"/>
        </w:rPr>
        <w:t> (e)</w:t>
      </w:r>
    </w:p>
    <w:p w14:paraId="4C27529A" w14:textId="77777777" w:rsidR="0070349D" w:rsidRPr="0070349D" w:rsidRDefault="0070349D" w:rsidP="0070349D">
      <w:pPr>
        <w:pStyle w:val="SourceCode"/>
        <w:rPr>
          <w:rFonts w:eastAsia="Times New Roman"/>
          <w:color w:val="000000"/>
        </w:rPr>
      </w:pPr>
      <w:r w:rsidRPr="0070349D">
        <w:rPr>
          <w:rFonts w:eastAsia="Times New Roman"/>
          <w:color w:val="000000"/>
        </w:rPr>
        <w:t>    {</w:t>
      </w:r>
    </w:p>
    <w:p w14:paraId="1B98C5F3" w14:textId="77777777" w:rsidR="0070349D" w:rsidRPr="0070349D" w:rsidRDefault="0070349D" w:rsidP="0070349D">
      <w:pPr>
        <w:pStyle w:val="SourceCode"/>
        <w:rPr>
          <w:rFonts w:eastAsia="Times New Roman"/>
          <w:color w:val="000000"/>
        </w:rPr>
      </w:pPr>
      <w:r w:rsidRPr="0070349D">
        <w:rPr>
          <w:rFonts w:eastAsia="Times New Roman"/>
          <w:color w:val="000000"/>
        </w:rPr>
        <w:t>        console.log(</w:t>
      </w:r>
      <w:r w:rsidRPr="0070349D">
        <w:rPr>
          <w:rFonts w:eastAsia="Times New Roman"/>
          <w:color w:val="A31515"/>
        </w:rPr>
        <w:t>`error hapnd </w:t>
      </w:r>
      <w:r w:rsidRPr="0070349D">
        <w:rPr>
          <w:rFonts w:eastAsia="Times New Roman"/>
        </w:rPr>
        <w:t>${</w:t>
      </w:r>
      <w:r w:rsidRPr="0070349D">
        <w:rPr>
          <w:rFonts w:eastAsia="Times New Roman"/>
          <w:color w:val="000000"/>
        </w:rPr>
        <w:t>e</w:t>
      </w:r>
      <w:r w:rsidRPr="0070349D">
        <w:rPr>
          <w:rFonts w:eastAsia="Times New Roman"/>
        </w:rPr>
        <w:t>}</w:t>
      </w:r>
      <w:r w:rsidRPr="0070349D">
        <w:rPr>
          <w:rFonts w:eastAsia="Times New Roman"/>
          <w:color w:val="A31515"/>
        </w:rPr>
        <w:t>`</w:t>
      </w:r>
      <w:r w:rsidRPr="0070349D">
        <w:rPr>
          <w:rFonts w:eastAsia="Times New Roman"/>
          <w:color w:val="000000"/>
        </w:rPr>
        <w:t>)</w:t>
      </w:r>
    </w:p>
    <w:p w14:paraId="4EEEB340" w14:textId="77777777" w:rsidR="0070349D" w:rsidRPr="0070349D" w:rsidRDefault="0070349D" w:rsidP="0070349D">
      <w:pPr>
        <w:pStyle w:val="SourceCode"/>
        <w:rPr>
          <w:rFonts w:eastAsia="Times New Roman"/>
          <w:color w:val="000000"/>
        </w:rPr>
      </w:pPr>
      <w:r w:rsidRPr="0070349D">
        <w:rPr>
          <w:rFonts w:eastAsia="Times New Roman"/>
          <w:color w:val="000000"/>
        </w:rPr>
        <w:t>    }</w:t>
      </w:r>
    </w:p>
    <w:p w14:paraId="365F6C07" w14:textId="77777777" w:rsidR="0070349D" w:rsidRPr="0070349D" w:rsidRDefault="0070349D" w:rsidP="0070349D">
      <w:pPr>
        <w:pStyle w:val="SourceCode"/>
        <w:rPr>
          <w:rFonts w:eastAsia="Times New Roman"/>
          <w:color w:val="000000"/>
        </w:rPr>
      </w:pPr>
      <w:r w:rsidRPr="0070349D">
        <w:rPr>
          <w:rFonts w:eastAsia="Times New Roman"/>
          <w:color w:val="000000"/>
        </w:rPr>
        <w:t>}</w:t>
      </w:r>
    </w:p>
    <w:p w14:paraId="05C010DA" w14:textId="77777777" w:rsidR="0070349D" w:rsidRPr="0070349D" w:rsidRDefault="0070349D" w:rsidP="0070349D">
      <w:pPr>
        <w:pStyle w:val="SourceCode"/>
        <w:rPr>
          <w:rFonts w:eastAsia="Times New Roman"/>
          <w:color w:val="000000"/>
        </w:rPr>
      </w:pPr>
    </w:p>
    <w:p w14:paraId="34533989" w14:textId="749D89A9" w:rsidR="0070349D" w:rsidRDefault="0070349D" w:rsidP="0070349D">
      <w:pPr>
        <w:pStyle w:val="SourceCode"/>
        <w:rPr>
          <w:rFonts w:eastAsia="Times New Roman"/>
          <w:color w:val="000000"/>
        </w:rPr>
      </w:pPr>
      <w:r w:rsidRPr="0070349D">
        <w:rPr>
          <w:rFonts w:eastAsia="Times New Roman"/>
          <w:color w:val="000000"/>
        </w:rPr>
        <w:t>f();</w:t>
      </w:r>
    </w:p>
    <w:p w14:paraId="5AB70411" w14:textId="77777777" w:rsidR="0070349D" w:rsidRPr="0070349D" w:rsidRDefault="0070349D" w:rsidP="0070349D">
      <w:pPr>
        <w:pStyle w:val="SourceCode"/>
        <w:rPr>
          <w:rFonts w:eastAsia="Times New Roman"/>
          <w:color w:val="000000"/>
        </w:rPr>
      </w:pPr>
    </w:p>
    <w:p w14:paraId="04968065" w14:textId="691951CD" w:rsidR="0070349D" w:rsidRPr="0070349D" w:rsidRDefault="0070349D" w:rsidP="0070349D">
      <w:pPr>
        <w:pStyle w:val="SourceCode"/>
        <w:rPr>
          <w:rFonts w:eastAsia="Times New Roman"/>
          <w:color w:val="616161"/>
        </w:rPr>
      </w:pPr>
      <w:r>
        <w:rPr>
          <w:rFonts w:eastAsia="Times New Roman"/>
        </w:rPr>
        <w:t xml:space="preserve">&gt;&gt; </w:t>
      </w:r>
      <w:r w:rsidRPr="0070349D">
        <w:rPr>
          <w:rFonts w:eastAsia="Times New Roman"/>
        </w:rPr>
        <w:t xml:space="preserve">Received message One </w:t>
      </w:r>
    </w:p>
    <w:p w14:paraId="4A347D19" w14:textId="38A41743" w:rsidR="0070349D" w:rsidRPr="0070349D" w:rsidRDefault="0070349D" w:rsidP="0070349D">
      <w:pPr>
        <w:pStyle w:val="SourceCode"/>
        <w:rPr>
          <w:rFonts w:eastAsia="Times New Roman"/>
          <w:color w:val="616161"/>
          <w:rtl/>
        </w:rPr>
      </w:pPr>
      <w:r>
        <w:rPr>
          <w:rFonts w:eastAsia="Times New Roman"/>
        </w:rPr>
        <w:t xml:space="preserve">&gt;&gt; </w:t>
      </w:r>
      <w:r w:rsidRPr="0070349D">
        <w:rPr>
          <w:rFonts w:eastAsia="Times New Roman"/>
        </w:rPr>
        <w:t xml:space="preserve">Received message Two </w:t>
      </w:r>
    </w:p>
    <w:p w14:paraId="2DC226D9" w14:textId="523ABFC1" w:rsidR="0070349D" w:rsidRPr="0070349D" w:rsidRDefault="0070349D" w:rsidP="0070349D">
      <w:pPr>
        <w:pStyle w:val="SourceCode"/>
        <w:rPr>
          <w:rFonts w:eastAsia="Times New Roman"/>
          <w:color w:val="616161"/>
          <w:rtl/>
        </w:rPr>
      </w:pPr>
      <w:r>
        <w:rPr>
          <w:rFonts w:eastAsia="Times New Roman"/>
        </w:rPr>
        <w:t xml:space="preserve">&gt;&gt; </w:t>
      </w:r>
      <w:r w:rsidRPr="0070349D">
        <w:rPr>
          <w:rFonts w:eastAsia="Times New Roman"/>
        </w:rPr>
        <w:t xml:space="preserve">error hapnd Three </w:t>
      </w:r>
    </w:p>
    <w:p w14:paraId="6E9A9BCA" w14:textId="277E4F3A" w:rsidR="00784DEF" w:rsidRDefault="00784DEF" w:rsidP="00784DEF"/>
    <w:p w14:paraId="7D6D7F85" w14:textId="77777777" w:rsidR="00784DEF" w:rsidRPr="00784DEF" w:rsidRDefault="00784DEF" w:rsidP="00784DEF"/>
    <w:p w14:paraId="2885C3CF" w14:textId="77777777" w:rsidR="005D6DE6" w:rsidRPr="005D6DE6" w:rsidRDefault="005D6DE6" w:rsidP="005D6DE6"/>
    <w:p w14:paraId="75D12183" w14:textId="77777777" w:rsidR="000A0B9E" w:rsidRPr="000A0B9E" w:rsidRDefault="000A0B9E" w:rsidP="000A0B9E">
      <w:pPr>
        <w:shd w:val="clear" w:color="auto" w:fill="FFFFFF"/>
        <w:spacing w:after="0" w:line="285" w:lineRule="atLeast"/>
        <w:rPr>
          <w:rFonts w:ascii="Consolas" w:eastAsia="Times New Roman" w:hAnsi="Consolas" w:cs="Times New Roman"/>
          <w:color w:val="000000"/>
          <w:sz w:val="21"/>
          <w:szCs w:val="21"/>
        </w:rPr>
      </w:pPr>
    </w:p>
    <w:p w14:paraId="12031EFF" w14:textId="77777777" w:rsidR="000A0B9E" w:rsidRPr="00200DD1" w:rsidRDefault="000A0B9E" w:rsidP="00200DD1"/>
    <w:p w14:paraId="1584FE8E" w14:textId="77777777" w:rsidR="0036229E" w:rsidRPr="0036229E" w:rsidRDefault="0036229E" w:rsidP="0036229E"/>
    <w:p w14:paraId="55A2F0B2" w14:textId="10A5EE2D" w:rsidR="004E28AA" w:rsidRPr="004E28AA" w:rsidRDefault="004E28AA" w:rsidP="004E28AA">
      <w:pPr>
        <w:shd w:val="clear" w:color="auto" w:fill="FFFFFF"/>
        <w:spacing w:line="285" w:lineRule="atLeast"/>
        <w:rPr>
          <w:rFonts w:ascii="Consolas" w:eastAsia="Times New Roman" w:hAnsi="Consolas" w:cs="Times New Roman"/>
          <w:color w:val="000000"/>
          <w:sz w:val="21"/>
          <w:szCs w:val="21"/>
        </w:rPr>
      </w:pPr>
      <w:r w:rsidRPr="004E28AA">
        <w:rPr>
          <w:rFonts w:ascii="Consolas" w:eastAsia="Times New Roman" w:hAnsi="Consolas" w:cs="Times New Roman"/>
          <w:color w:val="000000"/>
          <w:sz w:val="21"/>
          <w:szCs w:val="21"/>
        </w:rPr>
        <w:br/>
      </w:r>
    </w:p>
    <w:p w14:paraId="6F0FF3AF" w14:textId="77777777" w:rsidR="004E28AA" w:rsidRPr="004E28AA" w:rsidRDefault="004E28AA" w:rsidP="004E28AA">
      <w:pPr>
        <w:shd w:val="clear" w:color="auto" w:fill="FFFFFF"/>
        <w:spacing w:line="285" w:lineRule="atLeast"/>
        <w:rPr>
          <w:rFonts w:ascii="Consolas" w:eastAsia="Times New Roman" w:hAnsi="Consolas" w:cs="Times New Roman"/>
          <w:color w:val="000000"/>
          <w:sz w:val="21"/>
          <w:szCs w:val="21"/>
        </w:rPr>
      </w:pPr>
      <w:r w:rsidRPr="004E28AA">
        <w:rPr>
          <w:rFonts w:ascii="Consolas" w:eastAsia="Times New Roman" w:hAnsi="Consolas" w:cs="Times New Roman"/>
          <w:color w:val="000000"/>
          <w:sz w:val="21"/>
          <w:szCs w:val="21"/>
        </w:rPr>
        <w:br/>
      </w:r>
    </w:p>
    <w:p w14:paraId="11A7B601" w14:textId="77777777" w:rsidR="004E28AA" w:rsidRPr="004E28AA" w:rsidRDefault="004E28AA" w:rsidP="004E28AA"/>
    <w:p w14:paraId="1F6193FF" w14:textId="77777777" w:rsidR="007102A2" w:rsidRDefault="007102A2" w:rsidP="007102A2">
      <w:pPr>
        <w:pStyle w:val="Heading3"/>
      </w:pPr>
      <w:r>
        <w:t>Exceptions</w:t>
      </w:r>
    </w:p>
    <w:p w14:paraId="7D776736" w14:textId="77777777" w:rsidR="007102A2" w:rsidRPr="00C37D0A" w:rsidRDefault="007102A2" w:rsidP="007102A2">
      <w:r w:rsidRPr="00956064">
        <w:t>throw {message: 'a'</w:t>
      </w:r>
      <w:proofErr w:type="gramStart"/>
      <w:r w:rsidRPr="00956064">
        <w:t>};</w:t>
      </w:r>
      <w:proofErr w:type="gramEnd"/>
    </w:p>
    <w:p w14:paraId="68BF910E" w14:textId="77777777" w:rsidR="007102A2" w:rsidRPr="00E479C3" w:rsidRDefault="007102A2" w:rsidP="007102A2"/>
    <w:p w14:paraId="182CAB77" w14:textId="77777777" w:rsidR="007102A2" w:rsidRDefault="007102A2" w:rsidP="007102A2">
      <w:pPr>
        <w:pStyle w:val="SourceCode"/>
      </w:pPr>
    </w:p>
    <w:p w14:paraId="04BAC4DB" w14:textId="77777777" w:rsidR="007102A2" w:rsidRDefault="007102A2" w:rsidP="007102A2">
      <w:pPr>
        <w:pStyle w:val="SourceCode"/>
      </w:pPr>
    </w:p>
    <w:p w14:paraId="0C1ECA1F" w14:textId="77777777" w:rsidR="007102A2" w:rsidRDefault="007102A2" w:rsidP="007102A2">
      <w:pPr>
        <w:pStyle w:val="SourceCode"/>
      </w:pPr>
    </w:p>
    <w:p w14:paraId="143CC275" w14:textId="77777777" w:rsidR="007102A2" w:rsidRDefault="007102A2" w:rsidP="007102A2">
      <w:pPr>
        <w:pStyle w:val="SourceCode"/>
      </w:pPr>
    </w:p>
    <w:p w14:paraId="79FCC902" w14:textId="77777777" w:rsidR="007102A2" w:rsidRDefault="007102A2" w:rsidP="007102A2">
      <w:pPr>
        <w:pStyle w:val="SourceCode"/>
      </w:pPr>
    </w:p>
    <w:p w14:paraId="71B84F01" w14:textId="77777777" w:rsidR="007102A2" w:rsidRDefault="007102A2" w:rsidP="007102A2">
      <w:pPr>
        <w:pStyle w:val="SourceCode"/>
      </w:pPr>
    </w:p>
    <w:p w14:paraId="46BBCE2D" w14:textId="77777777" w:rsidR="007102A2" w:rsidRDefault="007102A2" w:rsidP="007102A2">
      <w:pPr>
        <w:pStyle w:val="SourceCode"/>
      </w:pPr>
    </w:p>
    <w:p w14:paraId="2DE17515" w14:textId="77777777" w:rsidR="007102A2" w:rsidRDefault="007102A2" w:rsidP="007102A2">
      <w:pPr>
        <w:pStyle w:val="SourceCode"/>
      </w:pPr>
    </w:p>
    <w:p w14:paraId="3D556D36" w14:textId="77777777" w:rsidR="007102A2" w:rsidRDefault="007102A2" w:rsidP="007102A2">
      <w:pPr>
        <w:pStyle w:val="SourceCode"/>
      </w:pPr>
    </w:p>
    <w:p w14:paraId="114B8E81" w14:textId="77777777" w:rsidR="007102A2" w:rsidRDefault="007102A2" w:rsidP="007102A2">
      <w:pPr>
        <w:pStyle w:val="SourceCode"/>
      </w:pPr>
    </w:p>
    <w:p w14:paraId="1AA6B532" w14:textId="77777777" w:rsidR="007102A2" w:rsidRDefault="007102A2" w:rsidP="007102A2">
      <w:pPr>
        <w:pStyle w:val="SourceCode"/>
      </w:pPr>
    </w:p>
    <w:p w14:paraId="0881F9D6" w14:textId="77777777" w:rsidR="007102A2" w:rsidRDefault="007102A2" w:rsidP="007102A2">
      <w:pPr>
        <w:pStyle w:val="SourceCode"/>
      </w:pPr>
    </w:p>
    <w:p w14:paraId="7D5A42D5" w14:textId="77777777" w:rsidR="007102A2" w:rsidRDefault="007102A2" w:rsidP="007102A2">
      <w:pPr>
        <w:pStyle w:val="SourceCode"/>
        <w:ind w:left="0"/>
      </w:pPr>
    </w:p>
    <w:p w14:paraId="0AC2D926" w14:textId="77777777" w:rsidR="007102A2" w:rsidRDefault="007102A2" w:rsidP="007102A2">
      <w:pPr>
        <w:pStyle w:val="SourceCode"/>
      </w:pPr>
    </w:p>
    <w:p w14:paraId="70112C57" w14:textId="77777777" w:rsidR="007102A2" w:rsidRDefault="007102A2" w:rsidP="007102A2">
      <w:pPr>
        <w:pStyle w:val="SourceCode"/>
      </w:pPr>
    </w:p>
    <w:p w14:paraId="5DDF05E2" w14:textId="77777777" w:rsidR="007102A2" w:rsidRPr="00453E56" w:rsidRDefault="007102A2" w:rsidP="007102A2">
      <w:pPr>
        <w:pStyle w:val="SourceCode"/>
        <w:ind w:left="0"/>
      </w:pPr>
    </w:p>
    <w:p w14:paraId="4FF187BE" w14:textId="77777777" w:rsidR="007102A2" w:rsidRDefault="007102A2" w:rsidP="007102A2">
      <w:r>
        <w:br w:type="page"/>
      </w:r>
    </w:p>
    <w:p w14:paraId="7FF1594A" w14:textId="77777777" w:rsidR="007102A2" w:rsidRDefault="007102A2" w:rsidP="007102A2">
      <w:pPr>
        <w:rPr>
          <w:rFonts w:asciiTheme="majorHAnsi" w:eastAsiaTheme="majorEastAsia" w:hAnsiTheme="majorHAnsi" w:cstheme="majorBidi"/>
          <w:color w:val="31378B" w:themeColor="text2"/>
          <w:sz w:val="28"/>
          <w:szCs w:val="26"/>
        </w:rPr>
      </w:pPr>
    </w:p>
    <w:p w14:paraId="68FB60D8" w14:textId="77777777" w:rsidR="007102A2" w:rsidRDefault="007102A2" w:rsidP="007102A2">
      <w:pPr>
        <w:rPr>
          <w:rFonts w:asciiTheme="majorHAnsi" w:eastAsiaTheme="majorEastAsia" w:hAnsiTheme="majorHAnsi" w:cstheme="majorBidi"/>
          <w:color w:val="31378B" w:themeColor="text2"/>
          <w:sz w:val="32"/>
          <w:szCs w:val="28"/>
        </w:rPr>
      </w:pPr>
      <w:r>
        <w:br w:type="page"/>
      </w:r>
    </w:p>
    <w:p w14:paraId="117625C6" w14:textId="5210D5C8" w:rsidR="007102A2" w:rsidRDefault="007102A2" w:rsidP="007102A2">
      <w:pPr>
        <w:pStyle w:val="QuestionSection"/>
      </w:pPr>
      <w:r>
        <w:rPr>
          <w:lang w:eastAsia="fi-FI"/>
        </w:rPr>
        <w:t xml:space="preserve">Questions </w:t>
      </w:r>
      <w:r>
        <w:t>– The Type System</w:t>
      </w:r>
    </w:p>
    <w:p w14:paraId="7FAD610D" w14:textId="77777777" w:rsidR="00A55F05" w:rsidRDefault="00A55F05">
      <w:pPr>
        <w:rPr>
          <w:rFonts w:asciiTheme="majorHAnsi" w:eastAsiaTheme="majorEastAsia" w:hAnsiTheme="majorHAnsi" w:cstheme="majorBidi"/>
          <w:color w:val="31378B" w:themeColor="text2"/>
          <w:sz w:val="32"/>
          <w:szCs w:val="28"/>
        </w:rPr>
      </w:pPr>
      <w:bookmarkStart w:id="27" w:name="_Toc44265508"/>
      <w:bookmarkEnd w:id="10"/>
    </w:p>
    <w:p w14:paraId="00A36780" w14:textId="65082F1A" w:rsidR="0056721B" w:rsidRDefault="0056721B" w:rsidP="0056721B">
      <w:pPr>
        <w:pStyle w:val="Heading2"/>
      </w:pPr>
      <w:bookmarkStart w:id="28" w:name="_Collections_1"/>
      <w:bookmarkEnd w:id="28"/>
      <w:r>
        <w:t>Collections</w:t>
      </w:r>
      <w:bookmarkEnd w:id="27"/>
    </w:p>
    <w:p w14:paraId="307CD2F0" w14:textId="17E155C2" w:rsidR="00015E7B" w:rsidRPr="00015E7B" w:rsidRDefault="00015E7B" w:rsidP="00015E7B">
      <w:pPr>
        <w:pStyle w:val="Heading3"/>
      </w:pPr>
      <w:bookmarkStart w:id="29" w:name="_Toc44265509"/>
      <w:r>
        <w:t>Object as Symbol Table (Keys must be Strings)</w:t>
      </w:r>
      <w:bookmarkEnd w:id="29"/>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A1A4DA1" w14:textId="77777777" w:rsidR="00C54717" w:rsidRDefault="00C54717">
      <w:pPr>
        <w:spacing w:after="160" w:line="259" w:lineRule="auto"/>
        <w:rPr>
          <w:rFonts w:asciiTheme="majorHAnsi" w:eastAsiaTheme="majorEastAsia" w:hAnsiTheme="majorHAnsi" w:cstheme="majorBidi"/>
          <w:color w:val="31378B" w:themeColor="text2"/>
          <w:sz w:val="32"/>
          <w:szCs w:val="28"/>
        </w:rPr>
      </w:pPr>
      <w:bookmarkStart w:id="30" w:name="_Toc44265510"/>
      <w:r>
        <w:br w:type="page"/>
      </w:r>
    </w:p>
    <w:p w14:paraId="1CD3B47E" w14:textId="08C2B7A7" w:rsidR="00B92FDC" w:rsidRDefault="00B92FDC" w:rsidP="004E33A4">
      <w:pPr>
        <w:pStyle w:val="Heading2"/>
      </w:pPr>
      <w:bookmarkStart w:id="31" w:name="_Basics"/>
      <w:bookmarkStart w:id="32" w:name="_Collections"/>
      <w:bookmarkStart w:id="33" w:name="_Toc44265520"/>
      <w:bookmarkEnd w:id="30"/>
      <w:bookmarkEnd w:id="31"/>
      <w:bookmarkEnd w:id="32"/>
      <w:r>
        <w:t>Collections</w:t>
      </w:r>
      <w:bookmarkEnd w:id="33"/>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4E33A4">
      <w:pPr>
        <w:pStyle w:val="Heading3"/>
      </w:pPr>
      <w:r>
        <w:t>Lists/Arrays</w:t>
      </w:r>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4" w:name="_Modules"/>
      <w:bookmarkStart w:id="35" w:name="_Toc44265521"/>
      <w:bookmarkEnd w:id="34"/>
      <w:r>
        <w:t>Modules</w:t>
      </w:r>
      <w:bookmarkEnd w:id="35"/>
    </w:p>
    <w:p w14:paraId="02DF803B" w14:textId="77F44D7A" w:rsidR="00120A44" w:rsidRDefault="00120A44" w:rsidP="00120A44">
      <w:r>
        <w:t xml:space="preserve">JavaScript modules have changed a lot down the </w:t>
      </w:r>
      <w:proofErr w:type="gramStart"/>
      <w:r>
        <w:t>years</w:t>
      </w:r>
      <w:proofErr w:type="gramEnd"/>
    </w:p>
    <w:p w14:paraId="724D2832" w14:textId="3D3A7E12" w:rsidR="00120A44" w:rsidRPr="001D692F" w:rsidRDefault="00B317E5" w:rsidP="00B317E5">
      <w:pPr>
        <w:pStyle w:val="Heading4"/>
        <w:rPr>
          <w:lang w:val="sv-SE"/>
        </w:rPr>
      </w:pPr>
      <w:r w:rsidRPr="001D692F">
        <w:rPr>
          <w:lang w:val="sv-SE"/>
        </w:rPr>
        <w:t>ES5</w:t>
      </w:r>
    </w:p>
    <w:p w14:paraId="67A3AC0F" w14:textId="7E82C423"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AE4B8F">
        <w:rPr>
          <w:noProof/>
          <w:lang w:val="sv-SE"/>
        </w:rPr>
        <w:t>5</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61FA7C64" w:rsidR="0051444F" w:rsidRDefault="0051444F" w:rsidP="001F3C41">
      <w:pPr>
        <w:pStyle w:val="CodeExampleCode"/>
      </w:pPr>
      <w:r>
        <w:t xml:space="preserve">Listing </w:t>
      </w:r>
      <w:r w:rsidR="00025AF1">
        <w:fldChar w:fldCharType="begin"/>
      </w:r>
      <w:r w:rsidR="00025AF1">
        <w:instrText xml:space="preserve"> SEQ Listing \* ARABIC </w:instrText>
      </w:r>
      <w:r w:rsidR="00025AF1">
        <w:fldChar w:fldCharType="separate"/>
      </w:r>
      <w:r w:rsidR="00AE4B8F">
        <w:rPr>
          <w:noProof/>
        </w:rPr>
        <w:t>6</w:t>
      </w:r>
      <w:r w:rsidR="00025AF1">
        <w:rPr>
          <w:noProof/>
        </w:rPr>
        <w:fldChar w:fldCharType="end"/>
      </w:r>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36" w:name="_Toc44265522"/>
      <w:r>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160BD42B" w14:textId="77777777" w:rsidR="004E33A4" w:rsidRDefault="004E33A4">
      <w:pPr>
        <w:spacing w:after="160" w:line="259" w:lineRule="auto"/>
        <w:rPr>
          <w:rFonts w:asciiTheme="majorHAnsi" w:eastAsiaTheme="majorEastAsia" w:hAnsiTheme="majorHAnsi" w:cstheme="majorBidi"/>
          <w:color w:val="31378B" w:themeColor="text2"/>
          <w:sz w:val="28"/>
          <w:szCs w:val="26"/>
        </w:rPr>
      </w:pPr>
      <w:r>
        <w:br w:type="page"/>
      </w:r>
    </w:p>
    <w:p w14:paraId="36D96A68" w14:textId="65AC176E" w:rsidR="007E738F" w:rsidRDefault="007E738F" w:rsidP="007E738F">
      <w:pPr>
        <w:pStyle w:val="Heading3"/>
      </w:pPr>
      <w:r>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447A755A" w:rsidR="001D6F9D" w:rsidRDefault="00613131" w:rsidP="00613131">
      <w:r>
        <w:t xml:space="preserve">Notice </w:t>
      </w:r>
      <w:r w:rsidR="004E33A4">
        <w:t>that</w:t>
      </w:r>
      <w:r>
        <w:t xml:space="preserve"> when we select the </w:t>
      </w:r>
      <w:r w:rsidR="004E33A4">
        <w:t>document,</w:t>
      </w:r>
      <w:r w:rsidR="00F8523D">
        <w:t xml:space="preserve"> we get a view of the html in the console. </w:t>
      </w:r>
      <w:r w:rsidR="002B1FC6">
        <w:t xml:space="preserve"> And </w:t>
      </w:r>
      <w:r w:rsidR="004E33A4">
        <w:t>again,</w:t>
      </w:r>
      <w:r w:rsidR="002B1FC6">
        <w:t xml:space="preserve"> we can select sub-nodes in this document to see the actual rendered object on the web page. </w:t>
      </w:r>
    </w:p>
    <w:p w14:paraId="5FA6084B" w14:textId="522CAE14" w:rsidR="00613131" w:rsidRDefault="001D6F9D" w:rsidP="00613131">
      <w:r>
        <w:rPr>
          <w:noProof/>
        </w:rPr>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r>
        <w:br w:type="page"/>
      </w:r>
    </w:p>
    <w:p w14:paraId="0F07AC71" w14:textId="5706E902" w:rsidR="002E3444" w:rsidRDefault="001D6F9D" w:rsidP="00D86AA7">
      <w:r>
        <w:t xml:space="preserve">If we want to see the node as an object with its properties use the </w:t>
      </w:r>
      <w:proofErr w:type="spellStart"/>
      <w:r w:rsidRPr="001D6F9D">
        <w:rPr>
          <w:rStyle w:val="KeywordChar"/>
        </w:rPr>
        <w:t>dir</w:t>
      </w:r>
      <w:proofErr w:type="spellEnd"/>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10560"/>
                    </a:xfrm>
                    <a:prstGeom prst="rect">
                      <a:avLst/>
                    </a:prstGeom>
                  </pic:spPr>
                </pic:pic>
              </a:graphicData>
            </a:graphic>
          </wp:inline>
        </w:drawing>
      </w:r>
    </w:p>
    <w:p w14:paraId="3CB4ED68" w14:textId="2DB55781" w:rsidR="001D6F9D" w:rsidRDefault="00FC5204" w:rsidP="00D86AA7">
      <w:r>
        <w:t>When we have select</w:t>
      </w:r>
      <w:r w:rsidR="00216B58">
        <w:t>ed</w:t>
      </w:r>
      <w:r>
        <w:t xml:space="preserve"> </w:t>
      </w:r>
      <w:r w:rsidR="008308FA">
        <w:t xml:space="preserve">a node in the Element </w:t>
      </w:r>
      <w:r w:rsidR="004E33A4">
        <w:t>tab,</w:t>
      </w:r>
      <w:r w:rsidR="008308FA">
        <w:t xml:space="preserve">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0FC212D5" w14:textId="77777777" w:rsidR="008B7581" w:rsidRPr="008B7581" w:rsidRDefault="008B7581" w:rsidP="008B7581"/>
    <w:p w14:paraId="1D477340" w14:textId="77777777" w:rsidR="008B7581" w:rsidRDefault="008B7581" w:rsidP="00282323"/>
    <w:p w14:paraId="4432F775" w14:textId="77777777" w:rsidR="00FE122E" w:rsidRDefault="00FE122E">
      <w:pPr>
        <w:rPr>
          <w:rFonts w:asciiTheme="majorHAnsi" w:eastAsiaTheme="majorEastAsia" w:hAnsiTheme="majorHAnsi" w:cstheme="majorBidi"/>
          <w:b/>
          <w:color w:val="403152" w:themeColor="accent4" w:themeShade="80"/>
          <w:sz w:val="32"/>
          <w:szCs w:val="28"/>
        </w:rPr>
      </w:pPr>
      <w:r>
        <w:br w:type="page"/>
      </w:r>
    </w:p>
    <w:p w14:paraId="7AA48A7E" w14:textId="5008418E" w:rsidR="00186977" w:rsidRDefault="00186977" w:rsidP="00186977">
      <w:pPr>
        <w:pStyle w:val="QuestionSection"/>
      </w:pPr>
      <w:r>
        <w:t xml:space="preserve">Questions – </w:t>
      </w:r>
      <w:bookmarkEnd w:id="36"/>
      <w:r w:rsidR="00215CC4">
        <w:t>Language Basics</w:t>
      </w:r>
    </w:p>
    <w:p w14:paraId="2B4CE9DB" w14:textId="66AD18D5" w:rsidR="00C54531" w:rsidRDefault="00C54531" w:rsidP="00C54531">
      <w:pPr>
        <w:pStyle w:val="Heading3"/>
      </w:pPr>
      <w:bookmarkStart w:id="37" w:name="_Toc44265523"/>
      <w:r>
        <w:t>Type</w:t>
      </w:r>
      <w:bookmarkEnd w:id="37"/>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 xml:space="preserve">What </w:t>
      </w:r>
      <w:proofErr w:type="gramStart"/>
      <w:r>
        <w:t>are</w:t>
      </w:r>
      <w:proofErr w:type="gramEnd"/>
      <w:r>
        <w:t xml:space="preserv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38" w:name="_Toc44265524"/>
      <w:r>
        <w:t>Variables and scop</w:t>
      </w:r>
      <w:r w:rsidR="00736816">
        <w:t>e</w:t>
      </w:r>
      <w:bookmarkEnd w:id="38"/>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proofErr w:type="spellStart"/>
      <w:proofErr w:type="gramStart"/>
      <w:r>
        <w:t>let,var</w:t>
      </w:r>
      <w:proofErr w:type="spellEnd"/>
      <w:proofErr w:type="gramEnd"/>
      <w:r>
        <w:t>, const</w:t>
      </w:r>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 xml:space="preserve">Creates a lexically scoped </w:t>
      </w:r>
      <w:proofErr w:type="gramStart"/>
      <w:r>
        <w:t>variable</w:t>
      </w:r>
      <w:proofErr w:type="gramEnd"/>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 xml:space="preserve">The variable is scoped by its execution </w:t>
      </w:r>
      <w:proofErr w:type="gramStart"/>
      <w:r>
        <w:t>context</w:t>
      </w:r>
      <w:proofErr w:type="gramEnd"/>
    </w:p>
    <w:p w14:paraId="46268177" w14:textId="5AAEBC06" w:rsidR="003776F0" w:rsidRDefault="0067160B" w:rsidP="009458C1">
      <w:pPr>
        <w:pStyle w:val="Answer"/>
      </w:pPr>
      <w:r>
        <w:t xml:space="preserve">Blocks have no impact on </w:t>
      </w:r>
      <w:proofErr w:type="gramStart"/>
      <w:r>
        <w:t>scope</w:t>
      </w:r>
      <w:proofErr w:type="gramEnd"/>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t>What is an undeclared variable?</w:t>
      </w:r>
    </w:p>
    <w:p w14:paraId="7B59D87C" w14:textId="64B97483" w:rsidR="0067160B" w:rsidRDefault="00B119A7" w:rsidP="0067160B">
      <w:pPr>
        <w:pStyle w:val="Answer"/>
      </w:pPr>
      <w:r>
        <w:t xml:space="preserve">A variable that is not declared with any scope modifier and is just initialised with a </w:t>
      </w:r>
      <w:proofErr w:type="gramStart"/>
      <w:r>
        <w:t>value</w:t>
      </w:r>
      <w:proofErr w:type="gramEnd"/>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 xml:space="preserve">10 is output because the variable a is undeclared and hence takes the global </w:t>
      </w:r>
      <w:proofErr w:type="gramStart"/>
      <w:r>
        <w:t>context</w:t>
      </w:r>
      <w:proofErr w:type="gramEnd"/>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proofErr w:type="spellStart"/>
      <w:r w:rsidRPr="009D0241">
        <w:t>ReferenceError</w:t>
      </w:r>
      <w:proofErr w:type="spellEnd"/>
      <w:r w:rsidRPr="009D0241">
        <w:t xml:space="preserve">: a is not </w:t>
      </w:r>
      <w:proofErr w:type="gramStart"/>
      <w:r w:rsidRPr="009D0241">
        <w:t>defined</w:t>
      </w:r>
      <w:proofErr w:type="gramEnd"/>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 xml:space="preserve">Declared variables are declared as if the statement was at the top of the </w:t>
      </w:r>
      <w:proofErr w:type="gramStart"/>
      <w:r>
        <w:rPr>
          <w:rFonts w:eastAsia="Times New Roman"/>
        </w:rPr>
        <w:t>file</w:t>
      </w:r>
      <w:proofErr w:type="gramEnd"/>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t xml:space="preserve">5 because re-declaring has no effect and does not clear the </w:t>
      </w:r>
      <w:proofErr w:type="gramStart"/>
      <w:r>
        <w:t>variable</w:t>
      </w:r>
      <w:proofErr w:type="gramEnd"/>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proofErr w:type="spellStart"/>
      <w:r>
        <w:t>ReferenceError</w:t>
      </w:r>
      <w:proofErr w:type="spellEnd"/>
      <w:r>
        <w:t xml:space="preserve">: </w:t>
      </w:r>
      <w:proofErr w:type="spellStart"/>
      <w:r>
        <w:t>mylex</w:t>
      </w:r>
      <w:proofErr w:type="spellEnd"/>
      <w:r>
        <w:t xml:space="preserve">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39" w:name="_Toc44265525"/>
      <w:r>
        <w:t>Closures</w:t>
      </w:r>
      <w:bookmarkEnd w:id="39"/>
    </w:p>
    <w:p w14:paraId="0817F8E8" w14:textId="7F339891" w:rsidR="00F07EFA" w:rsidRDefault="006C63CC" w:rsidP="00F07EFA">
      <w:pPr>
        <w:pStyle w:val="QuestionSubSection"/>
      </w:pPr>
      <w:bookmarkStart w:id="40" w:name="_Toc44265526"/>
      <w:r>
        <w:t>Equality</w:t>
      </w:r>
      <w:bookmarkEnd w:id="40"/>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41" w:name="_Toc44265527"/>
      <w:r>
        <w:t>F</w:t>
      </w:r>
      <w:r w:rsidR="00B52039">
        <w:t>unctions</w:t>
      </w:r>
      <w:bookmarkEnd w:id="41"/>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w:t>
      </w:r>
      <w:proofErr w:type="spellStart"/>
      <w:r w:rsidR="0014484F">
        <w:t>it</w:t>
      </w:r>
      <w:proofErr w:type="spellEnd"/>
      <w:r w:rsidR="0014484F">
        <w:t xml:space="preserve"> definition in the file. This is because it is treated as though the definition is at the beginning of the file. </w:t>
      </w:r>
    </w:p>
    <w:p w14:paraId="353E6BC0" w14:textId="77777777" w:rsidR="00B36F7A" w:rsidRDefault="00B36F7A">
      <w:pPr>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42" w:name="_Toc44265528"/>
      <w:r>
        <w:t>Objects</w:t>
      </w:r>
      <w:bookmarkEnd w:id="42"/>
    </w:p>
    <w:p w14:paraId="140C13C8" w14:textId="77777777" w:rsidR="00646E80" w:rsidRDefault="00646E80">
      <w:pPr>
        <w:rPr>
          <w:b/>
        </w:rPr>
      </w:pPr>
      <w:r>
        <w:br w:type="page"/>
      </w:r>
    </w:p>
    <w:p w14:paraId="38CCD582" w14:textId="2E5F996D" w:rsidR="00646E80" w:rsidRDefault="00646E80" w:rsidP="00646E80">
      <w:pPr>
        <w:pStyle w:val="Question"/>
      </w:pPr>
      <w:r>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 xml:space="preserve">Fix the code so it </w:t>
      </w:r>
      <w:proofErr w:type="gramStart"/>
      <w:r>
        <w:t>works</w:t>
      </w:r>
      <w:proofErr w:type="gramEnd"/>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 xml:space="preserve">defined. </w:t>
      </w:r>
      <w:proofErr w:type="gramStart"/>
      <w:r w:rsidR="00CE07F5">
        <w:t>So</w:t>
      </w:r>
      <w:proofErr w:type="gramEnd"/>
      <w:r w:rsidR="00CE07F5">
        <w:t xml:space="preserve"> this is not defined when it is invoked.</w:t>
      </w:r>
    </w:p>
    <w:p w14:paraId="2202C892" w14:textId="77777777" w:rsidR="00646E80" w:rsidRPr="00646E80" w:rsidRDefault="00646E80" w:rsidP="00646E80">
      <w:pPr>
        <w:pStyle w:val="Answer"/>
      </w:pPr>
    </w:p>
    <w:p w14:paraId="42932A16" w14:textId="77777777" w:rsidR="003B7DAC" w:rsidRDefault="003B7DAC">
      <w:pPr>
        <w:rPr>
          <w:rFonts w:asciiTheme="majorHAnsi" w:eastAsiaTheme="majorEastAsia" w:hAnsiTheme="majorHAnsi" w:cstheme="majorBidi"/>
          <w:color w:val="31378B" w:themeColor="text2"/>
          <w:sz w:val="32"/>
          <w:szCs w:val="28"/>
        </w:rPr>
      </w:pPr>
      <w:r>
        <w:br w:type="page"/>
      </w:r>
    </w:p>
    <w:p w14:paraId="3AC93B54" w14:textId="77777777" w:rsidR="00215BE5" w:rsidRDefault="00215BE5" w:rsidP="00CB7C94">
      <w:pPr>
        <w:rPr>
          <w:rFonts w:eastAsiaTheme="majorEastAsia"/>
        </w:rPr>
      </w:pPr>
    </w:p>
    <w:p w14:paraId="7B89EADD" w14:textId="19608195" w:rsidR="00F9234E" w:rsidRPr="00F9234E" w:rsidRDefault="00F9234E" w:rsidP="00F9234E">
      <w:pPr>
        <w:pStyle w:val="QuestionSection"/>
      </w:pPr>
      <w:r>
        <w:t>Questions – Miscellaneous</w:t>
      </w:r>
    </w:p>
    <w:p w14:paraId="3F8F4858" w14:textId="6BACCAF5" w:rsidR="00F9234E" w:rsidRDefault="00F9234E" w:rsidP="00F9234E">
      <w:pPr>
        <w:pStyle w:val="Question"/>
      </w:pPr>
      <w:r>
        <w:t xml:space="preserve">What is </w:t>
      </w:r>
      <w:proofErr w:type="spellStart"/>
      <w:r>
        <w:t>transpiling</w:t>
      </w:r>
      <w:proofErr w:type="spellEnd"/>
      <w:r>
        <w:t>?</w:t>
      </w:r>
    </w:p>
    <w:p w14:paraId="5EF3171B" w14:textId="2A702047" w:rsidR="00F9234E" w:rsidRDefault="00F9234E" w:rsidP="00F9234E">
      <w:pPr>
        <w:pStyle w:val="Answer"/>
      </w:pPr>
      <w:r>
        <w:t xml:space="preserve">Using </w:t>
      </w:r>
      <w:proofErr w:type="spellStart"/>
      <w:r>
        <w:t>at</w:t>
      </w:r>
      <w:proofErr w:type="spellEnd"/>
      <w:r>
        <w:t xml:space="preserve"> tool to covert source code to another textual source code form. </w:t>
      </w:r>
    </w:p>
    <w:p w14:paraId="3090C83F" w14:textId="51BBA8CA" w:rsidR="00F9234E" w:rsidRDefault="00F9234E" w:rsidP="00F9234E">
      <w:pPr>
        <w:pStyle w:val="Question"/>
      </w:pPr>
      <w:r>
        <w:t>How can forward compatibility be achieved?</w:t>
      </w:r>
    </w:p>
    <w:p w14:paraId="468298F0" w14:textId="77777777" w:rsidR="00F9234E" w:rsidRDefault="00F9234E" w:rsidP="00F9234E">
      <w:pPr>
        <w:pStyle w:val="Answer"/>
      </w:pPr>
      <w:proofErr w:type="spellStart"/>
      <w:r>
        <w:t>Transpiling</w:t>
      </w:r>
      <w:proofErr w:type="spellEnd"/>
      <w:r>
        <w:t xml:space="preserve"> newer language syntax to older language forms.</w:t>
      </w:r>
    </w:p>
    <w:p w14:paraId="27472906" w14:textId="64804AA7" w:rsidR="00F9234E" w:rsidRPr="00F9234E" w:rsidRDefault="00F9234E" w:rsidP="00F9234E">
      <w:pPr>
        <w:pStyle w:val="Answer"/>
      </w:pPr>
      <w:r>
        <w:t xml:space="preserve">Using shims for missing API’s </w:t>
      </w:r>
    </w:p>
    <w:p w14:paraId="1769BFB8" w14:textId="4EC04955" w:rsidR="00F9234E" w:rsidRDefault="00F9234E" w:rsidP="00F9234E">
      <w:pPr>
        <w:pStyle w:val="Question"/>
      </w:pPr>
      <w:r>
        <w:t>Do I need to turn on strict mode inside ES6 modules?</w:t>
      </w:r>
    </w:p>
    <w:p w14:paraId="41CA2276" w14:textId="1EC31C69" w:rsidR="00F9234E" w:rsidRPr="00F9234E" w:rsidRDefault="00F9234E" w:rsidP="00F9234E">
      <w:pPr>
        <w:pStyle w:val="Answer"/>
      </w:pPr>
      <w:r>
        <w:t xml:space="preserve">No. All ES6 modules automatically assume strict mode. </w:t>
      </w:r>
    </w:p>
    <w:p w14:paraId="69F591DD" w14:textId="77777777" w:rsidR="00F9234E" w:rsidRPr="00F9234E" w:rsidRDefault="00F9234E" w:rsidP="00F9234E">
      <w:pPr>
        <w:pStyle w:val="Answer"/>
      </w:pPr>
    </w:p>
    <w:p w14:paraId="01B0ED3D" w14:textId="77777777" w:rsidR="00F9234E" w:rsidRDefault="00F9234E" w:rsidP="00A164CD">
      <w:pPr>
        <w:pStyle w:val="Heading2"/>
      </w:pPr>
    </w:p>
    <w:p w14:paraId="09E9D920" w14:textId="0FC7DE89" w:rsidR="00A164CD" w:rsidRDefault="00A164CD" w:rsidP="00A164CD">
      <w:pPr>
        <w:pStyle w:val="Heading2"/>
      </w:pPr>
      <w:r>
        <w:t>Development Environment</w:t>
      </w:r>
    </w:p>
    <w:p w14:paraId="6B3B585F" w14:textId="77777777" w:rsidR="00A164CD" w:rsidRDefault="00A164CD" w:rsidP="00A164CD">
      <w:pPr>
        <w:pStyle w:val="Heading3"/>
      </w:pPr>
      <w:r>
        <w:t>Specified Single File</w:t>
      </w:r>
    </w:p>
    <w:p w14:paraId="5EBA13BE" w14:textId="77777777" w:rsidR="00A164CD" w:rsidRDefault="00A164CD" w:rsidP="00A164CD">
      <w:pPr>
        <w:pStyle w:val="Heading4"/>
      </w:pPr>
      <w:r>
        <w:t>Run</w:t>
      </w:r>
    </w:p>
    <w:p w14:paraId="23945B22" w14:textId="77777777" w:rsidR="00A164CD" w:rsidRDefault="00A164CD" w:rsidP="00A164CD">
      <w:r>
        <w:t xml:space="preserve">Open a terminal and enter the command. </w:t>
      </w:r>
    </w:p>
    <w:p w14:paraId="0D78EB8A" w14:textId="77777777" w:rsidR="00A164CD" w:rsidRDefault="00A164CD" w:rsidP="00A164CD">
      <w:pPr>
        <w:pStyle w:val="SourceCode"/>
        <w:ind w:left="0"/>
      </w:pPr>
      <w:r>
        <w:t>node hello.js</w:t>
      </w:r>
    </w:p>
    <w:p w14:paraId="72F0CBD8" w14:textId="77777777" w:rsidR="00A164CD" w:rsidRDefault="00A164CD" w:rsidP="00A164CD">
      <w:pPr>
        <w:pStyle w:val="SourceCode"/>
        <w:ind w:left="0"/>
      </w:pPr>
    </w:p>
    <w:p w14:paraId="1AC91EF3" w14:textId="77777777" w:rsidR="00A164CD" w:rsidRDefault="00A164CD" w:rsidP="00A164CD">
      <w:pPr>
        <w:pStyle w:val="Heading4"/>
      </w:pPr>
      <w:r>
        <w:t>Run and Watch</w:t>
      </w:r>
    </w:p>
    <w:p w14:paraId="30B4FEF5" w14:textId="77777777" w:rsidR="00A164CD" w:rsidRDefault="00A164CD" w:rsidP="00A164CD">
      <w:r>
        <w:t xml:space="preserve">Setup </w:t>
      </w:r>
      <w:proofErr w:type="gramStart"/>
      <w:r>
        <w:t>package.json</w:t>
      </w:r>
      <w:proofErr w:type="gramEnd"/>
      <w:r>
        <w:t xml:space="preserve"> if you have not already</w:t>
      </w:r>
    </w:p>
    <w:p w14:paraId="2AA5DD10" w14:textId="77777777" w:rsidR="00A164CD" w:rsidRDefault="00A164CD" w:rsidP="00A164CD">
      <w:pPr>
        <w:pStyle w:val="SourceCode"/>
        <w:ind w:left="0"/>
      </w:pPr>
      <w:r>
        <w:t>npm init --yes</w:t>
      </w:r>
    </w:p>
    <w:p w14:paraId="381E8368" w14:textId="77777777" w:rsidR="00A164CD" w:rsidRPr="00786B54" w:rsidRDefault="00A164CD" w:rsidP="00A164CD"/>
    <w:p w14:paraId="05A40966" w14:textId="77777777" w:rsidR="00A164CD" w:rsidRDefault="00A164CD" w:rsidP="00A164CD">
      <w:r>
        <w:t xml:space="preserve">Install the </w:t>
      </w:r>
      <w:r w:rsidRPr="003D0C67">
        <w:rPr>
          <w:rStyle w:val="SourceCodeChar"/>
        </w:rPr>
        <w:t>nodemon</w:t>
      </w:r>
      <w:r>
        <w:t xml:space="preserve"> node package as a development dependency. </w:t>
      </w:r>
    </w:p>
    <w:p w14:paraId="01092EA7" w14:textId="77777777" w:rsidR="00A164CD" w:rsidRDefault="00A164CD" w:rsidP="00A164CD">
      <w:pPr>
        <w:pStyle w:val="SourceCode"/>
        <w:ind w:left="0"/>
      </w:pPr>
      <w:r w:rsidRPr="003D0C67">
        <w:t>npm install --save-dev nodemon</w:t>
      </w:r>
    </w:p>
    <w:p w14:paraId="584F70AB" w14:textId="77777777" w:rsidR="00A164CD" w:rsidRDefault="00A164CD" w:rsidP="00A164CD"/>
    <w:p w14:paraId="7AA22C35" w14:textId="77777777" w:rsidR="00A164CD" w:rsidRDefault="00A164CD" w:rsidP="00A164CD">
      <w:r>
        <w:t xml:space="preserve">If we want to run the dev dependency from the </w:t>
      </w:r>
      <w:proofErr w:type="gramStart"/>
      <w:r>
        <w:t>terminal</w:t>
      </w:r>
      <w:proofErr w:type="gramEnd"/>
      <w:r>
        <w:t xml:space="preserve"> we use the </w:t>
      </w:r>
      <w:r w:rsidRPr="007501C9">
        <w:rPr>
          <w:rStyle w:val="SourceCodeChar"/>
        </w:rPr>
        <w:t>npx</w:t>
      </w:r>
      <w:r>
        <w:t xml:space="preserve"> command</w:t>
      </w:r>
    </w:p>
    <w:p w14:paraId="3A86DBA0" w14:textId="77777777" w:rsidR="00A164CD" w:rsidRDefault="00A164CD" w:rsidP="00A164CD">
      <w:pPr>
        <w:pStyle w:val="SourceCode"/>
        <w:ind w:left="0"/>
      </w:pPr>
      <w:r>
        <w:t>npx nodemon hello.js</w:t>
      </w:r>
    </w:p>
    <w:p w14:paraId="62A45207" w14:textId="77777777" w:rsidR="00A164CD" w:rsidRDefault="00A164CD" w:rsidP="00A164CD">
      <w:pPr>
        <w:pStyle w:val="SourceCode"/>
        <w:ind w:left="0"/>
      </w:pPr>
    </w:p>
    <w:p w14:paraId="54EBCCA1" w14:textId="77777777" w:rsidR="00A164CD" w:rsidRDefault="00A164CD" w:rsidP="00A164CD">
      <w:pPr>
        <w:pStyle w:val="SourceCode"/>
        <w:ind w:left="0"/>
      </w:pPr>
    </w:p>
    <w:p w14:paraId="75162084" w14:textId="77777777" w:rsidR="00A164CD" w:rsidRDefault="00A164CD" w:rsidP="00A164CD">
      <w:pPr>
        <w:pStyle w:val="Heading4"/>
      </w:pPr>
      <w:r>
        <w:t>Run as Script</w:t>
      </w:r>
    </w:p>
    <w:p w14:paraId="6CEA5499" w14:textId="77777777" w:rsidR="00A164CD" w:rsidRDefault="00A164CD" w:rsidP="00A164CD">
      <w:r>
        <w:t xml:space="preserve">As we install it as a dev dependency, we can only run it from the scripts section of </w:t>
      </w:r>
      <w:proofErr w:type="gramStart"/>
      <w:r>
        <w:t>package.json</w:t>
      </w:r>
      <w:proofErr w:type="gramEnd"/>
    </w:p>
    <w:p w14:paraId="74BC5A1B" w14:textId="77777777" w:rsidR="00A164CD" w:rsidRPr="00F46787" w:rsidRDefault="00A164CD" w:rsidP="00A164CD">
      <w:pPr>
        <w:pStyle w:val="SourceCode"/>
      </w:pPr>
    </w:p>
    <w:p w14:paraId="78D9A6A1" w14:textId="77777777" w:rsidR="00A164CD" w:rsidRPr="00F46787" w:rsidRDefault="00A164CD" w:rsidP="00A164CD">
      <w:pPr>
        <w:pStyle w:val="SourceCode"/>
      </w:pPr>
      <w:r w:rsidRPr="00F46787">
        <w:t>{</w:t>
      </w:r>
    </w:p>
    <w:p w14:paraId="50DA7330" w14:textId="77777777" w:rsidR="00A164CD" w:rsidRPr="00F46787" w:rsidRDefault="00A164CD" w:rsidP="00A164CD">
      <w:pPr>
        <w:pStyle w:val="SourceCode"/>
      </w:pPr>
      <w:r w:rsidRPr="00F46787">
        <w:t xml:space="preserve">  "name": "JS",</w:t>
      </w:r>
    </w:p>
    <w:p w14:paraId="6781C649" w14:textId="77777777" w:rsidR="00A164CD" w:rsidRPr="00F46787" w:rsidRDefault="00A164CD" w:rsidP="00A164CD">
      <w:pPr>
        <w:pStyle w:val="SourceCode"/>
      </w:pPr>
      <w:r w:rsidRPr="00F46787">
        <w:t xml:space="preserve">  "version": "1.0.0",</w:t>
      </w:r>
    </w:p>
    <w:p w14:paraId="78A0D427" w14:textId="77777777" w:rsidR="00A164CD" w:rsidRPr="00F46787" w:rsidRDefault="00A164CD" w:rsidP="00A164CD">
      <w:pPr>
        <w:pStyle w:val="SourceCode"/>
      </w:pPr>
      <w:r w:rsidRPr="00F46787">
        <w:t xml:space="preserve">  "description": "",</w:t>
      </w:r>
    </w:p>
    <w:p w14:paraId="4CF7E31D" w14:textId="77777777" w:rsidR="00A164CD" w:rsidRPr="00F46787" w:rsidRDefault="00A164CD" w:rsidP="00A164CD">
      <w:pPr>
        <w:pStyle w:val="SourceCode"/>
      </w:pPr>
      <w:r w:rsidRPr="00F46787">
        <w:t xml:space="preserve">  "main": "test.js",</w:t>
      </w:r>
    </w:p>
    <w:p w14:paraId="5CD0AE9E" w14:textId="77777777" w:rsidR="00A164CD" w:rsidRPr="00F46787" w:rsidRDefault="00A164CD" w:rsidP="00A164CD">
      <w:pPr>
        <w:pStyle w:val="SourceCode"/>
      </w:pPr>
      <w:r w:rsidRPr="00F46787">
        <w:t xml:space="preserve">  "scripts": {</w:t>
      </w:r>
    </w:p>
    <w:p w14:paraId="4CC7D07E" w14:textId="77777777" w:rsidR="00A164CD" w:rsidRPr="00F46787" w:rsidRDefault="00A164CD" w:rsidP="00A164CD">
      <w:pPr>
        <w:pStyle w:val="SourceCode"/>
      </w:pPr>
      <w:r w:rsidRPr="00F46787">
        <w:t xml:space="preserve">    "test": "echo \"Error: no test specified\" &amp;&amp; exit 1",</w:t>
      </w:r>
    </w:p>
    <w:p w14:paraId="28965D99" w14:textId="77777777" w:rsidR="00A164CD" w:rsidRPr="00F46787" w:rsidRDefault="00A164CD" w:rsidP="00A164CD">
      <w:pPr>
        <w:pStyle w:val="SourceCode"/>
        <w:rPr>
          <w:b/>
          <w:bCs/>
        </w:rPr>
      </w:pPr>
      <w:r w:rsidRPr="00F46787">
        <w:t xml:space="preserve">    </w:t>
      </w:r>
      <w:r w:rsidRPr="00F46787">
        <w:rPr>
          <w:b/>
          <w:bCs/>
        </w:rPr>
        <w:t>"watch" : "nodemon hello.js"</w:t>
      </w:r>
    </w:p>
    <w:p w14:paraId="2B9178AC" w14:textId="77777777" w:rsidR="00A164CD" w:rsidRPr="00F46787" w:rsidRDefault="00A164CD" w:rsidP="00A164CD">
      <w:pPr>
        <w:pStyle w:val="SourceCode"/>
      </w:pPr>
      <w:r w:rsidRPr="00F46787">
        <w:t xml:space="preserve">  },</w:t>
      </w:r>
    </w:p>
    <w:p w14:paraId="06CF19E8" w14:textId="77777777" w:rsidR="00A164CD" w:rsidRPr="00F46787" w:rsidRDefault="00A164CD" w:rsidP="00A164CD">
      <w:pPr>
        <w:pStyle w:val="SourceCode"/>
      </w:pPr>
      <w:r w:rsidRPr="00F46787">
        <w:t xml:space="preserve">  "keywords": [],</w:t>
      </w:r>
    </w:p>
    <w:p w14:paraId="52218E54" w14:textId="77777777" w:rsidR="00A164CD" w:rsidRPr="00F46787" w:rsidRDefault="00A164CD" w:rsidP="00A164CD">
      <w:pPr>
        <w:pStyle w:val="SourceCode"/>
      </w:pPr>
      <w:r w:rsidRPr="00F46787">
        <w:t xml:space="preserve">  "author": "",</w:t>
      </w:r>
    </w:p>
    <w:p w14:paraId="6C5E1D6E" w14:textId="77777777" w:rsidR="00A164CD" w:rsidRPr="00F46787" w:rsidRDefault="00A164CD" w:rsidP="00A164CD">
      <w:pPr>
        <w:pStyle w:val="SourceCode"/>
      </w:pPr>
      <w:r w:rsidRPr="00F46787">
        <w:t xml:space="preserve">  "license": "ISC",</w:t>
      </w:r>
    </w:p>
    <w:p w14:paraId="719BFAE5" w14:textId="77777777" w:rsidR="00A164CD" w:rsidRPr="00F46787" w:rsidRDefault="00A164CD" w:rsidP="00A164CD">
      <w:pPr>
        <w:pStyle w:val="SourceCode"/>
      </w:pPr>
      <w:r w:rsidRPr="00F46787">
        <w:t xml:space="preserve">  "devDependencies": {</w:t>
      </w:r>
    </w:p>
    <w:p w14:paraId="07F51FCD" w14:textId="77777777" w:rsidR="00A164CD" w:rsidRPr="00F46787" w:rsidRDefault="00A164CD" w:rsidP="00A164CD">
      <w:pPr>
        <w:pStyle w:val="SourceCode"/>
      </w:pPr>
      <w:r w:rsidRPr="00F46787">
        <w:t xml:space="preserve">    "install": "^0.13.0",</w:t>
      </w:r>
    </w:p>
    <w:p w14:paraId="61D1B1A5" w14:textId="77777777" w:rsidR="00A164CD" w:rsidRPr="00F46787" w:rsidRDefault="00A164CD" w:rsidP="00A164CD">
      <w:pPr>
        <w:pStyle w:val="SourceCode"/>
      </w:pPr>
      <w:r w:rsidRPr="00F46787">
        <w:t xml:space="preserve">    "nodemon": "^2.0.4",</w:t>
      </w:r>
    </w:p>
    <w:p w14:paraId="4498ED4B" w14:textId="77777777" w:rsidR="00A164CD" w:rsidRPr="00F46787" w:rsidRDefault="00A164CD" w:rsidP="00A164CD">
      <w:pPr>
        <w:pStyle w:val="SourceCode"/>
      </w:pPr>
      <w:r w:rsidRPr="00F46787">
        <w:t xml:space="preserve">    "npm": "^6.14.8"</w:t>
      </w:r>
    </w:p>
    <w:p w14:paraId="39D434BB" w14:textId="77777777" w:rsidR="00A164CD" w:rsidRPr="00F46787" w:rsidRDefault="00A164CD" w:rsidP="00A164CD">
      <w:pPr>
        <w:pStyle w:val="SourceCode"/>
      </w:pPr>
      <w:r w:rsidRPr="00F46787">
        <w:t xml:space="preserve">  }</w:t>
      </w:r>
    </w:p>
    <w:p w14:paraId="1CF7C5A6" w14:textId="77777777" w:rsidR="00A164CD" w:rsidRPr="00F46787" w:rsidRDefault="00A164CD" w:rsidP="00A164CD">
      <w:pPr>
        <w:pStyle w:val="SourceCode"/>
      </w:pPr>
      <w:r w:rsidRPr="00F46787">
        <w:t>}</w:t>
      </w:r>
    </w:p>
    <w:p w14:paraId="6866315E" w14:textId="77777777" w:rsidR="00A164CD" w:rsidRDefault="00A164CD" w:rsidP="00A164CD">
      <w:pPr>
        <w:pStyle w:val="SourceCode"/>
        <w:ind w:left="0"/>
      </w:pPr>
    </w:p>
    <w:p w14:paraId="3380C89A" w14:textId="77777777" w:rsidR="00A164CD" w:rsidRDefault="00A164CD" w:rsidP="00A164CD">
      <w:pPr>
        <w:pStyle w:val="SourceCode"/>
      </w:pPr>
    </w:p>
    <w:p w14:paraId="6E9C9389" w14:textId="77777777" w:rsidR="00A164CD" w:rsidRDefault="00A164CD" w:rsidP="00A164CD">
      <w:r>
        <w:t xml:space="preserve">Run the script </w:t>
      </w:r>
      <w:r w:rsidRPr="0094360B">
        <w:rPr>
          <w:rStyle w:val="SourceCodeChar"/>
        </w:rPr>
        <w:t>npm run watch</w:t>
      </w:r>
    </w:p>
    <w:p w14:paraId="07D4D593" w14:textId="77777777" w:rsidR="00A164CD" w:rsidRDefault="00A164CD" w:rsidP="00A164CD">
      <w:pPr>
        <w:pStyle w:val="Heading4"/>
      </w:pPr>
      <w:r>
        <w:t>Debug</w:t>
      </w:r>
    </w:p>
    <w:p w14:paraId="0B1223F9" w14:textId="77777777" w:rsidR="00A164CD" w:rsidRPr="00D46820" w:rsidRDefault="00A164CD" w:rsidP="00A164CD">
      <w:pPr>
        <w:pStyle w:val="SourceCode"/>
        <w:ind w:left="0"/>
      </w:pPr>
      <w:r w:rsidRPr="00D46820">
        <w:t>{</w:t>
      </w:r>
    </w:p>
    <w:p w14:paraId="51FACA71" w14:textId="77777777" w:rsidR="00A164CD" w:rsidRPr="00D46820" w:rsidRDefault="00A164CD" w:rsidP="00A164CD">
      <w:pPr>
        <w:pStyle w:val="SourceCode"/>
      </w:pPr>
      <w:r w:rsidRPr="00D46820">
        <w:t xml:space="preserve">    "version": "0.2.0",</w:t>
      </w:r>
    </w:p>
    <w:p w14:paraId="1D3539BA" w14:textId="77777777" w:rsidR="00A164CD" w:rsidRPr="00D46820" w:rsidRDefault="00A164CD" w:rsidP="00A164CD">
      <w:pPr>
        <w:pStyle w:val="SourceCode"/>
      </w:pPr>
      <w:r w:rsidRPr="00D46820">
        <w:t xml:space="preserve">    "configurations": [</w:t>
      </w:r>
    </w:p>
    <w:p w14:paraId="1DF464E5" w14:textId="77777777" w:rsidR="00A164CD" w:rsidRPr="00D46820" w:rsidRDefault="00A164CD" w:rsidP="00A164CD">
      <w:pPr>
        <w:pStyle w:val="SourceCode"/>
      </w:pPr>
      <w:r w:rsidRPr="00D46820">
        <w:t xml:space="preserve">        {</w:t>
      </w:r>
    </w:p>
    <w:p w14:paraId="43CF743E" w14:textId="77777777" w:rsidR="00A164CD" w:rsidRPr="00D46820" w:rsidRDefault="00A164CD" w:rsidP="00A164CD">
      <w:pPr>
        <w:pStyle w:val="SourceCode"/>
      </w:pPr>
      <w:r w:rsidRPr="00D46820">
        <w:t xml:space="preserve">            "type": "node",</w:t>
      </w:r>
    </w:p>
    <w:p w14:paraId="08AB3A34" w14:textId="77777777" w:rsidR="00A164CD" w:rsidRPr="00D46820" w:rsidRDefault="00A164CD" w:rsidP="00A164CD">
      <w:pPr>
        <w:pStyle w:val="SourceCode"/>
      </w:pPr>
      <w:r w:rsidRPr="00D46820">
        <w:t xml:space="preserve">            "request": "launch",</w:t>
      </w:r>
    </w:p>
    <w:p w14:paraId="2BE4A1E7" w14:textId="77777777" w:rsidR="00A164CD" w:rsidRPr="00D46820" w:rsidRDefault="00A164CD" w:rsidP="00A164CD">
      <w:pPr>
        <w:pStyle w:val="SourceCode"/>
      </w:pPr>
      <w:r w:rsidRPr="00D46820">
        <w:t xml:space="preserve">            "name": "Launch Program",</w:t>
      </w:r>
    </w:p>
    <w:p w14:paraId="7D23D98E" w14:textId="77777777" w:rsidR="00A164CD" w:rsidRPr="00D46820" w:rsidRDefault="00A164CD" w:rsidP="00A164CD">
      <w:pPr>
        <w:pStyle w:val="SourceCode"/>
      </w:pPr>
      <w:r w:rsidRPr="00D46820">
        <w:t xml:space="preserve">            "skipFiles": [</w:t>
      </w:r>
    </w:p>
    <w:p w14:paraId="635E1718" w14:textId="77777777" w:rsidR="00A164CD" w:rsidRPr="00D46820" w:rsidRDefault="00A164CD" w:rsidP="00A164CD">
      <w:pPr>
        <w:pStyle w:val="SourceCode"/>
      </w:pPr>
      <w:r w:rsidRPr="00D46820">
        <w:t xml:space="preserve">                "&lt;node_internals&gt;/**"</w:t>
      </w:r>
    </w:p>
    <w:p w14:paraId="2BA8CCF6" w14:textId="77777777" w:rsidR="00A164CD" w:rsidRPr="00D46820" w:rsidRDefault="00A164CD" w:rsidP="00A164CD">
      <w:pPr>
        <w:pStyle w:val="SourceCode"/>
      </w:pPr>
      <w:r w:rsidRPr="00D46820">
        <w:t xml:space="preserve">            ],</w:t>
      </w:r>
    </w:p>
    <w:p w14:paraId="05CBB9A9" w14:textId="77777777" w:rsidR="00A164CD" w:rsidRPr="00D46820" w:rsidRDefault="00A164CD" w:rsidP="00A164CD">
      <w:pPr>
        <w:pStyle w:val="SourceCode"/>
      </w:pPr>
      <w:r w:rsidRPr="00D46820">
        <w:t xml:space="preserve">            </w:t>
      </w:r>
      <w:r w:rsidRPr="00B74D2C">
        <w:rPr>
          <w:b/>
          <w:bCs/>
        </w:rPr>
        <w:t>"program": "${workspaceFolder}\\hello.js"</w:t>
      </w:r>
      <w:r w:rsidRPr="00D46820">
        <w:t xml:space="preserve">        }</w:t>
      </w:r>
    </w:p>
    <w:p w14:paraId="739E3606" w14:textId="77777777" w:rsidR="00A164CD" w:rsidRPr="00D46820" w:rsidRDefault="00A164CD" w:rsidP="00A164CD">
      <w:pPr>
        <w:pStyle w:val="SourceCode"/>
      </w:pPr>
      <w:r w:rsidRPr="00D46820">
        <w:t xml:space="preserve">    ]</w:t>
      </w:r>
    </w:p>
    <w:p w14:paraId="178B75C6" w14:textId="77777777" w:rsidR="00A164CD" w:rsidRDefault="00A164CD" w:rsidP="00A164CD">
      <w:pPr>
        <w:pStyle w:val="SourceCode"/>
      </w:pPr>
      <w:r w:rsidRPr="00D46820">
        <w:t>}</w:t>
      </w:r>
    </w:p>
    <w:p w14:paraId="5C31EE7E" w14:textId="77777777" w:rsidR="00A164CD" w:rsidRDefault="00A164CD" w:rsidP="00A164CD"/>
    <w:p w14:paraId="02972F25" w14:textId="77777777" w:rsidR="00A164CD" w:rsidRPr="00621356" w:rsidRDefault="00A164CD" w:rsidP="00A164CD">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7CF849F9" w14:textId="77777777" w:rsidR="00A164CD" w:rsidRDefault="00A164CD" w:rsidP="00A164CD">
      <w:pPr>
        <w:pStyle w:val="Heading4"/>
      </w:pPr>
      <w:r>
        <w:t>Debug with Watch</w:t>
      </w:r>
    </w:p>
    <w:p w14:paraId="5C3AC3C1" w14:textId="77777777" w:rsidR="00A164CD" w:rsidRDefault="00A164CD" w:rsidP="00A164CD">
      <w:r>
        <w:t xml:space="preserve">Setup a </w:t>
      </w:r>
      <w:proofErr w:type="gramStart"/>
      <w:r>
        <w:t>launch.json</w:t>
      </w:r>
      <w:proofErr w:type="gramEnd"/>
      <w:r>
        <w:t xml:space="preserve"> target as follows. Make sure nodemon is installed </w:t>
      </w:r>
      <w:proofErr w:type="gramStart"/>
      <w:r>
        <w:t>globally</w:t>
      </w:r>
      <w:proofErr w:type="gramEnd"/>
    </w:p>
    <w:p w14:paraId="55749C0D" w14:textId="77777777" w:rsidR="00A164CD" w:rsidRPr="00A30F10" w:rsidRDefault="00A164CD" w:rsidP="00A164CD">
      <w:pPr>
        <w:pStyle w:val="SourceCode"/>
      </w:pPr>
      <w:r w:rsidRPr="00A30F10">
        <w:t>        {</w:t>
      </w:r>
    </w:p>
    <w:p w14:paraId="75938FDD" w14:textId="77777777" w:rsidR="00A164CD" w:rsidRPr="00A30F10" w:rsidRDefault="00A164CD" w:rsidP="00A164CD">
      <w:pPr>
        <w:pStyle w:val="SourceCode"/>
      </w:pPr>
      <w:r w:rsidRPr="00A30F10">
        <w:t>            "name": "Launch server.js via nodemon",</w:t>
      </w:r>
    </w:p>
    <w:p w14:paraId="3902F5C4" w14:textId="77777777" w:rsidR="00A164CD" w:rsidRPr="00A30F10" w:rsidRDefault="00A164CD" w:rsidP="00A164CD">
      <w:pPr>
        <w:pStyle w:val="SourceCode"/>
      </w:pPr>
      <w:r w:rsidRPr="00A30F10">
        <w:t>            "type": "node",</w:t>
      </w:r>
    </w:p>
    <w:p w14:paraId="419B2A02" w14:textId="77777777" w:rsidR="00A164CD" w:rsidRPr="00A30F10" w:rsidRDefault="00A164CD" w:rsidP="00A164CD">
      <w:pPr>
        <w:pStyle w:val="SourceCode"/>
      </w:pPr>
      <w:r w:rsidRPr="00A30F10">
        <w:t>            "request": "launch",</w:t>
      </w:r>
    </w:p>
    <w:p w14:paraId="78A76557" w14:textId="77777777" w:rsidR="00A164CD" w:rsidRPr="00A30F10" w:rsidRDefault="00A164CD" w:rsidP="00A164CD">
      <w:pPr>
        <w:pStyle w:val="SourceCodeStrong"/>
      </w:pPr>
      <w:r w:rsidRPr="00A30F10">
        <w:t>            "runtimeExecutable": "nodemon",</w:t>
      </w:r>
    </w:p>
    <w:p w14:paraId="48E7B9E9" w14:textId="77777777" w:rsidR="00A164CD" w:rsidRPr="00A30F10" w:rsidRDefault="00A164CD" w:rsidP="00A164CD">
      <w:pPr>
        <w:pStyle w:val="SourceCode"/>
      </w:pPr>
      <w:r w:rsidRPr="00A30F10">
        <w:t>            "program": "${workspaceFolder}/hello.js",</w:t>
      </w:r>
    </w:p>
    <w:p w14:paraId="7CD3EA7F" w14:textId="77777777" w:rsidR="00A164CD" w:rsidRPr="00A30F10" w:rsidRDefault="00A164CD" w:rsidP="00A164CD">
      <w:pPr>
        <w:pStyle w:val="SourceCodeStrong"/>
      </w:pPr>
      <w:r w:rsidRPr="00A30F10">
        <w:t>            "restart": true,</w:t>
      </w:r>
    </w:p>
    <w:p w14:paraId="68D7F595" w14:textId="77777777" w:rsidR="00A164CD" w:rsidRDefault="00A164CD" w:rsidP="00A164CD">
      <w:pPr>
        <w:pStyle w:val="SourceCode"/>
      </w:pPr>
      <w:r w:rsidRPr="00A30F10">
        <w:t>            "console": "integrated</w:t>
      </w:r>
    </w:p>
    <w:p w14:paraId="3FF54140" w14:textId="77777777" w:rsidR="00A164CD" w:rsidRPr="00A30F10" w:rsidRDefault="00A164CD" w:rsidP="00A164CD">
      <w:pPr>
        <w:pStyle w:val="SourceCode"/>
      </w:pPr>
      <w:r w:rsidRPr="00A30F10">
        <w:t>Terminal",</w:t>
      </w:r>
    </w:p>
    <w:p w14:paraId="3ED51236" w14:textId="77777777" w:rsidR="00A164CD" w:rsidRPr="00A30F10" w:rsidRDefault="00A164CD" w:rsidP="00A164CD">
      <w:pPr>
        <w:pStyle w:val="SourceCode"/>
      </w:pPr>
      <w:r w:rsidRPr="00A30F10">
        <w:t>            "internalConsoleOptions": "neverOpen"</w:t>
      </w:r>
    </w:p>
    <w:p w14:paraId="0F2872EB" w14:textId="77777777" w:rsidR="00A164CD" w:rsidRPr="00A30F10" w:rsidRDefault="00A164CD" w:rsidP="00A164CD">
      <w:pPr>
        <w:pStyle w:val="SourceCode"/>
      </w:pPr>
      <w:r w:rsidRPr="00A30F10">
        <w:t>          }</w:t>
      </w:r>
    </w:p>
    <w:p w14:paraId="1DCD57EC" w14:textId="77777777" w:rsidR="00A164CD" w:rsidRDefault="00A164CD" w:rsidP="00A164CD"/>
    <w:p w14:paraId="69B2B533" w14:textId="77777777" w:rsidR="00A164CD" w:rsidRDefault="00A164CD" w:rsidP="00A164CD">
      <w:r>
        <w:t>Now run or debug it using Ctrl-F5 or F5 respectively</w:t>
      </w:r>
    </w:p>
    <w:p w14:paraId="07DE55C6" w14:textId="77777777" w:rsidR="00A164CD" w:rsidRPr="006B5CB5" w:rsidRDefault="00A164CD" w:rsidP="00A164CD">
      <w:r>
        <w:t>For more details see</w:t>
      </w:r>
    </w:p>
    <w:p w14:paraId="778D4426" w14:textId="77777777" w:rsidR="00A164CD" w:rsidRDefault="00025AF1" w:rsidP="00A164CD">
      <w:hyperlink r:id="rId33" w:history="1">
        <w:r w:rsidR="00A164CD" w:rsidRPr="009A2F71">
          <w:rPr>
            <w:rStyle w:val="Hyperlink"/>
            <w:rFonts w:cstheme="minorBidi"/>
          </w:rPr>
          <w:t>https://code.visualstudio.com/docs/nodejs/nodejs-debugging</w:t>
        </w:r>
      </w:hyperlink>
    </w:p>
    <w:p w14:paraId="017C60FE" w14:textId="77777777" w:rsidR="00A164CD" w:rsidRPr="00621356" w:rsidRDefault="00A164CD" w:rsidP="00A164CD"/>
    <w:p w14:paraId="1BA19511" w14:textId="77777777" w:rsidR="00A164CD" w:rsidRDefault="00A164CD" w:rsidP="00A164CD">
      <w:pPr>
        <w:rPr>
          <w:rFonts w:asciiTheme="majorHAnsi" w:eastAsiaTheme="majorEastAsia" w:hAnsiTheme="majorHAnsi" w:cstheme="majorBidi"/>
          <w:color w:val="31378B" w:themeColor="text2"/>
          <w:sz w:val="28"/>
          <w:szCs w:val="26"/>
        </w:rPr>
      </w:pPr>
      <w:r>
        <w:br w:type="page"/>
      </w:r>
    </w:p>
    <w:p w14:paraId="20E067C6" w14:textId="77777777" w:rsidR="00A164CD" w:rsidRDefault="00A164CD" w:rsidP="00A164CD">
      <w:pPr>
        <w:pStyle w:val="Heading3"/>
      </w:pPr>
      <w:r>
        <w:t>Currently Selected File</w:t>
      </w:r>
    </w:p>
    <w:p w14:paraId="5BF9D78E" w14:textId="77777777" w:rsidR="00A164CD" w:rsidRPr="00FE6B09" w:rsidRDefault="00A164CD" w:rsidP="00A164CD">
      <w:pPr>
        <w:pStyle w:val="Heading4"/>
      </w:pPr>
      <w:r>
        <w:t xml:space="preserve">Debug </w:t>
      </w:r>
    </w:p>
    <w:p w14:paraId="1ACF42C2" w14:textId="77777777" w:rsidR="00A164CD" w:rsidRDefault="00A164CD" w:rsidP="00A164CD">
      <w:r>
        <w:t xml:space="preserve">Add the following to your </w:t>
      </w:r>
      <w:proofErr w:type="gramStart"/>
      <w:r>
        <w:t>launch.json</w:t>
      </w:r>
      <w:proofErr w:type="gramEnd"/>
    </w:p>
    <w:p w14:paraId="1C40D84E" w14:textId="77777777" w:rsidR="00A164CD" w:rsidRPr="00D46820" w:rsidRDefault="00A164CD" w:rsidP="00A164CD">
      <w:pPr>
        <w:pStyle w:val="SourceCode"/>
        <w:ind w:left="0"/>
      </w:pPr>
      <w:r w:rsidRPr="00D46820">
        <w:t>{</w:t>
      </w:r>
    </w:p>
    <w:p w14:paraId="7EB6FB47" w14:textId="77777777" w:rsidR="00A164CD" w:rsidRPr="00D46820" w:rsidRDefault="00A164CD" w:rsidP="00A164CD">
      <w:pPr>
        <w:pStyle w:val="SourceCode"/>
      </w:pPr>
      <w:r w:rsidRPr="00D46820">
        <w:t xml:space="preserve">    "version": "0.2.0",</w:t>
      </w:r>
    </w:p>
    <w:p w14:paraId="4CD2D5EB" w14:textId="77777777" w:rsidR="00A164CD" w:rsidRPr="00D46820" w:rsidRDefault="00A164CD" w:rsidP="00A164CD">
      <w:pPr>
        <w:pStyle w:val="SourceCode"/>
      </w:pPr>
      <w:r w:rsidRPr="00D46820">
        <w:t xml:space="preserve">    "configurations": [</w:t>
      </w:r>
    </w:p>
    <w:p w14:paraId="4F656D6A" w14:textId="77777777" w:rsidR="00A164CD" w:rsidRPr="00D46820" w:rsidRDefault="00A164CD" w:rsidP="00A164CD">
      <w:pPr>
        <w:pStyle w:val="SourceCode"/>
      </w:pPr>
      <w:r w:rsidRPr="00D46820">
        <w:t xml:space="preserve">        {</w:t>
      </w:r>
    </w:p>
    <w:p w14:paraId="01235B92" w14:textId="77777777" w:rsidR="00A164CD" w:rsidRPr="00D46820" w:rsidRDefault="00A164CD" w:rsidP="00A164CD">
      <w:pPr>
        <w:pStyle w:val="SourceCode"/>
      </w:pPr>
      <w:r w:rsidRPr="00D46820">
        <w:t xml:space="preserve">            "type": "node",</w:t>
      </w:r>
    </w:p>
    <w:p w14:paraId="447C9E45" w14:textId="77777777" w:rsidR="00A164CD" w:rsidRPr="00D46820" w:rsidRDefault="00A164CD" w:rsidP="00A164CD">
      <w:pPr>
        <w:pStyle w:val="SourceCode"/>
      </w:pPr>
      <w:r w:rsidRPr="00D46820">
        <w:t xml:space="preserve">            "request": "launch",</w:t>
      </w:r>
    </w:p>
    <w:p w14:paraId="7BD099AD" w14:textId="77777777" w:rsidR="00A164CD" w:rsidRPr="00D46820" w:rsidRDefault="00A164CD" w:rsidP="00A164CD">
      <w:pPr>
        <w:pStyle w:val="SourceCode"/>
      </w:pPr>
      <w:r w:rsidRPr="00D46820">
        <w:t xml:space="preserve">            "name": "Launch Program",</w:t>
      </w:r>
    </w:p>
    <w:p w14:paraId="0CA47AA3" w14:textId="77777777" w:rsidR="00A164CD" w:rsidRPr="00D46820" w:rsidRDefault="00A164CD" w:rsidP="00A164CD">
      <w:pPr>
        <w:pStyle w:val="SourceCode"/>
      </w:pPr>
      <w:r w:rsidRPr="00D46820">
        <w:t xml:space="preserve">            "skipFiles": [</w:t>
      </w:r>
    </w:p>
    <w:p w14:paraId="1D016B33" w14:textId="77777777" w:rsidR="00A164CD" w:rsidRPr="00D46820" w:rsidRDefault="00A164CD" w:rsidP="00A164CD">
      <w:pPr>
        <w:pStyle w:val="SourceCode"/>
      </w:pPr>
      <w:r w:rsidRPr="00D46820">
        <w:t xml:space="preserve">                "&lt;node_internals&gt;/**"</w:t>
      </w:r>
    </w:p>
    <w:p w14:paraId="5A7A4EE7" w14:textId="77777777" w:rsidR="00A164CD" w:rsidRPr="00D46820" w:rsidRDefault="00A164CD" w:rsidP="00A164CD">
      <w:pPr>
        <w:pStyle w:val="SourceCode"/>
      </w:pPr>
      <w:r w:rsidRPr="00D46820">
        <w:t xml:space="preserve">            ],</w:t>
      </w:r>
    </w:p>
    <w:p w14:paraId="2131E9C8" w14:textId="77777777" w:rsidR="00A164CD" w:rsidRPr="00D46820" w:rsidRDefault="00A164CD" w:rsidP="00A164CD">
      <w:pPr>
        <w:pStyle w:val="SourceCode"/>
      </w:pPr>
      <w:r w:rsidRPr="00D46820">
        <w:t xml:space="preserve">            </w:t>
      </w:r>
      <w:r w:rsidRPr="00B74D2C">
        <w:rPr>
          <w:b/>
          <w:bCs/>
        </w:rPr>
        <w:t>"program": "${</w:t>
      </w:r>
      <w:r>
        <w:rPr>
          <w:b/>
          <w:bCs/>
        </w:rPr>
        <w:t>file</w:t>
      </w:r>
      <w:r w:rsidRPr="00B74D2C">
        <w:rPr>
          <w:b/>
          <w:bCs/>
        </w:rPr>
        <w:t>}"</w:t>
      </w:r>
      <w:r w:rsidRPr="00D46820">
        <w:t xml:space="preserve">        }</w:t>
      </w:r>
    </w:p>
    <w:p w14:paraId="12E26CC9" w14:textId="77777777" w:rsidR="00A164CD" w:rsidRPr="00D46820" w:rsidRDefault="00A164CD" w:rsidP="00A164CD">
      <w:pPr>
        <w:pStyle w:val="SourceCode"/>
      </w:pPr>
      <w:r w:rsidRPr="00D46820">
        <w:t xml:space="preserve">    ]</w:t>
      </w:r>
    </w:p>
    <w:p w14:paraId="1374074E" w14:textId="043239A8" w:rsidR="00A164CD" w:rsidRDefault="00A164CD" w:rsidP="00A164CD">
      <w:pPr>
        <w:pStyle w:val="SourceCode"/>
      </w:pPr>
      <w:r w:rsidRPr="00D46820">
        <w:t>}</w:t>
      </w:r>
    </w:p>
    <w:p w14:paraId="15DA9536" w14:textId="4328919A" w:rsidR="00600EE6" w:rsidRDefault="00600EE6" w:rsidP="00600EE6">
      <w:pPr>
        <w:pStyle w:val="SourceCode"/>
        <w:ind w:left="0"/>
      </w:pPr>
      <w:r>
        <w:t>}</w:t>
      </w:r>
    </w:p>
    <w:p w14:paraId="6548FC39" w14:textId="77777777" w:rsidR="00A164CD" w:rsidRDefault="00A164CD" w:rsidP="00A164CD"/>
    <w:p w14:paraId="3C00FC16" w14:textId="77777777" w:rsidR="00A164CD" w:rsidRDefault="00A164CD" w:rsidP="00A164CD">
      <w:r>
        <w:t xml:space="preserve">Now use Ctrl-F5 or F5 to run or debug the currently selected </w:t>
      </w:r>
      <w:proofErr w:type="gramStart"/>
      <w:r>
        <w:t>file</w:t>
      </w:r>
      <w:proofErr w:type="gramEnd"/>
    </w:p>
    <w:p w14:paraId="2EF879F6" w14:textId="77777777" w:rsidR="00A164CD" w:rsidRPr="000D657E" w:rsidRDefault="00A164CD" w:rsidP="00A164CD"/>
    <w:p w14:paraId="0D6B8D90" w14:textId="77777777" w:rsidR="00A164CD" w:rsidRPr="00C641A4" w:rsidRDefault="00A164CD" w:rsidP="00A164CD"/>
    <w:p w14:paraId="722293D1" w14:textId="77777777" w:rsidR="00A164CD" w:rsidRDefault="00A164CD" w:rsidP="00A164CD">
      <w:pPr>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br w:type="page"/>
      </w:r>
    </w:p>
    <w:p w14:paraId="338DB635" w14:textId="77777777" w:rsidR="00A164CD" w:rsidRDefault="00A164CD" w:rsidP="00A164CD">
      <w:pPr>
        <w:pStyle w:val="Heading3"/>
      </w:pPr>
      <w:r>
        <w:t>Tests</w:t>
      </w:r>
    </w:p>
    <w:p w14:paraId="5E93DDB4" w14:textId="77777777" w:rsidR="00A164CD" w:rsidRDefault="00A164CD" w:rsidP="00A164CD">
      <w:pPr>
        <w:pStyle w:val="Heading4"/>
      </w:pPr>
      <w:r>
        <w:t>Run All Tests</w:t>
      </w:r>
    </w:p>
    <w:p w14:paraId="69AD230C" w14:textId="77777777" w:rsidR="00A164CD" w:rsidRDefault="00A164CD" w:rsidP="00A164CD">
      <w:r>
        <w:t xml:space="preserve">First, we install </w:t>
      </w:r>
      <w:proofErr w:type="gramStart"/>
      <w:r>
        <w:t>jest</w:t>
      </w:r>
      <w:proofErr w:type="gramEnd"/>
    </w:p>
    <w:p w14:paraId="32266957" w14:textId="77777777" w:rsidR="00A164CD" w:rsidRDefault="00A164CD" w:rsidP="00A164CD">
      <w:pPr>
        <w:pStyle w:val="SourceCode"/>
      </w:pPr>
      <w:r>
        <w:t>npm install --save-dev jest</w:t>
      </w:r>
    </w:p>
    <w:p w14:paraId="06A3EA41" w14:textId="77777777" w:rsidR="00A164CD" w:rsidRDefault="00A164CD" w:rsidP="00A164CD">
      <w:pPr>
        <w:pStyle w:val="SourceCode"/>
      </w:pPr>
    </w:p>
    <w:p w14:paraId="595E6334" w14:textId="77777777" w:rsidR="00A164CD" w:rsidRDefault="00A164CD" w:rsidP="00A164CD">
      <w:r>
        <w:t xml:space="preserve">Now we can run all the tests as </w:t>
      </w:r>
    </w:p>
    <w:p w14:paraId="1510A673" w14:textId="77777777" w:rsidR="00A164CD" w:rsidRDefault="00A164CD" w:rsidP="00A164CD">
      <w:pPr>
        <w:pStyle w:val="SourceCode"/>
        <w:ind w:left="0"/>
      </w:pPr>
      <w:r>
        <w:t>npx jest</w:t>
      </w:r>
    </w:p>
    <w:p w14:paraId="3ACE341D" w14:textId="0666929F" w:rsidR="00A164CD" w:rsidRDefault="00A164CD" w:rsidP="00A164CD">
      <w:pPr>
        <w:pStyle w:val="SourceCode"/>
      </w:pPr>
    </w:p>
    <w:p w14:paraId="281390CA" w14:textId="77777777" w:rsidR="00600EE6" w:rsidRPr="00CA7F05" w:rsidRDefault="00600EE6" w:rsidP="00A164CD">
      <w:pPr>
        <w:pStyle w:val="SourceCode"/>
      </w:pPr>
    </w:p>
    <w:p w14:paraId="13B20811" w14:textId="77777777" w:rsidR="00A164CD" w:rsidRDefault="00A164CD" w:rsidP="00A164CD">
      <w:pPr>
        <w:pStyle w:val="Heading4"/>
      </w:pPr>
      <w:r>
        <w:t>Run single test file</w:t>
      </w:r>
    </w:p>
    <w:p w14:paraId="2FEC2B40" w14:textId="77777777" w:rsidR="00A164CD" w:rsidRDefault="00A164CD" w:rsidP="00A164CD">
      <w:pPr>
        <w:pStyle w:val="SourceCode"/>
        <w:ind w:left="0"/>
      </w:pPr>
      <w:r w:rsidRPr="00D45726">
        <w:t>npx jest myModule.test</w:t>
      </w:r>
    </w:p>
    <w:p w14:paraId="1243FD23" w14:textId="77777777" w:rsidR="00A164CD" w:rsidRDefault="00A164CD" w:rsidP="00A164CD">
      <w:pPr>
        <w:pStyle w:val="SourceCode"/>
        <w:ind w:left="0"/>
      </w:pPr>
    </w:p>
    <w:p w14:paraId="5552D4BF" w14:textId="77777777" w:rsidR="00A164CD" w:rsidRDefault="00A164CD" w:rsidP="00A164CD">
      <w:pPr>
        <w:pStyle w:val="Heading4"/>
      </w:pPr>
      <w:r>
        <w:t>Run Specified Test</w:t>
      </w:r>
    </w:p>
    <w:p w14:paraId="65B88398" w14:textId="77777777" w:rsidR="00A164CD" w:rsidRDefault="00A164CD" w:rsidP="00A164CD">
      <w:pPr>
        <w:pStyle w:val="SourceCode"/>
        <w:ind w:left="0"/>
      </w:pPr>
      <w:r w:rsidRPr="00D45726">
        <w:t>npx jest myModule.test</w:t>
      </w:r>
      <w:r>
        <w:t xml:space="preserve"> -t=&lt;TestName&gt;</w:t>
      </w:r>
    </w:p>
    <w:p w14:paraId="729D40BF" w14:textId="77777777" w:rsidR="00A164CD" w:rsidRPr="00D45726" w:rsidRDefault="00A164CD" w:rsidP="00A164CD">
      <w:pPr>
        <w:pStyle w:val="SourceCode"/>
        <w:ind w:left="0"/>
      </w:pPr>
    </w:p>
    <w:p w14:paraId="15C9DA1F" w14:textId="77777777" w:rsidR="00A164CD" w:rsidRPr="00D45726" w:rsidRDefault="00A164CD" w:rsidP="00A164CD">
      <w:pPr>
        <w:pStyle w:val="SourceCode"/>
      </w:pPr>
      <w:r>
        <w:br w:type="page"/>
      </w:r>
    </w:p>
    <w:p w14:paraId="7BC19F1D" w14:textId="77777777" w:rsidR="00A164CD" w:rsidRDefault="00A164CD" w:rsidP="00A164CD">
      <w:pPr>
        <w:pStyle w:val="Heading4"/>
      </w:pPr>
      <w:r>
        <w:t>Run all tests in Debug Mode</w:t>
      </w:r>
    </w:p>
    <w:p w14:paraId="4E022328" w14:textId="77777777" w:rsidR="00A164CD" w:rsidRDefault="00A164CD" w:rsidP="00A164CD">
      <w:r>
        <w:t>Add the following to vs code on Mac and run debug from the VS Code console. You will need something else on windows.</w:t>
      </w:r>
    </w:p>
    <w:p w14:paraId="430B86AE" w14:textId="77777777" w:rsidR="00A164CD" w:rsidRDefault="00A164CD" w:rsidP="00A164CD">
      <w:pPr>
        <w:pStyle w:val="SourceCode"/>
      </w:pPr>
      <w:r w:rsidRPr="002F6073">
        <w:t>{</w:t>
      </w:r>
    </w:p>
    <w:p w14:paraId="2C3A9030" w14:textId="77777777" w:rsidR="00A164CD" w:rsidRPr="002F6073" w:rsidRDefault="00A164CD" w:rsidP="00A164CD">
      <w:pPr>
        <w:pStyle w:val="SourceCode"/>
        <w:ind w:firstLine="482"/>
      </w:pPr>
      <w:r w:rsidRPr="002F6073">
        <w:t>"name": "Debug tests single run",</w:t>
      </w:r>
    </w:p>
    <w:p w14:paraId="5DBA4625" w14:textId="77777777" w:rsidR="00A164CD" w:rsidRPr="002F6073" w:rsidRDefault="00A164CD" w:rsidP="00A164CD">
      <w:pPr>
        <w:pStyle w:val="SourceCode"/>
      </w:pPr>
      <w:r w:rsidRPr="002F6073">
        <w:t>    "type": "node",</w:t>
      </w:r>
    </w:p>
    <w:p w14:paraId="4E21E8EF" w14:textId="77777777" w:rsidR="00A164CD" w:rsidRPr="002F6073" w:rsidRDefault="00A164CD" w:rsidP="00A164CD">
      <w:pPr>
        <w:pStyle w:val="SourceCode"/>
      </w:pPr>
      <w:r w:rsidRPr="002F6073">
        <w:t>    "request": "launch",</w:t>
      </w:r>
    </w:p>
    <w:p w14:paraId="05F1FD75" w14:textId="77777777" w:rsidR="00A164CD" w:rsidRPr="002F6073" w:rsidRDefault="00A164CD" w:rsidP="00A164CD">
      <w:pPr>
        <w:pStyle w:val="SourceCode"/>
      </w:pPr>
      <w:r w:rsidRPr="002F6073">
        <w:t>    "env": { "CI": "true" },</w:t>
      </w:r>
    </w:p>
    <w:p w14:paraId="2F9522CF" w14:textId="77777777" w:rsidR="00A164CD" w:rsidRPr="002F6073" w:rsidRDefault="00A164CD" w:rsidP="00A164CD">
      <w:pPr>
        <w:pStyle w:val="SourceCode"/>
      </w:pPr>
      <w:r w:rsidRPr="002F6073">
        <w:t>    "runtimeExecutable": "${workspaceRoot}/node_modules/.bin/jest",</w:t>
      </w:r>
    </w:p>
    <w:p w14:paraId="0765269C" w14:textId="77777777" w:rsidR="00A164CD" w:rsidRPr="002F6073" w:rsidRDefault="00A164CD" w:rsidP="00A164CD">
      <w:pPr>
        <w:pStyle w:val="SourceCode"/>
      </w:pPr>
      <w:r w:rsidRPr="002F6073">
        <w:t>    "args": ["test", "--runInBand", "--no-cache"],</w:t>
      </w:r>
    </w:p>
    <w:p w14:paraId="4E86E61E" w14:textId="77777777" w:rsidR="00A164CD" w:rsidRPr="002F6073" w:rsidRDefault="00A164CD" w:rsidP="00A164CD">
      <w:pPr>
        <w:pStyle w:val="SourceCode"/>
      </w:pPr>
      <w:r w:rsidRPr="002F6073">
        <w:t>    "cwd": "${workspaceRoot}",</w:t>
      </w:r>
    </w:p>
    <w:p w14:paraId="2836F6A0" w14:textId="77777777" w:rsidR="00A164CD" w:rsidRPr="002F6073" w:rsidRDefault="00A164CD" w:rsidP="00A164CD">
      <w:pPr>
        <w:pStyle w:val="SourceCode"/>
      </w:pPr>
      <w:r w:rsidRPr="002F6073">
        <w:t>    "protocol": "inspector",</w:t>
      </w:r>
    </w:p>
    <w:p w14:paraId="5FA016EA" w14:textId="77777777" w:rsidR="00A164CD" w:rsidRPr="002F6073" w:rsidRDefault="00A164CD" w:rsidP="00A164CD">
      <w:pPr>
        <w:pStyle w:val="SourceCode"/>
      </w:pPr>
      <w:r w:rsidRPr="002F6073">
        <w:t>    "console": "integratedTerminal",</w:t>
      </w:r>
    </w:p>
    <w:p w14:paraId="1B9BF117" w14:textId="77777777" w:rsidR="00A164CD" w:rsidRPr="002F6073" w:rsidRDefault="00A164CD" w:rsidP="00A164CD">
      <w:pPr>
        <w:pStyle w:val="SourceCode"/>
      </w:pPr>
      <w:r w:rsidRPr="002F6073">
        <w:t>    "internalConsoleOptions": "neverOpen"</w:t>
      </w:r>
    </w:p>
    <w:p w14:paraId="487CD047" w14:textId="77777777" w:rsidR="00A164CD" w:rsidRPr="002F6073" w:rsidRDefault="00A164CD" w:rsidP="00A164CD">
      <w:pPr>
        <w:pStyle w:val="SourceCode"/>
      </w:pPr>
      <w:r w:rsidRPr="002F6073">
        <w:t>}</w:t>
      </w:r>
    </w:p>
    <w:p w14:paraId="774F1439" w14:textId="77777777" w:rsidR="00A164CD" w:rsidRDefault="00A164CD" w:rsidP="00A164CD">
      <w:pPr>
        <w:pStyle w:val="SourceCode"/>
      </w:pPr>
    </w:p>
    <w:p w14:paraId="2FC7C625" w14:textId="77777777" w:rsidR="00A164CD" w:rsidRDefault="00A164CD" w:rsidP="00F00723">
      <w:pPr>
        <w:pStyle w:val="Heading4"/>
        <w:ind w:firstLine="238"/>
      </w:pPr>
      <w:r>
        <w:t>Run Single Test File in Debug Mode</w:t>
      </w:r>
    </w:p>
    <w:p w14:paraId="1E09419A" w14:textId="77777777" w:rsidR="00A164CD" w:rsidRPr="001C6764" w:rsidRDefault="00A164CD" w:rsidP="00A164CD">
      <w:pPr>
        <w:pStyle w:val="SourceCode"/>
      </w:pPr>
      <w:r w:rsidRPr="001C6764">
        <w:t>{</w:t>
      </w:r>
    </w:p>
    <w:p w14:paraId="64266159" w14:textId="77777777" w:rsidR="00A164CD" w:rsidRPr="001C6764" w:rsidRDefault="00A164CD" w:rsidP="00A164CD">
      <w:pPr>
        <w:pStyle w:val="SourceCode"/>
        <w:ind w:firstLine="482"/>
      </w:pPr>
      <w:r w:rsidRPr="001C6764">
        <w:t>"name": "Debug single tests single run",</w:t>
      </w:r>
    </w:p>
    <w:p w14:paraId="2F717A36" w14:textId="77777777" w:rsidR="00A164CD" w:rsidRPr="001C6764" w:rsidRDefault="00A164CD" w:rsidP="00A164CD">
      <w:pPr>
        <w:pStyle w:val="SourceCode"/>
      </w:pPr>
      <w:r w:rsidRPr="001C6764">
        <w:t>    "type": "node",</w:t>
      </w:r>
    </w:p>
    <w:p w14:paraId="2F6A2C28" w14:textId="77777777" w:rsidR="00A164CD" w:rsidRPr="001C6764" w:rsidRDefault="00A164CD" w:rsidP="00A164CD">
      <w:pPr>
        <w:pStyle w:val="SourceCode"/>
      </w:pPr>
      <w:r w:rsidRPr="001C6764">
        <w:t>    "request": "launch",</w:t>
      </w:r>
    </w:p>
    <w:p w14:paraId="172CB966" w14:textId="77777777" w:rsidR="00A164CD" w:rsidRPr="001C6764" w:rsidRDefault="00A164CD" w:rsidP="00A164CD">
      <w:pPr>
        <w:pStyle w:val="SourceCode"/>
      </w:pPr>
      <w:r w:rsidRPr="001C6764">
        <w:t>    "env": { "CI": "true" },</w:t>
      </w:r>
    </w:p>
    <w:p w14:paraId="29D140BE" w14:textId="77777777" w:rsidR="00A164CD" w:rsidRPr="001C6764" w:rsidRDefault="00A164CD" w:rsidP="00A164CD">
      <w:pPr>
        <w:pStyle w:val="SourceCode"/>
      </w:pPr>
      <w:r w:rsidRPr="001C6764">
        <w:t>    "runtimeExecutable": "${workspaceRoot}/node_modules/.bin/jest",</w:t>
      </w:r>
    </w:p>
    <w:p w14:paraId="5BAD85D3" w14:textId="77777777" w:rsidR="00A164CD" w:rsidRPr="001C6764" w:rsidRDefault="00A164CD" w:rsidP="00A164CD">
      <w:pPr>
        <w:pStyle w:val="SourceCode"/>
      </w:pPr>
      <w:r w:rsidRPr="001C6764">
        <w:t>    "args": ["--runInBand", "--no-cache"],</w:t>
      </w:r>
    </w:p>
    <w:p w14:paraId="2AF3D076" w14:textId="77777777" w:rsidR="00A164CD" w:rsidRPr="001C6764" w:rsidRDefault="00A164CD" w:rsidP="00A164CD">
      <w:pPr>
        <w:pStyle w:val="SourceCode"/>
      </w:pPr>
      <w:r w:rsidRPr="001C6764">
        <w:t>    "cwd": "${workspaceRoot}",</w:t>
      </w:r>
    </w:p>
    <w:p w14:paraId="66910C6A" w14:textId="77777777" w:rsidR="00A164CD" w:rsidRPr="001C6764" w:rsidRDefault="00A164CD" w:rsidP="00A164CD">
      <w:pPr>
        <w:pStyle w:val="SourceCode"/>
      </w:pPr>
      <w:r w:rsidRPr="001C6764">
        <w:t>    "program": "${fileBasenameNoExtension}",</w:t>
      </w:r>
    </w:p>
    <w:p w14:paraId="65963EA2" w14:textId="77777777" w:rsidR="00A164CD" w:rsidRPr="001C6764" w:rsidRDefault="00A164CD" w:rsidP="00A164CD">
      <w:pPr>
        <w:pStyle w:val="SourceCode"/>
      </w:pPr>
      <w:r w:rsidRPr="001C6764">
        <w:t>    "protocol": "inspector",</w:t>
      </w:r>
    </w:p>
    <w:p w14:paraId="4FEDBDEB" w14:textId="77777777" w:rsidR="00A164CD" w:rsidRPr="001C6764" w:rsidRDefault="00A164CD" w:rsidP="00A164CD">
      <w:pPr>
        <w:pStyle w:val="SourceCode"/>
      </w:pPr>
      <w:r w:rsidRPr="001C6764">
        <w:t>    "console": "integratedTerminal",</w:t>
      </w:r>
    </w:p>
    <w:p w14:paraId="6E9BBDE1" w14:textId="77777777" w:rsidR="00A164CD" w:rsidRPr="001C6764" w:rsidRDefault="00A164CD" w:rsidP="00A164CD">
      <w:pPr>
        <w:pStyle w:val="SourceCode"/>
      </w:pPr>
      <w:r w:rsidRPr="001C6764">
        <w:t>    "internalConsoleOptions": "neverOpen"</w:t>
      </w:r>
    </w:p>
    <w:p w14:paraId="67D054F3" w14:textId="77777777" w:rsidR="00A164CD" w:rsidRPr="001C6764" w:rsidRDefault="00A164CD" w:rsidP="00A164CD">
      <w:pPr>
        <w:pStyle w:val="SourceCode"/>
      </w:pPr>
      <w:r w:rsidRPr="001C6764">
        <w:t>}</w:t>
      </w:r>
    </w:p>
    <w:p w14:paraId="3E57E3FD" w14:textId="77777777" w:rsidR="00A164CD" w:rsidRPr="002F6073" w:rsidRDefault="00A164CD" w:rsidP="00A164CD">
      <w:pPr>
        <w:pStyle w:val="SourceCode"/>
      </w:pPr>
    </w:p>
    <w:p w14:paraId="4CD24876" w14:textId="77777777" w:rsidR="00A164CD" w:rsidRDefault="00A164CD" w:rsidP="00A164CD">
      <w:pPr>
        <w:pStyle w:val="Heading4"/>
      </w:pPr>
      <w:r>
        <w:t>Run Single Test File in Debug Mode With Watch</w:t>
      </w:r>
    </w:p>
    <w:p w14:paraId="3A32B1C2" w14:textId="77777777" w:rsidR="00A164CD" w:rsidRPr="001C6764" w:rsidRDefault="00A164CD" w:rsidP="00A164CD">
      <w:pPr>
        <w:pStyle w:val="SourceCode"/>
      </w:pPr>
      <w:r w:rsidRPr="001C6764">
        <w:t>{</w:t>
      </w:r>
    </w:p>
    <w:p w14:paraId="45DA1F9D" w14:textId="77777777" w:rsidR="00A164CD" w:rsidRPr="001C6764" w:rsidRDefault="00A164CD" w:rsidP="00A164CD">
      <w:pPr>
        <w:pStyle w:val="SourceCode"/>
        <w:ind w:firstLine="482"/>
      </w:pPr>
      <w:r w:rsidRPr="001C6764">
        <w:t>"name": "Debug single tests single run",</w:t>
      </w:r>
    </w:p>
    <w:p w14:paraId="5BFBB674" w14:textId="77777777" w:rsidR="00A164CD" w:rsidRPr="001C6764" w:rsidRDefault="00A164CD" w:rsidP="00A164CD">
      <w:pPr>
        <w:pStyle w:val="SourceCode"/>
      </w:pPr>
      <w:r w:rsidRPr="001C6764">
        <w:t>    "type": "node",</w:t>
      </w:r>
    </w:p>
    <w:p w14:paraId="629379F9" w14:textId="77777777" w:rsidR="00A164CD" w:rsidRPr="001C6764" w:rsidRDefault="00A164CD" w:rsidP="00A164CD">
      <w:pPr>
        <w:pStyle w:val="SourceCode"/>
      </w:pPr>
      <w:r w:rsidRPr="001C6764">
        <w:t>    "request": "launch",</w:t>
      </w:r>
    </w:p>
    <w:p w14:paraId="4EBB2CA2" w14:textId="77777777" w:rsidR="00A164CD" w:rsidRPr="001C6764" w:rsidRDefault="00A164CD" w:rsidP="00A164CD">
      <w:pPr>
        <w:pStyle w:val="SourceCode"/>
      </w:pPr>
      <w:r w:rsidRPr="001C6764">
        <w:t>    "env": { "CI": "true" },</w:t>
      </w:r>
    </w:p>
    <w:p w14:paraId="7DAC2142" w14:textId="77777777" w:rsidR="00A164CD" w:rsidRPr="001C6764" w:rsidRDefault="00A164CD" w:rsidP="00A164CD">
      <w:pPr>
        <w:pStyle w:val="SourceCode"/>
      </w:pPr>
      <w:r w:rsidRPr="001C6764">
        <w:t>    "runtimeExecutable": "${workspaceRoot}/node_modules/.bin/jest",</w:t>
      </w:r>
    </w:p>
    <w:p w14:paraId="4F84DC15" w14:textId="77777777" w:rsidR="00A164CD" w:rsidRPr="001C6764" w:rsidRDefault="00A164CD" w:rsidP="00A164CD">
      <w:pPr>
        <w:pStyle w:val="SourceCode"/>
      </w:pPr>
      <w:r w:rsidRPr="001C6764">
        <w:t>    "args": ["--runInBand", "--no-cache"</w:t>
      </w:r>
      <w:r w:rsidRPr="004F20B2">
        <w:t>, "--watchAll"</w:t>
      </w:r>
      <w:r w:rsidRPr="001C6764">
        <w:t>],</w:t>
      </w:r>
    </w:p>
    <w:p w14:paraId="36FBFC41" w14:textId="77777777" w:rsidR="00A164CD" w:rsidRPr="001C6764" w:rsidRDefault="00A164CD" w:rsidP="00A164CD">
      <w:pPr>
        <w:pStyle w:val="SourceCode"/>
      </w:pPr>
      <w:r w:rsidRPr="001C6764">
        <w:t>    "cwd": "${workspaceRoot}",</w:t>
      </w:r>
    </w:p>
    <w:p w14:paraId="7C090F4B" w14:textId="77777777" w:rsidR="00A164CD" w:rsidRPr="001C6764" w:rsidRDefault="00A164CD" w:rsidP="00A164CD">
      <w:pPr>
        <w:pStyle w:val="SourceCode"/>
      </w:pPr>
      <w:r w:rsidRPr="001C6764">
        <w:t>    "program": "${fileBasenameNoExtension}",</w:t>
      </w:r>
    </w:p>
    <w:p w14:paraId="029CAD9B" w14:textId="77777777" w:rsidR="00A164CD" w:rsidRPr="001C6764" w:rsidRDefault="00A164CD" w:rsidP="00A164CD">
      <w:pPr>
        <w:pStyle w:val="SourceCode"/>
      </w:pPr>
      <w:r w:rsidRPr="001C6764">
        <w:t>    "protocol": "inspector",</w:t>
      </w:r>
    </w:p>
    <w:p w14:paraId="4FBCC270" w14:textId="77777777" w:rsidR="00A164CD" w:rsidRPr="001C6764" w:rsidRDefault="00A164CD" w:rsidP="00A164CD">
      <w:pPr>
        <w:pStyle w:val="SourceCode"/>
      </w:pPr>
      <w:r w:rsidRPr="001C6764">
        <w:t>    "console": "integratedTerminal",</w:t>
      </w:r>
    </w:p>
    <w:p w14:paraId="177C2633" w14:textId="77777777" w:rsidR="00A164CD" w:rsidRPr="001C6764" w:rsidRDefault="00A164CD" w:rsidP="00A164CD">
      <w:pPr>
        <w:pStyle w:val="SourceCode"/>
      </w:pPr>
      <w:r w:rsidRPr="001C6764">
        <w:t>    "internalConsoleOptions": "neverOpen"</w:t>
      </w:r>
    </w:p>
    <w:p w14:paraId="10D21F0A" w14:textId="77777777" w:rsidR="00A164CD" w:rsidRPr="001C6764" w:rsidRDefault="00A164CD" w:rsidP="00A164CD">
      <w:pPr>
        <w:pStyle w:val="SourceCode"/>
      </w:pPr>
      <w:r w:rsidRPr="001C6764">
        <w:t>}</w:t>
      </w:r>
    </w:p>
    <w:p w14:paraId="67FD720F" w14:textId="77777777" w:rsidR="00A164CD" w:rsidRDefault="00A164CD" w:rsidP="00A164CD">
      <w:pPr>
        <w:pStyle w:val="Heading2"/>
        <w:rPr>
          <w:rFonts w:eastAsia="Times New Roman"/>
        </w:rPr>
      </w:pPr>
      <w:r>
        <w:br w:type="page"/>
      </w:r>
    </w:p>
    <w:p w14:paraId="57A9C3BB" w14:textId="77777777" w:rsidR="00A164CD" w:rsidRDefault="00A164CD"/>
    <w:sectPr w:rsidR="00A164CD">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8663B" w14:textId="77777777" w:rsidR="00025AF1" w:rsidRDefault="00025AF1" w:rsidP="00DC0620">
      <w:r>
        <w:separator/>
      </w:r>
    </w:p>
  </w:endnote>
  <w:endnote w:type="continuationSeparator" w:id="0">
    <w:p w14:paraId="68673AF3" w14:textId="77777777" w:rsidR="00025AF1" w:rsidRDefault="00025AF1" w:rsidP="00DC0620">
      <w:r>
        <w:continuationSeparator/>
      </w:r>
    </w:p>
  </w:endnote>
  <w:endnote w:type="continuationNotice" w:id="1">
    <w:p w14:paraId="454BBC43" w14:textId="77777777" w:rsidR="00025AF1" w:rsidRDefault="00025A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A049" w14:textId="77777777" w:rsidR="00393F4D" w:rsidRDefault="00393F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93F4D" w:rsidRDefault="00393F4D">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93F4D" w:rsidRDefault="00393F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19984" w14:textId="77777777" w:rsidR="00393F4D" w:rsidRDefault="00393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5F5CC" w14:textId="77777777" w:rsidR="00025AF1" w:rsidRDefault="00025AF1" w:rsidP="00DC0620">
      <w:r>
        <w:separator/>
      </w:r>
    </w:p>
  </w:footnote>
  <w:footnote w:type="continuationSeparator" w:id="0">
    <w:p w14:paraId="147AE4C1" w14:textId="77777777" w:rsidR="00025AF1" w:rsidRDefault="00025AF1" w:rsidP="00DC0620">
      <w:r>
        <w:continuationSeparator/>
      </w:r>
    </w:p>
  </w:footnote>
  <w:footnote w:type="continuationNotice" w:id="1">
    <w:p w14:paraId="15423046" w14:textId="77777777" w:rsidR="00025AF1" w:rsidRDefault="00025A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98D2" w14:textId="77777777" w:rsidR="00393F4D" w:rsidRDefault="00393F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61F62294" w:rsidR="00393F4D" w:rsidRPr="003C6FE1" w:rsidRDefault="00393F4D">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940D9" w14:textId="77777777" w:rsidR="00393F4D" w:rsidRDefault="00393F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3"/>
  </w:num>
  <w:num w:numId="4">
    <w:abstractNumId w:val="9"/>
  </w:num>
  <w:num w:numId="5">
    <w:abstractNumId w:val="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1"/>
  </w:num>
  <w:num w:numId="9">
    <w:abstractNumId w:val="36"/>
  </w:num>
  <w:num w:numId="10">
    <w:abstractNumId w:val="19"/>
  </w:num>
  <w:num w:numId="11">
    <w:abstractNumId w:val="35"/>
  </w:num>
  <w:num w:numId="12">
    <w:abstractNumId w:val="30"/>
  </w:num>
  <w:num w:numId="13">
    <w:abstractNumId w:val="23"/>
  </w:num>
  <w:num w:numId="14">
    <w:abstractNumId w:val="16"/>
  </w:num>
  <w:num w:numId="15">
    <w:abstractNumId w:val="32"/>
  </w:num>
  <w:num w:numId="16">
    <w:abstractNumId w:val="37"/>
  </w:num>
  <w:num w:numId="17">
    <w:abstractNumId w:val="22"/>
  </w:num>
  <w:num w:numId="18">
    <w:abstractNumId w:val="31"/>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5"/>
  </w:num>
  <w:num w:numId="23">
    <w:abstractNumId w:val="28"/>
  </w:num>
  <w:num w:numId="24">
    <w:abstractNumId w:val="29"/>
  </w:num>
  <w:num w:numId="25">
    <w:abstractNumId w:val="34"/>
  </w:num>
  <w:num w:numId="26">
    <w:abstractNumId w:val="27"/>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0"/>
  </w:num>
  <w:num w:numId="35">
    <w:abstractNumId w:val="24"/>
  </w:num>
  <w:num w:numId="36">
    <w:abstractNumId w:val="17"/>
  </w:num>
  <w:num w:numId="37">
    <w:abstractNumId w:val="18"/>
  </w:num>
  <w:num w:numId="38">
    <w:abstractNumId w:val="25"/>
  </w:num>
  <w:num w:numId="39">
    <w:abstractNumId w:val="26"/>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6382"/>
    <w:rsid w:val="000072CF"/>
    <w:rsid w:val="00007E3F"/>
    <w:rsid w:val="000108DD"/>
    <w:rsid w:val="00010EEA"/>
    <w:rsid w:val="000119C0"/>
    <w:rsid w:val="000123B2"/>
    <w:rsid w:val="000128D9"/>
    <w:rsid w:val="00012977"/>
    <w:rsid w:val="0001337F"/>
    <w:rsid w:val="00013393"/>
    <w:rsid w:val="00013AB6"/>
    <w:rsid w:val="000140F8"/>
    <w:rsid w:val="0001438F"/>
    <w:rsid w:val="000147EE"/>
    <w:rsid w:val="00014A74"/>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A69"/>
    <w:rsid w:val="00022FCF"/>
    <w:rsid w:val="000231F6"/>
    <w:rsid w:val="0002459C"/>
    <w:rsid w:val="00024642"/>
    <w:rsid w:val="00024F1C"/>
    <w:rsid w:val="000254DF"/>
    <w:rsid w:val="00025AF1"/>
    <w:rsid w:val="00026A53"/>
    <w:rsid w:val="000271AF"/>
    <w:rsid w:val="00027208"/>
    <w:rsid w:val="00027F75"/>
    <w:rsid w:val="00027F99"/>
    <w:rsid w:val="00030350"/>
    <w:rsid w:val="00030B00"/>
    <w:rsid w:val="00031357"/>
    <w:rsid w:val="00031507"/>
    <w:rsid w:val="000320E8"/>
    <w:rsid w:val="000323BA"/>
    <w:rsid w:val="00032631"/>
    <w:rsid w:val="00032C6F"/>
    <w:rsid w:val="00032DB2"/>
    <w:rsid w:val="00033B43"/>
    <w:rsid w:val="00034A43"/>
    <w:rsid w:val="00034C76"/>
    <w:rsid w:val="00035285"/>
    <w:rsid w:val="0003553C"/>
    <w:rsid w:val="0003578C"/>
    <w:rsid w:val="00035B56"/>
    <w:rsid w:val="00035E4E"/>
    <w:rsid w:val="00036026"/>
    <w:rsid w:val="0003662C"/>
    <w:rsid w:val="000367D3"/>
    <w:rsid w:val="00036B17"/>
    <w:rsid w:val="00037096"/>
    <w:rsid w:val="0003714C"/>
    <w:rsid w:val="0003755E"/>
    <w:rsid w:val="00037EE9"/>
    <w:rsid w:val="00037EF2"/>
    <w:rsid w:val="00037FED"/>
    <w:rsid w:val="000405B9"/>
    <w:rsid w:val="000426F7"/>
    <w:rsid w:val="000431C4"/>
    <w:rsid w:val="0004387B"/>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0D36"/>
    <w:rsid w:val="00061182"/>
    <w:rsid w:val="00061D65"/>
    <w:rsid w:val="00061ED9"/>
    <w:rsid w:val="00062562"/>
    <w:rsid w:val="00062B22"/>
    <w:rsid w:val="00062CF2"/>
    <w:rsid w:val="00063662"/>
    <w:rsid w:val="00064C37"/>
    <w:rsid w:val="00064F73"/>
    <w:rsid w:val="00065DD7"/>
    <w:rsid w:val="0006620E"/>
    <w:rsid w:val="000665D8"/>
    <w:rsid w:val="00066B58"/>
    <w:rsid w:val="00066E6F"/>
    <w:rsid w:val="00067338"/>
    <w:rsid w:val="00067881"/>
    <w:rsid w:val="000678E5"/>
    <w:rsid w:val="00070617"/>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568F"/>
    <w:rsid w:val="00086402"/>
    <w:rsid w:val="0008664E"/>
    <w:rsid w:val="000867B7"/>
    <w:rsid w:val="00086AC1"/>
    <w:rsid w:val="00086ACC"/>
    <w:rsid w:val="00086E84"/>
    <w:rsid w:val="000879F8"/>
    <w:rsid w:val="000903BA"/>
    <w:rsid w:val="00090719"/>
    <w:rsid w:val="0009090F"/>
    <w:rsid w:val="0009140E"/>
    <w:rsid w:val="00091494"/>
    <w:rsid w:val="00091848"/>
    <w:rsid w:val="00091A9E"/>
    <w:rsid w:val="000921DB"/>
    <w:rsid w:val="00093073"/>
    <w:rsid w:val="0009332D"/>
    <w:rsid w:val="0009381C"/>
    <w:rsid w:val="00093DED"/>
    <w:rsid w:val="0009489A"/>
    <w:rsid w:val="00094911"/>
    <w:rsid w:val="00094C45"/>
    <w:rsid w:val="00094FC3"/>
    <w:rsid w:val="00095877"/>
    <w:rsid w:val="0009618E"/>
    <w:rsid w:val="00096656"/>
    <w:rsid w:val="00096917"/>
    <w:rsid w:val="00097E79"/>
    <w:rsid w:val="000A0B9E"/>
    <w:rsid w:val="000A0C2C"/>
    <w:rsid w:val="000A0E0C"/>
    <w:rsid w:val="000A1C63"/>
    <w:rsid w:val="000A236D"/>
    <w:rsid w:val="000A24F4"/>
    <w:rsid w:val="000A26A4"/>
    <w:rsid w:val="000A2DB6"/>
    <w:rsid w:val="000A3CC0"/>
    <w:rsid w:val="000A3D89"/>
    <w:rsid w:val="000A4144"/>
    <w:rsid w:val="000A41B8"/>
    <w:rsid w:val="000A441F"/>
    <w:rsid w:val="000A5323"/>
    <w:rsid w:val="000A6297"/>
    <w:rsid w:val="000A664B"/>
    <w:rsid w:val="000A6ED9"/>
    <w:rsid w:val="000A7B85"/>
    <w:rsid w:val="000B0006"/>
    <w:rsid w:val="000B0075"/>
    <w:rsid w:val="000B05EA"/>
    <w:rsid w:val="000B06FA"/>
    <w:rsid w:val="000B189B"/>
    <w:rsid w:val="000B1A94"/>
    <w:rsid w:val="000B2DC4"/>
    <w:rsid w:val="000B3487"/>
    <w:rsid w:val="000B389D"/>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560"/>
    <w:rsid w:val="000C1BA1"/>
    <w:rsid w:val="000C2763"/>
    <w:rsid w:val="000C2C60"/>
    <w:rsid w:val="000C3AD4"/>
    <w:rsid w:val="000C3C38"/>
    <w:rsid w:val="000C3CD0"/>
    <w:rsid w:val="000C4400"/>
    <w:rsid w:val="000C4F80"/>
    <w:rsid w:val="000C538F"/>
    <w:rsid w:val="000C5712"/>
    <w:rsid w:val="000C5A19"/>
    <w:rsid w:val="000C5C23"/>
    <w:rsid w:val="000C612A"/>
    <w:rsid w:val="000C612F"/>
    <w:rsid w:val="000C6289"/>
    <w:rsid w:val="000C631A"/>
    <w:rsid w:val="000C6424"/>
    <w:rsid w:val="000C6723"/>
    <w:rsid w:val="000C6734"/>
    <w:rsid w:val="000C674B"/>
    <w:rsid w:val="000D03CA"/>
    <w:rsid w:val="000D0F2A"/>
    <w:rsid w:val="000D1704"/>
    <w:rsid w:val="000D1A4D"/>
    <w:rsid w:val="000D24FF"/>
    <w:rsid w:val="000D2748"/>
    <w:rsid w:val="000D27B4"/>
    <w:rsid w:val="000D33C3"/>
    <w:rsid w:val="000D3780"/>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2FE"/>
    <w:rsid w:val="000E3B76"/>
    <w:rsid w:val="000E3D4A"/>
    <w:rsid w:val="000E5049"/>
    <w:rsid w:val="000E52C7"/>
    <w:rsid w:val="000E693B"/>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459"/>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5CD3"/>
    <w:rsid w:val="0011600A"/>
    <w:rsid w:val="001165C2"/>
    <w:rsid w:val="001169C3"/>
    <w:rsid w:val="001176A7"/>
    <w:rsid w:val="00120A44"/>
    <w:rsid w:val="0012109F"/>
    <w:rsid w:val="00121118"/>
    <w:rsid w:val="001212E1"/>
    <w:rsid w:val="0012193E"/>
    <w:rsid w:val="00121AD6"/>
    <w:rsid w:val="001226C6"/>
    <w:rsid w:val="001227FA"/>
    <w:rsid w:val="0012289F"/>
    <w:rsid w:val="001229FB"/>
    <w:rsid w:val="00122DCA"/>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9F6"/>
    <w:rsid w:val="00134C65"/>
    <w:rsid w:val="00135129"/>
    <w:rsid w:val="00135F33"/>
    <w:rsid w:val="00136A45"/>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1B4"/>
    <w:rsid w:val="0015122A"/>
    <w:rsid w:val="00152E3C"/>
    <w:rsid w:val="001533FB"/>
    <w:rsid w:val="001538C8"/>
    <w:rsid w:val="001538F0"/>
    <w:rsid w:val="00153B11"/>
    <w:rsid w:val="00153D10"/>
    <w:rsid w:val="00154518"/>
    <w:rsid w:val="001545EF"/>
    <w:rsid w:val="0015461A"/>
    <w:rsid w:val="00154C5F"/>
    <w:rsid w:val="0015520D"/>
    <w:rsid w:val="00155F9C"/>
    <w:rsid w:val="0015628E"/>
    <w:rsid w:val="00156553"/>
    <w:rsid w:val="00156DAC"/>
    <w:rsid w:val="001570D1"/>
    <w:rsid w:val="001579A8"/>
    <w:rsid w:val="00157C92"/>
    <w:rsid w:val="00160604"/>
    <w:rsid w:val="00160ED3"/>
    <w:rsid w:val="00161B98"/>
    <w:rsid w:val="00162B72"/>
    <w:rsid w:val="00163689"/>
    <w:rsid w:val="00163A23"/>
    <w:rsid w:val="0016464D"/>
    <w:rsid w:val="00165048"/>
    <w:rsid w:val="0016783B"/>
    <w:rsid w:val="00167D0B"/>
    <w:rsid w:val="00167DE4"/>
    <w:rsid w:val="0017010C"/>
    <w:rsid w:val="001709EC"/>
    <w:rsid w:val="00170B25"/>
    <w:rsid w:val="00171510"/>
    <w:rsid w:val="001715C7"/>
    <w:rsid w:val="00172CE8"/>
    <w:rsid w:val="00172D37"/>
    <w:rsid w:val="00173338"/>
    <w:rsid w:val="00174869"/>
    <w:rsid w:val="00174A72"/>
    <w:rsid w:val="00174A97"/>
    <w:rsid w:val="001754F1"/>
    <w:rsid w:val="0017570F"/>
    <w:rsid w:val="00176B1A"/>
    <w:rsid w:val="00177F63"/>
    <w:rsid w:val="00180389"/>
    <w:rsid w:val="001803ED"/>
    <w:rsid w:val="00180B6B"/>
    <w:rsid w:val="00180DC6"/>
    <w:rsid w:val="00181175"/>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978C5"/>
    <w:rsid w:val="00197AE8"/>
    <w:rsid w:val="001A09CA"/>
    <w:rsid w:val="001A1213"/>
    <w:rsid w:val="001A128A"/>
    <w:rsid w:val="001A2453"/>
    <w:rsid w:val="001A250C"/>
    <w:rsid w:val="001A2E50"/>
    <w:rsid w:val="001A3688"/>
    <w:rsid w:val="001A375F"/>
    <w:rsid w:val="001A3BFF"/>
    <w:rsid w:val="001A40D2"/>
    <w:rsid w:val="001A476E"/>
    <w:rsid w:val="001A48A3"/>
    <w:rsid w:val="001A4C5A"/>
    <w:rsid w:val="001A4EB0"/>
    <w:rsid w:val="001A5BD0"/>
    <w:rsid w:val="001A6ED5"/>
    <w:rsid w:val="001A7986"/>
    <w:rsid w:val="001A7C32"/>
    <w:rsid w:val="001A7F5E"/>
    <w:rsid w:val="001B1492"/>
    <w:rsid w:val="001B1582"/>
    <w:rsid w:val="001B23BE"/>
    <w:rsid w:val="001B23D2"/>
    <w:rsid w:val="001B2CB4"/>
    <w:rsid w:val="001B32E6"/>
    <w:rsid w:val="001B3726"/>
    <w:rsid w:val="001B3A77"/>
    <w:rsid w:val="001B44DF"/>
    <w:rsid w:val="001B4569"/>
    <w:rsid w:val="001B4D00"/>
    <w:rsid w:val="001B4D8E"/>
    <w:rsid w:val="001B4FC0"/>
    <w:rsid w:val="001B543F"/>
    <w:rsid w:val="001B56D8"/>
    <w:rsid w:val="001B5924"/>
    <w:rsid w:val="001B602A"/>
    <w:rsid w:val="001B713E"/>
    <w:rsid w:val="001B72DB"/>
    <w:rsid w:val="001B759E"/>
    <w:rsid w:val="001C03A8"/>
    <w:rsid w:val="001C0A7E"/>
    <w:rsid w:val="001C0FED"/>
    <w:rsid w:val="001C1452"/>
    <w:rsid w:val="001C20BC"/>
    <w:rsid w:val="001C21E9"/>
    <w:rsid w:val="001C25AC"/>
    <w:rsid w:val="001C29D3"/>
    <w:rsid w:val="001C2AFE"/>
    <w:rsid w:val="001C3680"/>
    <w:rsid w:val="001C3FC6"/>
    <w:rsid w:val="001C652D"/>
    <w:rsid w:val="001C783D"/>
    <w:rsid w:val="001C7C66"/>
    <w:rsid w:val="001D0080"/>
    <w:rsid w:val="001D0407"/>
    <w:rsid w:val="001D098F"/>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F034B"/>
    <w:rsid w:val="001F109D"/>
    <w:rsid w:val="001F18B9"/>
    <w:rsid w:val="001F250A"/>
    <w:rsid w:val="001F2E09"/>
    <w:rsid w:val="001F35AD"/>
    <w:rsid w:val="001F3C3A"/>
    <w:rsid w:val="001F3C41"/>
    <w:rsid w:val="001F413E"/>
    <w:rsid w:val="001F47F6"/>
    <w:rsid w:val="001F4955"/>
    <w:rsid w:val="001F4E5B"/>
    <w:rsid w:val="001F51D2"/>
    <w:rsid w:val="001F5C16"/>
    <w:rsid w:val="001F66F0"/>
    <w:rsid w:val="001F6859"/>
    <w:rsid w:val="001F7310"/>
    <w:rsid w:val="001F7527"/>
    <w:rsid w:val="001F7BEC"/>
    <w:rsid w:val="002002CA"/>
    <w:rsid w:val="002004D8"/>
    <w:rsid w:val="00200DD1"/>
    <w:rsid w:val="0020220E"/>
    <w:rsid w:val="002022C3"/>
    <w:rsid w:val="0020238D"/>
    <w:rsid w:val="00202852"/>
    <w:rsid w:val="00203488"/>
    <w:rsid w:val="00203733"/>
    <w:rsid w:val="0020479C"/>
    <w:rsid w:val="002047F7"/>
    <w:rsid w:val="00204B52"/>
    <w:rsid w:val="00204BEF"/>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BE5"/>
    <w:rsid w:val="00215CC4"/>
    <w:rsid w:val="00216B58"/>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2DAE"/>
    <w:rsid w:val="002335F1"/>
    <w:rsid w:val="002336D8"/>
    <w:rsid w:val="00233AEE"/>
    <w:rsid w:val="00233B65"/>
    <w:rsid w:val="00233BFD"/>
    <w:rsid w:val="00233E13"/>
    <w:rsid w:val="00235F07"/>
    <w:rsid w:val="002375EE"/>
    <w:rsid w:val="0024027B"/>
    <w:rsid w:val="002404DC"/>
    <w:rsid w:val="002415F4"/>
    <w:rsid w:val="00241ABA"/>
    <w:rsid w:val="00241C9E"/>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E40"/>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6B3"/>
    <w:rsid w:val="0026479F"/>
    <w:rsid w:val="002648F2"/>
    <w:rsid w:val="00264BCB"/>
    <w:rsid w:val="00266E22"/>
    <w:rsid w:val="00267512"/>
    <w:rsid w:val="002705CF"/>
    <w:rsid w:val="00270C10"/>
    <w:rsid w:val="002715E8"/>
    <w:rsid w:val="002727C6"/>
    <w:rsid w:val="00272C74"/>
    <w:rsid w:val="0027302B"/>
    <w:rsid w:val="002732D1"/>
    <w:rsid w:val="00273461"/>
    <w:rsid w:val="00273462"/>
    <w:rsid w:val="002738A9"/>
    <w:rsid w:val="00275086"/>
    <w:rsid w:val="002752AF"/>
    <w:rsid w:val="00276F0E"/>
    <w:rsid w:val="002774E9"/>
    <w:rsid w:val="00277CB8"/>
    <w:rsid w:val="00281186"/>
    <w:rsid w:val="00281B53"/>
    <w:rsid w:val="00281C25"/>
    <w:rsid w:val="00281DBF"/>
    <w:rsid w:val="00281DD1"/>
    <w:rsid w:val="00282323"/>
    <w:rsid w:val="002823DA"/>
    <w:rsid w:val="00282916"/>
    <w:rsid w:val="0028455C"/>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0DD"/>
    <w:rsid w:val="00296EB7"/>
    <w:rsid w:val="002A0997"/>
    <w:rsid w:val="002A0BDA"/>
    <w:rsid w:val="002A18CD"/>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57E"/>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858"/>
    <w:rsid w:val="002C68F9"/>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D74CD"/>
    <w:rsid w:val="002E016F"/>
    <w:rsid w:val="002E0A48"/>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6023"/>
    <w:rsid w:val="00306D11"/>
    <w:rsid w:val="003077FC"/>
    <w:rsid w:val="00307EC4"/>
    <w:rsid w:val="003116F4"/>
    <w:rsid w:val="00311C6A"/>
    <w:rsid w:val="003120E9"/>
    <w:rsid w:val="00313086"/>
    <w:rsid w:val="00313595"/>
    <w:rsid w:val="00313949"/>
    <w:rsid w:val="00313E32"/>
    <w:rsid w:val="003149DA"/>
    <w:rsid w:val="00314E62"/>
    <w:rsid w:val="0031576E"/>
    <w:rsid w:val="00315B66"/>
    <w:rsid w:val="00315BB0"/>
    <w:rsid w:val="00315DEB"/>
    <w:rsid w:val="00316378"/>
    <w:rsid w:val="00316E23"/>
    <w:rsid w:val="0031727D"/>
    <w:rsid w:val="00317478"/>
    <w:rsid w:val="00320477"/>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602F"/>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50F"/>
    <w:rsid w:val="0033666A"/>
    <w:rsid w:val="00337167"/>
    <w:rsid w:val="00337B6F"/>
    <w:rsid w:val="00340692"/>
    <w:rsid w:val="0034171F"/>
    <w:rsid w:val="00341CBD"/>
    <w:rsid w:val="00342B94"/>
    <w:rsid w:val="0034352B"/>
    <w:rsid w:val="0034366F"/>
    <w:rsid w:val="00343BCF"/>
    <w:rsid w:val="00344B32"/>
    <w:rsid w:val="00344BC0"/>
    <w:rsid w:val="00344E0F"/>
    <w:rsid w:val="00347C09"/>
    <w:rsid w:val="00350EFB"/>
    <w:rsid w:val="00351A32"/>
    <w:rsid w:val="00351C09"/>
    <w:rsid w:val="00352402"/>
    <w:rsid w:val="00352869"/>
    <w:rsid w:val="00352A73"/>
    <w:rsid w:val="003535C4"/>
    <w:rsid w:val="003544EC"/>
    <w:rsid w:val="00354617"/>
    <w:rsid w:val="00356046"/>
    <w:rsid w:val="003560D6"/>
    <w:rsid w:val="00356339"/>
    <w:rsid w:val="00356416"/>
    <w:rsid w:val="003566A9"/>
    <w:rsid w:val="00356BF2"/>
    <w:rsid w:val="00356FE5"/>
    <w:rsid w:val="00357A98"/>
    <w:rsid w:val="00360319"/>
    <w:rsid w:val="00360350"/>
    <w:rsid w:val="00360B01"/>
    <w:rsid w:val="00360B51"/>
    <w:rsid w:val="003617CF"/>
    <w:rsid w:val="003619A0"/>
    <w:rsid w:val="00361FF9"/>
    <w:rsid w:val="0036229E"/>
    <w:rsid w:val="0036239E"/>
    <w:rsid w:val="00362B03"/>
    <w:rsid w:val="00362CD9"/>
    <w:rsid w:val="003637DD"/>
    <w:rsid w:val="00364C1E"/>
    <w:rsid w:val="00365842"/>
    <w:rsid w:val="00366072"/>
    <w:rsid w:val="00367457"/>
    <w:rsid w:val="00367A41"/>
    <w:rsid w:val="00367BB3"/>
    <w:rsid w:val="0037023B"/>
    <w:rsid w:val="00370C9E"/>
    <w:rsid w:val="00370EB7"/>
    <w:rsid w:val="00370F20"/>
    <w:rsid w:val="00371635"/>
    <w:rsid w:val="00371FF2"/>
    <w:rsid w:val="00372D48"/>
    <w:rsid w:val="0037368C"/>
    <w:rsid w:val="00374D5F"/>
    <w:rsid w:val="00375053"/>
    <w:rsid w:val="00375150"/>
    <w:rsid w:val="003752A8"/>
    <w:rsid w:val="0037541F"/>
    <w:rsid w:val="003755F7"/>
    <w:rsid w:val="00375EF5"/>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683"/>
    <w:rsid w:val="003837CD"/>
    <w:rsid w:val="00383834"/>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3F4D"/>
    <w:rsid w:val="00394262"/>
    <w:rsid w:val="003944D1"/>
    <w:rsid w:val="003955DE"/>
    <w:rsid w:val="00395C58"/>
    <w:rsid w:val="003963BE"/>
    <w:rsid w:val="003967D1"/>
    <w:rsid w:val="00396FA2"/>
    <w:rsid w:val="0039703D"/>
    <w:rsid w:val="0039736B"/>
    <w:rsid w:val="00397BB3"/>
    <w:rsid w:val="003A0DBE"/>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A0D"/>
    <w:rsid w:val="003A6D12"/>
    <w:rsid w:val="003A6D4C"/>
    <w:rsid w:val="003A7B3C"/>
    <w:rsid w:val="003B0724"/>
    <w:rsid w:val="003B1A5C"/>
    <w:rsid w:val="003B22F6"/>
    <w:rsid w:val="003B23E8"/>
    <w:rsid w:val="003B2402"/>
    <w:rsid w:val="003B3117"/>
    <w:rsid w:val="003B4177"/>
    <w:rsid w:val="003B4ADD"/>
    <w:rsid w:val="003B5691"/>
    <w:rsid w:val="003B6406"/>
    <w:rsid w:val="003B7080"/>
    <w:rsid w:val="003B721D"/>
    <w:rsid w:val="003B730D"/>
    <w:rsid w:val="003B7DAC"/>
    <w:rsid w:val="003C05B8"/>
    <w:rsid w:val="003C103A"/>
    <w:rsid w:val="003C11A9"/>
    <w:rsid w:val="003C146F"/>
    <w:rsid w:val="003C1DD4"/>
    <w:rsid w:val="003C20CD"/>
    <w:rsid w:val="003C24C1"/>
    <w:rsid w:val="003C458D"/>
    <w:rsid w:val="003C4F3C"/>
    <w:rsid w:val="003C6075"/>
    <w:rsid w:val="003C6292"/>
    <w:rsid w:val="003C6B43"/>
    <w:rsid w:val="003C6FE1"/>
    <w:rsid w:val="003C7735"/>
    <w:rsid w:val="003D0283"/>
    <w:rsid w:val="003D07AB"/>
    <w:rsid w:val="003D0A5B"/>
    <w:rsid w:val="003D0C67"/>
    <w:rsid w:val="003D0D98"/>
    <w:rsid w:val="003D10A1"/>
    <w:rsid w:val="003D15FF"/>
    <w:rsid w:val="003D24D4"/>
    <w:rsid w:val="003D254C"/>
    <w:rsid w:val="003D2EC6"/>
    <w:rsid w:val="003D3061"/>
    <w:rsid w:val="003D380E"/>
    <w:rsid w:val="003D3D9C"/>
    <w:rsid w:val="003D3DB9"/>
    <w:rsid w:val="003D3EEB"/>
    <w:rsid w:val="003D4AA8"/>
    <w:rsid w:val="003D535E"/>
    <w:rsid w:val="003D5D44"/>
    <w:rsid w:val="003D6542"/>
    <w:rsid w:val="003D683C"/>
    <w:rsid w:val="003D7042"/>
    <w:rsid w:val="003E0B66"/>
    <w:rsid w:val="003E0E02"/>
    <w:rsid w:val="003E1B6D"/>
    <w:rsid w:val="003E1E62"/>
    <w:rsid w:val="003E2AD0"/>
    <w:rsid w:val="003E2B00"/>
    <w:rsid w:val="003E3A12"/>
    <w:rsid w:val="003E4CAC"/>
    <w:rsid w:val="003E51AA"/>
    <w:rsid w:val="003E6A4B"/>
    <w:rsid w:val="003E7041"/>
    <w:rsid w:val="003E70EA"/>
    <w:rsid w:val="003E7643"/>
    <w:rsid w:val="003E79BB"/>
    <w:rsid w:val="003E7B37"/>
    <w:rsid w:val="003F01A0"/>
    <w:rsid w:val="003F11CA"/>
    <w:rsid w:val="003F1867"/>
    <w:rsid w:val="003F23A4"/>
    <w:rsid w:val="003F2F1A"/>
    <w:rsid w:val="003F3106"/>
    <w:rsid w:val="003F3875"/>
    <w:rsid w:val="003F3B5D"/>
    <w:rsid w:val="003F3E2F"/>
    <w:rsid w:val="003F45C3"/>
    <w:rsid w:val="003F48CB"/>
    <w:rsid w:val="003F49B5"/>
    <w:rsid w:val="003F49ED"/>
    <w:rsid w:val="003F4D62"/>
    <w:rsid w:val="003F5168"/>
    <w:rsid w:val="003F5B47"/>
    <w:rsid w:val="003F60A2"/>
    <w:rsid w:val="003F70B2"/>
    <w:rsid w:val="003F70B4"/>
    <w:rsid w:val="003F75B1"/>
    <w:rsid w:val="00400650"/>
    <w:rsid w:val="00400682"/>
    <w:rsid w:val="004013D5"/>
    <w:rsid w:val="00401B5F"/>
    <w:rsid w:val="00402287"/>
    <w:rsid w:val="004022A9"/>
    <w:rsid w:val="00402479"/>
    <w:rsid w:val="00402870"/>
    <w:rsid w:val="00402E39"/>
    <w:rsid w:val="00402E6C"/>
    <w:rsid w:val="004030AE"/>
    <w:rsid w:val="00403579"/>
    <w:rsid w:val="004037B8"/>
    <w:rsid w:val="004039B5"/>
    <w:rsid w:val="00403C67"/>
    <w:rsid w:val="00403F94"/>
    <w:rsid w:val="004043B9"/>
    <w:rsid w:val="004046E8"/>
    <w:rsid w:val="00404D39"/>
    <w:rsid w:val="00405071"/>
    <w:rsid w:val="0040592C"/>
    <w:rsid w:val="00405AC2"/>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1C8D"/>
    <w:rsid w:val="00412767"/>
    <w:rsid w:val="00412EC4"/>
    <w:rsid w:val="00413AFC"/>
    <w:rsid w:val="00413F35"/>
    <w:rsid w:val="00414DF5"/>
    <w:rsid w:val="00414E1D"/>
    <w:rsid w:val="00415708"/>
    <w:rsid w:val="00415891"/>
    <w:rsid w:val="00415994"/>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29D0"/>
    <w:rsid w:val="00433135"/>
    <w:rsid w:val="0043345C"/>
    <w:rsid w:val="00433580"/>
    <w:rsid w:val="0043375B"/>
    <w:rsid w:val="00434616"/>
    <w:rsid w:val="0043501F"/>
    <w:rsid w:val="0043529E"/>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D32"/>
    <w:rsid w:val="00452F6C"/>
    <w:rsid w:val="00453291"/>
    <w:rsid w:val="00453DD3"/>
    <w:rsid w:val="00453E56"/>
    <w:rsid w:val="00455097"/>
    <w:rsid w:val="004551FB"/>
    <w:rsid w:val="004559D6"/>
    <w:rsid w:val="0045651A"/>
    <w:rsid w:val="0045670F"/>
    <w:rsid w:val="00456B2C"/>
    <w:rsid w:val="00457551"/>
    <w:rsid w:val="00457A8D"/>
    <w:rsid w:val="00457BA9"/>
    <w:rsid w:val="00457DFE"/>
    <w:rsid w:val="00457E7D"/>
    <w:rsid w:val="00457F5B"/>
    <w:rsid w:val="00457F6E"/>
    <w:rsid w:val="00460089"/>
    <w:rsid w:val="0046163D"/>
    <w:rsid w:val="00461740"/>
    <w:rsid w:val="00461782"/>
    <w:rsid w:val="00462087"/>
    <w:rsid w:val="00462BA8"/>
    <w:rsid w:val="00462C61"/>
    <w:rsid w:val="0046367A"/>
    <w:rsid w:val="00464A0F"/>
    <w:rsid w:val="00464B6B"/>
    <w:rsid w:val="00464C09"/>
    <w:rsid w:val="00464CAA"/>
    <w:rsid w:val="00464D12"/>
    <w:rsid w:val="004664FF"/>
    <w:rsid w:val="00466996"/>
    <w:rsid w:val="00467074"/>
    <w:rsid w:val="0046768E"/>
    <w:rsid w:val="00467790"/>
    <w:rsid w:val="00470164"/>
    <w:rsid w:val="004701FF"/>
    <w:rsid w:val="004704B4"/>
    <w:rsid w:val="004721A1"/>
    <w:rsid w:val="004722CF"/>
    <w:rsid w:val="00472B1A"/>
    <w:rsid w:val="00472B93"/>
    <w:rsid w:val="004732A7"/>
    <w:rsid w:val="00473FD4"/>
    <w:rsid w:val="00474552"/>
    <w:rsid w:val="00474BFF"/>
    <w:rsid w:val="00475746"/>
    <w:rsid w:val="00475FF6"/>
    <w:rsid w:val="0047681A"/>
    <w:rsid w:val="0048043B"/>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87C6B"/>
    <w:rsid w:val="00490CF0"/>
    <w:rsid w:val="0049126E"/>
    <w:rsid w:val="004912F4"/>
    <w:rsid w:val="00491B9B"/>
    <w:rsid w:val="00492717"/>
    <w:rsid w:val="00492EFB"/>
    <w:rsid w:val="004931AF"/>
    <w:rsid w:val="004933D3"/>
    <w:rsid w:val="00493B83"/>
    <w:rsid w:val="00494514"/>
    <w:rsid w:val="00494539"/>
    <w:rsid w:val="00494873"/>
    <w:rsid w:val="004949AD"/>
    <w:rsid w:val="00495341"/>
    <w:rsid w:val="0049694A"/>
    <w:rsid w:val="00496B02"/>
    <w:rsid w:val="00496DC0"/>
    <w:rsid w:val="0049729B"/>
    <w:rsid w:val="00497520"/>
    <w:rsid w:val="004A02A5"/>
    <w:rsid w:val="004A077A"/>
    <w:rsid w:val="004A1202"/>
    <w:rsid w:val="004A16E4"/>
    <w:rsid w:val="004A1785"/>
    <w:rsid w:val="004A1B7C"/>
    <w:rsid w:val="004A1CBA"/>
    <w:rsid w:val="004A216E"/>
    <w:rsid w:val="004A2364"/>
    <w:rsid w:val="004A390D"/>
    <w:rsid w:val="004A47FF"/>
    <w:rsid w:val="004A48D1"/>
    <w:rsid w:val="004A49F2"/>
    <w:rsid w:val="004A513D"/>
    <w:rsid w:val="004A59FD"/>
    <w:rsid w:val="004A77F7"/>
    <w:rsid w:val="004A7A83"/>
    <w:rsid w:val="004B04C7"/>
    <w:rsid w:val="004B0DEA"/>
    <w:rsid w:val="004B1008"/>
    <w:rsid w:val="004B173C"/>
    <w:rsid w:val="004B2241"/>
    <w:rsid w:val="004B24DE"/>
    <w:rsid w:val="004B2BB7"/>
    <w:rsid w:val="004B3739"/>
    <w:rsid w:val="004B41CB"/>
    <w:rsid w:val="004B4838"/>
    <w:rsid w:val="004B59F0"/>
    <w:rsid w:val="004B5AFE"/>
    <w:rsid w:val="004B5E2F"/>
    <w:rsid w:val="004B62F4"/>
    <w:rsid w:val="004B733F"/>
    <w:rsid w:val="004B7659"/>
    <w:rsid w:val="004B7D46"/>
    <w:rsid w:val="004C0F34"/>
    <w:rsid w:val="004C1222"/>
    <w:rsid w:val="004C1636"/>
    <w:rsid w:val="004C1799"/>
    <w:rsid w:val="004C26C7"/>
    <w:rsid w:val="004C38E4"/>
    <w:rsid w:val="004C4B74"/>
    <w:rsid w:val="004C4E78"/>
    <w:rsid w:val="004C57C0"/>
    <w:rsid w:val="004C76C1"/>
    <w:rsid w:val="004C77C4"/>
    <w:rsid w:val="004C7D50"/>
    <w:rsid w:val="004C7F33"/>
    <w:rsid w:val="004D075E"/>
    <w:rsid w:val="004D0842"/>
    <w:rsid w:val="004D0ABA"/>
    <w:rsid w:val="004D0F11"/>
    <w:rsid w:val="004D19D0"/>
    <w:rsid w:val="004D1CB3"/>
    <w:rsid w:val="004D2054"/>
    <w:rsid w:val="004D21F3"/>
    <w:rsid w:val="004D2D88"/>
    <w:rsid w:val="004D3394"/>
    <w:rsid w:val="004D3402"/>
    <w:rsid w:val="004D3C1F"/>
    <w:rsid w:val="004D3E6F"/>
    <w:rsid w:val="004D4097"/>
    <w:rsid w:val="004D434D"/>
    <w:rsid w:val="004D43FD"/>
    <w:rsid w:val="004D4634"/>
    <w:rsid w:val="004D512D"/>
    <w:rsid w:val="004D53FB"/>
    <w:rsid w:val="004D5EDC"/>
    <w:rsid w:val="004D5F80"/>
    <w:rsid w:val="004E027C"/>
    <w:rsid w:val="004E064C"/>
    <w:rsid w:val="004E079F"/>
    <w:rsid w:val="004E0B50"/>
    <w:rsid w:val="004E15C0"/>
    <w:rsid w:val="004E23D8"/>
    <w:rsid w:val="004E28AA"/>
    <w:rsid w:val="004E2CC1"/>
    <w:rsid w:val="004E33A4"/>
    <w:rsid w:val="004E33D9"/>
    <w:rsid w:val="004E4425"/>
    <w:rsid w:val="004E6222"/>
    <w:rsid w:val="004E67BC"/>
    <w:rsid w:val="004E698A"/>
    <w:rsid w:val="004E6A9A"/>
    <w:rsid w:val="004E7BB8"/>
    <w:rsid w:val="004E7D32"/>
    <w:rsid w:val="004E7DE8"/>
    <w:rsid w:val="004F0459"/>
    <w:rsid w:val="004F07CF"/>
    <w:rsid w:val="004F0817"/>
    <w:rsid w:val="004F0B0D"/>
    <w:rsid w:val="004F29EE"/>
    <w:rsid w:val="004F3ACC"/>
    <w:rsid w:val="004F3F71"/>
    <w:rsid w:val="004F40CB"/>
    <w:rsid w:val="004F502A"/>
    <w:rsid w:val="004F53F4"/>
    <w:rsid w:val="004F58E7"/>
    <w:rsid w:val="004F6DAD"/>
    <w:rsid w:val="004F6E8F"/>
    <w:rsid w:val="004F733D"/>
    <w:rsid w:val="004F7828"/>
    <w:rsid w:val="004F7908"/>
    <w:rsid w:val="00500D40"/>
    <w:rsid w:val="00501066"/>
    <w:rsid w:val="00501CAF"/>
    <w:rsid w:val="00502FB7"/>
    <w:rsid w:val="00503524"/>
    <w:rsid w:val="0050405C"/>
    <w:rsid w:val="00504204"/>
    <w:rsid w:val="005044E2"/>
    <w:rsid w:val="00504E8D"/>
    <w:rsid w:val="005052BD"/>
    <w:rsid w:val="00505355"/>
    <w:rsid w:val="005059EF"/>
    <w:rsid w:val="00507391"/>
    <w:rsid w:val="0051066C"/>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16CB"/>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62A"/>
    <w:rsid w:val="00542AA5"/>
    <w:rsid w:val="00543B84"/>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57931"/>
    <w:rsid w:val="005603E9"/>
    <w:rsid w:val="00560B1C"/>
    <w:rsid w:val="00560CF3"/>
    <w:rsid w:val="00561809"/>
    <w:rsid w:val="005623DE"/>
    <w:rsid w:val="005625F4"/>
    <w:rsid w:val="00562E83"/>
    <w:rsid w:val="005636FB"/>
    <w:rsid w:val="00563701"/>
    <w:rsid w:val="00563FBF"/>
    <w:rsid w:val="00564AB3"/>
    <w:rsid w:val="005652B0"/>
    <w:rsid w:val="00565338"/>
    <w:rsid w:val="0056536C"/>
    <w:rsid w:val="00565C04"/>
    <w:rsid w:val="00565CB7"/>
    <w:rsid w:val="005661B2"/>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558"/>
    <w:rsid w:val="00580799"/>
    <w:rsid w:val="005807BC"/>
    <w:rsid w:val="00580B99"/>
    <w:rsid w:val="0058154E"/>
    <w:rsid w:val="00582867"/>
    <w:rsid w:val="0058364D"/>
    <w:rsid w:val="00583A2E"/>
    <w:rsid w:val="0058452F"/>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6B03"/>
    <w:rsid w:val="00597E9E"/>
    <w:rsid w:val="005A0B3D"/>
    <w:rsid w:val="005A0F1A"/>
    <w:rsid w:val="005A1471"/>
    <w:rsid w:val="005A1B54"/>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DE6"/>
    <w:rsid w:val="005D6FA9"/>
    <w:rsid w:val="005D7796"/>
    <w:rsid w:val="005D7F80"/>
    <w:rsid w:val="005E05B2"/>
    <w:rsid w:val="005E09F8"/>
    <w:rsid w:val="005E11C2"/>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4380"/>
    <w:rsid w:val="005F5101"/>
    <w:rsid w:val="005F5809"/>
    <w:rsid w:val="005F680F"/>
    <w:rsid w:val="005F6A88"/>
    <w:rsid w:val="005F6B70"/>
    <w:rsid w:val="005F6EDC"/>
    <w:rsid w:val="005F7189"/>
    <w:rsid w:val="005F719A"/>
    <w:rsid w:val="006006CB"/>
    <w:rsid w:val="00600867"/>
    <w:rsid w:val="00600EE6"/>
    <w:rsid w:val="00601FE6"/>
    <w:rsid w:val="00602DE1"/>
    <w:rsid w:val="00602E41"/>
    <w:rsid w:val="00603FB1"/>
    <w:rsid w:val="00604645"/>
    <w:rsid w:val="006047CA"/>
    <w:rsid w:val="00604AF7"/>
    <w:rsid w:val="00604EA6"/>
    <w:rsid w:val="0060520D"/>
    <w:rsid w:val="00605F1C"/>
    <w:rsid w:val="006060C7"/>
    <w:rsid w:val="00606280"/>
    <w:rsid w:val="006067F5"/>
    <w:rsid w:val="0060693F"/>
    <w:rsid w:val="00606AEE"/>
    <w:rsid w:val="00606E8B"/>
    <w:rsid w:val="00607670"/>
    <w:rsid w:val="006104AC"/>
    <w:rsid w:val="006111F2"/>
    <w:rsid w:val="006123EB"/>
    <w:rsid w:val="00612A9E"/>
    <w:rsid w:val="00613131"/>
    <w:rsid w:val="00613313"/>
    <w:rsid w:val="00613BD1"/>
    <w:rsid w:val="00613C6A"/>
    <w:rsid w:val="00613F5F"/>
    <w:rsid w:val="0061416B"/>
    <w:rsid w:val="00614A06"/>
    <w:rsid w:val="006153C7"/>
    <w:rsid w:val="0061594A"/>
    <w:rsid w:val="00616119"/>
    <w:rsid w:val="00616BB1"/>
    <w:rsid w:val="00617373"/>
    <w:rsid w:val="0062006A"/>
    <w:rsid w:val="00621356"/>
    <w:rsid w:val="00621773"/>
    <w:rsid w:val="006233D5"/>
    <w:rsid w:val="00624621"/>
    <w:rsid w:val="00624ECF"/>
    <w:rsid w:val="00624F1C"/>
    <w:rsid w:val="0062537E"/>
    <w:rsid w:val="00625689"/>
    <w:rsid w:val="00625779"/>
    <w:rsid w:val="006257AB"/>
    <w:rsid w:val="00630282"/>
    <w:rsid w:val="006303F6"/>
    <w:rsid w:val="00631112"/>
    <w:rsid w:val="006316BC"/>
    <w:rsid w:val="00631910"/>
    <w:rsid w:val="00631A7C"/>
    <w:rsid w:val="00631E49"/>
    <w:rsid w:val="00632250"/>
    <w:rsid w:val="006327BE"/>
    <w:rsid w:val="006335C0"/>
    <w:rsid w:val="0063373E"/>
    <w:rsid w:val="006337A5"/>
    <w:rsid w:val="006338DB"/>
    <w:rsid w:val="00634151"/>
    <w:rsid w:val="00634190"/>
    <w:rsid w:val="0063425F"/>
    <w:rsid w:val="006342C1"/>
    <w:rsid w:val="006346A3"/>
    <w:rsid w:val="006354BD"/>
    <w:rsid w:val="0063586D"/>
    <w:rsid w:val="00635A5F"/>
    <w:rsid w:val="00636354"/>
    <w:rsid w:val="0063710C"/>
    <w:rsid w:val="00640439"/>
    <w:rsid w:val="006404D8"/>
    <w:rsid w:val="006406FB"/>
    <w:rsid w:val="00640825"/>
    <w:rsid w:val="00640A36"/>
    <w:rsid w:val="0064173E"/>
    <w:rsid w:val="006419FF"/>
    <w:rsid w:val="00641C37"/>
    <w:rsid w:val="00641CAA"/>
    <w:rsid w:val="00642599"/>
    <w:rsid w:val="00642631"/>
    <w:rsid w:val="00642D5D"/>
    <w:rsid w:val="00642F4A"/>
    <w:rsid w:val="0064353E"/>
    <w:rsid w:val="00643D7E"/>
    <w:rsid w:val="00644062"/>
    <w:rsid w:val="006443FC"/>
    <w:rsid w:val="00644473"/>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17F"/>
    <w:rsid w:val="006619F0"/>
    <w:rsid w:val="00661EA8"/>
    <w:rsid w:val="00661FF0"/>
    <w:rsid w:val="00662424"/>
    <w:rsid w:val="00663B9B"/>
    <w:rsid w:val="00664A36"/>
    <w:rsid w:val="00664A83"/>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5E93"/>
    <w:rsid w:val="006778DE"/>
    <w:rsid w:val="006779AA"/>
    <w:rsid w:val="00680680"/>
    <w:rsid w:val="00680EEC"/>
    <w:rsid w:val="00681240"/>
    <w:rsid w:val="00682247"/>
    <w:rsid w:val="00682973"/>
    <w:rsid w:val="00682B6A"/>
    <w:rsid w:val="0068427C"/>
    <w:rsid w:val="006854ED"/>
    <w:rsid w:val="00685A13"/>
    <w:rsid w:val="006863A3"/>
    <w:rsid w:val="006866EB"/>
    <w:rsid w:val="006879DA"/>
    <w:rsid w:val="00687C18"/>
    <w:rsid w:val="00687FD0"/>
    <w:rsid w:val="0069025D"/>
    <w:rsid w:val="006905D3"/>
    <w:rsid w:val="00690C71"/>
    <w:rsid w:val="00691371"/>
    <w:rsid w:val="00691B8C"/>
    <w:rsid w:val="00691C04"/>
    <w:rsid w:val="00691D9D"/>
    <w:rsid w:val="00693B50"/>
    <w:rsid w:val="00693BCB"/>
    <w:rsid w:val="00694EAB"/>
    <w:rsid w:val="00695CDB"/>
    <w:rsid w:val="00696293"/>
    <w:rsid w:val="00696524"/>
    <w:rsid w:val="006967F9"/>
    <w:rsid w:val="00696A91"/>
    <w:rsid w:val="006972F2"/>
    <w:rsid w:val="00697694"/>
    <w:rsid w:val="00697DD5"/>
    <w:rsid w:val="006A002D"/>
    <w:rsid w:val="006A0263"/>
    <w:rsid w:val="006A0C70"/>
    <w:rsid w:val="006A12C2"/>
    <w:rsid w:val="006A18CB"/>
    <w:rsid w:val="006A1B51"/>
    <w:rsid w:val="006A20E0"/>
    <w:rsid w:val="006A24C8"/>
    <w:rsid w:val="006A2B1A"/>
    <w:rsid w:val="006A3F0E"/>
    <w:rsid w:val="006A69C1"/>
    <w:rsid w:val="006B1064"/>
    <w:rsid w:val="006B1FCC"/>
    <w:rsid w:val="006B2258"/>
    <w:rsid w:val="006B2340"/>
    <w:rsid w:val="006B2C0C"/>
    <w:rsid w:val="006B327A"/>
    <w:rsid w:val="006B3288"/>
    <w:rsid w:val="006B3422"/>
    <w:rsid w:val="006B4C85"/>
    <w:rsid w:val="006B52A3"/>
    <w:rsid w:val="006B5CB5"/>
    <w:rsid w:val="006B6594"/>
    <w:rsid w:val="006C04F5"/>
    <w:rsid w:val="006C0ACB"/>
    <w:rsid w:val="006C0D9E"/>
    <w:rsid w:val="006C163F"/>
    <w:rsid w:val="006C305C"/>
    <w:rsid w:val="006C3159"/>
    <w:rsid w:val="006C33D4"/>
    <w:rsid w:val="006C3F7D"/>
    <w:rsid w:val="006C4965"/>
    <w:rsid w:val="006C63CC"/>
    <w:rsid w:val="006C73B2"/>
    <w:rsid w:val="006D01E0"/>
    <w:rsid w:val="006D0816"/>
    <w:rsid w:val="006D09D3"/>
    <w:rsid w:val="006D0FA6"/>
    <w:rsid w:val="006D128F"/>
    <w:rsid w:val="006D13DC"/>
    <w:rsid w:val="006D1AAE"/>
    <w:rsid w:val="006D29C8"/>
    <w:rsid w:val="006D6CB0"/>
    <w:rsid w:val="006D7F28"/>
    <w:rsid w:val="006E0C2C"/>
    <w:rsid w:val="006E1310"/>
    <w:rsid w:val="006E2217"/>
    <w:rsid w:val="006E25B2"/>
    <w:rsid w:val="006E269E"/>
    <w:rsid w:val="006E477B"/>
    <w:rsid w:val="006E47AC"/>
    <w:rsid w:val="006E4E14"/>
    <w:rsid w:val="006E4F5F"/>
    <w:rsid w:val="006E53A3"/>
    <w:rsid w:val="006E5EDC"/>
    <w:rsid w:val="006E6224"/>
    <w:rsid w:val="006E6681"/>
    <w:rsid w:val="006E6722"/>
    <w:rsid w:val="006E6E0B"/>
    <w:rsid w:val="006E7272"/>
    <w:rsid w:val="006E72FA"/>
    <w:rsid w:val="006E75CD"/>
    <w:rsid w:val="006E775F"/>
    <w:rsid w:val="006E7CDA"/>
    <w:rsid w:val="006E7D19"/>
    <w:rsid w:val="006F0997"/>
    <w:rsid w:val="006F09CF"/>
    <w:rsid w:val="006F0E0B"/>
    <w:rsid w:val="006F17E4"/>
    <w:rsid w:val="006F19B5"/>
    <w:rsid w:val="006F292E"/>
    <w:rsid w:val="006F2F38"/>
    <w:rsid w:val="006F3B38"/>
    <w:rsid w:val="006F44C1"/>
    <w:rsid w:val="006F50FD"/>
    <w:rsid w:val="006F5584"/>
    <w:rsid w:val="006F6D34"/>
    <w:rsid w:val="006F7045"/>
    <w:rsid w:val="006F7150"/>
    <w:rsid w:val="006F7A2F"/>
    <w:rsid w:val="00700E10"/>
    <w:rsid w:val="00701F42"/>
    <w:rsid w:val="00702A9C"/>
    <w:rsid w:val="00702AFA"/>
    <w:rsid w:val="00702BF8"/>
    <w:rsid w:val="0070349D"/>
    <w:rsid w:val="00703762"/>
    <w:rsid w:val="007065DF"/>
    <w:rsid w:val="00707318"/>
    <w:rsid w:val="00707DCF"/>
    <w:rsid w:val="007102A2"/>
    <w:rsid w:val="007104C6"/>
    <w:rsid w:val="007104F3"/>
    <w:rsid w:val="00710762"/>
    <w:rsid w:val="00710CF1"/>
    <w:rsid w:val="00710E8A"/>
    <w:rsid w:val="007116B4"/>
    <w:rsid w:val="0071188B"/>
    <w:rsid w:val="00711F99"/>
    <w:rsid w:val="00711FB6"/>
    <w:rsid w:val="00712BFC"/>
    <w:rsid w:val="00712CD5"/>
    <w:rsid w:val="00713433"/>
    <w:rsid w:val="0071468F"/>
    <w:rsid w:val="007146BA"/>
    <w:rsid w:val="007147E5"/>
    <w:rsid w:val="00714FE9"/>
    <w:rsid w:val="0071553E"/>
    <w:rsid w:val="00717A60"/>
    <w:rsid w:val="00717F2B"/>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27C54"/>
    <w:rsid w:val="00730007"/>
    <w:rsid w:val="007302B6"/>
    <w:rsid w:val="0073056F"/>
    <w:rsid w:val="00731B64"/>
    <w:rsid w:val="00732005"/>
    <w:rsid w:val="00732D89"/>
    <w:rsid w:val="00732FD3"/>
    <w:rsid w:val="00733199"/>
    <w:rsid w:val="007334CD"/>
    <w:rsid w:val="00733ECC"/>
    <w:rsid w:val="007346AA"/>
    <w:rsid w:val="00734A86"/>
    <w:rsid w:val="007351A2"/>
    <w:rsid w:val="007353B5"/>
    <w:rsid w:val="007353CB"/>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3E44"/>
    <w:rsid w:val="00764071"/>
    <w:rsid w:val="0076414B"/>
    <w:rsid w:val="007647E1"/>
    <w:rsid w:val="00764D33"/>
    <w:rsid w:val="00764DB2"/>
    <w:rsid w:val="007652DE"/>
    <w:rsid w:val="0076533C"/>
    <w:rsid w:val="00766777"/>
    <w:rsid w:val="0076788A"/>
    <w:rsid w:val="00770276"/>
    <w:rsid w:val="007702F3"/>
    <w:rsid w:val="007711D3"/>
    <w:rsid w:val="00771DE5"/>
    <w:rsid w:val="00771E33"/>
    <w:rsid w:val="00772D07"/>
    <w:rsid w:val="00773654"/>
    <w:rsid w:val="0077390D"/>
    <w:rsid w:val="00773E82"/>
    <w:rsid w:val="007745C7"/>
    <w:rsid w:val="007746D1"/>
    <w:rsid w:val="007756AA"/>
    <w:rsid w:val="007757E9"/>
    <w:rsid w:val="00775D3D"/>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4DEF"/>
    <w:rsid w:val="00786508"/>
    <w:rsid w:val="007866D4"/>
    <w:rsid w:val="00786B54"/>
    <w:rsid w:val="00786D6A"/>
    <w:rsid w:val="00786DDB"/>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795"/>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5F16"/>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661B"/>
    <w:rsid w:val="007C6780"/>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1ABE"/>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0DE"/>
    <w:rsid w:val="007F041F"/>
    <w:rsid w:val="007F0450"/>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4F7B"/>
    <w:rsid w:val="007F564D"/>
    <w:rsid w:val="007F5E9A"/>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80C"/>
    <w:rsid w:val="00805C64"/>
    <w:rsid w:val="008068F1"/>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6138"/>
    <w:rsid w:val="008377B8"/>
    <w:rsid w:val="008378A3"/>
    <w:rsid w:val="0083791C"/>
    <w:rsid w:val="00837B36"/>
    <w:rsid w:val="00837D3B"/>
    <w:rsid w:val="00840749"/>
    <w:rsid w:val="00840D5B"/>
    <w:rsid w:val="0084120D"/>
    <w:rsid w:val="00842594"/>
    <w:rsid w:val="00842994"/>
    <w:rsid w:val="00842BA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076"/>
    <w:rsid w:val="00857422"/>
    <w:rsid w:val="0085776B"/>
    <w:rsid w:val="008577C3"/>
    <w:rsid w:val="00860520"/>
    <w:rsid w:val="008606DE"/>
    <w:rsid w:val="008610A5"/>
    <w:rsid w:val="00861D91"/>
    <w:rsid w:val="00861DAB"/>
    <w:rsid w:val="00861E54"/>
    <w:rsid w:val="008628B6"/>
    <w:rsid w:val="00862909"/>
    <w:rsid w:val="00863939"/>
    <w:rsid w:val="00863BF5"/>
    <w:rsid w:val="00863C2F"/>
    <w:rsid w:val="00863EE8"/>
    <w:rsid w:val="00864842"/>
    <w:rsid w:val="00867793"/>
    <w:rsid w:val="00867B1C"/>
    <w:rsid w:val="0087046A"/>
    <w:rsid w:val="008718EA"/>
    <w:rsid w:val="0087190F"/>
    <w:rsid w:val="00871D73"/>
    <w:rsid w:val="00871F6D"/>
    <w:rsid w:val="0087272A"/>
    <w:rsid w:val="0087286A"/>
    <w:rsid w:val="00872E4C"/>
    <w:rsid w:val="00873DC5"/>
    <w:rsid w:val="0087484C"/>
    <w:rsid w:val="0087495F"/>
    <w:rsid w:val="00874CA4"/>
    <w:rsid w:val="00875B0C"/>
    <w:rsid w:val="0087625F"/>
    <w:rsid w:val="00876808"/>
    <w:rsid w:val="008769BB"/>
    <w:rsid w:val="00877920"/>
    <w:rsid w:val="00877AC5"/>
    <w:rsid w:val="00880DD5"/>
    <w:rsid w:val="00881AF0"/>
    <w:rsid w:val="00881FC9"/>
    <w:rsid w:val="00882369"/>
    <w:rsid w:val="008824C8"/>
    <w:rsid w:val="00883AD4"/>
    <w:rsid w:val="00884581"/>
    <w:rsid w:val="00885316"/>
    <w:rsid w:val="00885380"/>
    <w:rsid w:val="00885A29"/>
    <w:rsid w:val="00885A7E"/>
    <w:rsid w:val="00886F62"/>
    <w:rsid w:val="0088706E"/>
    <w:rsid w:val="00887132"/>
    <w:rsid w:val="0088771B"/>
    <w:rsid w:val="0089114D"/>
    <w:rsid w:val="0089163C"/>
    <w:rsid w:val="0089166C"/>
    <w:rsid w:val="008918D6"/>
    <w:rsid w:val="00891D39"/>
    <w:rsid w:val="00891DB3"/>
    <w:rsid w:val="00891E8C"/>
    <w:rsid w:val="008921D4"/>
    <w:rsid w:val="00892F52"/>
    <w:rsid w:val="00893125"/>
    <w:rsid w:val="00893318"/>
    <w:rsid w:val="008937BC"/>
    <w:rsid w:val="00895221"/>
    <w:rsid w:val="0089540E"/>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8AE"/>
    <w:rsid w:val="008A5952"/>
    <w:rsid w:val="008A5A9A"/>
    <w:rsid w:val="008A665E"/>
    <w:rsid w:val="008A6CE5"/>
    <w:rsid w:val="008A76E0"/>
    <w:rsid w:val="008A7ABD"/>
    <w:rsid w:val="008B0074"/>
    <w:rsid w:val="008B1A1B"/>
    <w:rsid w:val="008B1B9E"/>
    <w:rsid w:val="008B20F2"/>
    <w:rsid w:val="008B4029"/>
    <w:rsid w:val="008B42F7"/>
    <w:rsid w:val="008B5198"/>
    <w:rsid w:val="008B5EDA"/>
    <w:rsid w:val="008B7581"/>
    <w:rsid w:val="008B774E"/>
    <w:rsid w:val="008C178E"/>
    <w:rsid w:val="008C1BBB"/>
    <w:rsid w:val="008C3159"/>
    <w:rsid w:val="008C35A1"/>
    <w:rsid w:val="008C4394"/>
    <w:rsid w:val="008C457B"/>
    <w:rsid w:val="008C464D"/>
    <w:rsid w:val="008C4946"/>
    <w:rsid w:val="008C4AB6"/>
    <w:rsid w:val="008C5C53"/>
    <w:rsid w:val="008C60B6"/>
    <w:rsid w:val="008C6135"/>
    <w:rsid w:val="008C6E11"/>
    <w:rsid w:val="008C7073"/>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50C"/>
    <w:rsid w:val="008E0AD9"/>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241B"/>
    <w:rsid w:val="00903745"/>
    <w:rsid w:val="00904519"/>
    <w:rsid w:val="0090490E"/>
    <w:rsid w:val="00905630"/>
    <w:rsid w:val="00905D5D"/>
    <w:rsid w:val="00906F28"/>
    <w:rsid w:val="00907B08"/>
    <w:rsid w:val="0091022C"/>
    <w:rsid w:val="009105AF"/>
    <w:rsid w:val="00910D39"/>
    <w:rsid w:val="00911064"/>
    <w:rsid w:val="00911EF0"/>
    <w:rsid w:val="0091289F"/>
    <w:rsid w:val="00912C4C"/>
    <w:rsid w:val="00912DA8"/>
    <w:rsid w:val="00913395"/>
    <w:rsid w:val="00913F2C"/>
    <w:rsid w:val="00914418"/>
    <w:rsid w:val="00914DA7"/>
    <w:rsid w:val="00915E59"/>
    <w:rsid w:val="0091607F"/>
    <w:rsid w:val="009161E9"/>
    <w:rsid w:val="0091656D"/>
    <w:rsid w:val="009167DC"/>
    <w:rsid w:val="00916E3F"/>
    <w:rsid w:val="00916F27"/>
    <w:rsid w:val="009202D6"/>
    <w:rsid w:val="009210E7"/>
    <w:rsid w:val="00921783"/>
    <w:rsid w:val="009218F8"/>
    <w:rsid w:val="00921AD4"/>
    <w:rsid w:val="00921B21"/>
    <w:rsid w:val="0092303D"/>
    <w:rsid w:val="00924E85"/>
    <w:rsid w:val="009254DE"/>
    <w:rsid w:val="0092608F"/>
    <w:rsid w:val="009263A2"/>
    <w:rsid w:val="00926DD9"/>
    <w:rsid w:val="009279FE"/>
    <w:rsid w:val="00927C31"/>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66C8"/>
    <w:rsid w:val="00957B15"/>
    <w:rsid w:val="00957BF5"/>
    <w:rsid w:val="009609F4"/>
    <w:rsid w:val="00960BC7"/>
    <w:rsid w:val="009614C4"/>
    <w:rsid w:val="0096178F"/>
    <w:rsid w:val="0096209A"/>
    <w:rsid w:val="00962EAB"/>
    <w:rsid w:val="009631DB"/>
    <w:rsid w:val="00963318"/>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4CDD"/>
    <w:rsid w:val="00975290"/>
    <w:rsid w:val="009763D0"/>
    <w:rsid w:val="00976EC9"/>
    <w:rsid w:val="00976EF0"/>
    <w:rsid w:val="009771C3"/>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5B46"/>
    <w:rsid w:val="009866A5"/>
    <w:rsid w:val="0098695E"/>
    <w:rsid w:val="00986976"/>
    <w:rsid w:val="009874F5"/>
    <w:rsid w:val="00987A4D"/>
    <w:rsid w:val="009905F5"/>
    <w:rsid w:val="00990B15"/>
    <w:rsid w:val="00990E77"/>
    <w:rsid w:val="00990EFF"/>
    <w:rsid w:val="009927DA"/>
    <w:rsid w:val="00992C95"/>
    <w:rsid w:val="00993A07"/>
    <w:rsid w:val="00994320"/>
    <w:rsid w:val="00994D79"/>
    <w:rsid w:val="009958EA"/>
    <w:rsid w:val="009974D8"/>
    <w:rsid w:val="009A0064"/>
    <w:rsid w:val="009A00A7"/>
    <w:rsid w:val="009A029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820"/>
    <w:rsid w:val="009B6F08"/>
    <w:rsid w:val="009B70B6"/>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A92"/>
    <w:rsid w:val="009D2B85"/>
    <w:rsid w:val="009D3905"/>
    <w:rsid w:val="009D40E4"/>
    <w:rsid w:val="009D521C"/>
    <w:rsid w:val="009D536C"/>
    <w:rsid w:val="009D5600"/>
    <w:rsid w:val="009D7451"/>
    <w:rsid w:val="009D789F"/>
    <w:rsid w:val="009D78A1"/>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4E3F"/>
    <w:rsid w:val="009E5906"/>
    <w:rsid w:val="009E610F"/>
    <w:rsid w:val="009E6194"/>
    <w:rsid w:val="009E6375"/>
    <w:rsid w:val="009E6C5E"/>
    <w:rsid w:val="009E7206"/>
    <w:rsid w:val="009F1001"/>
    <w:rsid w:val="009F1478"/>
    <w:rsid w:val="009F1542"/>
    <w:rsid w:val="009F1D78"/>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4ADE"/>
    <w:rsid w:val="00A152F2"/>
    <w:rsid w:val="00A164CD"/>
    <w:rsid w:val="00A16554"/>
    <w:rsid w:val="00A172CC"/>
    <w:rsid w:val="00A20041"/>
    <w:rsid w:val="00A20AFF"/>
    <w:rsid w:val="00A20F28"/>
    <w:rsid w:val="00A2115C"/>
    <w:rsid w:val="00A213A0"/>
    <w:rsid w:val="00A22DEB"/>
    <w:rsid w:val="00A230DD"/>
    <w:rsid w:val="00A231C1"/>
    <w:rsid w:val="00A2322F"/>
    <w:rsid w:val="00A23F36"/>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6E23"/>
    <w:rsid w:val="00A3760E"/>
    <w:rsid w:val="00A40187"/>
    <w:rsid w:val="00A40744"/>
    <w:rsid w:val="00A40F85"/>
    <w:rsid w:val="00A41826"/>
    <w:rsid w:val="00A41C07"/>
    <w:rsid w:val="00A42011"/>
    <w:rsid w:val="00A4206F"/>
    <w:rsid w:val="00A42FFF"/>
    <w:rsid w:val="00A4300A"/>
    <w:rsid w:val="00A4326A"/>
    <w:rsid w:val="00A4357F"/>
    <w:rsid w:val="00A4419E"/>
    <w:rsid w:val="00A44DEC"/>
    <w:rsid w:val="00A45A14"/>
    <w:rsid w:val="00A45A1F"/>
    <w:rsid w:val="00A4675B"/>
    <w:rsid w:val="00A4698E"/>
    <w:rsid w:val="00A46A69"/>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106"/>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593"/>
    <w:rsid w:val="00A75D41"/>
    <w:rsid w:val="00A76083"/>
    <w:rsid w:val="00A76E9F"/>
    <w:rsid w:val="00A7778A"/>
    <w:rsid w:val="00A777E0"/>
    <w:rsid w:val="00A77883"/>
    <w:rsid w:val="00A80D12"/>
    <w:rsid w:val="00A818EB"/>
    <w:rsid w:val="00A81A90"/>
    <w:rsid w:val="00A81BA6"/>
    <w:rsid w:val="00A8313E"/>
    <w:rsid w:val="00A83320"/>
    <w:rsid w:val="00A833CA"/>
    <w:rsid w:val="00A83488"/>
    <w:rsid w:val="00A83C6C"/>
    <w:rsid w:val="00A841CB"/>
    <w:rsid w:val="00A8534B"/>
    <w:rsid w:val="00A85894"/>
    <w:rsid w:val="00A86BCF"/>
    <w:rsid w:val="00A86CFC"/>
    <w:rsid w:val="00A8702E"/>
    <w:rsid w:val="00A872DB"/>
    <w:rsid w:val="00A87F42"/>
    <w:rsid w:val="00A909F8"/>
    <w:rsid w:val="00A90DA3"/>
    <w:rsid w:val="00A9139E"/>
    <w:rsid w:val="00A9169A"/>
    <w:rsid w:val="00A92C4A"/>
    <w:rsid w:val="00A932E0"/>
    <w:rsid w:val="00A933FD"/>
    <w:rsid w:val="00A941F0"/>
    <w:rsid w:val="00A946CF"/>
    <w:rsid w:val="00A955F7"/>
    <w:rsid w:val="00A95FFF"/>
    <w:rsid w:val="00A96270"/>
    <w:rsid w:val="00A962AF"/>
    <w:rsid w:val="00A96DA1"/>
    <w:rsid w:val="00A975F8"/>
    <w:rsid w:val="00A97FEC"/>
    <w:rsid w:val="00AA0163"/>
    <w:rsid w:val="00AA1157"/>
    <w:rsid w:val="00AA1A1D"/>
    <w:rsid w:val="00AA1DEA"/>
    <w:rsid w:val="00AA277E"/>
    <w:rsid w:val="00AA3064"/>
    <w:rsid w:val="00AA3268"/>
    <w:rsid w:val="00AA356C"/>
    <w:rsid w:val="00AA3661"/>
    <w:rsid w:val="00AA39AF"/>
    <w:rsid w:val="00AA54BB"/>
    <w:rsid w:val="00AA5693"/>
    <w:rsid w:val="00AA5BED"/>
    <w:rsid w:val="00AA5D7F"/>
    <w:rsid w:val="00AA612F"/>
    <w:rsid w:val="00AA68DD"/>
    <w:rsid w:val="00AA6BD7"/>
    <w:rsid w:val="00AA7F1F"/>
    <w:rsid w:val="00AB0A31"/>
    <w:rsid w:val="00AB0D22"/>
    <w:rsid w:val="00AB0EEF"/>
    <w:rsid w:val="00AB0FA2"/>
    <w:rsid w:val="00AB105C"/>
    <w:rsid w:val="00AB162F"/>
    <w:rsid w:val="00AB1C19"/>
    <w:rsid w:val="00AB1CD9"/>
    <w:rsid w:val="00AB28EF"/>
    <w:rsid w:val="00AB3918"/>
    <w:rsid w:val="00AB559C"/>
    <w:rsid w:val="00AB6D09"/>
    <w:rsid w:val="00AB6EC5"/>
    <w:rsid w:val="00AB7847"/>
    <w:rsid w:val="00AC164D"/>
    <w:rsid w:val="00AC16DC"/>
    <w:rsid w:val="00AC1D34"/>
    <w:rsid w:val="00AC1DE9"/>
    <w:rsid w:val="00AC2110"/>
    <w:rsid w:val="00AC2E69"/>
    <w:rsid w:val="00AC318C"/>
    <w:rsid w:val="00AC3218"/>
    <w:rsid w:val="00AC32C4"/>
    <w:rsid w:val="00AC3692"/>
    <w:rsid w:val="00AC3B04"/>
    <w:rsid w:val="00AC4883"/>
    <w:rsid w:val="00AC5153"/>
    <w:rsid w:val="00AC5864"/>
    <w:rsid w:val="00AC5B9C"/>
    <w:rsid w:val="00AC6856"/>
    <w:rsid w:val="00AC6E09"/>
    <w:rsid w:val="00AC73B9"/>
    <w:rsid w:val="00AC7A6E"/>
    <w:rsid w:val="00AD0964"/>
    <w:rsid w:val="00AD1075"/>
    <w:rsid w:val="00AD11E3"/>
    <w:rsid w:val="00AD14F0"/>
    <w:rsid w:val="00AD1C7F"/>
    <w:rsid w:val="00AD242A"/>
    <w:rsid w:val="00AD2978"/>
    <w:rsid w:val="00AD2BAB"/>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A55"/>
    <w:rsid w:val="00AE4B8F"/>
    <w:rsid w:val="00AE4E17"/>
    <w:rsid w:val="00AE5C51"/>
    <w:rsid w:val="00AE5EA6"/>
    <w:rsid w:val="00AE6077"/>
    <w:rsid w:val="00AE6BFF"/>
    <w:rsid w:val="00AE719A"/>
    <w:rsid w:val="00AE73E7"/>
    <w:rsid w:val="00AE790E"/>
    <w:rsid w:val="00AF012D"/>
    <w:rsid w:val="00AF0981"/>
    <w:rsid w:val="00AF0DED"/>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5E5E"/>
    <w:rsid w:val="00B076FA"/>
    <w:rsid w:val="00B1023A"/>
    <w:rsid w:val="00B104C8"/>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5F3A"/>
    <w:rsid w:val="00B279EF"/>
    <w:rsid w:val="00B27A99"/>
    <w:rsid w:val="00B27E80"/>
    <w:rsid w:val="00B31080"/>
    <w:rsid w:val="00B317E5"/>
    <w:rsid w:val="00B329B4"/>
    <w:rsid w:val="00B32C73"/>
    <w:rsid w:val="00B33421"/>
    <w:rsid w:val="00B34B15"/>
    <w:rsid w:val="00B35222"/>
    <w:rsid w:val="00B3528A"/>
    <w:rsid w:val="00B35B75"/>
    <w:rsid w:val="00B35C4E"/>
    <w:rsid w:val="00B35DC4"/>
    <w:rsid w:val="00B362F6"/>
    <w:rsid w:val="00B36F7A"/>
    <w:rsid w:val="00B4044F"/>
    <w:rsid w:val="00B4143A"/>
    <w:rsid w:val="00B41DF5"/>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0FF"/>
    <w:rsid w:val="00B634E4"/>
    <w:rsid w:val="00B635C1"/>
    <w:rsid w:val="00B63A6D"/>
    <w:rsid w:val="00B6421C"/>
    <w:rsid w:val="00B64FA4"/>
    <w:rsid w:val="00B6592B"/>
    <w:rsid w:val="00B65D12"/>
    <w:rsid w:val="00B66869"/>
    <w:rsid w:val="00B66E08"/>
    <w:rsid w:val="00B67436"/>
    <w:rsid w:val="00B677B0"/>
    <w:rsid w:val="00B67817"/>
    <w:rsid w:val="00B67C9C"/>
    <w:rsid w:val="00B7016D"/>
    <w:rsid w:val="00B701ED"/>
    <w:rsid w:val="00B71B08"/>
    <w:rsid w:val="00B724A7"/>
    <w:rsid w:val="00B72E96"/>
    <w:rsid w:val="00B7309C"/>
    <w:rsid w:val="00B737B2"/>
    <w:rsid w:val="00B74589"/>
    <w:rsid w:val="00B74D2C"/>
    <w:rsid w:val="00B750DC"/>
    <w:rsid w:val="00B757CF"/>
    <w:rsid w:val="00B7595C"/>
    <w:rsid w:val="00B7680B"/>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483"/>
    <w:rsid w:val="00B94CE8"/>
    <w:rsid w:val="00B94FE4"/>
    <w:rsid w:val="00B95407"/>
    <w:rsid w:val="00B954CC"/>
    <w:rsid w:val="00B96302"/>
    <w:rsid w:val="00B96AA0"/>
    <w:rsid w:val="00B97A38"/>
    <w:rsid w:val="00BA0231"/>
    <w:rsid w:val="00BA073B"/>
    <w:rsid w:val="00BA0786"/>
    <w:rsid w:val="00BA09FB"/>
    <w:rsid w:val="00BA0B3F"/>
    <w:rsid w:val="00BA0B7B"/>
    <w:rsid w:val="00BA0CC5"/>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CD5"/>
    <w:rsid w:val="00BB2FA9"/>
    <w:rsid w:val="00BB32A6"/>
    <w:rsid w:val="00BB4F60"/>
    <w:rsid w:val="00BB5278"/>
    <w:rsid w:val="00BB54B0"/>
    <w:rsid w:val="00BB5B5A"/>
    <w:rsid w:val="00BB5CE2"/>
    <w:rsid w:val="00BB6AD1"/>
    <w:rsid w:val="00BB73EC"/>
    <w:rsid w:val="00BB762B"/>
    <w:rsid w:val="00BB784B"/>
    <w:rsid w:val="00BC0381"/>
    <w:rsid w:val="00BC1117"/>
    <w:rsid w:val="00BC177C"/>
    <w:rsid w:val="00BC17F5"/>
    <w:rsid w:val="00BC1A94"/>
    <w:rsid w:val="00BC27C8"/>
    <w:rsid w:val="00BC2D3D"/>
    <w:rsid w:val="00BC4430"/>
    <w:rsid w:val="00BC51EB"/>
    <w:rsid w:val="00BC5D3B"/>
    <w:rsid w:val="00BC62C6"/>
    <w:rsid w:val="00BC640F"/>
    <w:rsid w:val="00BC6AB4"/>
    <w:rsid w:val="00BC7324"/>
    <w:rsid w:val="00BC78F7"/>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61B"/>
    <w:rsid w:val="00BD6FD4"/>
    <w:rsid w:val="00BD706B"/>
    <w:rsid w:val="00BD74ED"/>
    <w:rsid w:val="00BD7E53"/>
    <w:rsid w:val="00BE0184"/>
    <w:rsid w:val="00BE08DA"/>
    <w:rsid w:val="00BE173B"/>
    <w:rsid w:val="00BE25CB"/>
    <w:rsid w:val="00BE2948"/>
    <w:rsid w:val="00BE2B42"/>
    <w:rsid w:val="00BE34A8"/>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2ED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365"/>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C2C"/>
    <w:rsid w:val="00C13E80"/>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3FD0"/>
    <w:rsid w:val="00C24566"/>
    <w:rsid w:val="00C245DB"/>
    <w:rsid w:val="00C25111"/>
    <w:rsid w:val="00C25B5D"/>
    <w:rsid w:val="00C25EE5"/>
    <w:rsid w:val="00C26160"/>
    <w:rsid w:val="00C272A7"/>
    <w:rsid w:val="00C27580"/>
    <w:rsid w:val="00C276D6"/>
    <w:rsid w:val="00C27C0C"/>
    <w:rsid w:val="00C30204"/>
    <w:rsid w:val="00C30D85"/>
    <w:rsid w:val="00C318A9"/>
    <w:rsid w:val="00C334DF"/>
    <w:rsid w:val="00C336CE"/>
    <w:rsid w:val="00C33DA8"/>
    <w:rsid w:val="00C341BA"/>
    <w:rsid w:val="00C34363"/>
    <w:rsid w:val="00C34AC9"/>
    <w:rsid w:val="00C34F61"/>
    <w:rsid w:val="00C34FF7"/>
    <w:rsid w:val="00C35229"/>
    <w:rsid w:val="00C3559E"/>
    <w:rsid w:val="00C357E4"/>
    <w:rsid w:val="00C35C8D"/>
    <w:rsid w:val="00C363CD"/>
    <w:rsid w:val="00C37A0E"/>
    <w:rsid w:val="00C37D0A"/>
    <w:rsid w:val="00C40B8A"/>
    <w:rsid w:val="00C41299"/>
    <w:rsid w:val="00C41D28"/>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17"/>
    <w:rsid w:val="00C547AD"/>
    <w:rsid w:val="00C54930"/>
    <w:rsid w:val="00C54B40"/>
    <w:rsid w:val="00C56664"/>
    <w:rsid w:val="00C56C81"/>
    <w:rsid w:val="00C5708C"/>
    <w:rsid w:val="00C5751F"/>
    <w:rsid w:val="00C57755"/>
    <w:rsid w:val="00C6049D"/>
    <w:rsid w:val="00C61796"/>
    <w:rsid w:val="00C61B23"/>
    <w:rsid w:val="00C621DE"/>
    <w:rsid w:val="00C625B1"/>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C56"/>
    <w:rsid w:val="00C765AE"/>
    <w:rsid w:val="00C77717"/>
    <w:rsid w:val="00C77860"/>
    <w:rsid w:val="00C77DE7"/>
    <w:rsid w:val="00C808E1"/>
    <w:rsid w:val="00C809CF"/>
    <w:rsid w:val="00C810AF"/>
    <w:rsid w:val="00C81177"/>
    <w:rsid w:val="00C82631"/>
    <w:rsid w:val="00C83293"/>
    <w:rsid w:val="00C832F5"/>
    <w:rsid w:val="00C835B3"/>
    <w:rsid w:val="00C84122"/>
    <w:rsid w:val="00C84874"/>
    <w:rsid w:val="00C84BD5"/>
    <w:rsid w:val="00C853E2"/>
    <w:rsid w:val="00C85A7F"/>
    <w:rsid w:val="00C86F0F"/>
    <w:rsid w:val="00C87B43"/>
    <w:rsid w:val="00C902F3"/>
    <w:rsid w:val="00C9047C"/>
    <w:rsid w:val="00C908B6"/>
    <w:rsid w:val="00C90E56"/>
    <w:rsid w:val="00C912CC"/>
    <w:rsid w:val="00C91D76"/>
    <w:rsid w:val="00C92768"/>
    <w:rsid w:val="00C93322"/>
    <w:rsid w:val="00C937A0"/>
    <w:rsid w:val="00C941EB"/>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3AB"/>
    <w:rsid w:val="00CA3646"/>
    <w:rsid w:val="00CA39C7"/>
    <w:rsid w:val="00CA3FF4"/>
    <w:rsid w:val="00CA4702"/>
    <w:rsid w:val="00CA5AF1"/>
    <w:rsid w:val="00CA6480"/>
    <w:rsid w:val="00CA73B2"/>
    <w:rsid w:val="00CA74B0"/>
    <w:rsid w:val="00CA77D1"/>
    <w:rsid w:val="00CA7A7F"/>
    <w:rsid w:val="00CA7F05"/>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7EE"/>
    <w:rsid w:val="00CB79F8"/>
    <w:rsid w:val="00CB7C94"/>
    <w:rsid w:val="00CC010A"/>
    <w:rsid w:val="00CC0B4D"/>
    <w:rsid w:val="00CC0C70"/>
    <w:rsid w:val="00CC0DD4"/>
    <w:rsid w:val="00CC0F58"/>
    <w:rsid w:val="00CC1902"/>
    <w:rsid w:val="00CC306C"/>
    <w:rsid w:val="00CC3427"/>
    <w:rsid w:val="00CC39BF"/>
    <w:rsid w:val="00CC55EC"/>
    <w:rsid w:val="00CC5CE9"/>
    <w:rsid w:val="00CC5E67"/>
    <w:rsid w:val="00CC61FD"/>
    <w:rsid w:val="00CC6BB1"/>
    <w:rsid w:val="00CC7AD8"/>
    <w:rsid w:val="00CC7C6D"/>
    <w:rsid w:val="00CC7E50"/>
    <w:rsid w:val="00CD0057"/>
    <w:rsid w:val="00CD0117"/>
    <w:rsid w:val="00CD0231"/>
    <w:rsid w:val="00CD1233"/>
    <w:rsid w:val="00CD1924"/>
    <w:rsid w:val="00CD2424"/>
    <w:rsid w:val="00CD3417"/>
    <w:rsid w:val="00CD3CC2"/>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2B01"/>
    <w:rsid w:val="00CE3C6D"/>
    <w:rsid w:val="00CE415A"/>
    <w:rsid w:val="00CE4326"/>
    <w:rsid w:val="00CE75D4"/>
    <w:rsid w:val="00CE7D7C"/>
    <w:rsid w:val="00CF03C0"/>
    <w:rsid w:val="00CF221C"/>
    <w:rsid w:val="00CF22DB"/>
    <w:rsid w:val="00CF2666"/>
    <w:rsid w:val="00CF2FC6"/>
    <w:rsid w:val="00CF3B75"/>
    <w:rsid w:val="00CF4798"/>
    <w:rsid w:val="00CF5205"/>
    <w:rsid w:val="00CF63A0"/>
    <w:rsid w:val="00CF677E"/>
    <w:rsid w:val="00CF698A"/>
    <w:rsid w:val="00D00087"/>
    <w:rsid w:val="00D001A2"/>
    <w:rsid w:val="00D00544"/>
    <w:rsid w:val="00D008CB"/>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300"/>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059"/>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601"/>
    <w:rsid w:val="00D558A0"/>
    <w:rsid w:val="00D559B5"/>
    <w:rsid w:val="00D55A04"/>
    <w:rsid w:val="00D56195"/>
    <w:rsid w:val="00D56BE2"/>
    <w:rsid w:val="00D57366"/>
    <w:rsid w:val="00D57D7A"/>
    <w:rsid w:val="00D61536"/>
    <w:rsid w:val="00D61606"/>
    <w:rsid w:val="00D6172B"/>
    <w:rsid w:val="00D61D71"/>
    <w:rsid w:val="00D620A8"/>
    <w:rsid w:val="00D62F5D"/>
    <w:rsid w:val="00D62FA2"/>
    <w:rsid w:val="00D630F3"/>
    <w:rsid w:val="00D631EE"/>
    <w:rsid w:val="00D64A60"/>
    <w:rsid w:val="00D64AB5"/>
    <w:rsid w:val="00D64C9D"/>
    <w:rsid w:val="00D65420"/>
    <w:rsid w:val="00D65C82"/>
    <w:rsid w:val="00D65E31"/>
    <w:rsid w:val="00D66F83"/>
    <w:rsid w:val="00D706FC"/>
    <w:rsid w:val="00D70B4B"/>
    <w:rsid w:val="00D71832"/>
    <w:rsid w:val="00D71899"/>
    <w:rsid w:val="00D72EE4"/>
    <w:rsid w:val="00D73C94"/>
    <w:rsid w:val="00D740B8"/>
    <w:rsid w:val="00D7456B"/>
    <w:rsid w:val="00D74EC5"/>
    <w:rsid w:val="00D76009"/>
    <w:rsid w:val="00D762B9"/>
    <w:rsid w:val="00D765C5"/>
    <w:rsid w:val="00D77961"/>
    <w:rsid w:val="00D805DF"/>
    <w:rsid w:val="00D808BD"/>
    <w:rsid w:val="00D81B91"/>
    <w:rsid w:val="00D81D12"/>
    <w:rsid w:val="00D82F9F"/>
    <w:rsid w:val="00D83042"/>
    <w:rsid w:val="00D8388C"/>
    <w:rsid w:val="00D83916"/>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1D8D"/>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4E43"/>
    <w:rsid w:val="00DD58AE"/>
    <w:rsid w:val="00DD59A1"/>
    <w:rsid w:val="00DD5E44"/>
    <w:rsid w:val="00DD6004"/>
    <w:rsid w:val="00DD62C6"/>
    <w:rsid w:val="00DD6385"/>
    <w:rsid w:val="00DD6492"/>
    <w:rsid w:val="00DD65BC"/>
    <w:rsid w:val="00DD743D"/>
    <w:rsid w:val="00DD7492"/>
    <w:rsid w:val="00DD7942"/>
    <w:rsid w:val="00DD7B68"/>
    <w:rsid w:val="00DE0F4B"/>
    <w:rsid w:val="00DE184F"/>
    <w:rsid w:val="00DE1E9C"/>
    <w:rsid w:val="00DE26A0"/>
    <w:rsid w:val="00DE2974"/>
    <w:rsid w:val="00DE2A06"/>
    <w:rsid w:val="00DE2B17"/>
    <w:rsid w:val="00DE3B0E"/>
    <w:rsid w:val="00DE3C7E"/>
    <w:rsid w:val="00DE3EA0"/>
    <w:rsid w:val="00DE4AAC"/>
    <w:rsid w:val="00DE511B"/>
    <w:rsid w:val="00DE60A7"/>
    <w:rsid w:val="00DE62E1"/>
    <w:rsid w:val="00DE66DE"/>
    <w:rsid w:val="00DE6C45"/>
    <w:rsid w:val="00DE7706"/>
    <w:rsid w:val="00DF03B4"/>
    <w:rsid w:val="00DF0F55"/>
    <w:rsid w:val="00DF239B"/>
    <w:rsid w:val="00DF3368"/>
    <w:rsid w:val="00DF4074"/>
    <w:rsid w:val="00DF4E0C"/>
    <w:rsid w:val="00DF4E48"/>
    <w:rsid w:val="00DF54AD"/>
    <w:rsid w:val="00DF54B3"/>
    <w:rsid w:val="00DF5DB3"/>
    <w:rsid w:val="00DF60E6"/>
    <w:rsid w:val="00DF6292"/>
    <w:rsid w:val="00DF64C8"/>
    <w:rsid w:val="00DF6D69"/>
    <w:rsid w:val="00DF712B"/>
    <w:rsid w:val="00DF748B"/>
    <w:rsid w:val="00E00812"/>
    <w:rsid w:val="00E00F67"/>
    <w:rsid w:val="00E00FD7"/>
    <w:rsid w:val="00E010CB"/>
    <w:rsid w:val="00E0123A"/>
    <w:rsid w:val="00E01A2E"/>
    <w:rsid w:val="00E01ABC"/>
    <w:rsid w:val="00E01E01"/>
    <w:rsid w:val="00E0218F"/>
    <w:rsid w:val="00E029B7"/>
    <w:rsid w:val="00E02EDC"/>
    <w:rsid w:val="00E03511"/>
    <w:rsid w:val="00E0438D"/>
    <w:rsid w:val="00E04680"/>
    <w:rsid w:val="00E04E77"/>
    <w:rsid w:val="00E0588F"/>
    <w:rsid w:val="00E069C2"/>
    <w:rsid w:val="00E06A53"/>
    <w:rsid w:val="00E072AF"/>
    <w:rsid w:val="00E07C2C"/>
    <w:rsid w:val="00E10A3B"/>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1"/>
    <w:rsid w:val="00E33724"/>
    <w:rsid w:val="00E3387C"/>
    <w:rsid w:val="00E34A87"/>
    <w:rsid w:val="00E35364"/>
    <w:rsid w:val="00E35C7B"/>
    <w:rsid w:val="00E365A5"/>
    <w:rsid w:val="00E415C7"/>
    <w:rsid w:val="00E418E2"/>
    <w:rsid w:val="00E41DDA"/>
    <w:rsid w:val="00E426B6"/>
    <w:rsid w:val="00E42734"/>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4E4B"/>
    <w:rsid w:val="00E5564E"/>
    <w:rsid w:val="00E56DFB"/>
    <w:rsid w:val="00E56F64"/>
    <w:rsid w:val="00E57CF0"/>
    <w:rsid w:val="00E604B6"/>
    <w:rsid w:val="00E606E4"/>
    <w:rsid w:val="00E60BC1"/>
    <w:rsid w:val="00E61335"/>
    <w:rsid w:val="00E6224C"/>
    <w:rsid w:val="00E62325"/>
    <w:rsid w:val="00E62C10"/>
    <w:rsid w:val="00E63EEF"/>
    <w:rsid w:val="00E66418"/>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5E31"/>
    <w:rsid w:val="00E75E5A"/>
    <w:rsid w:val="00E76110"/>
    <w:rsid w:val="00E762CA"/>
    <w:rsid w:val="00E77BAF"/>
    <w:rsid w:val="00E77D78"/>
    <w:rsid w:val="00E80C83"/>
    <w:rsid w:val="00E816CB"/>
    <w:rsid w:val="00E81A08"/>
    <w:rsid w:val="00E81C62"/>
    <w:rsid w:val="00E820F8"/>
    <w:rsid w:val="00E821F2"/>
    <w:rsid w:val="00E82695"/>
    <w:rsid w:val="00E82702"/>
    <w:rsid w:val="00E82BF8"/>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DE8"/>
    <w:rsid w:val="00EA2F69"/>
    <w:rsid w:val="00EA308D"/>
    <w:rsid w:val="00EA358C"/>
    <w:rsid w:val="00EA3FCB"/>
    <w:rsid w:val="00EA42DE"/>
    <w:rsid w:val="00EA55E2"/>
    <w:rsid w:val="00EA5661"/>
    <w:rsid w:val="00EA5A8F"/>
    <w:rsid w:val="00EA5E5A"/>
    <w:rsid w:val="00EA67ED"/>
    <w:rsid w:val="00EA6D7F"/>
    <w:rsid w:val="00EA75D1"/>
    <w:rsid w:val="00EA796E"/>
    <w:rsid w:val="00EB10E4"/>
    <w:rsid w:val="00EB3E1C"/>
    <w:rsid w:val="00EB4563"/>
    <w:rsid w:val="00EB4F34"/>
    <w:rsid w:val="00EB51C2"/>
    <w:rsid w:val="00EB53FB"/>
    <w:rsid w:val="00EB5FED"/>
    <w:rsid w:val="00EB65E9"/>
    <w:rsid w:val="00EB6858"/>
    <w:rsid w:val="00EB6ABD"/>
    <w:rsid w:val="00EB6E17"/>
    <w:rsid w:val="00EC005A"/>
    <w:rsid w:val="00EC0DFF"/>
    <w:rsid w:val="00EC1067"/>
    <w:rsid w:val="00EC11CC"/>
    <w:rsid w:val="00EC1282"/>
    <w:rsid w:val="00EC15D4"/>
    <w:rsid w:val="00EC252F"/>
    <w:rsid w:val="00EC2B70"/>
    <w:rsid w:val="00EC3008"/>
    <w:rsid w:val="00EC30F0"/>
    <w:rsid w:val="00EC4D84"/>
    <w:rsid w:val="00EC57A3"/>
    <w:rsid w:val="00EC5908"/>
    <w:rsid w:val="00EC5EA8"/>
    <w:rsid w:val="00EC6715"/>
    <w:rsid w:val="00EC6C49"/>
    <w:rsid w:val="00EC7163"/>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0B1F"/>
    <w:rsid w:val="00EE164F"/>
    <w:rsid w:val="00EE1AA5"/>
    <w:rsid w:val="00EE2144"/>
    <w:rsid w:val="00EE2470"/>
    <w:rsid w:val="00EE293B"/>
    <w:rsid w:val="00EE3BCF"/>
    <w:rsid w:val="00EE56D3"/>
    <w:rsid w:val="00EE615D"/>
    <w:rsid w:val="00EE6C99"/>
    <w:rsid w:val="00EE7346"/>
    <w:rsid w:val="00EF088D"/>
    <w:rsid w:val="00EF0B02"/>
    <w:rsid w:val="00EF1046"/>
    <w:rsid w:val="00EF1960"/>
    <w:rsid w:val="00EF1AE8"/>
    <w:rsid w:val="00EF3A56"/>
    <w:rsid w:val="00EF3C6B"/>
    <w:rsid w:val="00EF3CDD"/>
    <w:rsid w:val="00EF4127"/>
    <w:rsid w:val="00EF433C"/>
    <w:rsid w:val="00EF4377"/>
    <w:rsid w:val="00EF50E5"/>
    <w:rsid w:val="00EF570B"/>
    <w:rsid w:val="00EF5F80"/>
    <w:rsid w:val="00EF61AF"/>
    <w:rsid w:val="00EF655D"/>
    <w:rsid w:val="00EF72FC"/>
    <w:rsid w:val="00EF759D"/>
    <w:rsid w:val="00EF79DD"/>
    <w:rsid w:val="00F00723"/>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96C"/>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2FE7"/>
    <w:rsid w:val="00F33FAE"/>
    <w:rsid w:val="00F3443B"/>
    <w:rsid w:val="00F347ED"/>
    <w:rsid w:val="00F3516A"/>
    <w:rsid w:val="00F352FB"/>
    <w:rsid w:val="00F35D59"/>
    <w:rsid w:val="00F3615A"/>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39BD"/>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4A90"/>
    <w:rsid w:val="00F550B4"/>
    <w:rsid w:val="00F5530C"/>
    <w:rsid w:val="00F55AC8"/>
    <w:rsid w:val="00F55BC1"/>
    <w:rsid w:val="00F55E73"/>
    <w:rsid w:val="00F56076"/>
    <w:rsid w:val="00F5615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AD3"/>
    <w:rsid w:val="00F65CC6"/>
    <w:rsid w:val="00F6688F"/>
    <w:rsid w:val="00F66CB7"/>
    <w:rsid w:val="00F67B10"/>
    <w:rsid w:val="00F70C3B"/>
    <w:rsid w:val="00F70D39"/>
    <w:rsid w:val="00F70DA1"/>
    <w:rsid w:val="00F71EA9"/>
    <w:rsid w:val="00F73C6E"/>
    <w:rsid w:val="00F74BAF"/>
    <w:rsid w:val="00F74FA3"/>
    <w:rsid w:val="00F75227"/>
    <w:rsid w:val="00F75C80"/>
    <w:rsid w:val="00F77F16"/>
    <w:rsid w:val="00F80807"/>
    <w:rsid w:val="00F80F42"/>
    <w:rsid w:val="00F812E5"/>
    <w:rsid w:val="00F813F2"/>
    <w:rsid w:val="00F8180F"/>
    <w:rsid w:val="00F81E3E"/>
    <w:rsid w:val="00F81F93"/>
    <w:rsid w:val="00F825FD"/>
    <w:rsid w:val="00F82856"/>
    <w:rsid w:val="00F8336B"/>
    <w:rsid w:val="00F84329"/>
    <w:rsid w:val="00F84E7A"/>
    <w:rsid w:val="00F84FFC"/>
    <w:rsid w:val="00F85132"/>
    <w:rsid w:val="00F8523D"/>
    <w:rsid w:val="00F85376"/>
    <w:rsid w:val="00F857FC"/>
    <w:rsid w:val="00F85B45"/>
    <w:rsid w:val="00F86060"/>
    <w:rsid w:val="00F87484"/>
    <w:rsid w:val="00F87D7A"/>
    <w:rsid w:val="00F90AC5"/>
    <w:rsid w:val="00F90C3C"/>
    <w:rsid w:val="00F90ECE"/>
    <w:rsid w:val="00F919E7"/>
    <w:rsid w:val="00F9234E"/>
    <w:rsid w:val="00F9406D"/>
    <w:rsid w:val="00F94F1E"/>
    <w:rsid w:val="00F94F6D"/>
    <w:rsid w:val="00F94F91"/>
    <w:rsid w:val="00F95024"/>
    <w:rsid w:val="00F9542A"/>
    <w:rsid w:val="00F95604"/>
    <w:rsid w:val="00F9662B"/>
    <w:rsid w:val="00F96A1C"/>
    <w:rsid w:val="00F96A9B"/>
    <w:rsid w:val="00F96DF4"/>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49A"/>
    <w:rsid w:val="00FB66B6"/>
    <w:rsid w:val="00FB70FD"/>
    <w:rsid w:val="00FB710E"/>
    <w:rsid w:val="00FB7995"/>
    <w:rsid w:val="00FB7A09"/>
    <w:rsid w:val="00FB7CE2"/>
    <w:rsid w:val="00FC0B3C"/>
    <w:rsid w:val="00FC2B3B"/>
    <w:rsid w:val="00FC4240"/>
    <w:rsid w:val="00FC4368"/>
    <w:rsid w:val="00FC4395"/>
    <w:rsid w:val="00FC44BB"/>
    <w:rsid w:val="00FC5204"/>
    <w:rsid w:val="00FC53C9"/>
    <w:rsid w:val="00FC54CF"/>
    <w:rsid w:val="00FC63FE"/>
    <w:rsid w:val="00FC7431"/>
    <w:rsid w:val="00FC7E91"/>
    <w:rsid w:val="00FD0050"/>
    <w:rsid w:val="00FD021B"/>
    <w:rsid w:val="00FD095B"/>
    <w:rsid w:val="00FD0DBB"/>
    <w:rsid w:val="00FD0F78"/>
    <w:rsid w:val="00FD1188"/>
    <w:rsid w:val="00FD30EA"/>
    <w:rsid w:val="00FD3273"/>
    <w:rsid w:val="00FD3281"/>
    <w:rsid w:val="00FD328D"/>
    <w:rsid w:val="00FD329A"/>
    <w:rsid w:val="00FD32ED"/>
    <w:rsid w:val="00FD3F4E"/>
    <w:rsid w:val="00FD4AEF"/>
    <w:rsid w:val="00FD504D"/>
    <w:rsid w:val="00FD54FB"/>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257"/>
    <w:rsid w:val="00FE452B"/>
    <w:rsid w:val="00FE495E"/>
    <w:rsid w:val="00FE4C08"/>
    <w:rsid w:val="00FE538E"/>
    <w:rsid w:val="00FE5817"/>
    <w:rsid w:val="00FE6B09"/>
    <w:rsid w:val="00FE6D25"/>
    <w:rsid w:val="00FE744A"/>
    <w:rsid w:val="00FE7D80"/>
    <w:rsid w:val="00FF07D2"/>
    <w:rsid w:val="00FF07D8"/>
    <w:rsid w:val="00FF095D"/>
    <w:rsid w:val="00FF1C53"/>
    <w:rsid w:val="00FF313B"/>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B8F"/>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AE4B8F"/>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AE4B8F"/>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AE4B8F"/>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AE4B8F"/>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AE4B8F"/>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AE4B8F"/>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AE4B8F"/>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AE4B8F"/>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AE4B8F"/>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AE4B8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E4B8F"/>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E4B8F"/>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AE4B8F"/>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AE4B8F"/>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AE4B8F"/>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AE4B8F"/>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AE4B8F"/>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AE4B8F"/>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AE4B8F"/>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AE4B8F"/>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AE4B8F"/>
    <w:rPr>
      <w:rFonts w:cs="Times New Roman"/>
      <w:color w:val="0000FF"/>
      <w:u w:val="single"/>
    </w:rPr>
  </w:style>
  <w:style w:type="character" w:styleId="FollowedHyperlink">
    <w:name w:val="FollowedHyperlink"/>
    <w:basedOn w:val="DefaultParagraphFont"/>
    <w:uiPriority w:val="99"/>
    <w:rsid w:val="00AE4B8F"/>
    <w:rPr>
      <w:rFonts w:cs="Times New Roman"/>
      <w:color w:val="606420"/>
      <w:u w:val="single"/>
    </w:rPr>
  </w:style>
  <w:style w:type="character" w:styleId="PageNumber">
    <w:name w:val="page number"/>
    <w:basedOn w:val="DefaultParagraphFont"/>
    <w:uiPriority w:val="99"/>
    <w:rsid w:val="00AE4B8F"/>
    <w:rPr>
      <w:rFonts w:cs="Times New Roman"/>
    </w:rPr>
  </w:style>
  <w:style w:type="character" w:styleId="UnresolvedMention">
    <w:name w:val="Unresolved Mention"/>
    <w:basedOn w:val="DefaultParagraphFont"/>
    <w:uiPriority w:val="99"/>
    <w:semiHidden/>
    <w:unhideWhenUsed/>
    <w:rsid w:val="00AE4B8F"/>
    <w:rPr>
      <w:color w:val="808080"/>
      <w:shd w:val="clear" w:color="auto" w:fill="E6E6E6"/>
    </w:rPr>
  </w:style>
  <w:style w:type="paragraph" w:customStyle="1" w:styleId="StyleGuideSubsection">
    <w:name w:val="Style Guide Subsection"/>
    <w:basedOn w:val="StyleGuideSection"/>
    <w:next w:val="Normal"/>
    <w:autoRedefine/>
    <w:qFormat/>
    <w:rsid w:val="00AE4B8F"/>
    <w:pPr>
      <w:pBdr>
        <w:top w:val="none" w:sz="0" w:space="0" w:color="auto"/>
      </w:pBdr>
    </w:pPr>
    <w:rPr>
      <w:smallCaps/>
      <w:sz w:val="24"/>
    </w:rPr>
  </w:style>
  <w:style w:type="paragraph" w:customStyle="1" w:styleId="Command">
    <w:name w:val="Command"/>
    <w:basedOn w:val="Normal"/>
    <w:link w:val="CommandChar"/>
    <w:qFormat/>
    <w:rsid w:val="00AE4B8F"/>
    <w:pPr>
      <w:spacing w:line="240" w:lineRule="auto"/>
      <w:ind w:left="284"/>
    </w:pPr>
    <w:rPr>
      <w:rFonts w:ascii="Courier New" w:hAnsi="Courier New"/>
      <w:sz w:val="20"/>
    </w:rPr>
  </w:style>
  <w:style w:type="paragraph" w:customStyle="1" w:styleId="CodeHeading">
    <w:name w:val="Code Heading"/>
    <w:basedOn w:val="Normal"/>
    <w:uiPriority w:val="99"/>
    <w:rsid w:val="00AE4B8F"/>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AE4B8F"/>
    <w:pPr>
      <w:jc w:val="both"/>
    </w:pPr>
    <w:rPr>
      <w:rFonts w:ascii="Courier New" w:hAnsi="Courier New"/>
      <w:noProof/>
      <w:sz w:val="20"/>
    </w:rPr>
  </w:style>
  <w:style w:type="character" w:styleId="PlaceholderText">
    <w:name w:val="Placeholder Text"/>
    <w:basedOn w:val="DefaultParagraphFont"/>
    <w:uiPriority w:val="99"/>
    <w:semiHidden/>
    <w:rsid w:val="00AE4B8F"/>
    <w:rPr>
      <w:color w:val="808080"/>
    </w:rPr>
  </w:style>
  <w:style w:type="paragraph" w:styleId="HTMLPreformatted">
    <w:name w:val="HTML Preformatted"/>
    <w:basedOn w:val="Normal"/>
    <w:link w:val="HTMLPreformattedChar"/>
    <w:uiPriority w:val="99"/>
    <w:semiHidden/>
    <w:unhideWhenUsed/>
    <w:rsid w:val="00AE4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AE4B8F"/>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AE4B8F"/>
    <w:rPr>
      <w:b/>
    </w:rPr>
  </w:style>
  <w:style w:type="numbering" w:customStyle="1" w:styleId="KennysListStyles">
    <w:name w:val="KennysListStyles"/>
    <w:uiPriority w:val="99"/>
    <w:rsid w:val="00AE4B8F"/>
    <w:pPr>
      <w:numPr>
        <w:numId w:val="1"/>
      </w:numPr>
    </w:pPr>
  </w:style>
  <w:style w:type="paragraph" w:customStyle="1" w:styleId="Question">
    <w:name w:val="Question"/>
    <w:basedOn w:val="Normal"/>
    <w:next w:val="Answer"/>
    <w:qFormat/>
    <w:rsid w:val="00AE4B8F"/>
    <w:rPr>
      <w:b/>
    </w:rPr>
  </w:style>
  <w:style w:type="paragraph" w:customStyle="1" w:styleId="Answer">
    <w:name w:val="Answer"/>
    <w:basedOn w:val="Normal"/>
    <w:qFormat/>
    <w:rsid w:val="00AE4B8F"/>
    <w:pPr>
      <w:spacing w:line="240" w:lineRule="auto"/>
    </w:pPr>
    <w:rPr>
      <w:i/>
    </w:rPr>
  </w:style>
  <w:style w:type="paragraph" w:customStyle="1" w:styleId="ChapterHeading">
    <w:name w:val="Chapter Heading"/>
    <w:basedOn w:val="Heading1"/>
    <w:qFormat/>
    <w:rsid w:val="00AE4B8F"/>
    <w:pPr>
      <w:numPr>
        <w:numId w:val="6"/>
      </w:numPr>
      <w:spacing w:before="200" w:after="100"/>
      <w:ind w:left="357" w:hanging="357"/>
    </w:pPr>
    <w:rPr>
      <w:sz w:val="40"/>
    </w:rPr>
  </w:style>
  <w:style w:type="table" w:styleId="TableGrid">
    <w:name w:val="Table Grid"/>
    <w:basedOn w:val="TableNormal"/>
    <w:uiPriority w:val="59"/>
    <w:rsid w:val="00AE4B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AE4B8F"/>
    <w:pPr>
      <w:numPr>
        <w:numId w:val="2"/>
      </w:numPr>
    </w:pPr>
  </w:style>
  <w:style w:type="paragraph" w:customStyle="1" w:styleId="QuestionSection">
    <w:name w:val="Question Section"/>
    <w:basedOn w:val="Heading2"/>
    <w:qFormat/>
    <w:rsid w:val="00AE4B8F"/>
    <w:rPr>
      <w:b/>
      <w:color w:val="403152" w:themeColor="accent4" w:themeShade="80"/>
    </w:rPr>
  </w:style>
  <w:style w:type="paragraph" w:customStyle="1" w:styleId="TableCaption">
    <w:name w:val="Table Caption"/>
    <w:basedOn w:val="Normal"/>
    <w:qFormat/>
    <w:rsid w:val="00AE4B8F"/>
    <w:rPr>
      <w:smallCaps/>
    </w:rPr>
  </w:style>
  <w:style w:type="paragraph" w:customStyle="1" w:styleId="SourceCodeCaption">
    <w:name w:val="Source Code Caption"/>
    <w:basedOn w:val="Normal"/>
    <w:rsid w:val="00AE4B8F"/>
    <w:pPr>
      <w:spacing w:after="0" w:line="240" w:lineRule="auto"/>
    </w:pPr>
    <w:rPr>
      <w:rFonts w:ascii="Arial" w:hAnsi="Arial"/>
      <w:noProof/>
    </w:rPr>
  </w:style>
  <w:style w:type="paragraph" w:customStyle="1" w:styleId="CodeListing">
    <w:name w:val="Code Listing"/>
    <w:basedOn w:val="Normal"/>
    <w:qFormat/>
    <w:rsid w:val="00AE4B8F"/>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AE4B8F"/>
    <w:pPr>
      <w:spacing w:before="120"/>
      <w:ind w:left="720" w:right="720"/>
      <w:jc w:val="center"/>
    </w:pPr>
    <w:rPr>
      <w:i/>
      <w:iCs/>
    </w:rPr>
  </w:style>
  <w:style w:type="character" w:customStyle="1" w:styleId="QuoteChar">
    <w:name w:val="Quote Char"/>
    <w:basedOn w:val="DefaultParagraphFont"/>
    <w:link w:val="Quote"/>
    <w:uiPriority w:val="29"/>
    <w:rsid w:val="00AE4B8F"/>
    <w:rPr>
      <w:rFonts w:eastAsiaTheme="minorEastAsia"/>
      <w:i/>
      <w:iCs/>
      <w:color w:val="000000" w:themeColor="text1"/>
      <w:sz w:val="24"/>
      <w:lang w:eastAsia="en-GB"/>
    </w:rPr>
  </w:style>
  <w:style w:type="paragraph" w:styleId="Caption">
    <w:name w:val="caption"/>
    <w:basedOn w:val="Normal"/>
    <w:next w:val="Normal"/>
    <w:uiPriority w:val="35"/>
    <w:unhideWhenUsed/>
    <w:qFormat/>
    <w:rsid w:val="00AE4B8F"/>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AE4B8F"/>
    <w:rPr>
      <w:b/>
      <w:smallCaps/>
    </w:rPr>
  </w:style>
  <w:style w:type="paragraph" w:customStyle="1" w:styleId="NumberedList">
    <w:name w:val="Numbered List"/>
    <w:basedOn w:val="Normal"/>
    <w:qFormat/>
    <w:rsid w:val="00AE4B8F"/>
    <w:pPr>
      <w:numPr>
        <w:numId w:val="3"/>
      </w:numPr>
      <w:contextualSpacing/>
    </w:pPr>
    <w:rPr>
      <w:b/>
      <w:i/>
    </w:rPr>
  </w:style>
  <w:style w:type="paragraph" w:customStyle="1" w:styleId="ListNumberHeader">
    <w:name w:val="List Number Header"/>
    <w:basedOn w:val="Normal"/>
    <w:next w:val="ListNumber"/>
    <w:qFormat/>
    <w:rsid w:val="00AE4B8F"/>
    <w:pPr>
      <w:ind w:left="357" w:hanging="357"/>
      <w:contextualSpacing/>
    </w:pPr>
    <w:rPr>
      <w:b/>
      <w:smallCaps/>
    </w:rPr>
  </w:style>
  <w:style w:type="paragraph" w:styleId="ListBullet">
    <w:name w:val="List Bullet"/>
    <w:basedOn w:val="Normal"/>
    <w:uiPriority w:val="99"/>
    <w:unhideWhenUsed/>
    <w:rsid w:val="00AE4B8F"/>
    <w:pPr>
      <w:numPr>
        <w:numId w:val="4"/>
      </w:numPr>
      <w:contextualSpacing/>
    </w:pPr>
  </w:style>
  <w:style w:type="paragraph" w:customStyle="1" w:styleId="NumberedBullet">
    <w:name w:val="Numbered Bullet"/>
    <w:basedOn w:val="NumberedList"/>
    <w:rsid w:val="00AE4B8F"/>
  </w:style>
  <w:style w:type="paragraph" w:styleId="ListNumber">
    <w:name w:val="List Number"/>
    <w:basedOn w:val="Normal"/>
    <w:uiPriority w:val="99"/>
    <w:unhideWhenUsed/>
    <w:rsid w:val="00AE4B8F"/>
    <w:pPr>
      <w:numPr>
        <w:numId w:val="5"/>
      </w:numPr>
      <w:contextualSpacing/>
    </w:pPr>
  </w:style>
  <w:style w:type="table" w:customStyle="1" w:styleId="RowAndColumnStyle">
    <w:name w:val="RowAndColumnStyle"/>
    <w:basedOn w:val="TableNormal"/>
    <w:uiPriority w:val="99"/>
    <w:rsid w:val="00AE4B8F"/>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AE4B8F"/>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AE4B8F"/>
    <w:rPr>
      <w:rFonts w:eastAsiaTheme="minorEastAsia"/>
      <w:lang w:eastAsia="en-GB"/>
    </w:rPr>
    <w:tblPr/>
  </w:style>
  <w:style w:type="paragraph" w:customStyle="1" w:styleId="CommandOutput">
    <w:name w:val="Command Output"/>
    <w:basedOn w:val="Normal"/>
    <w:qFormat/>
    <w:rsid w:val="00AE4B8F"/>
    <w:pPr>
      <w:spacing w:after="0" w:line="240" w:lineRule="auto"/>
      <w:ind w:left="284"/>
    </w:pPr>
    <w:rPr>
      <w:rFonts w:ascii="Courier New" w:hAnsi="Courier New"/>
      <w:noProof/>
      <w:sz w:val="20"/>
    </w:rPr>
  </w:style>
  <w:style w:type="character" w:styleId="Emphasis">
    <w:name w:val="Emphasis"/>
    <w:basedOn w:val="DefaultParagraphFont"/>
    <w:uiPriority w:val="20"/>
    <w:qFormat/>
    <w:rsid w:val="00AE4B8F"/>
    <w:rPr>
      <w:i/>
      <w:iCs/>
    </w:rPr>
  </w:style>
  <w:style w:type="character" w:styleId="IntenseEmphasis">
    <w:name w:val="Intense Emphasis"/>
    <w:basedOn w:val="DefaultParagraphFont"/>
    <w:uiPriority w:val="21"/>
    <w:qFormat/>
    <w:rsid w:val="00AE4B8F"/>
    <w:rPr>
      <w:b w:val="0"/>
      <w:bCs w:val="0"/>
      <w:i/>
      <w:iCs/>
      <w:color w:val="00B0F0" w:themeColor="accent1"/>
    </w:rPr>
  </w:style>
  <w:style w:type="paragraph" w:customStyle="1" w:styleId="Intro">
    <w:name w:val="Intro"/>
    <w:basedOn w:val="Normal"/>
    <w:next w:val="Normal"/>
    <w:qFormat/>
    <w:rsid w:val="00AE4B8F"/>
    <w:pPr>
      <w:spacing w:before="240"/>
    </w:pPr>
    <w:rPr>
      <w:sz w:val="28"/>
      <w:lang w:eastAsia="fi-FI"/>
    </w:rPr>
  </w:style>
  <w:style w:type="paragraph" w:customStyle="1" w:styleId="StyleGuideSection">
    <w:name w:val="Style Guide Section"/>
    <w:basedOn w:val="Normal"/>
    <w:next w:val="Normal"/>
    <w:autoRedefine/>
    <w:qFormat/>
    <w:rsid w:val="00AE4B8F"/>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AE4B8F"/>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AE4B8F"/>
    <w:rPr>
      <w:rFonts w:eastAsiaTheme="minorEastAsia"/>
      <w:color w:val="31378B" w:themeColor="text2"/>
      <w:sz w:val="32"/>
      <w:lang w:eastAsia="en-GB"/>
    </w:rPr>
  </w:style>
  <w:style w:type="paragraph" w:styleId="Footer">
    <w:name w:val="footer"/>
    <w:basedOn w:val="Normal"/>
    <w:link w:val="FooterChar"/>
    <w:uiPriority w:val="99"/>
    <w:unhideWhenUsed/>
    <w:rsid w:val="00AE4B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B8F"/>
    <w:rPr>
      <w:rFonts w:eastAsiaTheme="minorEastAsia"/>
      <w:color w:val="000000" w:themeColor="text1"/>
      <w:sz w:val="24"/>
      <w:lang w:eastAsia="en-GB"/>
    </w:rPr>
  </w:style>
  <w:style w:type="paragraph" w:customStyle="1" w:styleId="QuestionSubSection">
    <w:name w:val="Question Sub Section"/>
    <w:basedOn w:val="Heading3"/>
    <w:qFormat/>
    <w:rsid w:val="00AE4B8F"/>
    <w:rPr>
      <w:smallCaps/>
    </w:rPr>
  </w:style>
  <w:style w:type="paragraph" w:customStyle="1" w:styleId="TableCellNormal">
    <w:name w:val="Table Cell Normal"/>
    <w:basedOn w:val="Normal"/>
    <w:qFormat/>
    <w:rsid w:val="00AE4B8F"/>
    <w:pPr>
      <w:spacing w:before="120" w:after="120" w:line="240" w:lineRule="auto"/>
    </w:pPr>
  </w:style>
  <w:style w:type="paragraph" w:customStyle="1" w:styleId="Strong1">
    <w:name w:val="Strong1"/>
    <w:basedOn w:val="Normal"/>
    <w:next w:val="BodyText"/>
    <w:link w:val="strongChar"/>
    <w:qFormat/>
    <w:rsid w:val="00AE4B8F"/>
    <w:rPr>
      <w:b/>
      <w:lang w:eastAsia="fi-FI"/>
    </w:rPr>
  </w:style>
  <w:style w:type="paragraph" w:customStyle="1" w:styleId="Emphasis1">
    <w:name w:val="Emphasis1"/>
    <w:basedOn w:val="Normal"/>
    <w:next w:val="BodyText"/>
    <w:link w:val="emphasisChar"/>
    <w:qFormat/>
    <w:rsid w:val="00AE4B8F"/>
    <w:rPr>
      <w:i/>
      <w:lang w:eastAsia="fi-FI"/>
    </w:rPr>
  </w:style>
  <w:style w:type="paragraph" w:styleId="BodyText">
    <w:name w:val="Body Text"/>
    <w:aliases w:val="b"/>
    <w:basedOn w:val="Normal"/>
    <w:link w:val="BodyTextChar"/>
    <w:unhideWhenUsed/>
    <w:rsid w:val="00AE4B8F"/>
    <w:pPr>
      <w:spacing w:after="120"/>
    </w:pPr>
  </w:style>
  <w:style w:type="character" w:customStyle="1" w:styleId="BodyTextChar">
    <w:name w:val="Body Text Char"/>
    <w:aliases w:val="b Char"/>
    <w:basedOn w:val="DefaultParagraphFont"/>
    <w:link w:val="BodyText"/>
    <w:rsid w:val="00AE4B8F"/>
    <w:rPr>
      <w:rFonts w:eastAsiaTheme="minorEastAsia"/>
      <w:color w:val="000000" w:themeColor="text1"/>
      <w:sz w:val="24"/>
      <w:lang w:eastAsia="en-GB"/>
    </w:rPr>
  </w:style>
  <w:style w:type="character" w:customStyle="1" w:styleId="strongChar">
    <w:name w:val="strong Char"/>
    <w:basedOn w:val="DefaultParagraphFont"/>
    <w:link w:val="Strong1"/>
    <w:rsid w:val="00AE4B8F"/>
    <w:rPr>
      <w:rFonts w:eastAsiaTheme="minorEastAsia"/>
      <w:b/>
      <w:color w:val="000000" w:themeColor="text1"/>
      <w:sz w:val="24"/>
      <w:lang w:eastAsia="fi-FI"/>
    </w:rPr>
  </w:style>
  <w:style w:type="character" w:customStyle="1" w:styleId="PathChar">
    <w:name w:val="Path Char"/>
    <w:basedOn w:val="BodyTextChar"/>
    <w:link w:val="Path"/>
    <w:rsid w:val="00AE4B8F"/>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AE4B8F"/>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AE4B8F"/>
    <w:rPr>
      <w:i/>
      <w:iCs/>
    </w:rPr>
  </w:style>
  <w:style w:type="character" w:customStyle="1" w:styleId="CommandChar">
    <w:name w:val="Command Char"/>
    <w:basedOn w:val="DefaultParagraphFont"/>
    <w:link w:val="Command"/>
    <w:rsid w:val="00AE4B8F"/>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AE4B8F"/>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AE4B8F"/>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AE4B8F"/>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AE4B8F"/>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AE4B8F"/>
    <w:pPr>
      <w:numPr>
        <w:numId w:val="0"/>
      </w:numPr>
      <w:spacing w:after="0"/>
      <w:ind w:left="357" w:hanging="357"/>
      <w:jc w:val="right"/>
    </w:pPr>
    <w:rPr>
      <w:lang w:eastAsia="fi-FI"/>
    </w:rPr>
  </w:style>
  <w:style w:type="paragraph" w:customStyle="1" w:styleId="SubTitle">
    <w:name w:val="Sub Title"/>
    <w:basedOn w:val="Heading1"/>
    <w:qFormat/>
    <w:rsid w:val="00AE4B8F"/>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AE4B8F"/>
    <w:pPr>
      <w:spacing w:after="0"/>
      <w:ind w:left="924" w:hanging="357"/>
    </w:pPr>
  </w:style>
  <w:style w:type="paragraph" w:customStyle="1" w:styleId="a">
    <w:name w:val="`"/>
    <w:basedOn w:val="Normal"/>
    <w:qFormat/>
    <w:rsid w:val="00AE4B8F"/>
    <w:pPr>
      <w:pBdr>
        <w:bottom w:val="single" w:sz="4" w:space="1" w:color="auto"/>
      </w:pBdr>
    </w:pPr>
  </w:style>
  <w:style w:type="paragraph" w:customStyle="1" w:styleId="ContainsHeader">
    <w:name w:val="Contains Header"/>
    <w:basedOn w:val="ListBulletHeader"/>
    <w:qFormat/>
    <w:rsid w:val="00AE4B8F"/>
    <w:pPr>
      <w:pBdr>
        <w:top w:val="single" w:sz="4" w:space="12" w:color="auto"/>
      </w:pBdr>
      <w:spacing w:before="240" w:after="120"/>
    </w:pPr>
  </w:style>
  <w:style w:type="paragraph" w:customStyle="1" w:styleId="ContainsEnd">
    <w:name w:val="Contains End"/>
    <w:basedOn w:val="Normal"/>
    <w:qFormat/>
    <w:rsid w:val="00AE4B8F"/>
    <w:pPr>
      <w:pBdr>
        <w:bottom w:val="single" w:sz="4" w:space="1" w:color="auto"/>
      </w:pBdr>
      <w:spacing w:after="0" w:line="240" w:lineRule="auto"/>
    </w:pPr>
  </w:style>
  <w:style w:type="paragraph" w:customStyle="1" w:styleId="QuoteCallOut">
    <w:name w:val="Quote CallOut"/>
    <w:basedOn w:val="Normal"/>
    <w:qFormat/>
    <w:rsid w:val="00AE4B8F"/>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AE4B8F"/>
    <w:rPr>
      <w:b/>
      <w:smallCaps/>
    </w:rPr>
  </w:style>
  <w:style w:type="table" w:customStyle="1" w:styleId="SimpleDefinition">
    <w:name w:val="SimpleDefinition"/>
    <w:basedOn w:val="TableNormal"/>
    <w:uiPriority w:val="99"/>
    <w:rsid w:val="00AE4B8F"/>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AE4B8F"/>
    <w:pPr>
      <w:shd w:val="clear" w:color="auto" w:fill="FFFFFF" w:themeFill="background1"/>
      <w:spacing w:before="240"/>
      <w:ind w:left="238" w:right="238"/>
      <w:jc w:val="center"/>
    </w:pPr>
  </w:style>
  <w:style w:type="paragraph" w:customStyle="1" w:styleId="CaptionSubtle">
    <w:name w:val="Caption Subtle"/>
    <w:basedOn w:val="Caption"/>
    <w:next w:val="Normal"/>
    <w:qFormat/>
    <w:rsid w:val="00AE4B8F"/>
    <w:rPr>
      <w:i w:val="0"/>
      <w:color w:val="auto"/>
    </w:rPr>
  </w:style>
  <w:style w:type="paragraph" w:customStyle="1" w:styleId="TableHeader">
    <w:name w:val="Table Header"/>
    <w:basedOn w:val="ListBulletHeader"/>
    <w:qFormat/>
    <w:rsid w:val="00AE4B8F"/>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AE4B8F"/>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AE4B8F"/>
    <w:rPr>
      <w:color w:val="7F7F7F" w:themeColor="text1" w:themeTint="80"/>
    </w:rPr>
  </w:style>
  <w:style w:type="paragraph" w:customStyle="1" w:styleId="AppendiceSection">
    <w:name w:val="Appendice Section"/>
    <w:basedOn w:val="Normal"/>
    <w:next w:val="Heading1"/>
    <w:qFormat/>
    <w:rsid w:val="00AE4B8F"/>
    <w:rPr>
      <w:rFonts w:asciiTheme="majorHAnsi" w:hAnsiTheme="majorHAnsi"/>
      <w:color w:val="31378B" w:themeColor="text2"/>
      <w:sz w:val="32"/>
      <w:lang w:eastAsia="fi-FI"/>
    </w:rPr>
  </w:style>
  <w:style w:type="paragraph" w:customStyle="1" w:styleId="Appendice">
    <w:name w:val="Appendice"/>
    <w:basedOn w:val="Heading2"/>
    <w:qFormat/>
    <w:rsid w:val="00AE4B8F"/>
    <w:rPr>
      <w:sz w:val="28"/>
      <w:lang w:eastAsia="fi-FI"/>
    </w:rPr>
  </w:style>
  <w:style w:type="paragraph" w:customStyle="1" w:styleId="QuestionEsoteric">
    <w:name w:val="Question Esoteric"/>
    <w:basedOn w:val="Normal"/>
    <w:qFormat/>
    <w:rsid w:val="00AE4B8F"/>
    <w:rPr>
      <w:color w:val="4BACC6" w:themeColor="accent5"/>
    </w:rPr>
  </w:style>
  <w:style w:type="paragraph" w:customStyle="1" w:styleId="ToDoSection">
    <w:name w:val="ToDo Section"/>
    <w:basedOn w:val="Heading1"/>
    <w:qFormat/>
    <w:rsid w:val="00AE4B8F"/>
  </w:style>
  <w:style w:type="paragraph" w:customStyle="1" w:styleId="ToDoQuestionHeader">
    <w:name w:val="ToDo Question Header"/>
    <w:basedOn w:val="Question"/>
    <w:qFormat/>
    <w:rsid w:val="00AE4B8F"/>
  </w:style>
  <w:style w:type="paragraph" w:customStyle="1" w:styleId="ToDoDetails">
    <w:name w:val="ToDoDetails"/>
    <w:basedOn w:val="Normal"/>
    <w:qFormat/>
    <w:rsid w:val="00AE4B8F"/>
  </w:style>
  <w:style w:type="paragraph" w:customStyle="1" w:styleId="CodeExampleCode">
    <w:name w:val="Code Example Code"/>
    <w:basedOn w:val="Normal"/>
    <w:rsid w:val="00AE4B8F"/>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AE4B8F"/>
    <w:pPr>
      <w:spacing w:after="160" w:line="240" w:lineRule="auto"/>
    </w:pPr>
    <w:rPr>
      <w:b/>
      <w:color w:val="auto"/>
      <w:lang w:eastAsia="fi-FI"/>
    </w:rPr>
  </w:style>
  <w:style w:type="paragraph" w:customStyle="1" w:styleId="CodeExampleRuntime">
    <w:name w:val="Code Example Runtime"/>
    <w:basedOn w:val="Normal"/>
    <w:qFormat/>
    <w:rsid w:val="00AE4B8F"/>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AE4B8F"/>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AE4B8F"/>
  </w:style>
  <w:style w:type="paragraph" w:customStyle="1" w:styleId="questionsubsection2">
    <w:name w:val="question sub section 2"/>
    <w:basedOn w:val="Heading4"/>
    <w:qFormat/>
    <w:rsid w:val="00AE4B8F"/>
  </w:style>
  <w:style w:type="paragraph" w:customStyle="1" w:styleId="ListBulletHeader2">
    <w:name w:val="List Bullet Header 2"/>
    <w:basedOn w:val="Normal"/>
    <w:next w:val="ListBullet"/>
    <w:qFormat/>
    <w:rsid w:val="00AE4B8F"/>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AE4B8F"/>
    <w:rPr>
      <w:color w:val="31378B" w:themeColor="text2"/>
    </w:rPr>
  </w:style>
  <w:style w:type="character" w:customStyle="1" w:styleId="CodeExampleHeadingChar">
    <w:name w:val="Code Example Heading Char"/>
    <w:basedOn w:val="DefaultParagraphFont"/>
    <w:link w:val="CodeExampleHeading"/>
    <w:rsid w:val="00AE4B8F"/>
    <w:rPr>
      <w:rFonts w:eastAsiaTheme="minorEastAsia"/>
      <w:b/>
      <w:smallCaps/>
      <w:color w:val="31378B" w:themeColor="text2"/>
      <w:sz w:val="28"/>
      <w:lang w:eastAsia="fi-FI"/>
    </w:rPr>
  </w:style>
  <w:style w:type="character" w:customStyle="1" w:styleId="DefChar">
    <w:name w:val="Def Char"/>
    <w:basedOn w:val="CodeExampleHeadingChar"/>
    <w:link w:val="Def"/>
    <w:rsid w:val="00AE4B8F"/>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AE4B8F"/>
    <w:rPr>
      <w:color w:val="00B0F0" w:themeColor="accent1"/>
    </w:rPr>
  </w:style>
  <w:style w:type="paragraph" w:customStyle="1" w:styleId="TutorialStepText">
    <w:name w:val="Tutorial Step Text"/>
    <w:basedOn w:val="Normal"/>
    <w:qFormat/>
    <w:rsid w:val="00AE4B8F"/>
    <w:pPr>
      <w:ind w:left="480"/>
    </w:pPr>
  </w:style>
  <w:style w:type="paragraph" w:customStyle="1" w:styleId="Keyword">
    <w:name w:val="Keyword"/>
    <w:basedOn w:val="Strong1"/>
    <w:link w:val="KeywordChar"/>
    <w:qFormat/>
    <w:rsid w:val="00AE4B8F"/>
    <w:rPr>
      <w:b w:val="0"/>
      <w:color w:val="31378B" w:themeColor="text2"/>
    </w:rPr>
  </w:style>
  <w:style w:type="character" w:customStyle="1" w:styleId="KeywordChar">
    <w:name w:val="Keyword Char"/>
    <w:basedOn w:val="strongChar"/>
    <w:link w:val="Keyword"/>
    <w:rsid w:val="00AE4B8F"/>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 w:type="character" w:customStyle="1" w:styleId="value">
    <w:name w:val="value"/>
    <w:basedOn w:val="DefaultParagraphFont"/>
    <w:rsid w:val="00703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018">
      <w:bodyDiv w:val="1"/>
      <w:marLeft w:val="0"/>
      <w:marRight w:val="0"/>
      <w:marTop w:val="0"/>
      <w:marBottom w:val="0"/>
      <w:divBdr>
        <w:top w:val="none" w:sz="0" w:space="0" w:color="auto"/>
        <w:left w:val="none" w:sz="0" w:space="0" w:color="auto"/>
        <w:bottom w:val="none" w:sz="0" w:space="0" w:color="auto"/>
        <w:right w:val="none" w:sz="0" w:space="0" w:color="auto"/>
      </w:divBdr>
      <w:divsChild>
        <w:div w:id="400911050">
          <w:marLeft w:val="0"/>
          <w:marRight w:val="0"/>
          <w:marTop w:val="0"/>
          <w:marBottom w:val="0"/>
          <w:divBdr>
            <w:top w:val="none" w:sz="0" w:space="0" w:color="auto"/>
            <w:left w:val="none" w:sz="0" w:space="0" w:color="auto"/>
            <w:bottom w:val="none" w:sz="0" w:space="0" w:color="auto"/>
            <w:right w:val="none" w:sz="0" w:space="0" w:color="auto"/>
          </w:divBdr>
          <w:divsChild>
            <w:div w:id="516188625">
              <w:marLeft w:val="0"/>
              <w:marRight w:val="0"/>
              <w:marTop w:val="0"/>
              <w:marBottom w:val="0"/>
              <w:divBdr>
                <w:top w:val="none" w:sz="0" w:space="0" w:color="auto"/>
                <w:left w:val="none" w:sz="0" w:space="0" w:color="auto"/>
                <w:bottom w:val="none" w:sz="0" w:space="0" w:color="auto"/>
                <w:right w:val="none" w:sz="0" w:space="0" w:color="auto"/>
              </w:divBdr>
            </w:div>
            <w:div w:id="361319453">
              <w:marLeft w:val="0"/>
              <w:marRight w:val="0"/>
              <w:marTop w:val="0"/>
              <w:marBottom w:val="0"/>
              <w:divBdr>
                <w:top w:val="none" w:sz="0" w:space="0" w:color="auto"/>
                <w:left w:val="none" w:sz="0" w:space="0" w:color="auto"/>
                <w:bottom w:val="none" w:sz="0" w:space="0" w:color="auto"/>
                <w:right w:val="none" w:sz="0" w:space="0" w:color="auto"/>
              </w:divBdr>
            </w:div>
            <w:div w:id="5722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3053">
      <w:bodyDiv w:val="1"/>
      <w:marLeft w:val="0"/>
      <w:marRight w:val="0"/>
      <w:marTop w:val="0"/>
      <w:marBottom w:val="0"/>
      <w:divBdr>
        <w:top w:val="none" w:sz="0" w:space="0" w:color="auto"/>
        <w:left w:val="none" w:sz="0" w:space="0" w:color="auto"/>
        <w:bottom w:val="none" w:sz="0" w:space="0" w:color="auto"/>
        <w:right w:val="none" w:sz="0" w:space="0" w:color="auto"/>
      </w:divBdr>
      <w:divsChild>
        <w:div w:id="226231686">
          <w:marLeft w:val="0"/>
          <w:marRight w:val="0"/>
          <w:marTop w:val="0"/>
          <w:marBottom w:val="0"/>
          <w:divBdr>
            <w:top w:val="none" w:sz="0" w:space="0" w:color="auto"/>
            <w:left w:val="none" w:sz="0" w:space="0" w:color="auto"/>
            <w:bottom w:val="none" w:sz="0" w:space="0" w:color="auto"/>
            <w:right w:val="none" w:sz="0" w:space="0" w:color="auto"/>
          </w:divBdr>
          <w:divsChild>
            <w:div w:id="1719277291">
              <w:marLeft w:val="0"/>
              <w:marRight w:val="0"/>
              <w:marTop w:val="0"/>
              <w:marBottom w:val="0"/>
              <w:divBdr>
                <w:top w:val="none" w:sz="0" w:space="0" w:color="auto"/>
                <w:left w:val="none" w:sz="0" w:space="0" w:color="auto"/>
                <w:bottom w:val="none" w:sz="0" w:space="0" w:color="auto"/>
                <w:right w:val="none" w:sz="0" w:space="0" w:color="auto"/>
              </w:divBdr>
            </w:div>
            <w:div w:id="877863775">
              <w:marLeft w:val="0"/>
              <w:marRight w:val="0"/>
              <w:marTop w:val="0"/>
              <w:marBottom w:val="0"/>
              <w:divBdr>
                <w:top w:val="none" w:sz="0" w:space="0" w:color="auto"/>
                <w:left w:val="none" w:sz="0" w:space="0" w:color="auto"/>
                <w:bottom w:val="none" w:sz="0" w:space="0" w:color="auto"/>
                <w:right w:val="none" w:sz="0" w:space="0" w:color="auto"/>
              </w:divBdr>
            </w:div>
            <w:div w:id="67390410">
              <w:marLeft w:val="0"/>
              <w:marRight w:val="0"/>
              <w:marTop w:val="0"/>
              <w:marBottom w:val="0"/>
              <w:divBdr>
                <w:top w:val="none" w:sz="0" w:space="0" w:color="auto"/>
                <w:left w:val="none" w:sz="0" w:space="0" w:color="auto"/>
                <w:bottom w:val="none" w:sz="0" w:space="0" w:color="auto"/>
                <w:right w:val="none" w:sz="0" w:space="0" w:color="auto"/>
              </w:divBdr>
            </w:div>
            <w:div w:id="744717054">
              <w:marLeft w:val="0"/>
              <w:marRight w:val="0"/>
              <w:marTop w:val="0"/>
              <w:marBottom w:val="0"/>
              <w:divBdr>
                <w:top w:val="none" w:sz="0" w:space="0" w:color="auto"/>
                <w:left w:val="none" w:sz="0" w:space="0" w:color="auto"/>
                <w:bottom w:val="none" w:sz="0" w:space="0" w:color="auto"/>
                <w:right w:val="none" w:sz="0" w:space="0" w:color="auto"/>
              </w:divBdr>
            </w:div>
            <w:div w:id="250235424">
              <w:marLeft w:val="0"/>
              <w:marRight w:val="0"/>
              <w:marTop w:val="0"/>
              <w:marBottom w:val="0"/>
              <w:divBdr>
                <w:top w:val="none" w:sz="0" w:space="0" w:color="auto"/>
                <w:left w:val="none" w:sz="0" w:space="0" w:color="auto"/>
                <w:bottom w:val="none" w:sz="0" w:space="0" w:color="auto"/>
                <w:right w:val="none" w:sz="0" w:space="0" w:color="auto"/>
              </w:divBdr>
            </w:div>
            <w:div w:id="1038168625">
              <w:marLeft w:val="0"/>
              <w:marRight w:val="0"/>
              <w:marTop w:val="0"/>
              <w:marBottom w:val="0"/>
              <w:divBdr>
                <w:top w:val="none" w:sz="0" w:space="0" w:color="auto"/>
                <w:left w:val="none" w:sz="0" w:space="0" w:color="auto"/>
                <w:bottom w:val="none" w:sz="0" w:space="0" w:color="auto"/>
                <w:right w:val="none" w:sz="0" w:space="0" w:color="auto"/>
              </w:divBdr>
            </w:div>
            <w:div w:id="446243340">
              <w:marLeft w:val="0"/>
              <w:marRight w:val="0"/>
              <w:marTop w:val="0"/>
              <w:marBottom w:val="0"/>
              <w:divBdr>
                <w:top w:val="none" w:sz="0" w:space="0" w:color="auto"/>
                <w:left w:val="none" w:sz="0" w:space="0" w:color="auto"/>
                <w:bottom w:val="none" w:sz="0" w:space="0" w:color="auto"/>
                <w:right w:val="none" w:sz="0" w:space="0" w:color="auto"/>
              </w:divBdr>
            </w:div>
            <w:div w:id="848910457">
              <w:marLeft w:val="0"/>
              <w:marRight w:val="0"/>
              <w:marTop w:val="0"/>
              <w:marBottom w:val="0"/>
              <w:divBdr>
                <w:top w:val="none" w:sz="0" w:space="0" w:color="auto"/>
                <w:left w:val="none" w:sz="0" w:space="0" w:color="auto"/>
                <w:bottom w:val="none" w:sz="0" w:space="0" w:color="auto"/>
                <w:right w:val="none" w:sz="0" w:space="0" w:color="auto"/>
              </w:divBdr>
            </w:div>
            <w:div w:id="12172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169">
      <w:bodyDiv w:val="1"/>
      <w:marLeft w:val="0"/>
      <w:marRight w:val="0"/>
      <w:marTop w:val="0"/>
      <w:marBottom w:val="0"/>
      <w:divBdr>
        <w:top w:val="none" w:sz="0" w:space="0" w:color="auto"/>
        <w:left w:val="none" w:sz="0" w:space="0" w:color="auto"/>
        <w:bottom w:val="none" w:sz="0" w:space="0" w:color="auto"/>
        <w:right w:val="none" w:sz="0" w:space="0" w:color="auto"/>
      </w:divBdr>
      <w:divsChild>
        <w:div w:id="1478885986">
          <w:marLeft w:val="0"/>
          <w:marRight w:val="0"/>
          <w:marTop w:val="0"/>
          <w:marBottom w:val="0"/>
          <w:divBdr>
            <w:top w:val="none" w:sz="0" w:space="0" w:color="auto"/>
            <w:left w:val="none" w:sz="0" w:space="0" w:color="auto"/>
            <w:bottom w:val="none" w:sz="0" w:space="0" w:color="auto"/>
            <w:right w:val="none" w:sz="0" w:space="0" w:color="auto"/>
          </w:divBdr>
          <w:divsChild>
            <w:div w:id="673074755">
              <w:marLeft w:val="0"/>
              <w:marRight w:val="0"/>
              <w:marTop w:val="0"/>
              <w:marBottom w:val="0"/>
              <w:divBdr>
                <w:top w:val="none" w:sz="0" w:space="0" w:color="auto"/>
                <w:left w:val="none" w:sz="0" w:space="0" w:color="auto"/>
                <w:bottom w:val="none" w:sz="0" w:space="0" w:color="auto"/>
                <w:right w:val="none" w:sz="0" w:space="0" w:color="auto"/>
              </w:divBdr>
            </w:div>
            <w:div w:id="1887793022">
              <w:marLeft w:val="0"/>
              <w:marRight w:val="0"/>
              <w:marTop w:val="0"/>
              <w:marBottom w:val="0"/>
              <w:divBdr>
                <w:top w:val="none" w:sz="0" w:space="0" w:color="auto"/>
                <w:left w:val="none" w:sz="0" w:space="0" w:color="auto"/>
                <w:bottom w:val="none" w:sz="0" w:space="0" w:color="auto"/>
                <w:right w:val="none" w:sz="0" w:space="0" w:color="auto"/>
              </w:divBdr>
            </w:div>
            <w:div w:id="1498576152">
              <w:marLeft w:val="0"/>
              <w:marRight w:val="0"/>
              <w:marTop w:val="0"/>
              <w:marBottom w:val="0"/>
              <w:divBdr>
                <w:top w:val="none" w:sz="0" w:space="0" w:color="auto"/>
                <w:left w:val="none" w:sz="0" w:space="0" w:color="auto"/>
                <w:bottom w:val="none" w:sz="0" w:space="0" w:color="auto"/>
                <w:right w:val="none" w:sz="0" w:space="0" w:color="auto"/>
              </w:divBdr>
            </w:div>
            <w:div w:id="1080061091">
              <w:marLeft w:val="0"/>
              <w:marRight w:val="0"/>
              <w:marTop w:val="0"/>
              <w:marBottom w:val="0"/>
              <w:divBdr>
                <w:top w:val="none" w:sz="0" w:space="0" w:color="auto"/>
                <w:left w:val="none" w:sz="0" w:space="0" w:color="auto"/>
                <w:bottom w:val="none" w:sz="0" w:space="0" w:color="auto"/>
                <w:right w:val="none" w:sz="0" w:space="0" w:color="auto"/>
              </w:divBdr>
            </w:div>
            <w:div w:id="1115827369">
              <w:marLeft w:val="0"/>
              <w:marRight w:val="0"/>
              <w:marTop w:val="0"/>
              <w:marBottom w:val="0"/>
              <w:divBdr>
                <w:top w:val="none" w:sz="0" w:space="0" w:color="auto"/>
                <w:left w:val="none" w:sz="0" w:space="0" w:color="auto"/>
                <w:bottom w:val="none" w:sz="0" w:space="0" w:color="auto"/>
                <w:right w:val="none" w:sz="0" w:space="0" w:color="auto"/>
              </w:divBdr>
            </w:div>
            <w:div w:id="18883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9753">
      <w:bodyDiv w:val="1"/>
      <w:marLeft w:val="0"/>
      <w:marRight w:val="0"/>
      <w:marTop w:val="0"/>
      <w:marBottom w:val="0"/>
      <w:divBdr>
        <w:top w:val="none" w:sz="0" w:space="0" w:color="auto"/>
        <w:left w:val="none" w:sz="0" w:space="0" w:color="auto"/>
        <w:bottom w:val="none" w:sz="0" w:space="0" w:color="auto"/>
        <w:right w:val="none" w:sz="0" w:space="0" w:color="auto"/>
      </w:divBdr>
      <w:divsChild>
        <w:div w:id="502017234">
          <w:marLeft w:val="0"/>
          <w:marRight w:val="0"/>
          <w:marTop w:val="0"/>
          <w:marBottom w:val="0"/>
          <w:divBdr>
            <w:top w:val="none" w:sz="0" w:space="0" w:color="auto"/>
            <w:left w:val="none" w:sz="0" w:space="0" w:color="auto"/>
            <w:bottom w:val="none" w:sz="0" w:space="0" w:color="auto"/>
            <w:right w:val="none" w:sz="0" w:space="0" w:color="auto"/>
          </w:divBdr>
          <w:divsChild>
            <w:div w:id="1969894487">
              <w:marLeft w:val="0"/>
              <w:marRight w:val="0"/>
              <w:marTop w:val="0"/>
              <w:marBottom w:val="0"/>
              <w:divBdr>
                <w:top w:val="none" w:sz="0" w:space="0" w:color="auto"/>
                <w:left w:val="none" w:sz="0" w:space="0" w:color="auto"/>
                <w:bottom w:val="none" w:sz="0" w:space="0" w:color="auto"/>
                <w:right w:val="none" w:sz="0" w:space="0" w:color="auto"/>
              </w:divBdr>
            </w:div>
            <w:div w:id="2005548522">
              <w:marLeft w:val="0"/>
              <w:marRight w:val="0"/>
              <w:marTop w:val="0"/>
              <w:marBottom w:val="0"/>
              <w:divBdr>
                <w:top w:val="none" w:sz="0" w:space="0" w:color="auto"/>
                <w:left w:val="none" w:sz="0" w:space="0" w:color="auto"/>
                <w:bottom w:val="none" w:sz="0" w:space="0" w:color="auto"/>
                <w:right w:val="none" w:sz="0" w:space="0" w:color="auto"/>
              </w:divBdr>
            </w:div>
            <w:div w:id="1315648888">
              <w:marLeft w:val="0"/>
              <w:marRight w:val="0"/>
              <w:marTop w:val="0"/>
              <w:marBottom w:val="0"/>
              <w:divBdr>
                <w:top w:val="none" w:sz="0" w:space="0" w:color="auto"/>
                <w:left w:val="none" w:sz="0" w:space="0" w:color="auto"/>
                <w:bottom w:val="none" w:sz="0" w:space="0" w:color="auto"/>
                <w:right w:val="none" w:sz="0" w:space="0" w:color="auto"/>
              </w:divBdr>
            </w:div>
            <w:div w:id="1551378180">
              <w:marLeft w:val="0"/>
              <w:marRight w:val="0"/>
              <w:marTop w:val="0"/>
              <w:marBottom w:val="0"/>
              <w:divBdr>
                <w:top w:val="none" w:sz="0" w:space="0" w:color="auto"/>
                <w:left w:val="none" w:sz="0" w:space="0" w:color="auto"/>
                <w:bottom w:val="none" w:sz="0" w:space="0" w:color="auto"/>
                <w:right w:val="none" w:sz="0" w:space="0" w:color="auto"/>
              </w:divBdr>
            </w:div>
            <w:div w:id="168096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026">
      <w:bodyDiv w:val="1"/>
      <w:marLeft w:val="0"/>
      <w:marRight w:val="0"/>
      <w:marTop w:val="0"/>
      <w:marBottom w:val="0"/>
      <w:divBdr>
        <w:top w:val="none" w:sz="0" w:space="0" w:color="auto"/>
        <w:left w:val="none" w:sz="0" w:space="0" w:color="auto"/>
        <w:bottom w:val="none" w:sz="0" w:space="0" w:color="auto"/>
        <w:right w:val="none" w:sz="0" w:space="0" w:color="auto"/>
      </w:divBdr>
      <w:divsChild>
        <w:div w:id="1894074433">
          <w:marLeft w:val="0"/>
          <w:marRight w:val="0"/>
          <w:marTop w:val="0"/>
          <w:marBottom w:val="0"/>
          <w:divBdr>
            <w:top w:val="none" w:sz="0" w:space="0" w:color="auto"/>
            <w:left w:val="none" w:sz="0" w:space="0" w:color="auto"/>
            <w:bottom w:val="none" w:sz="0" w:space="0" w:color="auto"/>
            <w:right w:val="none" w:sz="0" w:space="0" w:color="auto"/>
          </w:divBdr>
          <w:divsChild>
            <w:div w:id="525945024">
              <w:marLeft w:val="0"/>
              <w:marRight w:val="0"/>
              <w:marTop w:val="0"/>
              <w:marBottom w:val="0"/>
              <w:divBdr>
                <w:top w:val="none" w:sz="0" w:space="0" w:color="auto"/>
                <w:left w:val="none" w:sz="0" w:space="0" w:color="auto"/>
                <w:bottom w:val="none" w:sz="0" w:space="0" w:color="auto"/>
                <w:right w:val="none" w:sz="0" w:space="0" w:color="auto"/>
              </w:divBdr>
            </w:div>
            <w:div w:id="501507306">
              <w:marLeft w:val="0"/>
              <w:marRight w:val="0"/>
              <w:marTop w:val="0"/>
              <w:marBottom w:val="0"/>
              <w:divBdr>
                <w:top w:val="none" w:sz="0" w:space="0" w:color="auto"/>
                <w:left w:val="none" w:sz="0" w:space="0" w:color="auto"/>
                <w:bottom w:val="none" w:sz="0" w:space="0" w:color="auto"/>
                <w:right w:val="none" w:sz="0" w:space="0" w:color="auto"/>
              </w:divBdr>
            </w:div>
            <w:div w:id="2050450932">
              <w:marLeft w:val="0"/>
              <w:marRight w:val="0"/>
              <w:marTop w:val="0"/>
              <w:marBottom w:val="0"/>
              <w:divBdr>
                <w:top w:val="none" w:sz="0" w:space="0" w:color="auto"/>
                <w:left w:val="none" w:sz="0" w:space="0" w:color="auto"/>
                <w:bottom w:val="none" w:sz="0" w:space="0" w:color="auto"/>
                <w:right w:val="none" w:sz="0" w:space="0" w:color="auto"/>
              </w:divBdr>
            </w:div>
            <w:div w:id="1990013266">
              <w:marLeft w:val="0"/>
              <w:marRight w:val="0"/>
              <w:marTop w:val="0"/>
              <w:marBottom w:val="0"/>
              <w:divBdr>
                <w:top w:val="none" w:sz="0" w:space="0" w:color="auto"/>
                <w:left w:val="none" w:sz="0" w:space="0" w:color="auto"/>
                <w:bottom w:val="none" w:sz="0" w:space="0" w:color="auto"/>
                <w:right w:val="none" w:sz="0" w:space="0" w:color="auto"/>
              </w:divBdr>
            </w:div>
            <w:div w:id="799347657">
              <w:marLeft w:val="0"/>
              <w:marRight w:val="0"/>
              <w:marTop w:val="0"/>
              <w:marBottom w:val="0"/>
              <w:divBdr>
                <w:top w:val="none" w:sz="0" w:space="0" w:color="auto"/>
                <w:left w:val="none" w:sz="0" w:space="0" w:color="auto"/>
                <w:bottom w:val="none" w:sz="0" w:space="0" w:color="auto"/>
                <w:right w:val="none" w:sz="0" w:space="0" w:color="auto"/>
              </w:divBdr>
            </w:div>
            <w:div w:id="330838001">
              <w:marLeft w:val="0"/>
              <w:marRight w:val="0"/>
              <w:marTop w:val="0"/>
              <w:marBottom w:val="0"/>
              <w:divBdr>
                <w:top w:val="none" w:sz="0" w:space="0" w:color="auto"/>
                <w:left w:val="none" w:sz="0" w:space="0" w:color="auto"/>
                <w:bottom w:val="none" w:sz="0" w:space="0" w:color="auto"/>
                <w:right w:val="none" w:sz="0" w:space="0" w:color="auto"/>
              </w:divBdr>
            </w:div>
            <w:div w:id="10096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4866">
      <w:bodyDiv w:val="1"/>
      <w:marLeft w:val="0"/>
      <w:marRight w:val="0"/>
      <w:marTop w:val="0"/>
      <w:marBottom w:val="0"/>
      <w:divBdr>
        <w:top w:val="none" w:sz="0" w:space="0" w:color="auto"/>
        <w:left w:val="none" w:sz="0" w:space="0" w:color="auto"/>
        <w:bottom w:val="none" w:sz="0" w:space="0" w:color="auto"/>
        <w:right w:val="none" w:sz="0" w:space="0" w:color="auto"/>
      </w:divBdr>
      <w:divsChild>
        <w:div w:id="2147237179">
          <w:marLeft w:val="0"/>
          <w:marRight w:val="0"/>
          <w:marTop w:val="0"/>
          <w:marBottom w:val="0"/>
          <w:divBdr>
            <w:top w:val="none" w:sz="0" w:space="0" w:color="auto"/>
            <w:left w:val="none" w:sz="0" w:space="0" w:color="auto"/>
            <w:bottom w:val="none" w:sz="0" w:space="0" w:color="auto"/>
            <w:right w:val="none" w:sz="0" w:space="0" w:color="auto"/>
          </w:divBdr>
          <w:divsChild>
            <w:div w:id="1380782901">
              <w:marLeft w:val="0"/>
              <w:marRight w:val="0"/>
              <w:marTop w:val="0"/>
              <w:marBottom w:val="0"/>
              <w:divBdr>
                <w:top w:val="none" w:sz="0" w:space="0" w:color="auto"/>
                <w:left w:val="none" w:sz="0" w:space="0" w:color="auto"/>
                <w:bottom w:val="none" w:sz="0" w:space="0" w:color="auto"/>
                <w:right w:val="none" w:sz="0" w:space="0" w:color="auto"/>
              </w:divBdr>
            </w:div>
            <w:div w:id="1508791160">
              <w:marLeft w:val="0"/>
              <w:marRight w:val="0"/>
              <w:marTop w:val="0"/>
              <w:marBottom w:val="0"/>
              <w:divBdr>
                <w:top w:val="none" w:sz="0" w:space="0" w:color="auto"/>
                <w:left w:val="none" w:sz="0" w:space="0" w:color="auto"/>
                <w:bottom w:val="none" w:sz="0" w:space="0" w:color="auto"/>
                <w:right w:val="none" w:sz="0" w:space="0" w:color="auto"/>
              </w:divBdr>
            </w:div>
            <w:div w:id="947926023">
              <w:marLeft w:val="0"/>
              <w:marRight w:val="0"/>
              <w:marTop w:val="0"/>
              <w:marBottom w:val="0"/>
              <w:divBdr>
                <w:top w:val="none" w:sz="0" w:space="0" w:color="auto"/>
                <w:left w:val="none" w:sz="0" w:space="0" w:color="auto"/>
                <w:bottom w:val="none" w:sz="0" w:space="0" w:color="auto"/>
                <w:right w:val="none" w:sz="0" w:space="0" w:color="auto"/>
              </w:divBdr>
            </w:div>
            <w:div w:id="1967008529">
              <w:marLeft w:val="0"/>
              <w:marRight w:val="0"/>
              <w:marTop w:val="0"/>
              <w:marBottom w:val="0"/>
              <w:divBdr>
                <w:top w:val="none" w:sz="0" w:space="0" w:color="auto"/>
                <w:left w:val="none" w:sz="0" w:space="0" w:color="auto"/>
                <w:bottom w:val="none" w:sz="0" w:space="0" w:color="auto"/>
                <w:right w:val="none" w:sz="0" w:space="0" w:color="auto"/>
              </w:divBdr>
            </w:div>
            <w:div w:id="1130901167">
              <w:marLeft w:val="0"/>
              <w:marRight w:val="0"/>
              <w:marTop w:val="0"/>
              <w:marBottom w:val="0"/>
              <w:divBdr>
                <w:top w:val="none" w:sz="0" w:space="0" w:color="auto"/>
                <w:left w:val="none" w:sz="0" w:space="0" w:color="auto"/>
                <w:bottom w:val="none" w:sz="0" w:space="0" w:color="auto"/>
                <w:right w:val="none" w:sz="0" w:space="0" w:color="auto"/>
              </w:divBdr>
            </w:div>
            <w:div w:id="199824695">
              <w:marLeft w:val="0"/>
              <w:marRight w:val="0"/>
              <w:marTop w:val="0"/>
              <w:marBottom w:val="0"/>
              <w:divBdr>
                <w:top w:val="none" w:sz="0" w:space="0" w:color="auto"/>
                <w:left w:val="none" w:sz="0" w:space="0" w:color="auto"/>
                <w:bottom w:val="none" w:sz="0" w:space="0" w:color="auto"/>
                <w:right w:val="none" w:sz="0" w:space="0" w:color="auto"/>
              </w:divBdr>
            </w:div>
            <w:div w:id="1897468790">
              <w:marLeft w:val="0"/>
              <w:marRight w:val="0"/>
              <w:marTop w:val="0"/>
              <w:marBottom w:val="0"/>
              <w:divBdr>
                <w:top w:val="none" w:sz="0" w:space="0" w:color="auto"/>
                <w:left w:val="none" w:sz="0" w:space="0" w:color="auto"/>
                <w:bottom w:val="none" w:sz="0" w:space="0" w:color="auto"/>
                <w:right w:val="none" w:sz="0" w:space="0" w:color="auto"/>
              </w:divBdr>
            </w:div>
            <w:div w:id="479468909">
              <w:marLeft w:val="0"/>
              <w:marRight w:val="0"/>
              <w:marTop w:val="0"/>
              <w:marBottom w:val="0"/>
              <w:divBdr>
                <w:top w:val="none" w:sz="0" w:space="0" w:color="auto"/>
                <w:left w:val="none" w:sz="0" w:space="0" w:color="auto"/>
                <w:bottom w:val="none" w:sz="0" w:space="0" w:color="auto"/>
                <w:right w:val="none" w:sz="0" w:space="0" w:color="auto"/>
              </w:divBdr>
            </w:div>
            <w:div w:id="2068800145">
              <w:marLeft w:val="0"/>
              <w:marRight w:val="0"/>
              <w:marTop w:val="0"/>
              <w:marBottom w:val="0"/>
              <w:divBdr>
                <w:top w:val="none" w:sz="0" w:space="0" w:color="auto"/>
                <w:left w:val="none" w:sz="0" w:space="0" w:color="auto"/>
                <w:bottom w:val="none" w:sz="0" w:space="0" w:color="auto"/>
                <w:right w:val="none" w:sz="0" w:space="0" w:color="auto"/>
              </w:divBdr>
            </w:div>
            <w:div w:id="1780292057">
              <w:marLeft w:val="0"/>
              <w:marRight w:val="0"/>
              <w:marTop w:val="0"/>
              <w:marBottom w:val="0"/>
              <w:divBdr>
                <w:top w:val="none" w:sz="0" w:space="0" w:color="auto"/>
                <w:left w:val="none" w:sz="0" w:space="0" w:color="auto"/>
                <w:bottom w:val="none" w:sz="0" w:space="0" w:color="auto"/>
                <w:right w:val="none" w:sz="0" w:space="0" w:color="auto"/>
              </w:divBdr>
            </w:div>
            <w:div w:id="717779851">
              <w:marLeft w:val="0"/>
              <w:marRight w:val="0"/>
              <w:marTop w:val="0"/>
              <w:marBottom w:val="0"/>
              <w:divBdr>
                <w:top w:val="none" w:sz="0" w:space="0" w:color="auto"/>
                <w:left w:val="none" w:sz="0" w:space="0" w:color="auto"/>
                <w:bottom w:val="none" w:sz="0" w:space="0" w:color="auto"/>
                <w:right w:val="none" w:sz="0" w:space="0" w:color="auto"/>
              </w:divBdr>
            </w:div>
            <w:div w:id="879391261">
              <w:marLeft w:val="0"/>
              <w:marRight w:val="0"/>
              <w:marTop w:val="0"/>
              <w:marBottom w:val="0"/>
              <w:divBdr>
                <w:top w:val="none" w:sz="0" w:space="0" w:color="auto"/>
                <w:left w:val="none" w:sz="0" w:space="0" w:color="auto"/>
                <w:bottom w:val="none" w:sz="0" w:space="0" w:color="auto"/>
                <w:right w:val="none" w:sz="0" w:space="0" w:color="auto"/>
              </w:divBdr>
            </w:div>
            <w:div w:id="1738547823">
              <w:marLeft w:val="0"/>
              <w:marRight w:val="0"/>
              <w:marTop w:val="0"/>
              <w:marBottom w:val="0"/>
              <w:divBdr>
                <w:top w:val="none" w:sz="0" w:space="0" w:color="auto"/>
                <w:left w:val="none" w:sz="0" w:space="0" w:color="auto"/>
                <w:bottom w:val="none" w:sz="0" w:space="0" w:color="auto"/>
                <w:right w:val="none" w:sz="0" w:space="0" w:color="auto"/>
              </w:divBdr>
            </w:div>
            <w:div w:id="21465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7862">
      <w:bodyDiv w:val="1"/>
      <w:marLeft w:val="0"/>
      <w:marRight w:val="0"/>
      <w:marTop w:val="0"/>
      <w:marBottom w:val="0"/>
      <w:divBdr>
        <w:top w:val="none" w:sz="0" w:space="0" w:color="auto"/>
        <w:left w:val="none" w:sz="0" w:space="0" w:color="auto"/>
        <w:bottom w:val="none" w:sz="0" w:space="0" w:color="auto"/>
        <w:right w:val="none" w:sz="0" w:space="0" w:color="auto"/>
      </w:divBdr>
      <w:divsChild>
        <w:div w:id="1169755130">
          <w:marLeft w:val="0"/>
          <w:marRight w:val="0"/>
          <w:marTop w:val="0"/>
          <w:marBottom w:val="0"/>
          <w:divBdr>
            <w:top w:val="none" w:sz="0" w:space="0" w:color="auto"/>
            <w:left w:val="none" w:sz="0" w:space="0" w:color="auto"/>
            <w:bottom w:val="none" w:sz="0" w:space="0" w:color="auto"/>
            <w:right w:val="none" w:sz="0" w:space="0" w:color="auto"/>
          </w:divBdr>
          <w:divsChild>
            <w:div w:id="1387870808">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 w:id="1810633853">
              <w:marLeft w:val="0"/>
              <w:marRight w:val="0"/>
              <w:marTop w:val="0"/>
              <w:marBottom w:val="0"/>
              <w:divBdr>
                <w:top w:val="none" w:sz="0" w:space="0" w:color="auto"/>
                <w:left w:val="none" w:sz="0" w:space="0" w:color="auto"/>
                <w:bottom w:val="none" w:sz="0" w:space="0" w:color="auto"/>
                <w:right w:val="none" w:sz="0" w:space="0" w:color="auto"/>
              </w:divBdr>
            </w:div>
            <w:div w:id="2064131486">
              <w:marLeft w:val="0"/>
              <w:marRight w:val="0"/>
              <w:marTop w:val="0"/>
              <w:marBottom w:val="0"/>
              <w:divBdr>
                <w:top w:val="none" w:sz="0" w:space="0" w:color="auto"/>
                <w:left w:val="none" w:sz="0" w:space="0" w:color="auto"/>
                <w:bottom w:val="none" w:sz="0" w:space="0" w:color="auto"/>
                <w:right w:val="none" w:sz="0" w:space="0" w:color="auto"/>
              </w:divBdr>
            </w:div>
            <w:div w:id="733352511">
              <w:marLeft w:val="0"/>
              <w:marRight w:val="0"/>
              <w:marTop w:val="0"/>
              <w:marBottom w:val="0"/>
              <w:divBdr>
                <w:top w:val="none" w:sz="0" w:space="0" w:color="auto"/>
                <w:left w:val="none" w:sz="0" w:space="0" w:color="auto"/>
                <w:bottom w:val="none" w:sz="0" w:space="0" w:color="auto"/>
                <w:right w:val="none" w:sz="0" w:space="0" w:color="auto"/>
              </w:divBdr>
            </w:div>
            <w:div w:id="448478666">
              <w:marLeft w:val="0"/>
              <w:marRight w:val="0"/>
              <w:marTop w:val="0"/>
              <w:marBottom w:val="0"/>
              <w:divBdr>
                <w:top w:val="none" w:sz="0" w:space="0" w:color="auto"/>
                <w:left w:val="none" w:sz="0" w:space="0" w:color="auto"/>
                <w:bottom w:val="none" w:sz="0" w:space="0" w:color="auto"/>
                <w:right w:val="none" w:sz="0" w:space="0" w:color="auto"/>
              </w:divBdr>
            </w:div>
            <w:div w:id="2074574048">
              <w:marLeft w:val="0"/>
              <w:marRight w:val="0"/>
              <w:marTop w:val="0"/>
              <w:marBottom w:val="0"/>
              <w:divBdr>
                <w:top w:val="none" w:sz="0" w:space="0" w:color="auto"/>
                <w:left w:val="none" w:sz="0" w:space="0" w:color="auto"/>
                <w:bottom w:val="none" w:sz="0" w:space="0" w:color="auto"/>
                <w:right w:val="none" w:sz="0" w:space="0" w:color="auto"/>
              </w:divBdr>
            </w:div>
            <w:div w:id="1228303044">
              <w:marLeft w:val="0"/>
              <w:marRight w:val="0"/>
              <w:marTop w:val="0"/>
              <w:marBottom w:val="0"/>
              <w:divBdr>
                <w:top w:val="none" w:sz="0" w:space="0" w:color="auto"/>
                <w:left w:val="none" w:sz="0" w:space="0" w:color="auto"/>
                <w:bottom w:val="none" w:sz="0" w:space="0" w:color="auto"/>
                <w:right w:val="none" w:sz="0" w:space="0" w:color="auto"/>
              </w:divBdr>
            </w:div>
            <w:div w:id="395520292">
              <w:marLeft w:val="0"/>
              <w:marRight w:val="0"/>
              <w:marTop w:val="0"/>
              <w:marBottom w:val="0"/>
              <w:divBdr>
                <w:top w:val="none" w:sz="0" w:space="0" w:color="auto"/>
                <w:left w:val="none" w:sz="0" w:space="0" w:color="auto"/>
                <w:bottom w:val="none" w:sz="0" w:space="0" w:color="auto"/>
                <w:right w:val="none" w:sz="0" w:space="0" w:color="auto"/>
              </w:divBdr>
            </w:div>
            <w:div w:id="1800295115">
              <w:marLeft w:val="0"/>
              <w:marRight w:val="0"/>
              <w:marTop w:val="0"/>
              <w:marBottom w:val="0"/>
              <w:divBdr>
                <w:top w:val="none" w:sz="0" w:space="0" w:color="auto"/>
                <w:left w:val="none" w:sz="0" w:space="0" w:color="auto"/>
                <w:bottom w:val="none" w:sz="0" w:space="0" w:color="auto"/>
                <w:right w:val="none" w:sz="0" w:space="0" w:color="auto"/>
              </w:divBdr>
            </w:div>
            <w:div w:id="1272741296">
              <w:marLeft w:val="0"/>
              <w:marRight w:val="0"/>
              <w:marTop w:val="0"/>
              <w:marBottom w:val="0"/>
              <w:divBdr>
                <w:top w:val="none" w:sz="0" w:space="0" w:color="auto"/>
                <w:left w:val="none" w:sz="0" w:space="0" w:color="auto"/>
                <w:bottom w:val="none" w:sz="0" w:space="0" w:color="auto"/>
                <w:right w:val="none" w:sz="0" w:space="0" w:color="auto"/>
              </w:divBdr>
            </w:div>
            <w:div w:id="475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6470">
      <w:bodyDiv w:val="1"/>
      <w:marLeft w:val="0"/>
      <w:marRight w:val="0"/>
      <w:marTop w:val="0"/>
      <w:marBottom w:val="0"/>
      <w:divBdr>
        <w:top w:val="none" w:sz="0" w:space="0" w:color="auto"/>
        <w:left w:val="none" w:sz="0" w:space="0" w:color="auto"/>
        <w:bottom w:val="none" w:sz="0" w:space="0" w:color="auto"/>
        <w:right w:val="none" w:sz="0" w:space="0" w:color="auto"/>
      </w:divBdr>
      <w:divsChild>
        <w:div w:id="663972291">
          <w:marLeft w:val="0"/>
          <w:marRight w:val="0"/>
          <w:marTop w:val="0"/>
          <w:marBottom w:val="0"/>
          <w:divBdr>
            <w:top w:val="none" w:sz="0" w:space="0" w:color="auto"/>
            <w:left w:val="none" w:sz="0" w:space="0" w:color="auto"/>
            <w:bottom w:val="none" w:sz="0" w:space="0" w:color="auto"/>
            <w:right w:val="none" w:sz="0" w:space="0" w:color="auto"/>
          </w:divBdr>
          <w:divsChild>
            <w:div w:id="19039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0159">
      <w:bodyDiv w:val="1"/>
      <w:marLeft w:val="0"/>
      <w:marRight w:val="0"/>
      <w:marTop w:val="0"/>
      <w:marBottom w:val="0"/>
      <w:divBdr>
        <w:top w:val="none" w:sz="0" w:space="0" w:color="auto"/>
        <w:left w:val="none" w:sz="0" w:space="0" w:color="auto"/>
        <w:bottom w:val="none" w:sz="0" w:space="0" w:color="auto"/>
        <w:right w:val="none" w:sz="0" w:space="0" w:color="auto"/>
      </w:divBdr>
      <w:divsChild>
        <w:div w:id="805708059">
          <w:marLeft w:val="0"/>
          <w:marRight w:val="0"/>
          <w:marTop w:val="0"/>
          <w:marBottom w:val="0"/>
          <w:divBdr>
            <w:top w:val="none" w:sz="0" w:space="0" w:color="auto"/>
            <w:left w:val="none" w:sz="0" w:space="0" w:color="auto"/>
            <w:bottom w:val="none" w:sz="0" w:space="0" w:color="auto"/>
            <w:right w:val="none" w:sz="0" w:space="0" w:color="auto"/>
          </w:divBdr>
          <w:divsChild>
            <w:div w:id="1976369944">
              <w:marLeft w:val="0"/>
              <w:marRight w:val="0"/>
              <w:marTop w:val="0"/>
              <w:marBottom w:val="0"/>
              <w:divBdr>
                <w:top w:val="none" w:sz="0" w:space="0" w:color="auto"/>
                <w:left w:val="none" w:sz="0" w:space="0" w:color="auto"/>
                <w:bottom w:val="none" w:sz="0" w:space="0" w:color="auto"/>
                <w:right w:val="none" w:sz="0" w:space="0" w:color="auto"/>
              </w:divBdr>
            </w:div>
            <w:div w:id="648630636">
              <w:marLeft w:val="0"/>
              <w:marRight w:val="0"/>
              <w:marTop w:val="0"/>
              <w:marBottom w:val="0"/>
              <w:divBdr>
                <w:top w:val="none" w:sz="0" w:space="0" w:color="auto"/>
                <w:left w:val="none" w:sz="0" w:space="0" w:color="auto"/>
                <w:bottom w:val="none" w:sz="0" w:space="0" w:color="auto"/>
                <w:right w:val="none" w:sz="0" w:space="0" w:color="auto"/>
              </w:divBdr>
            </w:div>
            <w:div w:id="1101143126">
              <w:marLeft w:val="0"/>
              <w:marRight w:val="0"/>
              <w:marTop w:val="0"/>
              <w:marBottom w:val="0"/>
              <w:divBdr>
                <w:top w:val="none" w:sz="0" w:space="0" w:color="auto"/>
                <w:left w:val="none" w:sz="0" w:space="0" w:color="auto"/>
                <w:bottom w:val="none" w:sz="0" w:space="0" w:color="auto"/>
                <w:right w:val="none" w:sz="0" w:space="0" w:color="auto"/>
              </w:divBdr>
            </w:div>
            <w:div w:id="710812305">
              <w:marLeft w:val="0"/>
              <w:marRight w:val="0"/>
              <w:marTop w:val="0"/>
              <w:marBottom w:val="0"/>
              <w:divBdr>
                <w:top w:val="none" w:sz="0" w:space="0" w:color="auto"/>
                <w:left w:val="none" w:sz="0" w:space="0" w:color="auto"/>
                <w:bottom w:val="none" w:sz="0" w:space="0" w:color="auto"/>
                <w:right w:val="none" w:sz="0" w:space="0" w:color="auto"/>
              </w:divBdr>
            </w:div>
            <w:div w:id="358514055">
              <w:marLeft w:val="0"/>
              <w:marRight w:val="0"/>
              <w:marTop w:val="0"/>
              <w:marBottom w:val="0"/>
              <w:divBdr>
                <w:top w:val="none" w:sz="0" w:space="0" w:color="auto"/>
                <w:left w:val="none" w:sz="0" w:space="0" w:color="auto"/>
                <w:bottom w:val="none" w:sz="0" w:space="0" w:color="auto"/>
                <w:right w:val="none" w:sz="0" w:space="0" w:color="auto"/>
              </w:divBdr>
            </w:div>
            <w:div w:id="1093822271">
              <w:marLeft w:val="0"/>
              <w:marRight w:val="0"/>
              <w:marTop w:val="0"/>
              <w:marBottom w:val="0"/>
              <w:divBdr>
                <w:top w:val="none" w:sz="0" w:space="0" w:color="auto"/>
                <w:left w:val="none" w:sz="0" w:space="0" w:color="auto"/>
                <w:bottom w:val="none" w:sz="0" w:space="0" w:color="auto"/>
                <w:right w:val="none" w:sz="0" w:space="0" w:color="auto"/>
              </w:divBdr>
            </w:div>
            <w:div w:id="1961296834">
              <w:marLeft w:val="0"/>
              <w:marRight w:val="0"/>
              <w:marTop w:val="0"/>
              <w:marBottom w:val="0"/>
              <w:divBdr>
                <w:top w:val="none" w:sz="0" w:space="0" w:color="auto"/>
                <w:left w:val="none" w:sz="0" w:space="0" w:color="auto"/>
                <w:bottom w:val="none" w:sz="0" w:space="0" w:color="auto"/>
                <w:right w:val="none" w:sz="0" w:space="0" w:color="auto"/>
              </w:divBdr>
            </w:div>
            <w:div w:id="979960695">
              <w:marLeft w:val="0"/>
              <w:marRight w:val="0"/>
              <w:marTop w:val="0"/>
              <w:marBottom w:val="0"/>
              <w:divBdr>
                <w:top w:val="none" w:sz="0" w:space="0" w:color="auto"/>
                <w:left w:val="none" w:sz="0" w:space="0" w:color="auto"/>
                <w:bottom w:val="none" w:sz="0" w:space="0" w:color="auto"/>
                <w:right w:val="none" w:sz="0" w:space="0" w:color="auto"/>
              </w:divBdr>
            </w:div>
            <w:div w:id="127893433">
              <w:marLeft w:val="0"/>
              <w:marRight w:val="0"/>
              <w:marTop w:val="0"/>
              <w:marBottom w:val="0"/>
              <w:divBdr>
                <w:top w:val="none" w:sz="0" w:space="0" w:color="auto"/>
                <w:left w:val="none" w:sz="0" w:space="0" w:color="auto"/>
                <w:bottom w:val="none" w:sz="0" w:space="0" w:color="auto"/>
                <w:right w:val="none" w:sz="0" w:space="0" w:color="auto"/>
              </w:divBdr>
            </w:div>
            <w:div w:id="2120026595">
              <w:marLeft w:val="0"/>
              <w:marRight w:val="0"/>
              <w:marTop w:val="0"/>
              <w:marBottom w:val="0"/>
              <w:divBdr>
                <w:top w:val="none" w:sz="0" w:space="0" w:color="auto"/>
                <w:left w:val="none" w:sz="0" w:space="0" w:color="auto"/>
                <w:bottom w:val="none" w:sz="0" w:space="0" w:color="auto"/>
                <w:right w:val="none" w:sz="0" w:space="0" w:color="auto"/>
              </w:divBdr>
            </w:div>
            <w:div w:id="1178542778">
              <w:marLeft w:val="0"/>
              <w:marRight w:val="0"/>
              <w:marTop w:val="0"/>
              <w:marBottom w:val="0"/>
              <w:divBdr>
                <w:top w:val="none" w:sz="0" w:space="0" w:color="auto"/>
                <w:left w:val="none" w:sz="0" w:space="0" w:color="auto"/>
                <w:bottom w:val="none" w:sz="0" w:space="0" w:color="auto"/>
                <w:right w:val="none" w:sz="0" w:space="0" w:color="auto"/>
              </w:divBdr>
            </w:div>
            <w:div w:id="1590432734">
              <w:marLeft w:val="0"/>
              <w:marRight w:val="0"/>
              <w:marTop w:val="0"/>
              <w:marBottom w:val="0"/>
              <w:divBdr>
                <w:top w:val="none" w:sz="0" w:space="0" w:color="auto"/>
                <w:left w:val="none" w:sz="0" w:space="0" w:color="auto"/>
                <w:bottom w:val="none" w:sz="0" w:space="0" w:color="auto"/>
                <w:right w:val="none" w:sz="0" w:space="0" w:color="auto"/>
              </w:divBdr>
            </w:div>
            <w:div w:id="1175724385">
              <w:marLeft w:val="0"/>
              <w:marRight w:val="0"/>
              <w:marTop w:val="0"/>
              <w:marBottom w:val="0"/>
              <w:divBdr>
                <w:top w:val="none" w:sz="0" w:space="0" w:color="auto"/>
                <w:left w:val="none" w:sz="0" w:space="0" w:color="auto"/>
                <w:bottom w:val="none" w:sz="0" w:space="0" w:color="auto"/>
                <w:right w:val="none" w:sz="0" w:space="0" w:color="auto"/>
              </w:divBdr>
            </w:div>
            <w:div w:id="666909251">
              <w:marLeft w:val="0"/>
              <w:marRight w:val="0"/>
              <w:marTop w:val="0"/>
              <w:marBottom w:val="0"/>
              <w:divBdr>
                <w:top w:val="none" w:sz="0" w:space="0" w:color="auto"/>
                <w:left w:val="none" w:sz="0" w:space="0" w:color="auto"/>
                <w:bottom w:val="none" w:sz="0" w:space="0" w:color="auto"/>
                <w:right w:val="none" w:sz="0" w:space="0" w:color="auto"/>
              </w:divBdr>
            </w:div>
            <w:div w:id="753163666">
              <w:marLeft w:val="0"/>
              <w:marRight w:val="0"/>
              <w:marTop w:val="0"/>
              <w:marBottom w:val="0"/>
              <w:divBdr>
                <w:top w:val="none" w:sz="0" w:space="0" w:color="auto"/>
                <w:left w:val="none" w:sz="0" w:space="0" w:color="auto"/>
                <w:bottom w:val="none" w:sz="0" w:space="0" w:color="auto"/>
                <w:right w:val="none" w:sz="0" w:space="0" w:color="auto"/>
              </w:divBdr>
            </w:div>
            <w:div w:id="1540318303">
              <w:marLeft w:val="0"/>
              <w:marRight w:val="0"/>
              <w:marTop w:val="0"/>
              <w:marBottom w:val="0"/>
              <w:divBdr>
                <w:top w:val="none" w:sz="0" w:space="0" w:color="auto"/>
                <w:left w:val="none" w:sz="0" w:space="0" w:color="auto"/>
                <w:bottom w:val="none" w:sz="0" w:space="0" w:color="auto"/>
                <w:right w:val="none" w:sz="0" w:space="0" w:color="auto"/>
              </w:divBdr>
            </w:div>
            <w:div w:id="9458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8706">
      <w:bodyDiv w:val="1"/>
      <w:marLeft w:val="0"/>
      <w:marRight w:val="0"/>
      <w:marTop w:val="0"/>
      <w:marBottom w:val="0"/>
      <w:divBdr>
        <w:top w:val="none" w:sz="0" w:space="0" w:color="auto"/>
        <w:left w:val="none" w:sz="0" w:space="0" w:color="auto"/>
        <w:bottom w:val="none" w:sz="0" w:space="0" w:color="auto"/>
        <w:right w:val="none" w:sz="0" w:space="0" w:color="auto"/>
      </w:divBdr>
      <w:divsChild>
        <w:div w:id="1342509501">
          <w:marLeft w:val="0"/>
          <w:marRight w:val="0"/>
          <w:marTop w:val="0"/>
          <w:marBottom w:val="0"/>
          <w:divBdr>
            <w:top w:val="none" w:sz="0" w:space="0" w:color="auto"/>
            <w:left w:val="none" w:sz="0" w:space="0" w:color="auto"/>
            <w:bottom w:val="none" w:sz="0" w:space="0" w:color="auto"/>
            <w:right w:val="none" w:sz="0" w:space="0" w:color="auto"/>
          </w:divBdr>
          <w:divsChild>
            <w:div w:id="5656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7489">
      <w:bodyDiv w:val="1"/>
      <w:marLeft w:val="0"/>
      <w:marRight w:val="0"/>
      <w:marTop w:val="0"/>
      <w:marBottom w:val="0"/>
      <w:divBdr>
        <w:top w:val="none" w:sz="0" w:space="0" w:color="auto"/>
        <w:left w:val="none" w:sz="0" w:space="0" w:color="auto"/>
        <w:bottom w:val="none" w:sz="0" w:space="0" w:color="auto"/>
        <w:right w:val="none" w:sz="0" w:space="0" w:color="auto"/>
      </w:divBdr>
      <w:divsChild>
        <w:div w:id="818226152">
          <w:marLeft w:val="0"/>
          <w:marRight w:val="0"/>
          <w:marTop w:val="0"/>
          <w:marBottom w:val="0"/>
          <w:divBdr>
            <w:top w:val="none" w:sz="0" w:space="0" w:color="auto"/>
            <w:left w:val="none" w:sz="0" w:space="0" w:color="auto"/>
            <w:bottom w:val="none" w:sz="0" w:space="0" w:color="auto"/>
            <w:right w:val="none" w:sz="0" w:space="0" w:color="auto"/>
          </w:divBdr>
          <w:divsChild>
            <w:div w:id="1199899908">
              <w:marLeft w:val="0"/>
              <w:marRight w:val="0"/>
              <w:marTop w:val="0"/>
              <w:marBottom w:val="0"/>
              <w:divBdr>
                <w:top w:val="none" w:sz="0" w:space="0" w:color="auto"/>
                <w:left w:val="none" w:sz="0" w:space="0" w:color="auto"/>
                <w:bottom w:val="none" w:sz="0" w:space="0" w:color="auto"/>
                <w:right w:val="none" w:sz="0" w:space="0" w:color="auto"/>
              </w:divBdr>
            </w:div>
            <w:div w:id="2118790482">
              <w:marLeft w:val="0"/>
              <w:marRight w:val="0"/>
              <w:marTop w:val="0"/>
              <w:marBottom w:val="0"/>
              <w:divBdr>
                <w:top w:val="none" w:sz="0" w:space="0" w:color="auto"/>
                <w:left w:val="none" w:sz="0" w:space="0" w:color="auto"/>
                <w:bottom w:val="none" w:sz="0" w:space="0" w:color="auto"/>
                <w:right w:val="none" w:sz="0" w:space="0" w:color="auto"/>
              </w:divBdr>
            </w:div>
            <w:div w:id="876159349">
              <w:marLeft w:val="0"/>
              <w:marRight w:val="0"/>
              <w:marTop w:val="0"/>
              <w:marBottom w:val="0"/>
              <w:divBdr>
                <w:top w:val="none" w:sz="0" w:space="0" w:color="auto"/>
                <w:left w:val="none" w:sz="0" w:space="0" w:color="auto"/>
                <w:bottom w:val="none" w:sz="0" w:space="0" w:color="auto"/>
                <w:right w:val="none" w:sz="0" w:space="0" w:color="auto"/>
              </w:divBdr>
            </w:div>
            <w:div w:id="672993300">
              <w:marLeft w:val="0"/>
              <w:marRight w:val="0"/>
              <w:marTop w:val="0"/>
              <w:marBottom w:val="0"/>
              <w:divBdr>
                <w:top w:val="none" w:sz="0" w:space="0" w:color="auto"/>
                <w:left w:val="none" w:sz="0" w:space="0" w:color="auto"/>
                <w:bottom w:val="none" w:sz="0" w:space="0" w:color="auto"/>
                <w:right w:val="none" w:sz="0" w:space="0" w:color="auto"/>
              </w:divBdr>
            </w:div>
            <w:div w:id="1712874142">
              <w:marLeft w:val="0"/>
              <w:marRight w:val="0"/>
              <w:marTop w:val="0"/>
              <w:marBottom w:val="0"/>
              <w:divBdr>
                <w:top w:val="none" w:sz="0" w:space="0" w:color="auto"/>
                <w:left w:val="none" w:sz="0" w:space="0" w:color="auto"/>
                <w:bottom w:val="none" w:sz="0" w:space="0" w:color="auto"/>
                <w:right w:val="none" w:sz="0" w:space="0" w:color="auto"/>
              </w:divBdr>
            </w:div>
            <w:div w:id="2093046891">
              <w:marLeft w:val="0"/>
              <w:marRight w:val="0"/>
              <w:marTop w:val="0"/>
              <w:marBottom w:val="0"/>
              <w:divBdr>
                <w:top w:val="none" w:sz="0" w:space="0" w:color="auto"/>
                <w:left w:val="none" w:sz="0" w:space="0" w:color="auto"/>
                <w:bottom w:val="none" w:sz="0" w:space="0" w:color="auto"/>
                <w:right w:val="none" w:sz="0" w:space="0" w:color="auto"/>
              </w:divBdr>
            </w:div>
            <w:div w:id="244413377">
              <w:marLeft w:val="0"/>
              <w:marRight w:val="0"/>
              <w:marTop w:val="0"/>
              <w:marBottom w:val="0"/>
              <w:divBdr>
                <w:top w:val="none" w:sz="0" w:space="0" w:color="auto"/>
                <w:left w:val="none" w:sz="0" w:space="0" w:color="auto"/>
                <w:bottom w:val="none" w:sz="0" w:space="0" w:color="auto"/>
                <w:right w:val="none" w:sz="0" w:space="0" w:color="auto"/>
              </w:divBdr>
            </w:div>
            <w:div w:id="1422098186">
              <w:marLeft w:val="0"/>
              <w:marRight w:val="0"/>
              <w:marTop w:val="0"/>
              <w:marBottom w:val="0"/>
              <w:divBdr>
                <w:top w:val="none" w:sz="0" w:space="0" w:color="auto"/>
                <w:left w:val="none" w:sz="0" w:space="0" w:color="auto"/>
                <w:bottom w:val="none" w:sz="0" w:space="0" w:color="auto"/>
                <w:right w:val="none" w:sz="0" w:space="0" w:color="auto"/>
              </w:divBdr>
            </w:div>
            <w:div w:id="1289510685">
              <w:marLeft w:val="0"/>
              <w:marRight w:val="0"/>
              <w:marTop w:val="0"/>
              <w:marBottom w:val="0"/>
              <w:divBdr>
                <w:top w:val="none" w:sz="0" w:space="0" w:color="auto"/>
                <w:left w:val="none" w:sz="0" w:space="0" w:color="auto"/>
                <w:bottom w:val="none" w:sz="0" w:space="0" w:color="auto"/>
                <w:right w:val="none" w:sz="0" w:space="0" w:color="auto"/>
              </w:divBdr>
            </w:div>
            <w:div w:id="1880168951">
              <w:marLeft w:val="0"/>
              <w:marRight w:val="0"/>
              <w:marTop w:val="0"/>
              <w:marBottom w:val="0"/>
              <w:divBdr>
                <w:top w:val="none" w:sz="0" w:space="0" w:color="auto"/>
                <w:left w:val="none" w:sz="0" w:space="0" w:color="auto"/>
                <w:bottom w:val="none" w:sz="0" w:space="0" w:color="auto"/>
                <w:right w:val="none" w:sz="0" w:space="0" w:color="auto"/>
              </w:divBdr>
            </w:div>
            <w:div w:id="818154389">
              <w:marLeft w:val="0"/>
              <w:marRight w:val="0"/>
              <w:marTop w:val="0"/>
              <w:marBottom w:val="0"/>
              <w:divBdr>
                <w:top w:val="none" w:sz="0" w:space="0" w:color="auto"/>
                <w:left w:val="none" w:sz="0" w:space="0" w:color="auto"/>
                <w:bottom w:val="none" w:sz="0" w:space="0" w:color="auto"/>
                <w:right w:val="none" w:sz="0" w:space="0" w:color="auto"/>
              </w:divBdr>
            </w:div>
            <w:div w:id="17402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600">
      <w:bodyDiv w:val="1"/>
      <w:marLeft w:val="0"/>
      <w:marRight w:val="0"/>
      <w:marTop w:val="0"/>
      <w:marBottom w:val="0"/>
      <w:divBdr>
        <w:top w:val="none" w:sz="0" w:space="0" w:color="auto"/>
        <w:left w:val="none" w:sz="0" w:space="0" w:color="auto"/>
        <w:bottom w:val="none" w:sz="0" w:space="0" w:color="auto"/>
        <w:right w:val="none" w:sz="0" w:space="0" w:color="auto"/>
      </w:divBdr>
      <w:divsChild>
        <w:div w:id="1527135163">
          <w:marLeft w:val="0"/>
          <w:marRight w:val="0"/>
          <w:marTop w:val="0"/>
          <w:marBottom w:val="0"/>
          <w:divBdr>
            <w:top w:val="none" w:sz="0" w:space="0" w:color="auto"/>
            <w:left w:val="none" w:sz="0" w:space="0" w:color="auto"/>
            <w:bottom w:val="none" w:sz="0" w:space="0" w:color="auto"/>
            <w:right w:val="none" w:sz="0" w:space="0" w:color="auto"/>
          </w:divBdr>
          <w:divsChild>
            <w:div w:id="1920602121">
              <w:marLeft w:val="0"/>
              <w:marRight w:val="0"/>
              <w:marTop w:val="0"/>
              <w:marBottom w:val="0"/>
              <w:divBdr>
                <w:top w:val="none" w:sz="0" w:space="0" w:color="auto"/>
                <w:left w:val="none" w:sz="0" w:space="0" w:color="auto"/>
                <w:bottom w:val="none" w:sz="0" w:space="0" w:color="auto"/>
                <w:right w:val="none" w:sz="0" w:space="0" w:color="auto"/>
              </w:divBdr>
            </w:div>
            <w:div w:id="999622211">
              <w:marLeft w:val="0"/>
              <w:marRight w:val="0"/>
              <w:marTop w:val="0"/>
              <w:marBottom w:val="0"/>
              <w:divBdr>
                <w:top w:val="none" w:sz="0" w:space="0" w:color="auto"/>
                <w:left w:val="none" w:sz="0" w:space="0" w:color="auto"/>
                <w:bottom w:val="none" w:sz="0" w:space="0" w:color="auto"/>
                <w:right w:val="none" w:sz="0" w:space="0" w:color="auto"/>
              </w:divBdr>
            </w:div>
            <w:div w:id="1309628514">
              <w:marLeft w:val="0"/>
              <w:marRight w:val="0"/>
              <w:marTop w:val="0"/>
              <w:marBottom w:val="0"/>
              <w:divBdr>
                <w:top w:val="none" w:sz="0" w:space="0" w:color="auto"/>
                <w:left w:val="none" w:sz="0" w:space="0" w:color="auto"/>
                <w:bottom w:val="none" w:sz="0" w:space="0" w:color="auto"/>
                <w:right w:val="none" w:sz="0" w:space="0" w:color="auto"/>
              </w:divBdr>
            </w:div>
            <w:div w:id="1473450743">
              <w:marLeft w:val="0"/>
              <w:marRight w:val="0"/>
              <w:marTop w:val="0"/>
              <w:marBottom w:val="0"/>
              <w:divBdr>
                <w:top w:val="none" w:sz="0" w:space="0" w:color="auto"/>
                <w:left w:val="none" w:sz="0" w:space="0" w:color="auto"/>
                <w:bottom w:val="none" w:sz="0" w:space="0" w:color="auto"/>
                <w:right w:val="none" w:sz="0" w:space="0" w:color="auto"/>
              </w:divBdr>
            </w:div>
            <w:div w:id="30902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09920">
      <w:bodyDiv w:val="1"/>
      <w:marLeft w:val="0"/>
      <w:marRight w:val="0"/>
      <w:marTop w:val="0"/>
      <w:marBottom w:val="0"/>
      <w:divBdr>
        <w:top w:val="none" w:sz="0" w:space="0" w:color="auto"/>
        <w:left w:val="none" w:sz="0" w:space="0" w:color="auto"/>
        <w:bottom w:val="none" w:sz="0" w:space="0" w:color="auto"/>
        <w:right w:val="none" w:sz="0" w:space="0" w:color="auto"/>
      </w:divBdr>
      <w:divsChild>
        <w:div w:id="1828397986">
          <w:marLeft w:val="0"/>
          <w:marRight w:val="0"/>
          <w:marTop w:val="0"/>
          <w:marBottom w:val="0"/>
          <w:divBdr>
            <w:top w:val="none" w:sz="0" w:space="0" w:color="auto"/>
            <w:left w:val="none" w:sz="0" w:space="0" w:color="auto"/>
            <w:bottom w:val="none" w:sz="0" w:space="0" w:color="auto"/>
            <w:right w:val="none" w:sz="0" w:space="0" w:color="auto"/>
          </w:divBdr>
          <w:divsChild>
            <w:div w:id="906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4498">
      <w:bodyDiv w:val="1"/>
      <w:marLeft w:val="0"/>
      <w:marRight w:val="0"/>
      <w:marTop w:val="0"/>
      <w:marBottom w:val="0"/>
      <w:divBdr>
        <w:top w:val="none" w:sz="0" w:space="0" w:color="auto"/>
        <w:left w:val="none" w:sz="0" w:space="0" w:color="auto"/>
        <w:bottom w:val="none" w:sz="0" w:space="0" w:color="auto"/>
        <w:right w:val="none" w:sz="0" w:space="0" w:color="auto"/>
      </w:divBdr>
      <w:divsChild>
        <w:div w:id="924996298">
          <w:marLeft w:val="0"/>
          <w:marRight w:val="0"/>
          <w:marTop w:val="0"/>
          <w:marBottom w:val="0"/>
          <w:divBdr>
            <w:top w:val="none" w:sz="0" w:space="0" w:color="auto"/>
            <w:left w:val="none" w:sz="0" w:space="0" w:color="auto"/>
            <w:bottom w:val="none" w:sz="0" w:space="0" w:color="auto"/>
            <w:right w:val="none" w:sz="0" w:space="0" w:color="auto"/>
          </w:divBdr>
          <w:divsChild>
            <w:div w:id="16174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0869">
      <w:bodyDiv w:val="1"/>
      <w:marLeft w:val="0"/>
      <w:marRight w:val="0"/>
      <w:marTop w:val="0"/>
      <w:marBottom w:val="0"/>
      <w:divBdr>
        <w:top w:val="none" w:sz="0" w:space="0" w:color="auto"/>
        <w:left w:val="none" w:sz="0" w:space="0" w:color="auto"/>
        <w:bottom w:val="none" w:sz="0" w:space="0" w:color="auto"/>
        <w:right w:val="none" w:sz="0" w:space="0" w:color="auto"/>
      </w:divBdr>
      <w:divsChild>
        <w:div w:id="734084588">
          <w:marLeft w:val="0"/>
          <w:marRight w:val="0"/>
          <w:marTop w:val="0"/>
          <w:marBottom w:val="0"/>
          <w:divBdr>
            <w:top w:val="none" w:sz="0" w:space="0" w:color="auto"/>
            <w:left w:val="none" w:sz="0" w:space="0" w:color="auto"/>
            <w:bottom w:val="none" w:sz="0" w:space="0" w:color="auto"/>
            <w:right w:val="none" w:sz="0" w:space="0" w:color="auto"/>
          </w:divBdr>
          <w:divsChild>
            <w:div w:id="170530437">
              <w:marLeft w:val="0"/>
              <w:marRight w:val="0"/>
              <w:marTop w:val="0"/>
              <w:marBottom w:val="0"/>
              <w:divBdr>
                <w:top w:val="none" w:sz="0" w:space="0" w:color="auto"/>
                <w:left w:val="none" w:sz="0" w:space="0" w:color="auto"/>
                <w:bottom w:val="none" w:sz="0" w:space="0" w:color="auto"/>
                <w:right w:val="none" w:sz="0" w:space="0" w:color="auto"/>
              </w:divBdr>
            </w:div>
            <w:div w:id="96948746">
              <w:marLeft w:val="0"/>
              <w:marRight w:val="0"/>
              <w:marTop w:val="0"/>
              <w:marBottom w:val="0"/>
              <w:divBdr>
                <w:top w:val="none" w:sz="0" w:space="0" w:color="auto"/>
                <w:left w:val="none" w:sz="0" w:space="0" w:color="auto"/>
                <w:bottom w:val="none" w:sz="0" w:space="0" w:color="auto"/>
                <w:right w:val="none" w:sz="0" w:space="0" w:color="auto"/>
              </w:divBdr>
            </w:div>
            <w:div w:id="1580942830">
              <w:marLeft w:val="0"/>
              <w:marRight w:val="0"/>
              <w:marTop w:val="0"/>
              <w:marBottom w:val="0"/>
              <w:divBdr>
                <w:top w:val="none" w:sz="0" w:space="0" w:color="auto"/>
                <w:left w:val="none" w:sz="0" w:space="0" w:color="auto"/>
                <w:bottom w:val="none" w:sz="0" w:space="0" w:color="auto"/>
                <w:right w:val="none" w:sz="0" w:space="0" w:color="auto"/>
              </w:divBdr>
            </w:div>
            <w:div w:id="16363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349">
      <w:bodyDiv w:val="1"/>
      <w:marLeft w:val="0"/>
      <w:marRight w:val="0"/>
      <w:marTop w:val="0"/>
      <w:marBottom w:val="0"/>
      <w:divBdr>
        <w:top w:val="none" w:sz="0" w:space="0" w:color="auto"/>
        <w:left w:val="none" w:sz="0" w:space="0" w:color="auto"/>
        <w:bottom w:val="none" w:sz="0" w:space="0" w:color="auto"/>
        <w:right w:val="none" w:sz="0" w:space="0" w:color="auto"/>
      </w:divBdr>
      <w:divsChild>
        <w:div w:id="121194885">
          <w:marLeft w:val="0"/>
          <w:marRight w:val="0"/>
          <w:marTop w:val="0"/>
          <w:marBottom w:val="0"/>
          <w:divBdr>
            <w:top w:val="none" w:sz="0" w:space="0" w:color="auto"/>
            <w:left w:val="none" w:sz="0" w:space="0" w:color="auto"/>
            <w:bottom w:val="none" w:sz="0" w:space="0" w:color="auto"/>
            <w:right w:val="none" w:sz="0" w:space="0" w:color="auto"/>
          </w:divBdr>
          <w:divsChild>
            <w:div w:id="898173435">
              <w:marLeft w:val="0"/>
              <w:marRight w:val="0"/>
              <w:marTop w:val="0"/>
              <w:marBottom w:val="0"/>
              <w:divBdr>
                <w:top w:val="none" w:sz="0" w:space="0" w:color="auto"/>
                <w:left w:val="none" w:sz="0" w:space="0" w:color="auto"/>
                <w:bottom w:val="none" w:sz="0" w:space="0" w:color="auto"/>
                <w:right w:val="none" w:sz="0" w:space="0" w:color="auto"/>
              </w:divBdr>
            </w:div>
            <w:div w:id="1835340606">
              <w:marLeft w:val="0"/>
              <w:marRight w:val="0"/>
              <w:marTop w:val="0"/>
              <w:marBottom w:val="0"/>
              <w:divBdr>
                <w:top w:val="none" w:sz="0" w:space="0" w:color="auto"/>
                <w:left w:val="none" w:sz="0" w:space="0" w:color="auto"/>
                <w:bottom w:val="none" w:sz="0" w:space="0" w:color="auto"/>
                <w:right w:val="none" w:sz="0" w:space="0" w:color="auto"/>
              </w:divBdr>
            </w:div>
            <w:div w:id="12376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661">
      <w:bodyDiv w:val="1"/>
      <w:marLeft w:val="0"/>
      <w:marRight w:val="0"/>
      <w:marTop w:val="0"/>
      <w:marBottom w:val="0"/>
      <w:divBdr>
        <w:top w:val="none" w:sz="0" w:space="0" w:color="auto"/>
        <w:left w:val="none" w:sz="0" w:space="0" w:color="auto"/>
        <w:bottom w:val="none" w:sz="0" w:space="0" w:color="auto"/>
        <w:right w:val="none" w:sz="0" w:space="0" w:color="auto"/>
      </w:divBdr>
      <w:divsChild>
        <w:div w:id="1636251806">
          <w:marLeft w:val="0"/>
          <w:marRight w:val="0"/>
          <w:marTop w:val="0"/>
          <w:marBottom w:val="0"/>
          <w:divBdr>
            <w:top w:val="none" w:sz="0" w:space="0" w:color="auto"/>
            <w:left w:val="none" w:sz="0" w:space="0" w:color="auto"/>
            <w:bottom w:val="none" w:sz="0" w:space="0" w:color="auto"/>
            <w:right w:val="none" w:sz="0" w:space="0" w:color="auto"/>
          </w:divBdr>
          <w:divsChild>
            <w:div w:id="855727420">
              <w:marLeft w:val="0"/>
              <w:marRight w:val="0"/>
              <w:marTop w:val="0"/>
              <w:marBottom w:val="0"/>
              <w:divBdr>
                <w:top w:val="none" w:sz="0" w:space="0" w:color="auto"/>
                <w:left w:val="none" w:sz="0" w:space="0" w:color="auto"/>
                <w:bottom w:val="none" w:sz="0" w:space="0" w:color="auto"/>
                <w:right w:val="none" w:sz="0" w:space="0" w:color="auto"/>
              </w:divBdr>
            </w:div>
            <w:div w:id="1567297219">
              <w:marLeft w:val="0"/>
              <w:marRight w:val="0"/>
              <w:marTop w:val="0"/>
              <w:marBottom w:val="0"/>
              <w:divBdr>
                <w:top w:val="none" w:sz="0" w:space="0" w:color="auto"/>
                <w:left w:val="none" w:sz="0" w:space="0" w:color="auto"/>
                <w:bottom w:val="none" w:sz="0" w:space="0" w:color="auto"/>
                <w:right w:val="none" w:sz="0" w:space="0" w:color="auto"/>
              </w:divBdr>
            </w:div>
            <w:div w:id="1209610388">
              <w:marLeft w:val="0"/>
              <w:marRight w:val="0"/>
              <w:marTop w:val="0"/>
              <w:marBottom w:val="0"/>
              <w:divBdr>
                <w:top w:val="none" w:sz="0" w:space="0" w:color="auto"/>
                <w:left w:val="none" w:sz="0" w:space="0" w:color="auto"/>
                <w:bottom w:val="none" w:sz="0" w:space="0" w:color="auto"/>
                <w:right w:val="none" w:sz="0" w:space="0" w:color="auto"/>
              </w:divBdr>
            </w:div>
            <w:div w:id="701436381">
              <w:marLeft w:val="0"/>
              <w:marRight w:val="0"/>
              <w:marTop w:val="0"/>
              <w:marBottom w:val="0"/>
              <w:divBdr>
                <w:top w:val="none" w:sz="0" w:space="0" w:color="auto"/>
                <w:left w:val="none" w:sz="0" w:space="0" w:color="auto"/>
                <w:bottom w:val="none" w:sz="0" w:space="0" w:color="auto"/>
                <w:right w:val="none" w:sz="0" w:space="0" w:color="auto"/>
              </w:divBdr>
            </w:div>
            <w:div w:id="1439790089">
              <w:marLeft w:val="0"/>
              <w:marRight w:val="0"/>
              <w:marTop w:val="0"/>
              <w:marBottom w:val="0"/>
              <w:divBdr>
                <w:top w:val="none" w:sz="0" w:space="0" w:color="auto"/>
                <w:left w:val="none" w:sz="0" w:space="0" w:color="auto"/>
                <w:bottom w:val="none" w:sz="0" w:space="0" w:color="auto"/>
                <w:right w:val="none" w:sz="0" w:space="0" w:color="auto"/>
              </w:divBdr>
            </w:div>
            <w:div w:id="494761917">
              <w:marLeft w:val="0"/>
              <w:marRight w:val="0"/>
              <w:marTop w:val="0"/>
              <w:marBottom w:val="0"/>
              <w:divBdr>
                <w:top w:val="none" w:sz="0" w:space="0" w:color="auto"/>
                <w:left w:val="none" w:sz="0" w:space="0" w:color="auto"/>
                <w:bottom w:val="none" w:sz="0" w:space="0" w:color="auto"/>
                <w:right w:val="none" w:sz="0" w:space="0" w:color="auto"/>
              </w:divBdr>
            </w:div>
            <w:div w:id="1184326098">
              <w:marLeft w:val="0"/>
              <w:marRight w:val="0"/>
              <w:marTop w:val="0"/>
              <w:marBottom w:val="0"/>
              <w:divBdr>
                <w:top w:val="none" w:sz="0" w:space="0" w:color="auto"/>
                <w:left w:val="none" w:sz="0" w:space="0" w:color="auto"/>
                <w:bottom w:val="none" w:sz="0" w:space="0" w:color="auto"/>
                <w:right w:val="none" w:sz="0" w:space="0" w:color="auto"/>
              </w:divBdr>
            </w:div>
            <w:div w:id="1241061109">
              <w:marLeft w:val="0"/>
              <w:marRight w:val="0"/>
              <w:marTop w:val="0"/>
              <w:marBottom w:val="0"/>
              <w:divBdr>
                <w:top w:val="none" w:sz="0" w:space="0" w:color="auto"/>
                <w:left w:val="none" w:sz="0" w:space="0" w:color="auto"/>
                <w:bottom w:val="none" w:sz="0" w:space="0" w:color="auto"/>
                <w:right w:val="none" w:sz="0" w:space="0" w:color="auto"/>
              </w:divBdr>
            </w:div>
            <w:div w:id="1266107955">
              <w:marLeft w:val="0"/>
              <w:marRight w:val="0"/>
              <w:marTop w:val="0"/>
              <w:marBottom w:val="0"/>
              <w:divBdr>
                <w:top w:val="none" w:sz="0" w:space="0" w:color="auto"/>
                <w:left w:val="none" w:sz="0" w:space="0" w:color="auto"/>
                <w:bottom w:val="none" w:sz="0" w:space="0" w:color="auto"/>
                <w:right w:val="none" w:sz="0" w:space="0" w:color="auto"/>
              </w:divBdr>
            </w:div>
            <w:div w:id="765462754">
              <w:marLeft w:val="0"/>
              <w:marRight w:val="0"/>
              <w:marTop w:val="0"/>
              <w:marBottom w:val="0"/>
              <w:divBdr>
                <w:top w:val="none" w:sz="0" w:space="0" w:color="auto"/>
                <w:left w:val="none" w:sz="0" w:space="0" w:color="auto"/>
                <w:bottom w:val="none" w:sz="0" w:space="0" w:color="auto"/>
                <w:right w:val="none" w:sz="0" w:space="0" w:color="auto"/>
              </w:divBdr>
            </w:div>
            <w:div w:id="1516848159">
              <w:marLeft w:val="0"/>
              <w:marRight w:val="0"/>
              <w:marTop w:val="0"/>
              <w:marBottom w:val="0"/>
              <w:divBdr>
                <w:top w:val="none" w:sz="0" w:space="0" w:color="auto"/>
                <w:left w:val="none" w:sz="0" w:space="0" w:color="auto"/>
                <w:bottom w:val="none" w:sz="0" w:space="0" w:color="auto"/>
                <w:right w:val="none" w:sz="0" w:space="0" w:color="auto"/>
              </w:divBdr>
            </w:div>
            <w:div w:id="1890024800">
              <w:marLeft w:val="0"/>
              <w:marRight w:val="0"/>
              <w:marTop w:val="0"/>
              <w:marBottom w:val="0"/>
              <w:divBdr>
                <w:top w:val="none" w:sz="0" w:space="0" w:color="auto"/>
                <w:left w:val="none" w:sz="0" w:space="0" w:color="auto"/>
                <w:bottom w:val="none" w:sz="0" w:space="0" w:color="auto"/>
                <w:right w:val="none" w:sz="0" w:space="0" w:color="auto"/>
              </w:divBdr>
            </w:div>
            <w:div w:id="2068649499">
              <w:marLeft w:val="0"/>
              <w:marRight w:val="0"/>
              <w:marTop w:val="0"/>
              <w:marBottom w:val="0"/>
              <w:divBdr>
                <w:top w:val="none" w:sz="0" w:space="0" w:color="auto"/>
                <w:left w:val="none" w:sz="0" w:space="0" w:color="auto"/>
                <w:bottom w:val="none" w:sz="0" w:space="0" w:color="auto"/>
                <w:right w:val="none" w:sz="0" w:space="0" w:color="auto"/>
              </w:divBdr>
            </w:div>
            <w:div w:id="681780381">
              <w:marLeft w:val="0"/>
              <w:marRight w:val="0"/>
              <w:marTop w:val="0"/>
              <w:marBottom w:val="0"/>
              <w:divBdr>
                <w:top w:val="none" w:sz="0" w:space="0" w:color="auto"/>
                <w:left w:val="none" w:sz="0" w:space="0" w:color="auto"/>
                <w:bottom w:val="none" w:sz="0" w:space="0" w:color="auto"/>
                <w:right w:val="none" w:sz="0" w:space="0" w:color="auto"/>
              </w:divBdr>
            </w:div>
            <w:div w:id="849414492">
              <w:marLeft w:val="0"/>
              <w:marRight w:val="0"/>
              <w:marTop w:val="0"/>
              <w:marBottom w:val="0"/>
              <w:divBdr>
                <w:top w:val="none" w:sz="0" w:space="0" w:color="auto"/>
                <w:left w:val="none" w:sz="0" w:space="0" w:color="auto"/>
                <w:bottom w:val="none" w:sz="0" w:space="0" w:color="auto"/>
                <w:right w:val="none" w:sz="0" w:space="0" w:color="auto"/>
              </w:divBdr>
            </w:div>
            <w:div w:id="378629892">
              <w:marLeft w:val="0"/>
              <w:marRight w:val="0"/>
              <w:marTop w:val="0"/>
              <w:marBottom w:val="0"/>
              <w:divBdr>
                <w:top w:val="none" w:sz="0" w:space="0" w:color="auto"/>
                <w:left w:val="none" w:sz="0" w:space="0" w:color="auto"/>
                <w:bottom w:val="none" w:sz="0" w:space="0" w:color="auto"/>
                <w:right w:val="none" w:sz="0" w:space="0" w:color="auto"/>
              </w:divBdr>
            </w:div>
            <w:div w:id="95291774">
              <w:marLeft w:val="0"/>
              <w:marRight w:val="0"/>
              <w:marTop w:val="0"/>
              <w:marBottom w:val="0"/>
              <w:divBdr>
                <w:top w:val="none" w:sz="0" w:space="0" w:color="auto"/>
                <w:left w:val="none" w:sz="0" w:space="0" w:color="auto"/>
                <w:bottom w:val="none" w:sz="0" w:space="0" w:color="auto"/>
                <w:right w:val="none" w:sz="0" w:space="0" w:color="auto"/>
              </w:divBdr>
            </w:div>
            <w:div w:id="906571656">
              <w:marLeft w:val="0"/>
              <w:marRight w:val="0"/>
              <w:marTop w:val="0"/>
              <w:marBottom w:val="0"/>
              <w:divBdr>
                <w:top w:val="none" w:sz="0" w:space="0" w:color="auto"/>
                <w:left w:val="none" w:sz="0" w:space="0" w:color="auto"/>
                <w:bottom w:val="none" w:sz="0" w:space="0" w:color="auto"/>
                <w:right w:val="none" w:sz="0" w:space="0" w:color="auto"/>
              </w:divBdr>
            </w:div>
            <w:div w:id="244844531">
              <w:marLeft w:val="0"/>
              <w:marRight w:val="0"/>
              <w:marTop w:val="0"/>
              <w:marBottom w:val="0"/>
              <w:divBdr>
                <w:top w:val="none" w:sz="0" w:space="0" w:color="auto"/>
                <w:left w:val="none" w:sz="0" w:space="0" w:color="auto"/>
                <w:bottom w:val="none" w:sz="0" w:space="0" w:color="auto"/>
                <w:right w:val="none" w:sz="0" w:space="0" w:color="auto"/>
              </w:divBdr>
            </w:div>
            <w:div w:id="98527198">
              <w:marLeft w:val="0"/>
              <w:marRight w:val="0"/>
              <w:marTop w:val="0"/>
              <w:marBottom w:val="0"/>
              <w:divBdr>
                <w:top w:val="none" w:sz="0" w:space="0" w:color="auto"/>
                <w:left w:val="none" w:sz="0" w:space="0" w:color="auto"/>
                <w:bottom w:val="none" w:sz="0" w:space="0" w:color="auto"/>
                <w:right w:val="none" w:sz="0" w:space="0" w:color="auto"/>
              </w:divBdr>
            </w:div>
            <w:div w:id="1556501082">
              <w:marLeft w:val="0"/>
              <w:marRight w:val="0"/>
              <w:marTop w:val="0"/>
              <w:marBottom w:val="0"/>
              <w:divBdr>
                <w:top w:val="none" w:sz="0" w:space="0" w:color="auto"/>
                <w:left w:val="none" w:sz="0" w:space="0" w:color="auto"/>
                <w:bottom w:val="none" w:sz="0" w:space="0" w:color="auto"/>
                <w:right w:val="none" w:sz="0" w:space="0" w:color="auto"/>
              </w:divBdr>
            </w:div>
            <w:div w:id="1573005647">
              <w:marLeft w:val="0"/>
              <w:marRight w:val="0"/>
              <w:marTop w:val="0"/>
              <w:marBottom w:val="0"/>
              <w:divBdr>
                <w:top w:val="none" w:sz="0" w:space="0" w:color="auto"/>
                <w:left w:val="none" w:sz="0" w:space="0" w:color="auto"/>
                <w:bottom w:val="none" w:sz="0" w:space="0" w:color="auto"/>
                <w:right w:val="none" w:sz="0" w:space="0" w:color="auto"/>
              </w:divBdr>
            </w:div>
            <w:div w:id="1580479921">
              <w:marLeft w:val="0"/>
              <w:marRight w:val="0"/>
              <w:marTop w:val="0"/>
              <w:marBottom w:val="0"/>
              <w:divBdr>
                <w:top w:val="none" w:sz="0" w:space="0" w:color="auto"/>
                <w:left w:val="none" w:sz="0" w:space="0" w:color="auto"/>
                <w:bottom w:val="none" w:sz="0" w:space="0" w:color="auto"/>
                <w:right w:val="none" w:sz="0" w:space="0" w:color="auto"/>
              </w:divBdr>
            </w:div>
            <w:div w:id="1592422881">
              <w:marLeft w:val="0"/>
              <w:marRight w:val="0"/>
              <w:marTop w:val="0"/>
              <w:marBottom w:val="0"/>
              <w:divBdr>
                <w:top w:val="none" w:sz="0" w:space="0" w:color="auto"/>
                <w:left w:val="none" w:sz="0" w:space="0" w:color="auto"/>
                <w:bottom w:val="none" w:sz="0" w:space="0" w:color="auto"/>
                <w:right w:val="none" w:sz="0" w:space="0" w:color="auto"/>
              </w:divBdr>
            </w:div>
            <w:div w:id="1724214180">
              <w:marLeft w:val="0"/>
              <w:marRight w:val="0"/>
              <w:marTop w:val="0"/>
              <w:marBottom w:val="0"/>
              <w:divBdr>
                <w:top w:val="none" w:sz="0" w:space="0" w:color="auto"/>
                <w:left w:val="none" w:sz="0" w:space="0" w:color="auto"/>
                <w:bottom w:val="none" w:sz="0" w:space="0" w:color="auto"/>
                <w:right w:val="none" w:sz="0" w:space="0" w:color="auto"/>
              </w:divBdr>
            </w:div>
            <w:div w:id="47880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27343664">
      <w:bodyDiv w:val="1"/>
      <w:marLeft w:val="0"/>
      <w:marRight w:val="0"/>
      <w:marTop w:val="0"/>
      <w:marBottom w:val="0"/>
      <w:divBdr>
        <w:top w:val="none" w:sz="0" w:space="0" w:color="auto"/>
        <w:left w:val="none" w:sz="0" w:space="0" w:color="auto"/>
        <w:bottom w:val="none" w:sz="0" w:space="0" w:color="auto"/>
        <w:right w:val="none" w:sz="0" w:space="0" w:color="auto"/>
      </w:divBdr>
      <w:divsChild>
        <w:div w:id="672688520">
          <w:marLeft w:val="0"/>
          <w:marRight w:val="0"/>
          <w:marTop w:val="0"/>
          <w:marBottom w:val="0"/>
          <w:divBdr>
            <w:top w:val="none" w:sz="0" w:space="0" w:color="auto"/>
            <w:left w:val="none" w:sz="0" w:space="0" w:color="auto"/>
            <w:bottom w:val="none" w:sz="0" w:space="0" w:color="auto"/>
            <w:right w:val="none" w:sz="0" w:space="0" w:color="auto"/>
          </w:divBdr>
          <w:divsChild>
            <w:div w:id="1388262009">
              <w:marLeft w:val="0"/>
              <w:marRight w:val="0"/>
              <w:marTop w:val="0"/>
              <w:marBottom w:val="0"/>
              <w:divBdr>
                <w:top w:val="none" w:sz="0" w:space="0" w:color="auto"/>
                <w:left w:val="none" w:sz="0" w:space="0" w:color="auto"/>
                <w:bottom w:val="none" w:sz="0" w:space="0" w:color="auto"/>
                <w:right w:val="none" w:sz="0" w:space="0" w:color="auto"/>
              </w:divBdr>
            </w:div>
            <w:div w:id="1610888207">
              <w:marLeft w:val="0"/>
              <w:marRight w:val="0"/>
              <w:marTop w:val="0"/>
              <w:marBottom w:val="0"/>
              <w:divBdr>
                <w:top w:val="none" w:sz="0" w:space="0" w:color="auto"/>
                <w:left w:val="none" w:sz="0" w:space="0" w:color="auto"/>
                <w:bottom w:val="none" w:sz="0" w:space="0" w:color="auto"/>
                <w:right w:val="none" w:sz="0" w:space="0" w:color="auto"/>
              </w:divBdr>
            </w:div>
            <w:div w:id="1112750339">
              <w:marLeft w:val="0"/>
              <w:marRight w:val="0"/>
              <w:marTop w:val="0"/>
              <w:marBottom w:val="0"/>
              <w:divBdr>
                <w:top w:val="none" w:sz="0" w:space="0" w:color="auto"/>
                <w:left w:val="none" w:sz="0" w:space="0" w:color="auto"/>
                <w:bottom w:val="none" w:sz="0" w:space="0" w:color="auto"/>
                <w:right w:val="none" w:sz="0" w:space="0" w:color="auto"/>
              </w:divBdr>
            </w:div>
            <w:div w:id="906065302">
              <w:marLeft w:val="0"/>
              <w:marRight w:val="0"/>
              <w:marTop w:val="0"/>
              <w:marBottom w:val="0"/>
              <w:divBdr>
                <w:top w:val="none" w:sz="0" w:space="0" w:color="auto"/>
                <w:left w:val="none" w:sz="0" w:space="0" w:color="auto"/>
                <w:bottom w:val="none" w:sz="0" w:space="0" w:color="auto"/>
                <w:right w:val="none" w:sz="0" w:space="0" w:color="auto"/>
              </w:divBdr>
            </w:div>
            <w:div w:id="3863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0157">
      <w:bodyDiv w:val="1"/>
      <w:marLeft w:val="0"/>
      <w:marRight w:val="0"/>
      <w:marTop w:val="0"/>
      <w:marBottom w:val="0"/>
      <w:divBdr>
        <w:top w:val="none" w:sz="0" w:space="0" w:color="auto"/>
        <w:left w:val="none" w:sz="0" w:space="0" w:color="auto"/>
        <w:bottom w:val="none" w:sz="0" w:space="0" w:color="auto"/>
        <w:right w:val="none" w:sz="0" w:space="0" w:color="auto"/>
      </w:divBdr>
      <w:divsChild>
        <w:div w:id="1120296047">
          <w:marLeft w:val="0"/>
          <w:marRight w:val="0"/>
          <w:marTop w:val="0"/>
          <w:marBottom w:val="0"/>
          <w:divBdr>
            <w:top w:val="none" w:sz="0" w:space="0" w:color="auto"/>
            <w:left w:val="none" w:sz="0" w:space="0" w:color="auto"/>
            <w:bottom w:val="none" w:sz="0" w:space="0" w:color="auto"/>
            <w:right w:val="none" w:sz="0" w:space="0" w:color="auto"/>
          </w:divBdr>
          <w:divsChild>
            <w:div w:id="615259759">
              <w:marLeft w:val="0"/>
              <w:marRight w:val="0"/>
              <w:marTop w:val="0"/>
              <w:marBottom w:val="0"/>
              <w:divBdr>
                <w:top w:val="none" w:sz="0" w:space="0" w:color="auto"/>
                <w:left w:val="none" w:sz="0" w:space="0" w:color="auto"/>
                <w:bottom w:val="none" w:sz="0" w:space="0" w:color="auto"/>
                <w:right w:val="none" w:sz="0" w:space="0" w:color="auto"/>
              </w:divBdr>
            </w:div>
            <w:div w:id="618880672">
              <w:marLeft w:val="0"/>
              <w:marRight w:val="0"/>
              <w:marTop w:val="0"/>
              <w:marBottom w:val="0"/>
              <w:divBdr>
                <w:top w:val="none" w:sz="0" w:space="0" w:color="auto"/>
                <w:left w:val="none" w:sz="0" w:space="0" w:color="auto"/>
                <w:bottom w:val="none" w:sz="0" w:space="0" w:color="auto"/>
                <w:right w:val="none" w:sz="0" w:space="0" w:color="auto"/>
              </w:divBdr>
            </w:div>
            <w:div w:id="1049496131">
              <w:marLeft w:val="0"/>
              <w:marRight w:val="0"/>
              <w:marTop w:val="0"/>
              <w:marBottom w:val="0"/>
              <w:divBdr>
                <w:top w:val="none" w:sz="0" w:space="0" w:color="auto"/>
                <w:left w:val="none" w:sz="0" w:space="0" w:color="auto"/>
                <w:bottom w:val="none" w:sz="0" w:space="0" w:color="auto"/>
                <w:right w:val="none" w:sz="0" w:space="0" w:color="auto"/>
              </w:divBdr>
            </w:div>
            <w:div w:id="708069107">
              <w:marLeft w:val="0"/>
              <w:marRight w:val="0"/>
              <w:marTop w:val="0"/>
              <w:marBottom w:val="0"/>
              <w:divBdr>
                <w:top w:val="none" w:sz="0" w:space="0" w:color="auto"/>
                <w:left w:val="none" w:sz="0" w:space="0" w:color="auto"/>
                <w:bottom w:val="none" w:sz="0" w:space="0" w:color="auto"/>
                <w:right w:val="none" w:sz="0" w:space="0" w:color="auto"/>
              </w:divBdr>
            </w:div>
            <w:div w:id="1760979892">
              <w:marLeft w:val="0"/>
              <w:marRight w:val="0"/>
              <w:marTop w:val="0"/>
              <w:marBottom w:val="0"/>
              <w:divBdr>
                <w:top w:val="none" w:sz="0" w:space="0" w:color="auto"/>
                <w:left w:val="none" w:sz="0" w:space="0" w:color="auto"/>
                <w:bottom w:val="none" w:sz="0" w:space="0" w:color="auto"/>
                <w:right w:val="none" w:sz="0" w:space="0" w:color="auto"/>
              </w:divBdr>
            </w:div>
            <w:div w:id="1989477752">
              <w:marLeft w:val="0"/>
              <w:marRight w:val="0"/>
              <w:marTop w:val="0"/>
              <w:marBottom w:val="0"/>
              <w:divBdr>
                <w:top w:val="none" w:sz="0" w:space="0" w:color="auto"/>
                <w:left w:val="none" w:sz="0" w:space="0" w:color="auto"/>
                <w:bottom w:val="none" w:sz="0" w:space="0" w:color="auto"/>
                <w:right w:val="none" w:sz="0" w:space="0" w:color="auto"/>
              </w:divBdr>
            </w:div>
            <w:div w:id="1581284476">
              <w:marLeft w:val="0"/>
              <w:marRight w:val="0"/>
              <w:marTop w:val="0"/>
              <w:marBottom w:val="0"/>
              <w:divBdr>
                <w:top w:val="none" w:sz="0" w:space="0" w:color="auto"/>
                <w:left w:val="none" w:sz="0" w:space="0" w:color="auto"/>
                <w:bottom w:val="none" w:sz="0" w:space="0" w:color="auto"/>
                <w:right w:val="none" w:sz="0" w:space="0" w:color="auto"/>
              </w:divBdr>
            </w:div>
            <w:div w:id="1010571299">
              <w:marLeft w:val="0"/>
              <w:marRight w:val="0"/>
              <w:marTop w:val="0"/>
              <w:marBottom w:val="0"/>
              <w:divBdr>
                <w:top w:val="none" w:sz="0" w:space="0" w:color="auto"/>
                <w:left w:val="none" w:sz="0" w:space="0" w:color="auto"/>
                <w:bottom w:val="none" w:sz="0" w:space="0" w:color="auto"/>
                <w:right w:val="none" w:sz="0" w:space="0" w:color="auto"/>
              </w:divBdr>
            </w:div>
            <w:div w:id="70154683">
              <w:marLeft w:val="0"/>
              <w:marRight w:val="0"/>
              <w:marTop w:val="0"/>
              <w:marBottom w:val="0"/>
              <w:divBdr>
                <w:top w:val="none" w:sz="0" w:space="0" w:color="auto"/>
                <w:left w:val="none" w:sz="0" w:space="0" w:color="auto"/>
                <w:bottom w:val="none" w:sz="0" w:space="0" w:color="auto"/>
                <w:right w:val="none" w:sz="0" w:space="0" w:color="auto"/>
              </w:divBdr>
            </w:div>
            <w:div w:id="5174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195">
      <w:bodyDiv w:val="1"/>
      <w:marLeft w:val="0"/>
      <w:marRight w:val="0"/>
      <w:marTop w:val="0"/>
      <w:marBottom w:val="0"/>
      <w:divBdr>
        <w:top w:val="none" w:sz="0" w:space="0" w:color="auto"/>
        <w:left w:val="none" w:sz="0" w:space="0" w:color="auto"/>
        <w:bottom w:val="none" w:sz="0" w:space="0" w:color="auto"/>
        <w:right w:val="none" w:sz="0" w:space="0" w:color="auto"/>
      </w:divBdr>
      <w:divsChild>
        <w:div w:id="1367174997">
          <w:marLeft w:val="0"/>
          <w:marRight w:val="0"/>
          <w:marTop w:val="0"/>
          <w:marBottom w:val="0"/>
          <w:divBdr>
            <w:top w:val="none" w:sz="0" w:space="0" w:color="auto"/>
            <w:left w:val="none" w:sz="0" w:space="0" w:color="auto"/>
            <w:bottom w:val="none" w:sz="0" w:space="0" w:color="auto"/>
            <w:right w:val="none" w:sz="0" w:space="0" w:color="auto"/>
          </w:divBdr>
          <w:divsChild>
            <w:div w:id="1785533690">
              <w:marLeft w:val="0"/>
              <w:marRight w:val="0"/>
              <w:marTop w:val="0"/>
              <w:marBottom w:val="0"/>
              <w:divBdr>
                <w:top w:val="none" w:sz="0" w:space="0" w:color="auto"/>
                <w:left w:val="none" w:sz="0" w:space="0" w:color="auto"/>
                <w:bottom w:val="none" w:sz="0" w:space="0" w:color="auto"/>
                <w:right w:val="none" w:sz="0" w:space="0" w:color="auto"/>
              </w:divBdr>
            </w:div>
            <w:div w:id="1263494930">
              <w:marLeft w:val="0"/>
              <w:marRight w:val="0"/>
              <w:marTop w:val="0"/>
              <w:marBottom w:val="0"/>
              <w:divBdr>
                <w:top w:val="none" w:sz="0" w:space="0" w:color="auto"/>
                <w:left w:val="none" w:sz="0" w:space="0" w:color="auto"/>
                <w:bottom w:val="none" w:sz="0" w:space="0" w:color="auto"/>
                <w:right w:val="none" w:sz="0" w:space="0" w:color="auto"/>
              </w:divBdr>
            </w:div>
            <w:div w:id="1438670335">
              <w:marLeft w:val="0"/>
              <w:marRight w:val="0"/>
              <w:marTop w:val="0"/>
              <w:marBottom w:val="0"/>
              <w:divBdr>
                <w:top w:val="none" w:sz="0" w:space="0" w:color="auto"/>
                <w:left w:val="none" w:sz="0" w:space="0" w:color="auto"/>
                <w:bottom w:val="none" w:sz="0" w:space="0" w:color="auto"/>
                <w:right w:val="none" w:sz="0" w:space="0" w:color="auto"/>
              </w:divBdr>
            </w:div>
            <w:div w:id="472992856">
              <w:marLeft w:val="0"/>
              <w:marRight w:val="0"/>
              <w:marTop w:val="0"/>
              <w:marBottom w:val="0"/>
              <w:divBdr>
                <w:top w:val="none" w:sz="0" w:space="0" w:color="auto"/>
                <w:left w:val="none" w:sz="0" w:space="0" w:color="auto"/>
                <w:bottom w:val="none" w:sz="0" w:space="0" w:color="auto"/>
                <w:right w:val="none" w:sz="0" w:space="0" w:color="auto"/>
              </w:divBdr>
            </w:div>
            <w:div w:id="1765610012">
              <w:marLeft w:val="0"/>
              <w:marRight w:val="0"/>
              <w:marTop w:val="0"/>
              <w:marBottom w:val="0"/>
              <w:divBdr>
                <w:top w:val="none" w:sz="0" w:space="0" w:color="auto"/>
                <w:left w:val="none" w:sz="0" w:space="0" w:color="auto"/>
                <w:bottom w:val="none" w:sz="0" w:space="0" w:color="auto"/>
                <w:right w:val="none" w:sz="0" w:space="0" w:color="auto"/>
              </w:divBdr>
            </w:div>
            <w:div w:id="1419870002">
              <w:marLeft w:val="0"/>
              <w:marRight w:val="0"/>
              <w:marTop w:val="0"/>
              <w:marBottom w:val="0"/>
              <w:divBdr>
                <w:top w:val="none" w:sz="0" w:space="0" w:color="auto"/>
                <w:left w:val="none" w:sz="0" w:space="0" w:color="auto"/>
                <w:bottom w:val="none" w:sz="0" w:space="0" w:color="auto"/>
                <w:right w:val="none" w:sz="0" w:space="0" w:color="auto"/>
              </w:divBdr>
            </w:div>
            <w:div w:id="1209536729">
              <w:marLeft w:val="0"/>
              <w:marRight w:val="0"/>
              <w:marTop w:val="0"/>
              <w:marBottom w:val="0"/>
              <w:divBdr>
                <w:top w:val="none" w:sz="0" w:space="0" w:color="auto"/>
                <w:left w:val="none" w:sz="0" w:space="0" w:color="auto"/>
                <w:bottom w:val="none" w:sz="0" w:space="0" w:color="auto"/>
                <w:right w:val="none" w:sz="0" w:space="0" w:color="auto"/>
              </w:divBdr>
            </w:div>
            <w:div w:id="1699039767">
              <w:marLeft w:val="0"/>
              <w:marRight w:val="0"/>
              <w:marTop w:val="0"/>
              <w:marBottom w:val="0"/>
              <w:divBdr>
                <w:top w:val="none" w:sz="0" w:space="0" w:color="auto"/>
                <w:left w:val="none" w:sz="0" w:space="0" w:color="auto"/>
                <w:bottom w:val="none" w:sz="0" w:space="0" w:color="auto"/>
                <w:right w:val="none" w:sz="0" w:space="0" w:color="auto"/>
              </w:divBdr>
            </w:div>
            <w:div w:id="1717003058">
              <w:marLeft w:val="0"/>
              <w:marRight w:val="0"/>
              <w:marTop w:val="0"/>
              <w:marBottom w:val="0"/>
              <w:divBdr>
                <w:top w:val="none" w:sz="0" w:space="0" w:color="auto"/>
                <w:left w:val="none" w:sz="0" w:space="0" w:color="auto"/>
                <w:bottom w:val="none" w:sz="0" w:space="0" w:color="auto"/>
                <w:right w:val="none" w:sz="0" w:space="0" w:color="auto"/>
              </w:divBdr>
            </w:div>
            <w:div w:id="651177144">
              <w:marLeft w:val="0"/>
              <w:marRight w:val="0"/>
              <w:marTop w:val="0"/>
              <w:marBottom w:val="0"/>
              <w:divBdr>
                <w:top w:val="none" w:sz="0" w:space="0" w:color="auto"/>
                <w:left w:val="none" w:sz="0" w:space="0" w:color="auto"/>
                <w:bottom w:val="none" w:sz="0" w:space="0" w:color="auto"/>
                <w:right w:val="none" w:sz="0" w:space="0" w:color="auto"/>
              </w:divBdr>
            </w:div>
            <w:div w:id="394277109">
              <w:marLeft w:val="0"/>
              <w:marRight w:val="0"/>
              <w:marTop w:val="0"/>
              <w:marBottom w:val="0"/>
              <w:divBdr>
                <w:top w:val="none" w:sz="0" w:space="0" w:color="auto"/>
                <w:left w:val="none" w:sz="0" w:space="0" w:color="auto"/>
                <w:bottom w:val="none" w:sz="0" w:space="0" w:color="auto"/>
                <w:right w:val="none" w:sz="0" w:space="0" w:color="auto"/>
              </w:divBdr>
            </w:div>
            <w:div w:id="716703972">
              <w:marLeft w:val="0"/>
              <w:marRight w:val="0"/>
              <w:marTop w:val="0"/>
              <w:marBottom w:val="0"/>
              <w:divBdr>
                <w:top w:val="none" w:sz="0" w:space="0" w:color="auto"/>
                <w:left w:val="none" w:sz="0" w:space="0" w:color="auto"/>
                <w:bottom w:val="none" w:sz="0" w:space="0" w:color="auto"/>
                <w:right w:val="none" w:sz="0" w:space="0" w:color="auto"/>
              </w:divBdr>
            </w:div>
            <w:div w:id="743526184">
              <w:marLeft w:val="0"/>
              <w:marRight w:val="0"/>
              <w:marTop w:val="0"/>
              <w:marBottom w:val="0"/>
              <w:divBdr>
                <w:top w:val="none" w:sz="0" w:space="0" w:color="auto"/>
                <w:left w:val="none" w:sz="0" w:space="0" w:color="auto"/>
                <w:bottom w:val="none" w:sz="0" w:space="0" w:color="auto"/>
                <w:right w:val="none" w:sz="0" w:space="0" w:color="auto"/>
              </w:divBdr>
            </w:div>
            <w:div w:id="1417092622">
              <w:marLeft w:val="0"/>
              <w:marRight w:val="0"/>
              <w:marTop w:val="0"/>
              <w:marBottom w:val="0"/>
              <w:divBdr>
                <w:top w:val="none" w:sz="0" w:space="0" w:color="auto"/>
                <w:left w:val="none" w:sz="0" w:space="0" w:color="auto"/>
                <w:bottom w:val="none" w:sz="0" w:space="0" w:color="auto"/>
                <w:right w:val="none" w:sz="0" w:space="0" w:color="auto"/>
              </w:divBdr>
            </w:div>
            <w:div w:id="148833515">
              <w:marLeft w:val="0"/>
              <w:marRight w:val="0"/>
              <w:marTop w:val="0"/>
              <w:marBottom w:val="0"/>
              <w:divBdr>
                <w:top w:val="none" w:sz="0" w:space="0" w:color="auto"/>
                <w:left w:val="none" w:sz="0" w:space="0" w:color="auto"/>
                <w:bottom w:val="none" w:sz="0" w:space="0" w:color="auto"/>
                <w:right w:val="none" w:sz="0" w:space="0" w:color="auto"/>
              </w:divBdr>
            </w:div>
            <w:div w:id="608009597">
              <w:marLeft w:val="0"/>
              <w:marRight w:val="0"/>
              <w:marTop w:val="0"/>
              <w:marBottom w:val="0"/>
              <w:divBdr>
                <w:top w:val="none" w:sz="0" w:space="0" w:color="auto"/>
                <w:left w:val="none" w:sz="0" w:space="0" w:color="auto"/>
                <w:bottom w:val="none" w:sz="0" w:space="0" w:color="auto"/>
                <w:right w:val="none" w:sz="0" w:space="0" w:color="auto"/>
              </w:divBdr>
            </w:div>
            <w:div w:id="12389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4375">
      <w:bodyDiv w:val="1"/>
      <w:marLeft w:val="0"/>
      <w:marRight w:val="0"/>
      <w:marTop w:val="0"/>
      <w:marBottom w:val="0"/>
      <w:divBdr>
        <w:top w:val="none" w:sz="0" w:space="0" w:color="auto"/>
        <w:left w:val="none" w:sz="0" w:space="0" w:color="auto"/>
        <w:bottom w:val="none" w:sz="0" w:space="0" w:color="auto"/>
        <w:right w:val="none" w:sz="0" w:space="0" w:color="auto"/>
      </w:divBdr>
      <w:divsChild>
        <w:div w:id="1748065474">
          <w:marLeft w:val="0"/>
          <w:marRight w:val="0"/>
          <w:marTop w:val="0"/>
          <w:marBottom w:val="0"/>
          <w:divBdr>
            <w:top w:val="none" w:sz="0" w:space="0" w:color="auto"/>
            <w:left w:val="none" w:sz="0" w:space="0" w:color="auto"/>
            <w:bottom w:val="none" w:sz="0" w:space="0" w:color="auto"/>
            <w:right w:val="none" w:sz="0" w:space="0" w:color="auto"/>
          </w:divBdr>
          <w:divsChild>
            <w:div w:id="1707638190">
              <w:marLeft w:val="0"/>
              <w:marRight w:val="0"/>
              <w:marTop w:val="0"/>
              <w:marBottom w:val="0"/>
              <w:divBdr>
                <w:top w:val="none" w:sz="0" w:space="0" w:color="auto"/>
                <w:left w:val="none" w:sz="0" w:space="0" w:color="auto"/>
                <w:bottom w:val="none" w:sz="0" w:space="0" w:color="auto"/>
                <w:right w:val="none" w:sz="0" w:space="0" w:color="auto"/>
              </w:divBdr>
            </w:div>
            <w:div w:id="8449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19270997">
      <w:bodyDiv w:val="1"/>
      <w:marLeft w:val="0"/>
      <w:marRight w:val="0"/>
      <w:marTop w:val="0"/>
      <w:marBottom w:val="0"/>
      <w:divBdr>
        <w:top w:val="none" w:sz="0" w:space="0" w:color="auto"/>
        <w:left w:val="none" w:sz="0" w:space="0" w:color="auto"/>
        <w:bottom w:val="none" w:sz="0" w:space="0" w:color="auto"/>
        <w:right w:val="none" w:sz="0" w:space="0" w:color="auto"/>
      </w:divBdr>
      <w:divsChild>
        <w:div w:id="1010335167">
          <w:marLeft w:val="0"/>
          <w:marRight w:val="0"/>
          <w:marTop w:val="0"/>
          <w:marBottom w:val="0"/>
          <w:divBdr>
            <w:top w:val="none" w:sz="0" w:space="0" w:color="auto"/>
            <w:left w:val="none" w:sz="0" w:space="0" w:color="auto"/>
            <w:bottom w:val="none" w:sz="0" w:space="0" w:color="auto"/>
            <w:right w:val="none" w:sz="0" w:space="0" w:color="auto"/>
          </w:divBdr>
          <w:divsChild>
            <w:div w:id="1780370194">
              <w:marLeft w:val="0"/>
              <w:marRight w:val="0"/>
              <w:marTop w:val="0"/>
              <w:marBottom w:val="0"/>
              <w:divBdr>
                <w:top w:val="none" w:sz="0" w:space="0" w:color="auto"/>
                <w:left w:val="none" w:sz="0" w:space="0" w:color="auto"/>
                <w:bottom w:val="none" w:sz="0" w:space="0" w:color="auto"/>
                <w:right w:val="none" w:sz="0" w:space="0" w:color="auto"/>
              </w:divBdr>
            </w:div>
            <w:div w:id="528950714">
              <w:marLeft w:val="0"/>
              <w:marRight w:val="0"/>
              <w:marTop w:val="0"/>
              <w:marBottom w:val="0"/>
              <w:divBdr>
                <w:top w:val="none" w:sz="0" w:space="0" w:color="auto"/>
                <w:left w:val="none" w:sz="0" w:space="0" w:color="auto"/>
                <w:bottom w:val="none" w:sz="0" w:space="0" w:color="auto"/>
                <w:right w:val="none" w:sz="0" w:space="0" w:color="auto"/>
              </w:divBdr>
            </w:div>
            <w:div w:id="19948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0511">
      <w:bodyDiv w:val="1"/>
      <w:marLeft w:val="0"/>
      <w:marRight w:val="0"/>
      <w:marTop w:val="0"/>
      <w:marBottom w:val="0"/>
      <w:divBdr>
        <w:top w:val="none" w:sz="0" w:space="0" w:color="auto"/>
        <w:left w:val="none" w:sz="0" w:space="0" w:color="auto"/>
        <w:bottom w:val="none" w:sz="0" w:space="0" w:color="auto"/>
        <w:right w:val="none" w:sz="0" w:space="0" w:color="auto"/>
      </w:divBdr>
      <w:divsChild>
        <w:div w:id="437680885">
          <w:marLeft w:val="0"/>
          <w:marRight w:val="0"/>
          <w:marTop w:val="0"/>
          <w:marBottom w:val="0"/>
          <w:divBdr>
            <w:top w:val="none" w:sz="0" w:space="0" w:color="auto"/>
            <w:left w:val="none" w:sz="0" w:space="0" w:color="auto"/>
            <w:bottom w:val="none" w:sz="0" w:space="0" w:color="auto"/>
            <w:right w:val="none" w:sz="0" w:space="0" w:color="auto"/>
          </w:divBdr>
          <w:divsChild>
            <w:div w:id="1885798551">
              <w:marLeft w:val="0"/>
              <w:marRight w:val="0"/>
              <w:marTop w:val="0"/>
              <w:marBottom w:val="0"/>
              <w:divBdr>
                <w:top w:val="none" w:sz="0" w:space="0" w:color="auto"/>
                <w:left w:val="none" w:sz="0" w:space="0" w:color="auto"/>
                <w:bottom w:val="none" w:sz="0" w:space="0" w:color="auto"/>
                <w:right w:val="none" w:sz="0" w:space="0" w:color="auto"/>
              </w:divBdr>
            </w:div>
            <w:div w:id="409540740">
              <w:marLeft w:val="0"/>
              <w:marRight w:val="0"/>
              <w:marTop w:val="0"/>
              <w:marBottom w:val="0"/>
              <w:divBdr>
                <w:top w:val="none" w:sz="0" w:space="0" w:color="auto"/>
                <w:left w:val="none" w:sz="0" w:space="0" w:color="auto"/>
                <w:bottom w:val="none" w:sz="0" w:space="0" w:color="auto"/>
                <w:right w:val="none" w:sz="0" w:space="0" w:color="auto"/>
              </w:divBdr>
            </w:div>
            <w:div w:id="3326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7454">
      <w:bodyDiv w:val="1"/>
      <w:marLeft w:val="0"/>
      <w:marRight w:val="0"/>
      <w:marTop w:val="0"/>
      <w:marBottom w:val="0"/>
      <w:divBdr>
        <w:top w:val="none" w:sz="0" w:space="0" w:color="auto"/>
        <w:left w:val="none" w:sz="0" w:space="0" w:color="auto"/>
        <w:bottom w:val="none" w:sz="0" w:space="0" w:color="auto"/>
        <w:right w:val="none" w:sz="0" w:space="0" w:color="auto"/>
      </w:divBdr>
      <w:divsChild>
        <w:div w:id="413363129">
          <w:marLeft w:val="0"/>
          <w:marRight w:val="0"/>
          <w:marTop w:val="0"/>
          <w:marBottom w:val="0"/>
          <w:divBdr>
            <w:top w:val="none" w:sz="0" w:space="0" w:color="auto"/>
            <w:left w:val="none" w:sz="0" w:space="0" w:color="auto"/>
            <w:bottom w:val="none" w:sz="0" w:space="0" w:color="auto"/>
            <w:right w:val="none" w:sz="0" w:space="0" w:color="auto"/>
          </w:divBdr>
          <w:divsChild>
            <w:div w:id="883255870">
              <w:marLeft w:val="0"/>
              <w:marRight w:val="0"/>
              <w:marTop w:val="0"/>
              <w:marBottom w:val="0"/>
              <w:divBdr>
                <w:top w:val="none" w:sz="0" w:space="0" w:color="auto"/>
                <w:left w:val="none" w:sz="0" w:space="0" w:color="auto"/>
                <w:bottom w:val="none" w:sz="0" w:space="0" w:color="auto"/>
                <w:right w:val="none" w:sz="0" w:space="0" w:color="auto"/>
              </w:divBdr>
            </w:div>
            <w:div w:id="1772357833">
              <w:marLeft w:val="0"/>
              <w:marRight w:val="0"/>
              <w:marTop w:val="0"/>
              <w:marBottom w:val="0"/>
              <w:divBdr>
                <w:top w:val="none" w:sz="0" w:space="0" w:color="auto"/>
                <w:left w:val="none" w:sz="0" w:space="0" w:color="auto"/>
                <w:bottom w:val="none" w:sz="0" w:space="0" w:color="auto"/>
                <w:right w:val="none" w:sz="0" w:space="0" w:color="auto"/>
              </w:divBdr>
            </w:div>
            <w:div w:id="60038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7650">
      <w:bodyDiv w:val="1"/>
      <w:marLeft w:val="0"/>
      <w:marRight w:val="0"/>
      <w:marTop w:val="0"/>
      <w:marBottom w:val="0"/>
      <w:divBdr>
        <w:top w:val="none" w:sz="0" w:space="0" w:color="auto"/>
        <w:left w:val="none" w:sz="0" w:space="0" w:color="auto"/>
        <w:bottom w:val="none" w:sz="0" w:space="0" w:color="auto"/>
        <w:right w:val="none" w:sz="0" w:space="0" w:color="auto"/>
      </w:divBdr>
      <w:divsChild>
        <w:div w:id="694113337">
          <w:marLeft w:val="0"/>
          <w:marRight w:val="0"/>
          <w:marTop w:val="0"/>
          <w:marBottom w:val="0"/>
          <w:divBdr>
            <w:top w:val="none" w:sz="0" w:space="0" w:color="auto"/>
            <w:left w:val="none" w:sz="0" w:space="0" w:color="auto"/>
            <w:bottom w:val="none" w:sz="0" w:space="0" w:color="auto"/>
            <w:right w:val="none" w:sz="0" w:space="0" w:color="auto"/>
          </w:divBdr>
          <w:divsChild>
            <w:div w:id="4516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1535">
      <w:bodyDiv w:val="1"/>
      <w:marLeft w:val="0"/>
      <w:marRight w:val="0"/>
      <w:marTop w:val="0"/>
      <w:marBottom w:val="0"/>
      <w:divBdr>
        <w:top w:val="none" w:sz="0" w:space="0" w:color="auto"/>
        <w:left w:val="none" w:sz="0" w:space="0" w:color="auto"/>
        <w:bottom w:val="none" w:sz="0" w:space="0" w:color="auto"/>
        <w:right w:val="none" w:sz="0" w:space="0" w:color="auto"/>
      </w:divBdr>
      <w:divsChild>
        <w:div w:id="1651665118">
          <w:marLeft w:val="0"/>
          <w:marRight w:val="0"/>
          <w:marTop w:val="0"/>
          <w:marBottom w:val="0"/>
          <w:divBdr>
            <w:top w:val="none" w:sz="0" w:space="0" w:color="auto"/>
            <w:left w:val="none" w:sz="0" w:space="0" w:color="auto"/>
            <w:bottom w:val="none" w:sz="0" w:space="0" w:color="auto"/>
            <w:right w:val="none" w:sz="0" w:space="0" w:color="auto"/>
          </w:divBdr>
          <w:divsChild>
            <w:div w:id="791901726">
              <w:marLeft w:val="0"/>
              <w:marRight w:val="0"/>
              <w:marTop w:val="0"/>
              <w:marBottom w:val="0"/>
              <w:divBdr>
                <w:top w:val="none" w:sz="0" w:space="0" w:color="auto"/>
                <w:left w:val="none" w:sz="0" w:space="0" w:color="auto"/>
                <w:bottom w:val="none" w:sz="0" w:space="0" w:color="auto"/>
                <w:right w:val="none" w:sz="0" w:space="0" w:color="auto"/>
              </w:divBdr>
            </w:div>
            <w:div w:id="2061438168">
              <w:marLeft w:val="0"/>
              <w:marRight w:val="0"/>
              <w:marTop w:val="0"/>
              <w:marBottom w:val="0"/>
              <w:divBdr>
                <w:top w:val="none" w:sz="0" w:space="0" w:color="auto"/>
                <w:left w:val="none" w:sz="0" w:space="0" w:color="auto"/>
                <w:bottom w:val="none" w:sz="0" w:space="0" w:color="auto"/>
                <w:right w:val="none" w:sz="0" w:space="0" w:color="auto"/>
              </w:divBdr>
            </w:div>
            <w:div w:id="1318455635">
              <w:marLeft w:val="0"/>
              <w:marRight w:val="0"/>
              <w:marTop w:val="0"/>
              <w:marBottom w:val="0"/>
              <w:divBdr>
                <w:top w:val="none" w:sz="0" w:space="0" w:color="auto"/>
                <w:left w:val="none" w:sz="0" w:space="0" w:color="auto"/>
                <w:bottom w:val="none" w:sz="0" w:space="0" w:color="auto"/>
                <w:right w:val="none" w:sz="0" w:space="0" w:color="auto"/>
              </w:divBdr>
            </w:div>
            <w:div w:id="1290629308">
              <w:marLeft w:val="0"/>
              <w:marRight w:val="0"/>
              <w:marTop w:val="0"/>
              <w:marBottom w:val="0"/>
              <w:divBdr>
                <w:top w:val="none" w:sz="0" w:space="0" w:color="auto"/>
                <w:left w:val="none" w:sz="0" w:space="0" w:color="auto"/>
                <w:bottom w:val="none" w:sz="0" w:space="0" w:color="auto"/>
                <w:right w:val="none" w:sz="0" w:space="0" w:color="auto"/>
              </w:divBdr>
            </w:div>
            <w:div w:id="2042169752">
              <w:marLeft w:val="0"/>
              <w:marRight w:val="0"/>
              <w:marTop w:val="0"/>
              <w:marBottom w:val="0"/>
              <w:divBdr>
                <w:top w:val="none" w:sz="0" w:space="0" w:color="auto"/>
                <w:left w:val="none" w:sz="0" w:space="0" w:color="auto"/>
                <w:bottom w:val="none" w:sz="0" w:space="0" w:color="auto"/>
                <w:right w:val="none" w:sz="0" w:space="0" w:color="auto"/>
              </w:divBdr>
            </w:div>
            <w:div w:id="538784250">
              <w:marLeft w:val="0"/>
              <w:marRight w:val="0"/>
              <w:marTop w:val="0"/>
              <w:marBottom w:val="0"/>
              <w:divBdr>
                <w:top w:val="none" w:sz="0" w:space="0" w:color="auto"/>
                <w:left w:val="none" w:sz="0" w:space="0" w:color="auto"/>
                <w:bottom w:val="none" w:sz="0" w:space="0" w:color="auto"/>
                <w:right w:val="none" w:sz="0" w:space="0" w:color="auto"/>
              </w:divBdr>
            </w:div>
            <w:div w:id="1442990089">
              <w:marLeft w:val="0"/>
              <w:marRight w:val="0"/>
              <w:marTop w:val="0"/>
              <w:marBottom w:val="0"/>
              <w:divBdr>
                <w:top w:val="none" w:sz="0" w:space="0" w:color="auto"/>
                <w:left w:val="none" w:sz="0" w:space="0" w:color="auto"/>
                <w:bottom w:val="none" w:sz="0" w:space="0" w:color="auto"/>
                <w:right w:val="none" w:sz="0" w:space="0" w:color="auto"/>
              </w:divBdr>
            </w:div>
            <w:div w:id="220941564">
              <w:marLeft w:val="0"/>
              <w:marRight w:val="0"/>
              <w:marTop w:val="0"/>
              <w:marBottom w:val="0"/>
              <w:divBdr>
                <w:top w:val="none" w:sz="0" w:space="0" w:color="auto"/>
                <w:left w:val="none" w:sz="0" w:space="0" w:color="auto"/>
                <w:bottom w:val="none" w:sz="0" w:space="0" w:color="auto"/>
                <w:right w:val="none" w:sz="0" w:space="0" w:color="auto"/>
              </w:divBdr>
            </w:div>
            <w:div w:id="179469053">
              <w:marLeft w:val="0"/>
              <w:marRight w:val="0"/>
              <w:marTop w:val="0"/>
              <w:marBottom w:val="0"/>
              <w:divBdr>
                <w:top w:val="none" w:sz="0" w:space="0" w:color="auto"/>
                <w:left w:val="none" w:sz="0" w:space="0" w:color="auto"/>
                <w:bottom w:val="none" w:sz="0" w:space="0" w:color="auto"/>
                <w:right w:val="none" w:sz="0" w:space="0" w:color="auto"/>
              </w:divBdr>
            </w:div>
            <w:div w:id="1947346045">
              <w:marLeft w:val="0"/>
              <w:marRight w:val="0"/>
              <w:marTop w:val="0"/>
              <w:marBottom w:val="0"/>
              <w:divBdr>
                <w:top w:val="none" w:sz="0" w:space="0" w:color="auto"/>
                <w:left w:val="none" w:sz="0" w:space="0" w:color="auto"/>
                <w:bottom w:val="none" w:sz="0" w:space="0" w:color="auto"/>
                <w:right w:val="none" w:sz="0" w:space="0" w:color="auto"/>
              </w:divBdr>
            </w:div>
            <w:div w:id="1596940002">
              <w:marLeft w:val="0"/>
              <w:marRight w:val="0"/>
              <w:marTop w:val="0"/>
              <w:marBottom w:val="0"/>
              <w:divBdr>
                <w:top w:val="none" w:sz="0" w:space="0" w:color="auto"/>
                <w:left w:val="none" w:sz="0" w:space="0" w:color="auto"/>
                <w:bottom w:val="none" w:sz="0" w:space="0" w:color="auto"/>
                <w:right w:val="none" w:sz="0" w:space="0" w:color="auto"/>
              </w:divBdr>
            </w:div>
            <w:div w:id="936249177">
              <w:marLeft w:val="0"/>
              <w:marRight w:val="0"/>
              <w:marTop w:val="0"/>
              <w:marBottom w:val="0"/>
              <w:divBdr>
                <w:top w:val="none" w:sz="0" w:space="0" w:color="auto"/>
                <w:left w:val="none" w:sz="0" w:space="0" w:color="auto"/>
                <w:bottom w:val="none" w:sz="0" w:space="0" w:color="auto"/>
                <w:right w:val="none" w:sz="0" w:space="0" w:color="auto"/>
              </w:divBdr>
            </w:div>
            <w:div w:id="1620725654">
              <w:marLeft w:val="0"/>
              <w:marRight w:val="0"/>
              <w:marTop w:val="0"/>
              <w:marBottom w:val="0"/>
              <w:divBdr>
                <w:top w:val="none" w:sz="0" w:space="0" w:color="auto"/>
                <w:left w:val="none" w:sz="0" w:space="0" w:color="auto"/>
                <w:bottom w:val="none" w:sz="0" w:space="0" w:color="auto"/>
                <w:right w:val="none" w:sz="0" w:space="0" w:color="auto"/>
              </w:divBdr>
            </w:div>
            <w:div w:id="1207792548">
              <w:marLeft w:val="0"/>
              <w:marRight w:val="0"/>
              <w:marTop w:val="0"/>
              <w:marBottom w:val="0"/>
              <w:divBdr>
                <w:top w:val="none" w:sz="0" w:space="0" w:color="auto"/>
                <w:left w:val="none" w:sz="0" w:space="0" w:color="auto"/>
                <w:bottom w:val="none" w:sz="0" w:space="0" w:color="auto"/>
                <w:right w:val="none" w:sz="0" w:space="0" w:color="auto"/>
              </w:divBdr>
            </w:div>
            <w:div w:id="372341671">
              <w:marLeft w:val="0"/>
              <w:marRight w:val="0"/>
              <w:marTop w:val="0"/>
              <w:marBottom w:val="0"/>
              <w:divBdr>
                <w:top w:val="none" w:sz="0" w:space="0" w:color="auto"/>
                <w:left w:val="none" w:sz="0" w:space="0" w:color="auto"/>
                <w:bottom w:val="none" w:sz="0" w:space="0" w:color="auto"/>
                <w:right w:val="none" w:sz="0" w:space="0" w:color="auto"/>
              </w:divBdr>
            </w:div>
            <w:div w:id="1824152588">
              <w:marLeft w:val="0"/>
              <w:marRight w:val="0"/>
              <w:marTop w:val="0"/>
              <w:marBottom w:val="0"/>
              <w:divBdr>
                <w:top w:val="none" w:sz="0" w:space="0" w:color="auto"/>
                <w:left w:val="none" w:sz="0" w:space="0" w:color="auto"/>
                <w:bottom w:val="none" w:sz="0" w:space="0" w:color="auto"/>
                <w:right w:val="none" w:sz="0" w:space="0" w:color="auto"/>
              </w:divBdr>
            </w:div>
            <w:div w:id="1507594421">
              <w:marLeft w:val="0"/>
              <w:marRight w:val="0"/>
              <w:marTop w:val="0"/>
              <w:marBottom w:val="0"/>
              <w:divBdr>
                <w:top w:val="none" w:sz="0" w:space="0" w:color="auto"/>
                <w:left w:val="none" w:sz="0" w:space="0" w:color="auto"/>
                <w:bottom w:val="none" w:sz="0" w:space="0" w:color="auto"/>
                <w:right w:val="none" w:sz="0" w:space="0" w:color="auto"/>
              </w:divBdr>
            </w:div>
            <w:div w:id="1789423778">
              <w:marLeft w:val="0"/>
              <w:marRight w:val="0"/>
              <w:marTop w:val="0"/>
              <w:marBottom w:val="0"/>
              <w:divBdr>
                <w:top w:val="none" w:sz="0" w:space="0" w:color="auto"/>
                <w:left w:val="none" w:sz="0" w:space="0" w:color="auto"/>
                <w:bottom w:val="none" w:sz="0" w:space="0" w:color="auto"/>
                <w:right w:val="none" w:sz="0" w:space="0" w:color="auto"/>
              </w:divBdr>
            </w:div>
            <w:div w:id="667026663">
              <w:marLeft w:val="0"/>
              <w:marRight w:val="0"/>
              <w:marTop w:val="0"/>
              <w:marBottom w:val="0"/>
              <w:divBdr>
                <w:top w:val="none" w:sz="0" w:space="0" w:color="auto"/>
                <w:left w:val="none" w:sz="0" w:space="0" w:color="auto"/>
                <w:bottom w:val="none" w:sz="0" w:space="0" w:color="auto"/>
                <w:right w:val="none" w:sz="0" w:space="0" w:color="auto"/>
              </w:divBdr>
            </w:div>
            <w:div w:id="222182070">
              <w:marLeft w:val="0"/>
              <w:marRight w:val="0"/>
              <w:marTop w:val="0"/>
              <w:marBottom w:val="0"/>
              <w:divBdr>
                <w:top w:val="none" w:sz="0" w:space="0" w:color="auto"/>
                <w:left w:val="none" w:sz="0" w:space="0" w:color="auto"/>
                <w:bottom w:val="none" w:sz="0" w:space="0" w:color="auto"/>
                <w:right w:val="none" w:sz="0" w:space="0" w:color="auto"/>
              </w:divBdr>
            </w:div>
            <w:div w:id="1614240372">
              <w:marLeft w:val="0"/>
              <w:marRight w:val="0"/>
              <w:marTop w:val="0"/>
              <w:marBottom w:val="0"/>
              <w:divBdr>
                <w:top w:val="none" w:sz="0" w:space="0" w:color="auto"/>
                <w:left w:val="none" w:sz="0" w:space="0" w:color="auto"/>
                <w:bottom w:val="none" w:sz="0" w:space="0" w:color="auto"/>
                <w:right w:val="none" w:sz="0" w:space="0" w:color="auto"/>
              </w:divBdr>
            </w:div>
            <w:div w:id="800415738">
              <w:marLeft w:val="0"/>
              <w:marRight w:val="0"/>
              <w:marTop w:val="0"/>
              <w:marBottom w:val="0"/>
              <w:divBdr>
                <w:top w:val="none" w:sz="0" w:space="0" w:color="auto"/>
                <w:left w:val="none" w:sz="0" w:space="0" w:color="auto"/>
                <w:bottom w:val="none" w:sz="0" w:space="0" w:color="auto"/>
                <w:right w:val="none" w:sz="0" w:space="0" w:color="auto"/>
              </w:divBdr>
            </w:div>
            <w:div w:id="407382977">
              <w:marLeft w:val="0"/>
              <w:marRight w:val="0"/>
              <w:marTop w:val="0"/>
              <w:marBottom w:val="0"/>
              <w:divBdr>
                <w:top w:val="none" w:sz="0" w:space="0" w:color="auto"/>
                <w:left w:val="none" w:sz="0" w:space="0" w:color="auto"/>
                <w:bottom w:val="none" w:sz="0" w:space="0" w:color="auto"/>
                <w:right w:val="none" w:sz="0" w:space="0" w:color="auto"/>
              </w:divBdr>
            </w:div>
            <w:div w:id="665671395">
              <w:marLeft w:val="0"/>
              <w:marRight w:val="0"/>
              <w:marTop w:val="0"/>
              <w:marBottom w:val="0"/>
              <w:divBdr>
                <w:top w:val="none" w:sz="0" w:space="0" w:color="auto"/>
                <w:left w:val="none" w:sz="0" w:space="0" w:color="auto"/>
                <w:bottom w:val="none" w:sz="0" w:space="0" w:color="auto"/>
                <w:right w:val="none" w:sz="0" w:space="0" w:color="auto"/>
              </w:divBdr>
            </w:div>
            <w:div w:id="1992637750">
              <w:marLeft w:val="0"/>
              <w:marRight w:val="0"/>
              <w:marTop w:val="0"/>
              <w:marBottom w:val="0"/>
              <w:divBdr>
                <w:top w:val="none" w:sz="0" w:space="0" w:color="auto"/>
                <w:left w:val="none" w:sz="0" w:space="0" w:color="auto"/>
                <w:bottom w:val="none" w:sz="0" w:space="0" w:color="auto"/>
                <w:right w:val="none" w:sz="0" w:space="0" w:color="auto"/>
              </w:divBdr>
            </w:div>
            <w:div w:id="1288201910">
              <w:marLeft w:val="0"/>
              <w:marRight w:val="0"/>
              <w:marTop w:val="0"/>
              <w:marBottom w:val="0"/>
              <w:divBdr>
                <w:top w:val="none" w:sz="0" w:space="0" w:color="auto"/>
                <w:left w:val="none" w:sz="0" w:space="0" w:color="auto"/>
                <w:bottom w:val="none" w:sz="0" w:space="0" w:color="auto"/>
                <w:right w:val="none" w:sz="0" w:space="0" w:color="auto"/>
              </w:divBdr>
            </w:div>
            <w:div w:id="1804737216">
              <w:marLeft w:val="0"/>
              <w:marRight w:val="0"/>
              <w:marTop w:val="0"/>
              <w:marBottom w:val="0"/>
              <w:divBdr>
                <w:top w:val="none" w:sz="0" w:space="0" w:color="auto"/>
                <w:left w:val="none" w:sz="0" w:space="0" w:color="auto"/>
                <w:bottom w:val="none" w:sz="0" w:space="0" w:color="auto"/>
                <w:right w:val="none" w:sz="0" w:space="0" w:color="auto"/>
              </w:divBdr>
            </w:div>
            <w:div w:id="1479494696">
              <w:marLeft w:val="0"/>
              <w:marRight w:val="0"/>
              <w:marTop w:val="0"/>
              <w:marBottom w:val="0"/>
              <w:divBdr>
                <w:top w:val="none" w:sz="0" w:space="0" w:color="auto"/>
                <w:left w:val="none" w:sz="0" w:space="0" w:color="auto"/>
                <w:bottom w:val="none" w:sz="0" w:space="0" w:color="auto"/>
                <w:right w:val="none" w:sz="0" w:space="0" w:color="auto"/>
              </w:divBdr>
            </w:div>
            <w:div w:id="654577665">
              <w:marLeft w:val="0"/>
              <w:marRight w:val="0"/>
              <w:marTop w:val="0"/>
              <w:marBottom w:val="0"/>
              <w:divBdr>
                <w:top w:val="none" w:sz="0" w:space="0" w:color="auto"/>
                <w:left w:val="none" w:sz="0" w:space="0" w:color="auto"/>
                <w:bottom w:val="none" w:sz="0" w:space="0" w:color="auto"/>
                <w:right w:val="none" w:sz="0" w:space="0" w:color="auto"/>
              </w:divBdr>
            </w:div>
            <w:div w:id="238949729">
              <w:marLeft w:val="0"/>
              <w:marRight w:val="0"/>
              <w:marTop w:val="0"/>
              <w:marBottom w:val="0"/>
              <w:divBdr>
                <w:top w:val="none" w:sz="0" w:space="0" w:color="auto"/>
                <w:left w:val="none" w:sz="0" w:space="0" w:color="auto"/>
                <w:bottom w:val="none" w:sz="0" w:space="0" w:color="auto"/>
                <w:right w:val="none" w:sz="0" w:space="0" w:color="auto"/>
              </w:divBdr>
            </w:div>
            <w:div w:id="1136726828">
              <w:marLeft w:val="0"/>
              <w:marRight w:val="0"/>
              <w:marTop w:val="0"/>
              <w:marBottom w:val="0"/>
              <w:divBdr>
                <w:top w:val="none" w:sz="0" w:space="0" w:color="auto"/>
                <w:left w:val="none" w:sz="0" w:space="0" w:color="auto"/>
                <w:bottom w:val="none" w:sz="0" w:space="0" w:color="auto"/>
                <w:right w:val="none" w:sz="0" w:space="0" w:color="auto"/>
              </w:divBdr>
            </w:div>
            <w:div w:id="2130005929">
              <w:marLeft w:val="0"/>
              <w:marRight w:val="0"/>
              <w:marTop w:val="0"/>
              <w:marBottom w:val="0"/>
              <w:divBdr>
                <w:top w:val="none" w:sz="0" w:space="0" w:color="auto"/>
                <w:left w:val="none" w:sz="0" w:space="0" w:color="auto"/>
                <w:bottom w:val="none" w:sz="0" w:space="0" w:color="auto"/>
                <w:right w:val="none" w:sz="0" w:space="0" w:color="auto"/>
              </w:divBdr>
            </w:div>
            <w:div w:id="696661154">
              <w:marLeft w:val="0"/>
              <w:marRight w:val="0"/>
              <w:marTop w:val="0"/>
              <w:marBottom w:val="0"/>
              <w:divBdr>
                <w:top w:val="none" w:sz="0" w:space="0" w:color="auto"/>
                <w:left w:val="none" w:sz="0" w:space="0" w:color="auto"/>
                <w:bottom w:val="none" w:sz="0" w:space="0" w:color="auto"/>
                <w:right w:val="none" w:sz="0" w:space="0" w:color="auto"/>
              </w:divBdr>
            </w:div>
            <w:div w:id="1056397419">
              <w:marLeft w:val="0"/>
              <w:marRight w:val="0"/>
              <w:marTop w:val="0"/>
              <w:marBottom w:val="0"/>
              <w:divBdr>
                <w:top w:val="none" w:sz="0" w:space="0" w:color="auto"/>
                <w:left w:val="none" w:sz="0" w:space="0" w:color="auto"/>
                <w:bottom w:val="none" w:sz="0" w:space="0" w:color="auto"/>
                <w:right w:val="none" w:sz="0" w:space="0" w:color="auto"/>
              </w:divBdr>
            </w:div>
            <w:div w:id="730612338">
              <w:marLeft w:val="0"/>
              <w:marRight w:val="0"/>
              <w:marTop w:val="0"/>
              <w:marBottom w:val="0"/>
              <w:divBdr>
                <w:top w:val="none" w:sz="0" w:space="0" w:color="auto"/>
                <w:left w:val="none" w:sz="0" w:space="0" w:color="auto"/>
                <w:bottom w:val="none" w:sz="0" w:space="0" w:color="auto"/>
                <w:right w:val="none" w:sz="0" w:space="0" w:color="auto"/>
              </w:divBdr>
            </w:div>
            <w:div w:id="405229853">
              <w:marLeft w:val="0"/>
              <w:marRight w:val="0"/>
              <w:marTop w:val="0"/>
              <w:marBottom w:val="0"/>
              <w:divBdr>
                <w:top w:val="none" w:sz="0" w:space="0" w:color="auto"/>
                <w:left w:val="none" w:sz="0" w:space="0" w:color="auto"/>
                <w:bottom w:val="none" w:sz="0" w:space="0" w:color="auto"/>
                <w:right w:val="none" w:sz="0" w:space="0" w:color="auto"/>
              </w:divBdr>
            </w:div>
            <w:div w:id="2021930424">
              <w:marLeft w:val="0"/>
              <w:marRight w:val="0"/>
              <w:marTop w:val="0"/>
              <w:marBottom w:val="0"/>
              <w:divBdr>
                <w:top w:val="none" w:sz="0" w:space="0" w:color="auto"/>
                <w:left w:val="none" w:sz="0" w:space="0" w:color="auto"/>
                <w:bottom w:val="none" w:sz="0" w:space="0" w:color="auto"/>
                <w:right w:val="none" w:sz="0" w:space="0" w:color="auto"/>
              </w:divBdr>
            </w:div>
            <w:div w:id="1554081243">
              <w:marLeft w:val="0"/>
              <w:marRight w:val="0"/>
              <w:marTop w:val="0"/>
              <w:marBottom w:val="0"/>
              <w:divBdr>
                <w:top w:val="none" w:sz="0" w:space="0" w:color="auto"/>
                <w:left w:val="none" w:sz="0" w:space="0" w:color="auto"/>
                <w:bottom w:val="none" w:sz="0" w:space="0" w:color="auto"/>
                <w:right w:val="none" w:sz="0" w:space="0" w:color="auto"/>
              </w:divBdr>
            </w:div>
            <w:div w:id="537474044">
              <w:marLeft w:val="0"/>
              <w:marRight w:val="0"/>
              <w:marTop w:val="0"/>
              <w:marBottom w:val="0"/>
              <w:divBdr>
                <w:top w:val="none" w:sz="0" w:space="0" w:color="auto"/>
                <w:left w:val="none" w:sz="0" w:space="0" w:color="auto"/>
                <w:bottom w:val="none" w:sz="0" w:space="0" w:color="auto"/>
                <w:right w:val="none" w:sz="0" w:space="0" w:color="auto"/>
              </w:divBdr>
            </w:div>
            <w:div w:id="1443960291">
              <w:marLeft w:val="0"/>
              <w:marRight w:val="0"/>
              <w:marTop w:val="0"/>
              <w:marBottom w:val="0"/>
              <w:divBdr>
                <w:top w:val="none" w:sz="0" w:space="0" w:color="auto"/>
                <w:left w:val="none" w:sz="0" w:space="0" w:color="auto"/>
                <w:bottom w:val="none" w:sz="0" w:space="0" w:color="auto"/>
                <w:right w:val="none" w:sz="0" w:space="0" w:color="auto"/>
              </w:divBdr>
            </w:div>
            <w:div w:id="1070150158">
              <w:marLeft w:val="0"/>
              <w:marRight w:val="0"/>
              <w:marTop w:val="0"/>
              <w:marBottom w:val="0"/>
              <w:divBdr>
                <w:top w:val="none" w:sz="0" w:space="0" w:color="auto"/>
                <w:left w:val="none" w:sz="0" w:space="0" w:color="auto"/>
                <w:bottom w:val="none" w:sz="0" w:space="0" w:color="auto"/>
                <w:right w:val="none" w:sz="0" w:space="0" w:color="auto"/>
              </w:divBdr>
            </w:div>
            <w:div w:id="16950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8807">
      <w:bodyDiv w:val="1"/>
      <w:marLeft w:val="0"/>
      <w:marRight w:val="0"/>
      <w:marTop w:val="0"/>
      <w:marBottom w:val="0"/>
      <w:divBdr>
        <w:top w:val="none" w:sz="0" w:space="0" w:color="auto"/>
        <w:left w:val="none" w:sz="0" w:space="0" w:color="auto"/>
        <w:bottom w:val="none" w:sz="0" w:space="0" w:color="auto"/>
        <w:right w:val="none" w:sz="0" w:space="0" w:color="auto"/>
      </w:divBdr>
      <w:divsChild>
        <w:div w:id="200166940">
          <w:marLeft w:val="0"/>
          <w:marRight w:val="0"/>
          <w:marTop w:val="0"/>
          <w:marBottom w:val="0"/>
          <w:divBdr>
            <w:top w:val="none" w:sz="0" w:space="0" w:color="auto"/>
            <w:left w:val="none" w:sz="0" w:space="0" w:color="auto"/>
            <w:bottom w:val="none" w:sz="0" w:space="0" w:color="auto"/>
            <w:right w:val="none" w:sz="0" w:space="0" w:color="auto"/>
          </w:divBdr>
          <w:divsChild>
            <w:div w:id="1649745037">
              <w:marLeft w:val="0"/>
              <w:marRight w:val="0"/>
              <w:marTop w:val="0"/>
              <w:marBottom w:val="0"/>
              <w:divBdr>
                <w:top w:val="none" w:sz="0" w:space="0" w:color="auto"/>
                <w:left w:val="none" w:sz="0" w:space="0" w:color="auto"/>
                <w:bottom w:val="none" w:sz="0" w:space="0" w:color="auto"/>
                <w:right w:val="none" w:sz="0" w:space="0" w:color="auto"/>
              </w:divBdr>
            </w:div>
            <w:div w:id="14397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4003">
      <w:bodyDiv w:val="1"/>
      <w:marLeft w:val="0"/>
      <w:marRight w:val="0"/>
      <w:marTop w:val="0"/>
      <w:marBottom w:val="0"/>
      <w:divBdr>
        <w:top w:val="none" w:sz="0" w:space="0" w:color="auto"/>
        <w:left w:val="none" w:sz="0" w:space="0" w:color="auto"/>
        <w:bottom w:val="none" w:sz="0" w:space="0" w:color="auto"/>
        <w:right w:val="none" w:sz="0" w:space="0" w:color="auto"/>
      </w:divBdr>
      <w:divsChild>
        <w:div w:id="2064791671">
          <w:marLeft w:val="0"/>
          <w:marRight w:val="0"/>
          <w:marTop w:val="0"/>
          <w:marBottom w:val="0"/>
          <w:divBdr>
            <w:top w:val="none" w:sz="0" w:space="0" w:color="auto"/>
            <w:left w:val="none" w:sz="0" w:space="0" w:color="auto"/>
            <w:bottom w:val="none" w:sz="0" w:space="0" w:color="auto"/>
            <w:right w:val="none" w:sz="0" w:space="0" w:color="auto"/>
          </w:divBdr>
          <w:divsChild>
            <w:div w:id="1338195606">
              <w:marLeft w:val="0"/>
              <w:marRight w:val="0"/>
              <w:marTop w:val="0"/>
              <w:marBottom w:val="0"/>
              <w:divBdr>
                <w:top w:val="none" w:sz="0" w:space="0" w:color="auto"/>
                <w:left w:val="none" w:sz="0" w:space="0" w:color="auto"/>
                <w:bottom w:val="none" w:sz="0" w:space="0" w:color="auto"/>
                <w:right w:val="none" w:sz="0" w:space="0" w:color="auto"/>
              </w:divBdr>
            </w:div>
            <w:div w:id="352612102">
              <w:marLeft w:val="0"/>
              <w:marRight w:val="0"/>
              <w:marTop w:val="0"/>
              <w:marBottom w:val="0"/>
              <w:divBdr>
                <w:top w:val="none" w:sz="0" w:space="0" w:color="auto"/>
                <w:left w:val="none" w:sz="0" w:space="0" w:color="auto"/>
                <w:bottom w:val="none" w:sz="0" w:space="0" w:color="auto"/>
                <w:right w:val="none" w:sz="0" w:space="0" w:color="auto"/>
              </w:divBdr>
            </w:div>
            <w:div w:id="1559779616">
              <w:marLeft w:val="0"/>
              <w:marRight w:val="0"/>
              <w:marTop w:val="0"/>
              <w:marBottom w:val="0"/>
              <w:divBdr>
                <w:top w:val="none" w:sz="0" w:space="0" w:color="auto"/>
                <w:left w:val="none" w:sz="0" w:space="0" w:color="auto"/>
                <w:bottom w:val="none" w:sz="0" w:space="0" w:color="auto"/>
                <w:right w:val="none" w:sz="0" w:space="0" w:color="auto"/>
              </w:divBdr>
            </w:div>
            <w:div w:id="1089697718">
              <w:marLeft w:val="0"/>
              <w:marRight w:val="0"/>
              <w:marTop w:val="0"/>
              <w:marBottom w:val="0"/>
              <w:divBdr>
                <w:top w:val="none" w:sz="0" w:space="0" w:color="auto"/>
                <w:left w:val="none" w:sz="0" w:space="0" w:color="auto"/>
                <w:bottom w:val="none" w:sz="0" w:space="0" w:color="auto"/>
                <w:right w:val="none" w:sz="0" w:space="0" w:color="auto"/>
              </w:divBdr>
            </w:div>
            <w:div w:id="715400044">
              <w:marLeft w:val="0"/>
              <w:marRight w:val="0"/>
              <w:marTop w:val="0"/>
              <w:marBottom w:val="0"/>
              <w:divBdr>
                <w:top w:val="none" w:sz="0" w:space="0" w:color="auto"/>
                <w:left w:val="none" w:sz="0" w:space="0" w:color="auto"/>
                <w:bottom w:val="none" w:sz="0" w:space="0" w:color="auto"/>
                <w:right w:val="none" w:sz="0" w:space="0" w:color="auto"/>
              </w:divBdr>
            </w:div>
            <w:div w:id="1776441742">
              <w:marLeft w:val="0"/>
              <w:marRight w:val="0"/>
              <w:marTop w:val="0"/>
              <w:marBottom w:val="0"/>
              <w:divBdr>
                <w:top w:val="none" w:sz="0" w:space="0" w:color="auto"/>
                <w:left w:val="none" w:sz="0" w:space="0" w:color="auto"/>
                <w:bottom w:val="none" w:sz="0" w:space="0" w:color="auto"/>
                <w:right w:val="none" w:sz="0" w:space="0" w:color="auto"/>
              </w:divBdr>
            </w:div>
            <w:div w:id="935482498">
              <w:marLeft w:val="0"/>
              <w:marRight w:val="0"/>
              <w:marTop w:val="0"/>
              <w:marBottom w:val="0"/>
              <w:divBdr>
                <w:top w:val="none" w:sz="0" w:space="0" w:color="auto"/>
                <w:left w:val="none" w:sz="0" w:space="0" w:color="auto"/>
                <w:bottom w:val="none" w:sz="0" w:space="0" w:color="auto"/>
                <w:right w:val="none" w:sz="0" w:space="0" w:color="auto"/>
              </w:divBdr>
            </w:div>
            <w:div w:id="764695109">
              <w:marLeft w:val="0"/>
              <w:marRight w:val="0"/>
              <w:marTop w:val="0"/>
              <w:marBottom w:val="0"/>
              <w:divBdr>
                <w:top w:val="none" w:sz="0" w:space="0" w:color="auto"/>
                <w:left w:val="none" w:sz="0" w:space="0" w:color="auto"/>
                <w:bottom w:val="none" w:sz="0" w:space="0" w:color="auto"/>
                <w:right w:val="none" w:sz="0" w:space="0" w:color="auto"/>
              </w:divBdr>
            </w:div>
            <w:div w:id="1275671264">
              <w:marLeft w:val="0"/>
              <w:marRight w:val="0"/>
              <w:marTop w:val="0"/>
              <w:marBottom w:val="0"/>
              <w:divBdr>
                <w:top w:val="none" w:sz="0" w:space="0" w:color="auto"/>
                <w:left w:val="none" w:sz="0" w:space="0" w:color="auto"/>
                <w:bottom w:val="none" w:sz="0" w:space="0" w:color="auto"/>
                <w:right w:val="none" w:sz="0" w:space="0" w:color="auto"/>
              </w:divBdr>
            </w:div>
            <w:div w:id="1129668981">
              <w:marLeft w:val="0"/>
              <w:marRight w:val="0"/>
              <w:marTop w:val="0"/>
              <w:marBottom w:val="0"/>
              <w:divBdr>
                <w:top w:val="none" w:sz="0" w:space="0" w:color="auto"/>
                <w:left w:val="none" w:sz="0" w:space="0" w:color="auto"/>
                <w:bottom w:val="none" w:sz="0" w:space="0" w:color="auto"/>
                <w:right w:val="none" w:sz="0" w:space="0" w:color="auto"/>
              </w:divBdr>
            </w:div>
            <w:div w:id="2025088771">
              <w:marLeft w:val="0"/>
              <w:marRight w:val="0"/>
              <w:marTop w:val="0"/>
              <w:marBottom w:val="0"/>
              <w:divBdr>
                <w:top w:val="none" w:sz="0" w:space="0" w:color="auto"/>
                <w:left w:val="none" w:sz="0" w:space="0" w:color="auto"/>
                <w:bottom w:val="none" w:sz="0" w:space="0" w:color="auto"/>
                <w:right w:val="none" w:sz="0" w:space="0" w:color="auto"/>
              </w:divBdr>
            </w:div>
            <w:div w:id="456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5824">
      <w:bodyDiv w:val="1"/>
      <w:marLeft w:val="0"/>
      <w:marRight w:val="0"/>
      <w:marTop w:val="0"/>
      <w:marBottom w:val="0"/>
      <w:divBdr>
        <w:top w:val="none" w:sz="0" w:space="0" w:color="auto"/>
        <w:left w:val="none" w:sz="0" w:space="0" w:color="auto"/>
        <w:bottom w:val="none" w:sz="0" w:space="0" w:color="auto"/>
        <w:right w:val="none" w:sz="0" w:space="0" w:color="auto"/>
      </w:divBdr>
      <w:divsChild>
        <w:div w:id="966007635">
          <w:marLeft w:val="0"/>
          <w:marRight w:val="0"/>
          <w:marTop w:val="0"/>
          <w:marBottom w:val="0"/>
          <w:divBdr>
            <w:top w:val="none" w:sz="0" w:space="0" w:color="auto"/>
            <w:left w:val="none" w:sz="0" w:space="0" w:color="auto"/>
            <w:bottom w:val="none" w:sz="0" w:space="0" w:color="auto"/>
            <w:right w:val="none" w:sz="0" w:space="0" w:color="auto"/>
          </w:divBdr>
          <w:divsChild>
            <w:div w:id="1492520758">
              <w:marLeft w:val="0"/>
              <w:marRight w:val="0"/>
              <w:marTop w:val="0"/>
              <w:marBottom w:val="0"/>
              <w:divBdr>
                <w:top w:val="none" w:sz="0" w:space="0" w:color="auto"/>
                <w:left w:val="none" w:sz="0" w:space="0" w:color="auto"/>
                <w:bottom w:val="none" w:sz="0" w:space="0" w:color="auto"/>
                <w:right w:val="none" w:sz="0" w:space="0" w:color="auto"/>
              </w:divBdr>
            </w:div>
            <w:div w:id="503476658">
              <w:marLeft w:val="0"/>
              <w:marRight w:val="0"/>
              <w:marTop w:val="0"/>
              <w:marBottom w:val="0"/>
              <w:divBdr>
                <w:top w:val="none" w:sz="0" w:space="0" w:color="auto"/>
                <w:left w:val="none" w:sz="0" w:space="0" w:color="auto"/>
                <w:bottom w:val="none" w:sz="0" w:space="0" w:color="auto"/>
                <w:right w:val="none" w:sz="0" w:space="0" w:color="auto"/>
              </w:divBdr>
            </w:div>
            <w:div w:id="1613438804">
              <w:marLeft w:val="0"/>
              <w:marRight w:val="0"/>
              <w:marTop w:val="0"/>
              <w:marBottom w:val="0"/>
              <w:divBdr>
                <w:top w:val="none" w:sz="0" w:space="0" w:color="auto"/>
                <w:left w:val="none" w:sz="0" w:space="0" w:color="auto"/>
                <w:bottom w:val="none" w:sz="0" w:space="0" w:color="auto"/>
                <w:right w:val="none" w:sz="0" w:space="0" w:color="auto"/>
              </w:divBdr>
            </w:div>
            <w:div w:id="2013871168">
              <w:marLeft w:val="0"/>
              <w:marRight w:val="0"/>
              <w:marTop w:val="0"/>
              <w:marBottom w:val="0"/>
              <w:divBdr>
                <w:top w:val="none" w:sz="0" w:space="0" w:color="auto"/>
                <w:left w:val="none" w:sz="0" w:space="0" w:color="auto"/>
                <w:bottom w:val="none" w:sz="0" w:space="0" w:color="auto"/>
                <w:right w:val="none" w:sz="0" w:space="0" w:color="auto"/>
              </w:divBdr>
            </w:div>
            <w:div w:id="2053067492">
              <w:marLeft w:val="0"/>
              <w:marRight w:val="0"/>
              <w:marTop w:val="0"/>
              <w:marBottom w:val="0"/>
              <w:divBdr>
                <w:top w:val="none" w:sz="0" w:space="0" w:color="auto"/>
                <w:left w:val="none" w:sz="0" w:space="0" w:color="auto"/>
                <w:bottom w:val="none" w:sz="0" w:space="0" w:color="auto"/>
                <w:right w:val="none" w:sz="0" w:space="0" w:color="auto"/>
              </w:divBdr>
            </w:div>
            <w:div w:id="172956603">
              <w:marLeft w:val="0"/>
              <w:marRight w:val="0"/>
              <w:marTop w:val="0"/>
              <w:marBottom w:val="0"/>
              <w:divBdr>
                <w:top w:val="none" w:sz="0" w:space="0" w:color="auto"/>
                <w:left w:val="none" w:sz="0" w:space="0" w:color="auto"/>
                <w:bottom w:val="none" w:sz="0" w:space="0" w:color="auto"/>
                <w:right w:val="none" w:sz="0" w:space="0" w:color="auto"/>
              </w:divBdr>
            </w:div>
            <w:div w:id="1893615831">
              <w:marLeft w:val="0"/>
              <w:marRight w:val="0"/>
              <w:marTop w:val="0"/>
              <w:marBottom w:val="0"/>
              <w:divBdr>
                <w:top w:val="none" w:sz="0" w:space="0" w:color="auto"/>
                <w:left w:val="none" w:sz="0" w:space="0" w:color="auto"/>
                <w:bottom w:val="none" w:sz="0" w:space="0" w:color="auto"/>
                <w:right w:val="none" w:sz="0" w:space="0" w:color="auto"/>
              </w:divBdr>
            </w:div>
            <w:div w:id="58478804">
              <w:marLeft w:val="0"/>
              <w:marRight w:val="0"/>
              <w:marTop w:val="0"/>
              <w:marBottom w:val="0"/>
              <w:divBdr>
                <w:top w:val="none" w:sz="0" w:space="0" w:color="auto"/>
                <w:left w:val="none" w:sz="0" w:space="0" w:color="auto"/>
                <w:bottom w:val="none" w:sz="0" w:space="0" w:color="auto"/>
                <w:right w:val="none" w:sz="0" w:space="0" w:color="auto"/>
              </w:divBdr>
            </w:div>
            <w:div w:id="2107337576">
              <w:marLeft w:val="0"/>
              <w:marRight w:val="0"/>
              <w:marTop w:val="0"/>
              <w:marBottom w:val="0"/>
              <w:divBdr>
                <w:top w:val="none" w:sz="0" w:space="0" w:color="auto"/>
                <w:left w:val="none" w:sz="0" w:space="0" w:color="auto"/>
                <w:bottom w:val="none" w:sz="0" w:space="0" w:color="auto"/>
                <w:right w:val="none" w:sz="0" w:space="0" w:color="auto"/>
              </w:divBdr>
            </w:div>
            <w:div w:id="289019336">
              <w:marLeft w:val="0"/>
              <w:marRight w:val="0"/>
              <w:marTop w:val="0"/>
              <w:marBottom w:val="0"/>
              <w:divBdr>
                <w:top w:val="none" w:sz="0" w:space="0" w:color="auto"/>
                <w:left w:val="none" w:sz="0" w:space="0" w:color="auto"/>
                <w:bottom w:val="none" w:sz="0" w:space="0" w:color="auto"/>
                <w:right w:val="none" w:sz="0" w:space="0" w:color="auto"/>
              </w:divBdr>
            </w:div>
            <w:div w:id="654797218">
              <w:marLeft w:val="0"/>
              <w:marRight w:val="0"/>
              <w:marTop w:val="0"/>
              <w:marBottom w:val="0"/>
              <w:divBdr>
                <w:top w:val="none" w:sz="0" w:space="0" w:color="auto"/>
                <w:left w:val="none" w:sz="0" w:space="0" w:color="auto"/>
                <w:bottom w:val="none" w:sz="0" w:space="0" w:color="auto"/>
                <w:right w:val="none" w:sz="0" w:space="0" w:color="auto"/>
              </w:divBdr>
            </w:div>
            <w:div w:id="525674522">
              <w:marLeft w:val="0"/>
              <w:marRight w:val="0"/>
              <w:marTop w:val="0"/>
              <w:marBottom w:val="0"/>
              <w:divBdr>
                <w:top w:val="none" w:sz="0" w:space="0" w:color="auto"/>
                <w:left w:val="none" w:sz="0" w:space="0" w:color="auto"/>
                <w:bottom w:val="none" w:sz="0" w:space="0" w:color="auto"/>
                <w:right w:val="none" w:sz="0" w:space="0" w:color="auto"/>
              </w:divBdr>
            </w:div>
            <w:div w:id="1557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57121538">
      <w:bodyDiv w:val="1"/>
      <w:marLeft w:val="0"/>
      <w:marRight w:val="0"/>
      <w:marTop w:val="0"/>
      <w:marBottom w:val="0"/>
      <w:divBdr>
        <w:top w:val="none" w:sz="0" w:space="0" w:color="auto"/>
        <w:left w:val="none" w:sz="0" w:space="0" w:color="auto"/>
        <w:bottom w:val="none" w:sz="0" w:space="0" w:color="auto"/>
        <w:right w:val="none" w:sz="0" w:space="0" w:color="auto"/>
      </w:divBdr>
      <w:divsChild>
        <w:div w:id="53705044">
          <w:marLeft w:val="0"/>
          <w:marRight w:val="0"/>
          <w:marTop w:val="0"/>
          <w:marBottom w:val="0"/>
          <w:divBdr>
            <w:top w:val="none" w:sz="0" w:space="0" w:color="auto"/>
            <w:left w:val="none" w:sz="0" w:space="0" w:color="auto"/>
            <w:bottom w:val="none" w:sz="0" w:space="0" w:color="auto"/>
            <w:right w:val="none" w:sz="0" w:space="0" w:color="auto"/>
          </w:divBdr>
          <w:divsChild>
            <w:div w:id="6042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1588">
      <w:bodyDiv w:val="1"/>
      <w:marLeft w:val="0"/>
      <w:marRight w:val="0"/>
      <w:marTop w:val="0"/>
      <w:marBottom w:val="0"/>
      <w:divBdr>
        <w:top w:val="none" w:sz="0" w:space="0" w:color="auto"/>
        <w:left w:val="none" w:sz="0" w:space="0" w:color="auto"/>
        <w:bottom w:val="none" w:sz="0" w:space="0" w:color="auto"/>
        <w:right w:val="none" w:sz="0" w:space="0" w:color="auto"/>
      </w:divBdr>
      <w:divsChild>
        <w:div w:id="319038381">
          <w:marLeft w:val="0"/>
          <w:marRight w:val="0"/>
          <w:marTop w:val="0"/>
          <w:marBottom w:val="0"/>
          <w:divBdr>
            <w:top w:val="none" w:sz="0" w:space="0" w:color="auto"/>
            <w:left w:val="none" w:sz="0" w:space="0" w:color="auto"/>
            <w:bottom w:val="none" w:sz="0" w:space="0" w:color="auto"/>
            <w:right w:val="none" w:sz="0" w:space="0" w:color="auto"/>
          </w:divBdr>
          <w:divsChild>
            <w:div w:id="605040826">
              <w:marLeft w:val="0"/>
              <w:marRight w:val="0"/>
              <w:marTop w:val="0"/>
              <w:marBottom w:val="0"/>
              <w:divBdr>
                <w:top w:val="none" w:sz="0" w:space="0" w:color="auto"/>
                <w:left w:val="none" w:sz="0" w:space="0" w:color="auto"/>
                <w:bottom w:val="none" w:sz="0" w:space="0" w:color="auto"/>
                <w:right w:val="none" w:sz="0" w:space="0" w:color="auto"/>
              </w:divBdr>
            </w:div>
            <w:div w:id="1628121584">
              <w:marLeft w:val="0"/>
              <w:marRight w:val="0"/>
              <w:marTop w:val="0"/>
              <w:marBottom w:val="0"/>
              <w:divBdr>
                <w:top w:val="none" w:sz="0" w:space="0" w:color="auto"/>
                <w:left w:val="none" w:sz="0" w:space="0" w:color="auto"/>
                <w:bottom w:val="none" w:sz="0" w:space="0" w:color="auto"/>
                <w:right w:val="none" w:sz="0" w:space="0" w:color="auto"/>
              </w:divBdr>
            </w:div>
            <w:div w:id="1697121488">
              <w:marLeft w:val="0"/>
              <w:marRight w:val="0"/>
              <w:marTop w:val="0"/>
              <w:marBottom w:val="0"/>
              <w:divBdr>
                <w:top w:val="none" w:sz="0" w:space="0" w:color="auto"/>
                <w:left w:val="none" w:sz="0" w:space="0" w:color="auto"/>
                <w:bottom w:val="none" w:sz="0" w:space="0" w:color="auto"/>
                <w:right w:val="none" w:sz="0" w:space="0" w:color="auto"/>
              </w:divBdr>
            </w:div>
            <w:div w:id="420492774">
              <w:marLeft w:val="0"/>
              <w:marRight w:val="0"/>
              <w:marTop w:val="0"/>
              <w:marBottom w:val="0"/>
              <w:divBdr>
                <w:top w:val="none" w:sz="0" w:space="0" w:color="auto"/>
                <w:left w:val="none" w:sz="0" w:space="0" w:color="auto"/>
                <w:bottom w:val="none" w:sz="0" w:space="0" w:color="auto"/>
                <w:right w:val="none" w:sz="0" w:space="0" w:color="auto"/>
              </w:divBdr>
            </w:div>
            <w:div w:id="13995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03109351">
      <w:bodyDiv w:val="1"/>
      <w:marLeft w:val="0"/>
      <w:marRight w:val="0"/>
      <w:marTop w:val="0"/>
      <w:marBottom w:val="0"/>
      <w:divBdr>
        <w:top w:val="none" w:sz="0" w:space="0" w:color="auto"/>
        <w:left w:val="none" w:sz="0" w:space="0" w:color="auto"/>
        <w:bottom w:val="none" w:sz="0" w:space="0" w:color="auto"/>
        <w:right w:val="none" w:sz="0" w:space="0" w:color="auto"/>
      </w:divBdr>
      <w:divsChild>
        <w:div w:id="1067849281">
          <w:marLeft w:val="0"/>
          <w:marRight w:val="0"/>
          <w:marTop w:val="0"/>
          <w:marBottom w:val="0"/>
          <w:divBdr>
            <w:top w:val="none" w:sz="0" w:space="0" w:color="auto"/>
            <w:left w:val="none" w:sz="0" w:space="0" w:color="auto"/>
            <w:bottom w:val="none" w:sz="0" w:space="0" w:color="auto"/>
            <w:right w:val="none" w:sz="0" w:space="0" w:color="auto"/>
          </w:divBdr>
          <w:divsChild>
            <w:div w:id="1213077362">
              <w:marLeft w:val="0"/>
              <w:marRight w:val="0"/>
              <w:marTop w:val="0"/>
              <w:marBottom w:val="0"/>
              <w:divBdr>
                <w:top w:val="none" w:sz="0" w:space="0" w:color="auto"/>
                <w:left w:val="none" w:sz="0" w:space="0" w:color="auto"/>
                <w:bottom w:val="none" w:sz="0" w:space="0" w:color="auto"/>
                <w:right w:val="none" w:sz="0" w:space="0" w:color="auto"/>
              </w:divBdr>
            </w:div>
            <w:div w:id="212081118">
              <w:marLeft w:val="0"/>
              <w:marRight w:val="0"/>
              <w:marTop w:val="0"/>
              <w:marBottom w:val="0"/>
              <w:divBdr>
                <w:top w:val="none" w:sz="0" w:space="0" w:color="auto"/>
                <w:left w:val="none" w:sz="0" w:space="0" w:color="auto"/>
                <w:bottom w:val="none" w:sz="0" w:space="0" w:color="auto"/>
                <w:right w:val="none" w:sz="0" w:space="0" w:color="auto"/>
              </w:divBdr>
            </w:div>
            <w:div w:id="1653874446">
              <w:marLeft w:val="0"/>
              <w:marRight w:val="0"/>
              <w:marTop w:val="0"/>
              <w:marBottom w:val="0"/>
              <w:divBdr>
                <w:top w:val="none" w:sz="0" w:space="0" w:color="auto"/>
                <w:left w:val="none" w:sz="0" w:space="0" w:color="auto"/>
                <w:bottom w:val="none" w:sz="0" w:space="0" w:color="auto"/>
                <w:right w:val="none" w:sz="0" w:space="0" w:color="auto"/>
              </w:divBdr>
            </w:div>
            <w:div w:id="1786346680">
              <w:marLeft w:val="0"/>
              <w:marRight w:val="0"/>
              <w:marTop w:val="0"/>
              <w:marBottom w:val="0"/>
              <w:divBdr>
                <w:top w:val="none" w:sz="0" w:space="0" w:color="auto"/>
                <w:left w:val="none" w:sz="0" w:space="0" w:color="auto"/>
                <w:bottom w:val="none" w:sz="0" w:space="0" w:color="auto"/>
                <w:right w:val="none" w:sz="0" w:space="0" w:color="auto"/>
              </w:divBdr>
            </w:div>
            <w:div w:id="1060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30108">
      <w:bodyDiv w:val="1"/>
      <w:marLeft w:val="0"/>
      <w:marRight w:val="0"/>
      <w:marTop w:val="0"/>
      <w:marBottom w:val="0"/>
      <w:divBdr>
        <w:top w:val="none" w:sz="0" w:space="0" w:color="auto"/>
        <w:left w:val="none" w:sz="0" w:space="0" w:color="auto"/>
        <w:bottom w:val="none" w:sz="0" w:space="0" w:color="auto"/>
        <w:right w:val="none" w:sz="0" w:space="0" w:color="auto"/>
      </w:divBdr>
      <w:divsChild>
        <w:div w:id="1471438366">
          <w:marLeft w:val="0"/>
          <w:marRight w:val="0"/>
          <w:marTop w:val="0"/>
          <w:marBottom w:val="0"/>
          <w:divBdr>
            <w:top w:val="none" w:sz="0" w:space="0" w:color="auto"/>
            <w:left w:val="none" w:sz="0" w:space="0" w:color="auto"/>
            <w:bottom w:val="none" w:sz="0" w:space="0" w:color="auto"/>
            <w:right w:val="none" w:sz="0" w:space="0" w:color="auto"/>
          </w:divBdr>
          <w:divsChild>
            <w:div w:id="638078062">
              <w:marLeft w:val="0"/>
              <w:marRight w:val="0"/>
              <w:marTop w:val="0"/>
              <w:marBottom w:val="0"/>
              <w:divBdr>
                <w:top w:val="none" w:sz="0" w:space="0" w:color="auto"/>
                <w:left w:val="none" w:sz="0" w:space="0" w:color="auto"/>
                <w:bottom w:val="none" w:sz="0" w:space="0" w:color="auto"/>
                <w:right w:val="none" w:sz="0" w:space="0" w:color="auto"/>
              </w:divBdr>
            </w:div>
            <w:div w:id="968819938">
              <w:marLeft w:val="0"/>
              <w:marRight w:val="0"/>
              <w:marTop w:val="0"/>
              <w:marBottom w:val="0"/>
              <w:divBdr>
                <w:top w:val="none" w:sz="0" w:space="0" w:color="auto"/>
                <w:left w:val="none" w:sz="0" w:space="0" w:color="auto"/>
                <w:bottom w:val="none" w:sz="0" w:space="0" w:color="auto"/>
                <w:right w:val="none" w:sz="0" w:space="0" w:color="auto"/>
              </w:divBdr>
            </w:div>
            <w:div w:id="1369257453">
              <w:marLeft w:val="0"/>
              <w:marRight w:val="0"/>
              <w:marTop w:val="0"/>
              <w:marBottom w:val="0"/>
              <w:divBdr>
                <w:top w:val="none" w:sz="0" w:space="0" w:color="auto"/>
                <w:left w:val="none" w:sz="0" w:space="0" w:color="auto"/>
                <w:bottom w:val="none" w:sz="0" w:space="0" w:color="auto"/>
                <w:right w:val="none" w:sz="0" w:space="0" w:color="auto"/>
              </w:divBdr>
            </w:div>
            <w:div w:id="1698237932">
              <w:marLeft w:val="0"/>
              <w:marRight w:val="0"/>
              <w:marTop w:val="0"/>
              <w:marBottom w:val="0"/>
              <w:divBdr>
                <w:top w:val="none" w:sz="0" w:space="0" w:color="auto"/>
                <w:left w:val="none" w:sz="0" w:space="0" w:color="auto"/>
                <w:bottom w:val="none" w:sz="0" w:space="0" w:color="auto"/>
                <w:right w:val="none" w:sz="0" w:space="0" w:color="auto"/>
              </w:divBdr>
            </w:div>
            <w:div w:id="714932980">
              <w:marLeft w:val="0"/>
              <w:marRight w:val="0"/>
              <w:marTop w:val="0"/>
              <w:marBottom w:val="0"/>
              <w:divBdr>
                <w:top w:val="none" w:sz="0" w:space="0" w:color="auto"/>
                <w:left w:val="none" w:sz="0" w:space="0" w:color="auto"/>
                <w:bottom w:val="none" w:sz="0" w:space="0" w:color="auto"/>
                <w:right w:val="none" w:sz="0" w:space="0" w:color="auto"/>
              </w:divBdr>
            </w:div>
            <w:div w:id="1481774929">
              <w:marLeft w:val="0"/>
              <w:marRight w:val="0"/>
              <w:marTop w:val="0"/>
              <w:marBottom w:val="0"/>
              <w:divBdr>
                <w:top w:val="none" w:sz="0" w:space="0" w:color="auto"/>
                <w:left w:val="none" w:sz="0" w:space="0" w:color="auto"/>
                <w:bottom w:val="none" w:sz="0" w:space="0" w:color="auto"/>
                <w:right w:val="none" w:sz="0" w:space="0" w:color="auto"/>
              </w:divBdr>
            </w:div>
            <w:div w:id="21333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833">
      <w:bodyDiv w:val="1"/>
      <w:marLeft w:val="0"/>
      <w:marRight w:val="0"/>
      <w:marTop w:val="0"/>
      <w:marBottom w:val="0"/>
      <w:divBdr>
        <w:top w:val="none" w:sz="0" w:space="0" w:color="auto"/>
        <w:left w:val="none" w:sz="0" w:space="0" w:color="auto"/>
        <w:bottom w:val="none" w:sz="0" w:space="0" w:color="auto"/>
        <w:right w:val="none" w:sz="0" w:space="0" w:color="auto"/>
      </w:divBdr>
    </w:div>
    <w:div w:id="1167135847">
      <w:bodyDiv w:val="1"/>
      <w:marLeft w:val="0"/>
      <w:marRight w:val="0"/>
      <w:marTop w:val="0"/>
      <w:marBottom w:val="0"/>
      <w:divBdr>
        <w:top w:val="none" w:sz="0" w:space="0" w:color="auto"/>
        <w:left w:val="none" w:sz="0" w:space="0" w:color="auto"/>
        <w:bottom w:val="none" w:sz="0" w:space="0" w:color="auto"/>
        <w:right w:val="none" w:sz="0" w:space="0" w:color="auto"/>
      </w:divBdr>
      <w:divsChild>
        <w:div w:id="1155950578">
          <w:marLeft w:val="0"/>
          <w:marRight w:val="0"/>
          <w:marTop w:val="0"/>
          <w:marBottom w:val="0"/>
          <w:divBdr>
            <w:top w:val="none" w:sz="0" w:space="0" w:color="auto"/>
            <w:left w:val="none" w:sz="0" w:space="0" w:color="auto"/>
            <w:bottom w:val="none" w:sz="0" w:space="0" w:color="auto"/>
            <w:right w:val="none" w:sz="0" w:space="0" w:color="auto"/>
          </w:divBdr>
          <w:divsChild>
            <w:div w:id="944768195">
              <w:marLeft w:val="0"/>
              <w:marRight w:val="0"/>
              <w:marTop w:val="0"/>
              <w:marBottom w:val="0"/>
              <w:divBdr>
                <w:top w:val="none" w:sz="0" w:space="0" w:color="auto"/>
                <w:left w:val="none" w:sz="0" w:space="0" w:color="auto"/>
                <w:bottom w:val="none" w:sz="0" w:space="0" w:color="auto"/>
                <w:right w:val="none" w:sz="0" w:space="0" w:color="auto"/>
              </w:divBdr>
            </w:div>
            <w:div w:id="1215317093">
              <w:marLeft w:val="0"/>
              <w:marRight w:val="0"/>
              <w:marTop w:val="0"/>
              <w:marBottom w:val="0"/>
              <w:divBdr>
                <w:top w:val="none" w:sz="0" w:space="0" w:color="auto"/>
                <w:left w:val="none" w:sz="0" w:space="0" w:color="auto"/>
                <w:bottom w:val="none" w:sz="0" w:space="0" w:color="auto"/>
                <w:right w:val="none" w:sz="0" w:space="0" w:color="auto"/>
              </w:divBdr>
            </w:div>
            <w:div w:id="16183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0877">
      <w:bodyDiv w:val="1"/>
      <w:marLeft w:val="0"/>
      <w:marRight w:val="0"/>
      <w:marTop w:val="0"/>
      <w:marBottom w:val="0"/>
      <w:divBdr>
        <w:top w:val="none" w:sz="0" w:space="0" w:color="auto"/>
        <w:left w:val="none" w:sz="0" w:space="0" w:color="auto"/>
        <w:bottom w:val="none" w:sz="0" w:space="0" w:color="auto"/>
        <w:right w:val="none" w:sz="0" w:space="0" w:color="auto"/>
      </w:divBdr>
      <w:divsChild>
        <w:div w:id="2092584484">
          <w:marLeft w:val="0"/>
          <w:marRight w:val="0"/>
          <w:marTop w:val="0"/>
          <w:marBottom w:val="0"/>
          <w:divBdr>
            <w:top w:val="none" w:sz="0" w:space="0" w:color="auto"/>
            <w:left w:val="none" w:sz="0" w:space="0" w:color="auto"/>
            <w:bottom w:val="none" w:sz="0" w:space="0" w:color="auto"/>
            <w:right w:val="none" w:sz="0" w:space="0" w:color="auto"/>
          </w:divBdr>
          <w:divsChild>
            <w:div w:id="986857539">
              <w:marLeft w:val="0"/>
              <w:marRight w:val="0"/>
              <w:marTop w:val="0"/>
              <w:marBottom w:val="0"/>
              <w:divBdr>
                <w:top w:val="none" w:sz="0" w:space="0" w:color="auto"/>
                <w:left w:val="none" w:sz="0" w:space="0" w:color="auto"/>
                <w:bottom w:val="none" w:sz="0" w:space="0" w:color="auto"/>
                <w:right w:val="none" w:sz="0" w:space="0" w:color="auto"/>
              </w:divBdr>
            </w:div>
            <w:div w:id="16060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406">
      <w:bodyDiv w:val="1"/>
      <w:marLeft w:val="0"/>
      <w:marRight w:val="0"/>
      <w:marTop w:val="0"/>
      <w:marBottom w:val="0"/>
      <w:divBdr>
        <w:top w:val="none" w:sz="0" w:space="0" w:color="auto"/>
        <w:left w:val="none" w:sz="0" w:space="0" w:color="auto"/>
        <w:bottom w:val="none" w:sz="0" w:space="0" w:color="auto"/>
        <w:right w:val="none" w:sz="0" w:space="0" w:color="auto"/>
      </w:divBdr>
      <w:divsChild>
        <w:div w:id="1703356948">
          <w:marLeft w:val="0"/>
          <w:marRight w:val="0"/>
          <w:marTop w:val="0"/>
          <w:marBottom w:val="0"/>
          <w:divBdr>
            <w:top w:val="none" w:sz="0" w:space="0" w:color="auto"/>
            <w:left w:val="none" w:sz="0" w:space="0" w:color="auto"/>
            <w:bottom w:val="none" w:sz="0" w:space="0" w:color="auto"/>
            <w:right w:val="none" w:sz="0" w:space="0" w:color="auto"/>
          </w:divBdr>
          <w:divsChild>
            <w:div w:id="186843146">
              <w:marLeft w:val="0"/>
              <w:marRight w:val="0"/>
              <w:marTop w:val="0"/>
              <w:marBottom w:val="0"/>
              <w:divBdr>
                <w:top w:val="none" w:sz="0" w:space="0" w:color="auto"/>
                <w:left w:val="none" w:sz="0" w:space="0" w:color="auto"/>
                <w:bottom w:val="none" w:sz="0" w:space="0" w:color="auto"/>
                <w:right w:val="none" w:sz="0" w:space="0" w:color="auto"/>
              </w:divBdr>
            </w:div>
            <w:div w:id="2007858591">
              <w:marLeft w:val="0"/>
              <w:marRight w:val="0"/>
              <w:marTop w:val="0"/>
              <w:marBottom w:val="0"/>
              <w:divBdr>
                <w:top w:val="none" w:sz="0" w:space="0" w:color="auto"/>
                <w:left w:val="none" w:sz="0" w:space="0" w:color="auto"/>
                <w:bottom w:val="none" w:sz="0" w:space="0" w:color="auto"/>
                <w:right w:val="none" w:sz="0" w:space="0" w:color="auto"/>
              </w:divBdr>
            </w:div>
            <w:div w:id="1773011520">
              <w:marLeft w:val="0"/>
              <w:marRight w:val="0"/>
              <w:marTop w:val="0"/>
              <w:marBottom w:val="0"/>
              <w:divBdr>
                <w:top w:val="none" w:sz="0" w:space="0" w:color="auto"/>
                <w:left w:val="none" w:sz="0" w:space="0" w:color="auto"/>
                <w:bottom w:val="none" w:sz="0" w:space="0" w:color="auto"/>
                <w:right w:val="none" w:sz="0" w:space="0" w:color="auto"/>
              </w:divBdr>
            </w:div>
            <w:div w:id="1685981460">
              <w:marLeft w:val="0"/>
              <w:marRight w:val="0"/>
              <w:marTop w:val="0"/>
              <w:marBottom w:val="0"/>
              <w:divBdr>
                <w:top w:val="none" w:sz="0" w:space="0" w:color="auto"/>
                <w:left w:val="none" w:sz="0" w:space="0" w:color="auto"/>
                <w:bottom w:val="none" w:sz="0" w:space="0" w:color="auto"/>
                <w:right w:val="none" w:sz="0" w:space="0" w:color="auto"/>
              </w:divBdr>
            </w:div>
            <w:div w:id="12590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482">
      <w:bodyDiv w:val="1"/>
      <w:marLeft w:val="0"/>
      <w:marRight w:val="0"/>
      <w:marTop w:val="0"/>
      <w:marBottom w:val="0"/>
      <w:divBdr>
        <w:top w:val="none" w:sz="0" w:space="0" w:color="auto"/>
        <w:left w:val="none" w:sz="0" w:space="0" w:color="auto"/>
        <w:bottom w:val="none" w:sz="0" w:space="0" w:color="auto"/>
        <w:right w:val="none" w:sz="0" w:space="0" w:color="auto"/>
      </w:divBdr>
      <w:divsChild>
        <w:div w:id="747312225">
          <w:marLeft w:val="0"/>
          <w:marRight w:val="0"/>
          <w:marTop w:val="0"/>
          <w:marBottom w:val="0"/>
          <w:divBdr>
            <w:top w:val="none" w:sz="0" w:space="0" w:color="auto"/>
            <w:left w:val="none" w:sz="0" w:space="0" w:color="auto"/>
            <w:bottom w:val="none" w:sz="0" w:space="0" w:color="auto"/>
            <w:right w:val="none" w:sz="0" w:space="0" w:color="auto"/>
          </w:divBdr>
          <w:divsChild>
            <w:div w:id="1631397859">
              <w:marLeft w:val="0"/>
              <w:marRight w:val="0"/>
              <w:marTop w:val="0"/>
              <w:marBottom w:val="0"/>
              <w:divBdr>
                <w:top w:val="none" w:sz="0" w:space="0" w:color="auto"/>
                <w:left w:val="none" w:sz="0" w:space="0" w:color="auto"/>
                <w:bottom w:val="none" w:sz="0" w:space="0" w:color="auto"/>
                <w:right w:val="none" w:sz="0" w:space="0" w:color="auto"/>
              </w:divBdr>
            </w:div>
            <w:div w:id="860555195">
              <w:marLeft w:val="0"/>
              <w:marRight w:val="0"/>
              <w:marTop w:val="0"/>
              <w:marBottom w:val="0"/>
              <w:divBdr>
                <w:top w:val="none" w:sz="0" w:space="0" w:color="auto"/>
                <w:left w:val="none" w:sz="0" w:space="0" w:color="auto"/>
                <w:bottom w:val="none" w:sz="0" w:space="0" w:color="auto"/>
                <w:right w:val="none" w:sz="0" w:space="0" w:color="auto"/>
              </w:divBdr>
            </w:div>
            <w:div w:id="230120262">
              <w:marLeft w:val="0"/>
              <w:marRight w:val="0"/>
              <w:marTop w:val="0"/>
              <w:marBottom w:val="0"/>
              <w:divBdr>
                <w:top w:val="none" w:sz="0" w:space="0" w:color="auto"/>
                <w:left w:val="none" w:sz="0" w:space="0" w:color="auto"/>
                <w:bottom w:val="none" w:sz="0" w:space="0" w:color="auto"/>
                <w:right w:val="none" w:sz="0" w:space="0" w:color="auto"/>
              </w:divBdr>
            </w:div>
            <w:div w:id="837622602">
              <w:marLeft w:val="0"/>
              <w:marRight w:val="0"/>
              <w:marTop w:val="0"/>
              <w:marBottom w:val="0"/>
              <w:divBdr>
                <w:top w:val="none" w:sz="0" w:space="0" w:color="auto"/>
                <w:left w:val="none" w:sz="0" w:space="0" w:color="auto"/>
                <w:bottom w:val="none" w:sz="0" w:space="0" w:color="auto"/>
                <w:right w:val="none" w:sz="0" w:space="0" w:color="auto"/>
              </w:divBdr>
            </w:div>
            <w:div w:id="51388352">
              <w:marLeft w:val="0"/>
              <w:marRight w:val="0"/>
              <w:marTop w:val="0"/>
              <w:marBottom w:val="0"/>
              <w:divBdr>
                <w:top w:val="none" w:sz="0" w:space="0" w:color="auto"/>
                <w:left w:val="none" w:sz="0" w:space="0" w:color="auto"/>
                <w:bottom w:val="none" w:sz="0" w:space="0" w:color="auto"/>
                <w:right w:val="none" w:sz="0" w:space="0" w:color="auto"/>
              </w:divBdr>
            </w:div>
            <w:div w:id="739332481">
              <w:marLeft w:val="0"/>
              <w:marRight w:val="0"/>
              <w:marTop w:val="0"/>
              <w:marBottom w:val="0"/>
              <w:divBdr>
                <w:top w:val="none" w:sz="0" w:space="0" w:color="auto"/>
                <w:left w:val="none" w:sz="0" w:space="0" w:color="auto"/>
                <w:bottom w:val="none" w:sz="0" w:space="0" w:color="auto"/>
                <w:right w:val="none" w:sz="0" w:space="0" w:color="auto"/>
              </w:divBdr>
            </w:div>
            <w:div w:id="1423378052">
              <w:marLeft w:val="0"/>
              <w:marRight w:val="0"/>
              <w:marTop w:val="0"/>
              <w:marBottom w:val="0"/>
              <w:divBdr>
                <w:top w:val="none" w:sz="0" w:space="0" w:color="auto"/>
                <w:left w:val="none" w:sz="0" w:space="0" w:color="auto"/>
                <w:bottom w:val="none" w:sz="0" w:space="0" w:color="auto"/>
                <w:right w:val="none" w:sz="0" w:space="0" w:color="auto"/>
              </w:divBdr>
            </w:div>
            <w:div w:id="2023703772">
              <w:marLeft w:val="0"/>
              <w:marRight w:val="0"/>
              <w:marTop w:val="0"/>
              <w:marBottom w:val="0"/>
              <w:divBdr>
                <w:top w:val="none" w:sz="0" w:space="0" w:color="auto"/>
                <w:left w:val="none" w:sz="0" w:space="0" w:color="auto"/>
                <w:bottom w:val="none" w:sz="0" w:space="0" w:color="auto"/>
                <w:right w:val="none" w:sz="0" w:space="0" w:color="auto"/>
              </w:divBdr>
            </w:div>
            <w:div w:id="1502165193">
              <w:marLeft w:val="0"/>
              <w:marRight w:val="0"/>
              <w:marTop w:val="0"/>
              <w:marBottom w:val="0"/>
              <w:divBdr>
                <w:top w:val="none" w:sz="0" w:space="0" w:color="auto"/>
                <w:left w:val="none" w:sz="0" w:space="0" w:color="auto"/>
                <w:bottom w:val="none" w:sz="0" w:space="0" w:color="auto"/>
                <w:right w:val="none" w:sz="0" w:space="0" w:color="auto"/>
              </w:divBdr>
            </w:div>
            <w:div w:id="47070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4643">
      <w:bodyDiv w:val="1"/>
      <w:marLeft w:val="0"/>
      <w:marRight w:val="0"/>
      <w:marTop w:val="0"/>
      <w:marBottom w:val="0"/>
      <w:divBdr>
        <w:top w:val="none" w:sz="0" w:space="0" w:color="auto"/>
        <w:left w:val="none" w:sz="0" w:space="0" w:color="auto"/>
        <w:bottom w:val="none" w:sz="0" w:space="0" w:color="auto"/>
        <w:right w:val="none" w:sz="0" w:space="0" w:color="auto"/>
      </w:divBdr>
      <w:divsChild>
        <w:div w:id="612444108">
          <w:marLeft w:val="0"/>
          <w:marRight w:val="0"/>
          <w:marTop w:val="0"/>
          <w:marBottom w:val="0"/>
          <w:divBdr>
            <w:top w:val="none" w:sz="0" w:space="0" w:color="auto"/>
            <w:left w:val="none" w:sz="0" w:space="0" w:color="auto"/>
            <w:bottom w:val="none" w:sz="0" w:space="0" w:color="auto"/>
            <w:right w:val="none" w:sz="0" w:space="0" w:color="auto"/>
          </w:divBdr>
          <w:divsChild>
            <w:div w:id="990989574">
              <w:marLeft w:val="0"/>
              <w:marRight w:val="0"/>
              <w:marTop w:val="0"/>
              <w:marBottom w:val="0"/>
              <w:divBdr>
                <w:top w:val="none" w:sz="0" w:space="0" w:color="auto"/>
                <w:left w:val="none" w:sz="0" w:space="0" w:color="auto"/>
                <w:bottom w:val="none" w:sz="0" w:space="0" w:color="auto"/>
                <w:right w:val="none" w:sz="0" w:space="0" w:color="auto"/>
              </w:divBdr>
            </w:div>
            <w:div w:id="1846942776">
              <w:marLeft w:val="0"/>
              <w:marRight w:val="0"/>
              <w:marTop w:val="0"/>
              <w:marBottom w:val="0"/>
              <w:divBdr>
                <w:top w:val="none" w:sz="0" w:space="0" w:color="auto"/>
                <w:left w:val="none" w:sz="0" w:space="0" w:color="auto"/>
                <w:bottom w:val="none" w:sz="0" w:space="0" w:color="auto"/>
                <w:right w:val="none" w:sz="0" w:space="0" w:color="auto"/>
              </w:divBdr>
            </w:div>
            <w:div w:id="2550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8961">
      <w:bodyDiv w:val="1"/>
      <w:marLeft w:val="0"/>
      <w:marRight w:val="0"/>
      <w:marTop w:val="0"/>
      <w:marBottom w:val="0"/>
      <w:divBdr>
        <w:top w:val="none" w:sz="0" w:space="0" w:color="auto"/>
        <w:left w:val="none" w:sz="0" w:space="0" w:color="auto"/>
        <w:bottom w:val="none" w:sz="0" w:space="0" w:color="auto"/>
        <w:right w:val="none" w:sz="0" w:space="0" w:color="auto"/>
      </w:divBdr>
      <w:divsChild>
        <w:div w:id="1284313828">
          <w:marLeft w:val="0"/>
          <w:marRight w:val="0"/>
          <w:marTop w:val="0"/>
          <w:marBottom w:val="0"/>
          <w:divBdr>
            <w:top w:val="none" w:sz="0" w:space="0" w:color="auto"/>
            <w:left w:val="none" w:sz="0" w:space="0" w:color="auto"/>
            <w:bottom w:val="none" w:sz="0" w:space="0" w:color="auto"/>
            <w:right w:val="none" w:sz="0" w:space="0" w:color="auto"/>
          </w:divBdr>
          <w:divsChild>
            <w:div w:id="183909493">
              <w:marLeft w:val="0"/>
              <w:marRight w:val="0"/>
              <w:marTop w:val="0"/>
              <w:marBottom w:val="0"/>
              <w:divBdr>
                <w:top w:val="none" w:sz="0" w:space="0" w:color="auto"/>
                <w:left w:val="none" w:sz="0" w:space="0" w:color="auto"/>
                <w:bottom w:val="none" w:sz="0" w:space="0" w:color="auto"/>
                <w:right w:val="none" w:sz="0" w:space="0" w:color="auto"/>
              </w:divBdr>
            </w:div>
            <w:div w:id="1927879520">
              <w:marLeft w:val="0"/>
              <w:marRight w:val="0"/>
              <w:marTop w:val="0"/>
              <w:marBottom w:val="0"/>
              <w:divBdr>
                <w:top w:val="none" w:sz="0" w:space="0" w:color="auto"/>
                <w:left w:val="none" w:sz="0" w:space="0" w:color="auto"/>
                <w:bottom w:val="none" w:sz="0" w:space="0" w:color="auto"/>
                <w:right w:val="none" w:sz="0" w:space="0" w:color="auto"/>
              </w:divBdr>
            </w:div>
            <w:div w:id="1060635885">
              <w:marLeft w:val="0"/>
              <w:marRight w:val="0"/>
              <w:marTop w:val="0"/>
              <w:marBottom w:val="0"/>
              <w:divBdr>
                <w:top w:val="none" w:sz="0" w:space="0" w:color="auto"/>
                <w:left w:val="none" w:sz="0" w:space="0" w:color="auto"/>
                <w:bottom w:val="none" w:sz="0" w:space="0" w:color="auto"/>
                <w:right w:val="none" w:sz="0" w:space="0" w:color="auto"/>
              </w:divBdr>
            </w:div>
            <w:div w:id="209809873">
              <w:marLeft w:val="0"/>
              <w:marRight w:val="0"/>
              <w:marTop w:val="0"/>
              <w:marBottom w:val="0"/>
              <w:divBdr>
                <w:top w:val="none" w:sz="0" w:space="0" w:color="auto"/>
                <w:left w:val="none" w:sz="0" w:space="0" w:color="auto"/>
                <w:bottom w:val="none" w:sz="0" w:space="0" w:color="auto"/>
                <w:right w:val="none" w:sz="0" w:space="0" w:color="auto"/>
              </w:divBdr>
            </w:div>
            <w:div w:id="430275692">
              <w:marLeft w:val="0"/>
              <w:marRight w:val="0"/>
              <w:marTop w:val="0"/>
              <w:marBottom w:val="0"/>
              <w:divBdr>
                <w:top w:val="none" w:sz="0" w:space="0" w:color="auto"/>
                <w:left w:val="none" w:sz="0" w:space="0" w:color="auto"/>
                <w:bottom w:val="none" w:sz="0" w:space="0" w:color="auto"/>
                <w:right w:val="none" w:sz="0" w:space="0" w:color="auto"/>
              </w:divBdr>
            </w:div>
            <w:div w:id="2020304230">
              <w:marLeft w:val="0"/>
              <w:marRight w:val="0"/>
              <w:marTop w:val="0"/>
              <w:marBottom w:val="0"/>
              <w:divBdr>
                <w:top w:val="none" w:sz="0" w:space="0" w:color="auto"/>
                <w:left w:val="none" w:sz="0" w:space="0" w:color="auto"/>
                <w:bottom w:val="none" w:sz="0" w:space="0" w:color="auto"/>
                <w:right w:val="none" w:sz="0" w:space="0" w:color="auto"/>
              </w:divBdr>
            </w:div>
            <w:div w:id="273513758">
              <w:marLeft w:val="0"/>
              <w:marRight w:val="0"/>
              <w:marTop w:val="0"/>
              <w:marBottom w:val="0"/>
              <w:divBdr>
                <w:top w:val="none" w:sz="0" w:space="0" w:color="auto"/>
                <w:left w:val="none" w:sz="0" w:space="0" w:color="auto"/>
                <w:bottom w:val="none" w:sz="0" w:space="0" w:color="auto"/>
                <w:right w:val="none" w:sz="0" w:space="0" w:color="auto"/>
              </w:divBdr>
            </w:div>
            <w:div w:id="514661634">
              <w:marLeft w:val="0"/>
              <w:marRight w:val="0"/>
              <w:marTop w:val="0"/>
              <w:marBottom w:val="0"/>
              <w:divBdr>
                <w:top w:val="none" w:sz="0" w:space="0" w:color="auto"/>
                <w:left w:val="none" w:sz="0" w:space="0" w:color="auto"/>
                <w:bottom w:val="none" w:sz="0" w:space="0" w:color="auto"/>
                <w:right w:val="none" w:sz="0" w:space="0" w:color="auto"/>
              </w:divBdr>
            </w:div>
            <w:div w:id="16532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58545">
      <w:bodyDiv w:val="1"/>
      <w:marLeft w:val="0"/>
      <w:marRight w:val="0"/>
      <w:marTop w:val="0"/>
      <w:marBottom w:val="0"/>
      <w:divBdr>
        <w:top w:val="none" w:sz="0" w:space="0" w:color="auto"/>
        <w:left w:val="none" w:sz="0" w:space="0" w:color="auto"/>
        <w:bottom w:val="none" w:sz="0" w:space="0" w:color="auto"/>
        <w:right w:val="none" w:sz="0" w:space="0" w:color="auto"/>
      </w:divBdr>
      <w:divsChild>
        <w:div w:id="842940453">
          <w:marLeft w:val="0"/>
          <w:marRight w:val="0"/>
          <w:marTop w:val="0"/>
          <w:marBottom w:val="0"/>
          <w:divBdr>
            <w:top w:val="none" w:sz="0" w:space="0" w:color="auto"/>
            <w:left w:val="none" w:sz="0" w:space="0" w:color="auto"/>
            <w:bottom w:val="none" w:sz="0" w:space="0" w:color="auto"/>
            <w:right w:val="none" w:sz="0" w:space="0" w:color="auto"/>
          </w:divBdr>
          <w:divsChild>
            <w:div w:id="1232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59295">
      <w:bodyDiv w:val="1"/>
      <w:marLeft w:val="0"/>
      <w:marRight w:val="0"/>
      <w:marTop w:val="0"/>
      <w:marBottom w:val="0"/>
      <w:divBdr>
        <w:top w:val="none" w:sz="0" w:space="0" w:color="auto"/>
        <w:left w:val="none" w:sz="0" w:space="0" w:color="auto"/>
        <w:bottom w:val="none" w:sz="0" w:space="0" w:color="auto"/>
        <w:right w:val="none" w:sz="0" w:space="0" w:color="auto"/>
      </w:divBdr>
      <w:divsChild>
        <w:div w:id="1110901235">
          <w:marLeft w:val="0"/>
          <w:marRight w:val="0"/>
          <w:marTop w:val="0"/>
          <w:marBottom w:val="0"/>
          <w:divBdr>
            <w:top w:val="none" w:sz="0" w:space="0" w:color="auto"/>
            <w:left w:val="none" w:sz="0" w:space="0" w:color="auto"/>
            <w:bottom w:val="none" w:sz="0" w:space="0" w:color="auto"/>
            <w:right w:val="none" w:sz="0" w:space="0" w:color="auto"/>
          </w:divBdr>
          <w:divsChild>
            <w:div w:id="774641164">
              <w:marLeft w:val="0"/>
              <w:marRight w:val="0"/>
              <w:marTop w:val="0"/>
              <w:marBottom w:val="0"/>
              <w:divBdr>
                <w:top w:val="none" w:sz="0" w:space="0" w:color="auto"/>
                <w:left w:val="none" w:sz="0" w:space="0" w:color="auto"/>
                <w:bottom w:val="none" w:sz="0" w:space="0" w:color="auto"/>
                <w:right w:val="none" w:sz="0" w:space="0" w:color="auto"/>
              </w:divBdr>
            </w:div>
            <w:div w:id="1179276402">
              <w:marLeft w:val="0"/>
              <w:marRight w:val="0"/>
              <w:marTop w:val="0"/>
              <w:marBottom w:val="0"/>
              <w:divBdr>
                <w:top w:val="none" w:sz="0" w:space="0" w:color="auto"/>
                <w:left w:val="none" w:sz="0" w:space="0" w:color="auto"/>
                <w:bottom w:val="none" w:sz="0" w:space="0" w:color="auto"/>
                <w:right w:val="none" w:sz="0" w:space="0" w:color="auto"/>
              </w:divBdr>
            </w:div>
            <w:div w:id="802966760">
              <w:marLeft w:val="0"/>
              <w:marRight w:val="0"/>
              <w:marTop w:val="0"/>
              <w:marBottom w:val="0"/>
              <w:divBdr>
                <w:top w:val="none" w:sz="0" w:space="0" w:color="auto"/>
                <w:left w:val="none" w:sz="0" w:space="0" w:color="auto"/>
                <w:bottom w:val="none" w:sz="0" w:space="0" w:color="auto"/>
                <w:right w:val="none" w:sz="0" w:space="0" w:color="auto"/>
              </w:divBdr>
            </w:div>
            <w:div w:id="40523316">
              <w:marLeft w:val="0"/>
              <w:marRight w:val="0"/>
              <w:marTop w:val="0"/>
              <w:marBottom w:val="0"/>
              <w:divBdr>
                <w:top w:val="none" w:sz="0" w:space="0" w:color="auto"/>
                <w:left w:val="none" w:sz="0" w:space="0" w:color="auto"/>
                <w:bottom w:val="none" w:sz="0" w:space="0" w:color="auto"/>
                <w:right w:val="none" w:sz="0" w:space="0" w:color="auto"/>
              </w:divBdr>
            </w:div>
            <w:div w:id="6863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450">
      <w:bodyDiv w:val="1"/>
      <w:marLeft w:val="0"/>
      <w:marRight w:val="0"/>
      <w:marTop w:val="0"/>
      <w:marBottom w:val="0"/>
      <w:divBdr>
        <w:top w:val="none" w:sz="0" w:space="0" w:color="auto"/>
        <w:left w:val="none" w:sz="0" w:space="0" w:color="auto"/>
        <w:bottom w:val="none" w:sz="0" w:space="0" w:color="auto"/>
        <w:right w:val="none" w:sz="0" w:space="0" w:color="auto"/>
      </w:divBdr>
      <w:divsChild>
        <w:div w:id="1069034671">
          <w:marLeft w:val="0"/>
          <w:marRight w:val="0"/>
          <w:marTop w:val="0"/>
          <w:marBottom w:val="0"/>
          <w:divBdr>
            <w:top w:val="none" w:sz="0" w:space="0" w:color="auto"/>
            <w:left w:val="none" w:sz="0" w:space="0" w:color="auto"/>
            <w:bottom w:val="none" w:sz="0" w:space="0" w:color="auto"/>
            <w:right w:val="none" w:sz="0" w:space="0" w:color="auto"/>
          </w:divBdr>
          <w:divsChild>
            <w:div w:id="1305936920">
              <w:marLeft w:val="0"/>
              <w:marRight w:val="0"/>
              <w:marTop w:val="0"/>
              <w:marBottom w:val="0"/>
              <w:divBdr>
                <w:top w:val="none" w:sz="0" w:space="0" w:color="auto"/>
                <w:left w:val="none" w:sz="0" w:space="0" w:color="auto"/>
                <w:bottom w:val="none" w:sz="0" w:space="0" w:color="auto"/>
                <w:right w:val="none" w:sz="0" w:space="0" w:color="auto"/>
              </w:divBdr>
            </w:div>
            <w:div w:id="481774291">
              <w:marLeft w:val="0"/>
              <w:marRight w:val="0"/>
              <w:marTop w:val="0"/>
              <w:marBottom w:val="0"/>
              <w:divBdr>
                <w:top w:val="none" w:sz="0" w:space="0" w:color="auto"/>
                <w:left w:val="none" w:sz="0" w:space="0" w:color="auto"/>
                <w:bottom w:val="none" w:sz="0" w:space="0" w:color="auto"/>
                <w:right w:val="none" w:sz="0" w:space="0" w:color="auto"/>
              </w:divBdr>
            </w:div>
            <w:div w:id="790786481">
              <w:marLeft w:val="0"/>
              <w:marRight w:val="0"/>
              <w:marTop w:val="0"/>
              <w:marBottom w:val="0"/>
              <w:divBdr>
                <w:top w:val="none" w:sz="0" w:space="0" w:color="auto"/>
                <w:left w:val="none" w:sz="0" w:space="0" w:color="auto"/>
                <w:bottom w:val="none" w:sz="0" w:space="0" w:color="auto"/>
                <w:right w:val="none" w:sz="0" w:space="0" w:color="auto"/>
              </w:divBdr>
            </w:div>
            <w:div w:id="1221329644">
              <w:marLeft w:val="0"/>
              <w:marRight w:val="0"/>
              <w:marTop w:val="0"/>
              <w:marBottom w:val="0"/>
              <w:divBdr>
                <w:top w:val="none" w:sz="0" w:space="0" w:color="auto"/>
                <w:left w:val="none" w:sz="0" w:space="0" w:color="auto"/>
                <w:bottom w:val="none" w:sz="0" w:space="0" w:color="auto"/>
                <w:right w:val="none" w:sz="0" w:space="0" w:color="auto"/>
              </w:divBdr>
            </w:div>
            <w:div w:id="492139969">
              <w:marLeft w:val="0"/>
              <w:marRight w:val="0"/>
              <w:marTop w:val="0"/>
              <w:marBottom w:val="0"/>
              <w:divBdr>
                <w:top w:val="none" w:sz="0" w:space="0" w:color="auto"/>
                <w:left w:val="none" w:sz="0" w:space="0" w:color="auto"/>
                <w:bottom w:val="none" w:sz="0" w:space="0" w:color="auto"/>
                <w:right w:val="none" w:sz="0" w:space="0" w:color="auto"/>
              </w:divBdr>
            </w:div>
            <w:div w:id="437675791">
              <w:marLeft w:val="0"/>
              <w:marRight w:val="0"/>
              <w:marTop w:val="0"/>
              <w:marBottom w:val="0"/>
              <w:divBdr>
                <w:top w:val="none" w:sz="0" w:space="0" w:color="auto"/>
                <w:left w:val="none" w:sz="0" w:space="0" w:color="auto"/>
                <w:bottom w:val="none" w:sz="0" w:space="0" w:color="auto"/>
                <w:right w:val="none" w:sz="0" w:space="0" w:color="auto"/>
              </w:divBdr>
            </w:div>
            <w:div w:id="1240674887">
              <w:marLeft w:val="0"/>
              <w:marRight w:val="0"/>
              <w:marTop w:val="0"/>
              <w:marBottom w:val="0"/>
              <w:divBdr>
                <w:top w:val="none" w:sz="0" w:space="0" w:color="auto"/>
                <w:left w:val="none" w:sz="0" w:space="0" w:color="auto"/>
                <w:bottom w:val="none" w:sz="0" w:space="0" w:color="auto"/>
                <w:right w:val="none" w:sz="0" w:space="0" w:color="auto"/>
              </w:divBdr>
            </w:div>
            <w:div w:id="1779444554">
              <w:marLeft w:val="0"/>
              <w:marRight w:val="0"/>
              <w:marTop w:val="0"/>
              <w:marBottom w:val="0"/>
              <w:divBdr>
                <w:top w:val="none" w:sz="0" w:space="0" w:color="auto"/>
                <w:left w:val="none" w:sz="0" w:space="0" w:color="auto"/>
                <w:bottom w:val="none" w:sz="0" w:space="0" w:color="auto"/>
                <w:right w:val="none" w:sz="0" w:space="0" w:color="auto"/>
              </w:divBdr>
            </w:div>
            <w:div w:id="1459834888">
              <w:marLeft w:val="0"/>
              <w:marRight w:val="0"/>
              <w:marTop w:val="0"/>
              <w:marBottom w:val="0"/>
              <w:divBdr>
                <w:top w:val="none" w:sz="0" w:space="0" w:color="auto"/>
                <w:left w:val="none" w:sz="0" w:space="0" w:color="auto"/>
                <w:bottom w:val="none" w:sz="0" w:space="0" w:color="auto"/>
                <w:right w:val="none" w:sz="0" w:space="0" w:color="auto"/>
              </w:divBdr>
            </w:div>
            <w:div w:id="1472946266">
              <w:marLeft w:val="0"/>
              <w:marRight w:val="0"/>
              <w:marTop w:val="0"/>
              <w:marBottom w:val="0"/>
              <w:divBdr>
                <w:top w:val="none" w:sz="0" w:space="0" w:color="auto"/>
                <w:left w:val="none" w:sz="0" w:space="0" w:color="auto"/>
                <w:bottom w:val="none" w:sz="0" w:space="0" w:color="auto"/>
                <w:right w:val="none" w:sz="0" w:space="0" w:color="auto"/>
              </w:divBdr>
            </w:div>
            <w:div w:id="1876427119">
              <w:marLeft w:val="0"/>
              <w:marRight w:val="0"/>
              <w:marTop w:val="0"/>
              <w:marBottom w:val="0"/>
              <w:divBdr>
                <w:top w:val="none" w:sz="0" w:space="0" w:color="auto"/>
                <w:left w:val="none" w:sz="0" w:space="0" w:color="auto"/>
                <w:bottom w:val="none" w:sz="0" w:space="0" w:color="auto"/>
                <w:right w:val="none" w:sz="0" w:space="0" w:color="auto"/>
              </w:divBdr>
            </w:div>
            <w:div w:id="1975865033">
              <w:marLeft w:val="0"/>
              <w:marRight w:val="0"/>
              <w:marTop w:val="0"/>
              <w:marBottom w:val="0"/>
              <w:divBdr>
                <w:top w:val="none" w:sz="0" w:space="0" w:color="auto"/>
                <w:left w:val="none" w:sz="0" w:space="0" w:color="auto"/>
                <w:bottom w:val="none" w:sz="0" w:space="0" w:color="auto"/>
                <w:right w:val="none" w:sz="0" w:space="0" w:color="auto"/>
              </w:divBdr>
            </w:div>
            <w:div w:id="333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8192">
      <w:bodyDiv w:val="1"/>
      <w:marLeft w:val="0"/>
      <w:marRight w:val="0"/>
      <w:marTop w:val="0"/>
      <w:marBottom w:val="0"/>
      <w:divBdr>
        <w:top w:val="none" w:sz="0" w:space="0" w:color="auto"/>
        <w:left w:val="none" w:sz="0" w:space="0" w:color="auto"/>
        <w:bottom w:val="none" w:sz="0" w:space="0" w:color="auto"/>
        <w:right w:val="none" w:sz="0" w:space="0" w:color="auto"/>
      </w:divBdr>
      <w:divsChild>
        <w:div w:id="1189172956">
          <w:marLeft w:val="0"/>
          <w:marRight w:val="0"/>
          <w:marTop w:val="0"/>
          <w:marBottom w:val="0"/>
          <w:divBdr>
            <w:top w:val="none" w:sz="0" w:space="0" w:color="auto"/>
            <w:left w:val="none" w:sz="0" w:space="0" w:color="auto"/>
            <w:bottom w:val="none" w:sz="0" w:space="0" w:color="auto"/>
            <w:right w:val="none" w:sz="0" w:space="0" w:color="auto"/>
          </w:divBdr>
          <w:divsChild>
            <w:div w:id="1273593343">
              <w:marLeft w:val="0"/>
              <w:marRight w:val="0"/>
              <w:marTop w:val="0"/>
              <w:marBottom w:val="0"/>
              <w:divBdr>
                <w:top w:val="none" w:sz="0" w:space="0" w:color="auto"/>
                <w:left w:val="none" w:sz="0" w:space="0" w:color="auto"/>
                <w:bottom w:val="none" w:sz="0" w:space="0" w:color="auto"/>
                <w:right w:val="none" w:sz="0" w:space="0" w:color="auto"/>
              </w:divBdr>
            </w:div>
            <w:div w:id="1101218803">
              <w:marLeft w:val="0"/>
              <w:marRight w:val="0"/>
              <w:marTop w:val="0"/>
              <w:marBottom w:val="0"/>
              <w:divBdr>
                <w:top w:val="none" w:sz="0" w:space="0" w:color="auto"/>
                <w:left w:val="none" w:sz="0" w:space="0" w:color="auto"/>
                <w:bottom w:val="none" w:sz="0" w:space="0" w:color="auto"/>
                <w:right w:val="none" w:sz="0" w:space="0" w:color="auto"/>
              </w:divBdr>
            </w:div>
            <w:div w:id="1508472974">
              <w:marLeft w:val="0"/>
              <w:marRight w:val="0"/>
              <w:marTop w:val="0"/>
              <w:marBottom w:val="0"/>
              <w:divBdr>
                <w:top w:val="none" w:sz="0" w:space="0" w:color="auto"/>
                <w:left w:val="none" w:sz="0" w:space="0" w:color="auto"/>
                <w:bottom w:val="none" w:sz="0" w:space="0" w:color="auto"/>
                <w:right w:val="none" w:sz="0" w:space="0" w:color="auto"/>
              </w:divBdr>
            </w:div>
            <w:div w:id="2080324580">
              <w:marLeft w:val="0"/>
              <w:marRight w:val="0"/>
              <w:marTop w:val="0"/>
              <w:marBottom w:val="0"/>
              <w:divBdr>
                <w:top w:val="none" w:sz="0" w:space="0" w:color="auto"/>
                <w:left w:val="none" w:sz="0" w:space="0" w:color="auto"/>
                <w:bottom w:val="none" w:sz="0" w:space="0" w:color="auto"/>
                <w:right w:val="none" w:sz="0" w:space="0" w:color="auto"/>
              </w:divBdr>
            </w:div>
            <w:div w:id="1162888073">
              <w:marLeft w:val="0"/>
              <w:marRight w:val="0"/>
              <w:marTop w:val="0"/>
              <w:marBottom w:val="0"/>
              <w:divBdr>
                <w:top w:val="none" w:sz="0" w:space="0" w:color="auto"/>
                <w:left w:val="none" w:sz="0" w:space="0" w:color="auto"/>
                <w:bottom w:val="none" w:sz="0" w:space="0" w:color="auto"/>
                <w:right w:val="none" w:sz="0" w:space="0" w:color="auto"/>
              </w:divBdr>
            </w:div>
            <w:div w:id="1826125393">
              <w:marLeft w:val="0"/>
              <w:marRight w:val="0"/>
              <w:marTop w:val="0"/>
              <w:marBottom w:val="0"/>
              <w:divBdr>
                <w:top w:val="none" w:sz="0" w:space="0" w:color="auto"/>
                <w:left w:val="none" w:sz="0" w:space="0" w:color="auto"/>
                <w:bottom w:val="none" w:sz="0" w:space="0" w:color="auto"/>
                <w:right w:val="none" w:sz="0" w:space="0" w:color="auto"/>
              </w:divBdr>
            </w:div>
            <w:div w:id="930813563">
              <w:marLeft w:val="0"/>
              <w:marRight w:val="0"/>
              <w:marTop w:val="0"/>
              <w:marBottom w:val="0"/>
              <w:divBdr>
                <w:top w:val="none" w:sz="0" w:space="0" w:color="auto"/>
                <w:left w:val="none" w:sz="0" w:space="0" w:color="auto"/>
                <w:bottom w:val="none" w:sz="0" w:space="0" w:color="auto"/>
                <w:right w:val="none" w:sz="0" w:space="0" w:color="auto"/>
              </w:divBdr>
            </w:div>
            <w:div w:id="135613240">
              <w:marLeft w:val="0"/>
              <w:marRight w:val="0"/>
              <w:marTop w:val="0"/>
              <w:marBottom w:val="0"/>
              <w:divBdr>
                <w:top w:val="none" w:sz="0" w:space="0" w:color="auto"/>
                <w:left w:val="none" w:sz="0" w:space="0" w:color="auto"/>
                <w:bottom w:val="none" w:sz="0" w:space="0" w:color="auto"/>
                <w:right w:val="none" w:sz="0" w:space="0" w:color="auto"/>
              </w:divBdr>
            </w:div>
            <w:div w:id="1413746230">
              <w:marLeft w:val="0"/>
              <w:marRight w:val="0"/>
              <w:marTop w:val="0"/>
              <w:marBottom w:val="0"/>
              <w:divBdr>
                <w:top w:val="none" w:sz="0" w:space="0" w:color="auto"/>
                <w:left w:val="none" w:sz="0" w:space="0" w:color="auto"/>
                <w:bottom w:val="none" w:sz="0" w:space="0" w:color="auto"/>
                <w:right w:val="none" w:sz="0" w:space="0" w:color="auto"/>
              </w:divBdr>
            </w:div>
            <w:div w:id="1109814259">
              <w:marLeft w:val="0"/>
              <w:marRight w:val="0"/>
              <w:marTop w:val="0"/>
              <w:marBottom w:val="0"/>
              <w:divBdr>
                <w:top w:val="none" w:sz="0" w:space="0" w:color="auto"/>
                <w:left w:val="none" w:sz="0" w:space="0" w:color="auto"/>
                <w:bottom w:val="none" w:sz="0" w:space="0" w:color="auto"/>
                <w:right w:val="none" w:sz="0" w:space="0" w:color="auto"/>
              </w:divBdr>
            </w:div>
            <w:div w:id="1847397120">
              <w:marLeft w:val="0"/>
              <w:marRight w:val="0"/>
              <w:marTop w:val="0"/>
              <w:marBottom w:val="0"/>
              <w:divBdr>
                <w:top w:val="none" w:sz="0" w:space="0" w:color="auto"/>
                <w:left w:val="none" w:sz="0" w:space="0" w:color="auto"/>
                <w:bottom w:val="none" w:sz="0" w:space="0" w:color="auto"/>
                <w:right w:val="none" w:sz="0" w:space="0" w:color="auto"/>
              </w:divBdr>
            </w:div>
            <w:div w:id="351028145">
              <w:marLeft w:val="0"/>
              <w:marRight w:val="0"/>
              <w:marTop w:val="0"/>
              <w:marBottom w:val="0"/>
              <w:divBdr>
                <w:top w:val="none" w:sz="0" w:space="0" w:color="auto"/>
                <w:left w:val="none" w:sz="0" w:space="0" w:color="auto"/>
                <w:bottom w:val="none" w:sz="0" w:space="0" w:color="auto"/>
                <w:right w:val="none" w:sz="0" w:space="0" w:color="auto"/>
              </w:divBdr>
            </w:div>
            <w:div w:id="1719206880">
              <w:marLeft w:val="0"/>
              <w:marRight w:val="0"/>
              <w:marTop w:val="0"/>
              <w:marBottom w:val="0"/>
              <w:divBdr>
                <w:top w:val="none" w:sz="0" w:space="0" w:color="auto"/>
                <w:left w:val="none" w:sz="0" w:space="0" w:color="auto"/>
                <w:bottom w:val="none" w:sz="0" w:space="0" w:color="auto"/>
                <w:right w:val="none" w:sz="0" w:space="0" w:color="auto"/>
              </w:divBdr>
            </w:div>
            <w:div w:id="928461446">
              <w:marLeft w:val="0"/>
              <w:marRight w:val="0"/>
              <w:marTop w:val="0"/>
              <w:marBottom w:val="0"/>
              <w:divBdr>
                <w:top w:val="none" w:sz="0" w:space="0" w:color="auto"/>
                <w:left w:val="none" w:sz="0" w:space="0" w:color="auto"/>
                <w:bottom w:val="none" w:sz="0" w:space="0" w:color="auto"/>
                <w:right w:val="none" w:sz="0" w:space="0" w:color="auto"/>
              </w:divBdr>
            </w:div>
            <w:div w:id="1179466618">
              <w:marLeft w:val="0"/>
              <w:marRight w:val="0"/>
              <w:marTop w:val="0"/>
              <w:marBottom w:val="0"/>
              <w:divBdr>
                <w:top w:val="none" w:sz="0" w:space="0" w:color="auto"/>
                <w:left w:val="none" w:sz="0" w:space="0" w:color="auto"/>
                <w:bottom w:val="none" w:sz="0" w:space="0" w:color="auto"/>
                <w:right w:val="none" w:sz="0" w:space="0" w:color="auto"/>
              </w:divBdr>
            </w:div>
            <w:div w:id="1474324318">
              <w:marLeft w:val="0"/>
              <w:marRight w:val="0"/>
              <w:marTop w:val="0"/>
              <w:marBottom w:val="0"/>
              <w:divBdr>
                <w:top w:val="none" w:sz="0" w:space="0" w:color="auto"/>
                <w:left w:val="none" w:sz="0" w:space="0" w:color="auto"/>
                <w:bottom w:val="none" w:sz="0" w:space="0" w:color="auto"/>
                <w:right w:val="none" w:sz="0" w:space="0" w:color="auto"/>
              </w:divBdr>
            </w:div>
            <w:div w:id="6329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5076">
      <w:bodyDiv w:val="1"/>
      <w:marLeft w:val="0"/>
      <w:marRight w:val="0"/>
      <w:marTop w:val="0"/>
      <w:marBottom w:val="0"/>
      <w:divBdr>
        <w:top w:val="none" w:sz="0" w:space="0" w:color="auto"/>
        <w:left w:val="none" w:sz="0" w:space="0" w:color="auto"/>
        <w:bottom w:val="none" w:sz="0" w:space="0" w:color="auto"/>
        <w:right w:val="none" w:sz="0" w:space="0" w:color="auto"/>
      </w:divBdr>
      <w:divsChild>
        <w:div w:id="264504503">
          <w:marLeft w:val="0"/>
          <w:marRight w:val="0"/>
          <w:marTop w:val="0"/>
          <w:marBottom w:val="0"/>
          <w:divBdr>
            <w:top w:val="none" w:sz="0" w:space="0" w:color="auto"/>
            <w:left w:val="none" w:sz="0" w:space="0" w:color="auto"/>
            <w:bottom w:val="none" w:sz="0" w:space="0" w:color="auto"/>
            <w:right w:val="none" w:sz="0" w:space="0" w:color="auto"/>
          </w:divBdr>
          <w:divsChild>
            <w:div w:id="869493611">
              <w:marLeft w:val="0"/>
              <w:marRight w:val="0"/>
              <w:marTop w:val="0"/>
              <w:marBottom w:val="0"/>
              <w:divBdr>
                <w:top w:val="none" w:sz="0" w:space="0" w:color="auto"/>
                <w:left w:val="none" w:sz="0" w:space="0" w:color="auto"/>
                <w:bottom w:val="none" w:sz="0" w:space="0" w:color="auto"/>
                <w:right w:val="none" w:sz="0" w:space="0" w:color="auto"/>
              </w:divBdr>
            </w:div>
            <w:div w:id="4176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007">
      <w:bodyDiv w:val="1"/>
      <w:marLeft w:val="0"/>
      <w:marRight w:val="0"/>
      <w:marTop w:val="0"/>
      <w:marBottom w:val="0"/>
      <w:divBdr>
        <w:top w:val="none" w:sz="0" w:space="0" w:color="auto"/>
        <w:left w:val="none" w:sz="0" w:space="0" w:color="auto"/>
        <w:bottom w:val="none" w:sz="0" w:space="0" w:color="auto"/>
        <w:right w:val="none" w:sz="0" w:space="0" w:color="auto"/>
      </w:divBdr>
      <w:divsChild>
        <w:div w:id="277878855">
          <w:marLeft w:val="0"/>
          <w:marRight w:val="0"/>
          <w:marTop w:val="0"/>
          <w:marBottom w:val="0"/>
          <w:divBdr>
            <w:top w:val="none" w:sz="0" w:space="0" w:color="auto"/>
            <w:left w:val="none" w:sz="0" w:space="0" w:color="auto"/>
            <w:bottom w:val="none" w:sz="0" w:space="0" w:color="auto"/>
            <w:right w:val="none" w:sz="0" w:space="0" w:color="auto"/>
          </w:divBdr>
          <w:divsChild>
            <w:div w:id="1616207393">
              <w:marLeft w:val="0"/>
              <w:marRight w:val="0"/>
              <w:marTop w:val="0"/>
              <w:marBottom w:val="0"/>
              <w:divBdr>
                <w:top w:val="none" w:sz="0" w:space="0" w:color="auto"/>
                <w:left w:val="none" w:sz="0" w:space="0" w:color="auto"/>
                <w:bottom w:val="none" w:sz="0" w:space="0" w:color="auto"/>
                <w:right w:val="none" w:sz="0" w:space="0" w:color="auto"/>
              </w:divBdr>
            </w:div>
            <w:div w:id="1093012036">
              <w:marLeft w:val="0"/>
              <w:marRight w:val="0"/>
              <w:marTop w:val="0"/>
              <w:marBottom w:val="0"/>
              <w:divBdr>
                <w:top w:val="none" w:sz="0" w:space="0" w:color="auto"/>
                <w:left w:val="none" w:sz="0" w:space="0" w:color="auto"/>
                <w:bottom w:val="none" w:sz="0" w:space="0" w:color="auto"/>
                <w:right w:val="none" w:sz="0" w:space="0" w:color="auto"/>
              </w:divBdr>
            </w:div>
            <w:div w:id="1429233105">
              <w:marLeft w:val="0"/>
              <w:marRight w:val="0"/>
              <w:marTop w:val="0"/>
              <w:marBottom w:val="0"/>
              <w:divBdr>
                <w:top w:val="none" w:sz="0" w:space="0" w:color="auto"/>
                <w:left w:val="none" w:sz="0" w:space="0" w:color="auto"/>
                <w:bottom w:val="none" w:sz="0" w:space="0" w:color="auto"/>
                <w:right w:val="none" w:sz="0" w:space="0" w:color="auto"/>
              </w:divBdr>
            </w:div>
            <w:div w:id="1209991561">
              <w:marLeft w:val="0"/>
              <w:marRight w:val="0"/>
              <w:marTop w:val="0"/>
              <w:marBottom w:val="0"/>
              <w:divBdr>
                <w:top w:val="none" w:sz="0" w:space="0" w:color="auto"/>
                <w:left w:val="none" w:sz="0" w:space="0" w:color="auto"/>
                <w:bottom w:val="none" w:sz="0" w:space="0" w:color="auto"/>
                <w:right w:val="none" w:sz="0" w:space="0" w:color="auto"/>
              </w:divBdr>
            </w:div>
            <w:div w:id="1648850973">
              <w:marLeft w:val="0"/>
              <w:marRight w:val="0"/>
              <w:marTop w:val="0"/>
              <w:marBottom w:val="0"/>
              <w:divBdr>
                <w:top w:val="none" w:sz="0" w:space="0" w:color="auto"/>
                <w:left w:val="none" w:sz="0" w:space="0" w:color="auto"/>
                <w:bottom w:val="none" w:sz="0" w:space="0" w:color="auto"/>
                <w:right w:val="none" w:sz="0" w:space="0" w:color="auto"/>
              </w:divBdr>
            </w:div>
            <w:div w:id="618217351">
              <w:marLeft w:val="0"/>
              <w:marRight w:val="0"/>
              <w:marTop w:val="0"/>
              <w:marBottom w:val="0"/>
              <w:divBdr>
                <w:top w:val="none" w:sz="0" w:space="0" w:color="auto"/>
                <w:left w:val="none" w:sz="0" w:space="0" w:color="auto"/>
                <w:bottom w:val="none" w:sz="0" w:space="0" w:color="auto"/>
                <w:right w:val="none" w:sz="0" w:space="0" w:color="auto"/>
              </w:divBdr>
            </w:div>
            <w:div w:id="1248883068">
              <w:marLeft w:val="0"/>
              <w:marRight w:val="0"/>
              <w:marTop w:val="0"/>
              <w:marBottom w:val="0"/>
              <w:divBdr>
                <w:top w:val="none" w:sz="0" w:space="0" w:color="auto"/>
                <w:left w:val="none" w:sz="0" w:space="0" w:color="auto"/>
                <w:bottom w:val="none" w:sz="0" w:space="0" w:color="auto"/>
                <w:right w:val="none" w:sz="0" w:space="0" w:color="auto"/>
              </w:divBdr>
            </w:div>
            <w:div w:id="1250577222">
              <w:marLeft w:val="0"/>
              <w:marRight w:val="0"/>
              <w:marTop w:val="0"/>
              <w:marBottom w:val="0"/>
              <w:divBdr>
                <w:top w:val="none" w:sz="0" w:space="0" w:color="auto"/>
                <w:left w:val="none" w:sz="0" w:space="0" w:color="auto"/>
                <w:bottom w:val="none" w:sz="0" w:space="0" w:color="auto"/>
                <w:right w:val="none" w:sz="0" w:space="0" w:color="auto"/>
              </w:divBdr>
            </w:div>
            <w:div w:id="1399590355">
              <w:marLeft w:val="0"/>
              <w:marRight w:val="0"/>
              <w:marTop w:val="0"/>
              <w:marBottom w:val="0"/>
              <w:divBdr>
                <w:top w:val="none" w:sz="0" w:space="0" w:color="auto"/>
                <w:left w:val="none" w:sz="0" w:space="0" w:color="auto"/>
                <w:bottom w:val="none" w:sz="0" w:space="0" w:color="auto"/>
                <w:right w:val="none" w:sz="0" w:space="0" w:color="auto"/>
              </w:divBdr>
            </w:div>
            <w:div w:id="1450053390">
              <w:marLeft w:val="0"/>
              <w:marRight w:val="0"/>
              <w:marTop w:val="0"/>
              <w:marBottom w:val="0"/>
              <w:divBdr>
                <w:top w:val="none" w:sz="0" w:space="0" w:color="auto"/>
                <w:left w:val="none" w:sz="0" w:space="0" w:color="auto"/>
                <w:bottom w:val="none" w:sz="0" w:space="0" w:color="auto"/>
                <w:right w:val="none" w:sz="0" w:space="0" w:color="auto"/>
              </w:divBdr>
            </w:div>
            <w:div w:id="97137487">
              <w:marLeft w:val="0"/>
              <w:marRight w:val="0"/>
              <w:marTop w:val="0"/>
              <w:marBottom w:val="0"/>
              <w:divBdr>
                <w:top w:val="none" w:sz="0" w:space="0" w:color="auto"/>
                <w:left w:val="none" w:sz="0" w:space="0" w:color="auto"/>
                <w:bottom w:val="none" w:sz="0" w:space="0" w:color="auto"/>
                <w:right w:val="none" w:sz="0" w:space="0" w:color="auto"/>
              </w:divBdr>
            </w:div>
            <w:div w:id="1688289545">
              <w:marLeft w:val="0"/>
              <w:marRight w:val="0"/>
              <w:marTop w:val="0"/>
              <w:marBottom w:val="0"/>
              <w:divBdr>
                <w:top w:val="none" w:sz="0" w:space="0" w:color="auto"/>
                <w:left w:val="none" w:sz="0" w:space="0" w:color="auto"/>
                <w:bottom w:val="none" w:sz="0" w:space="0" w:color="auto"/>
                <w:right w:val="none" w:sz="0" w:space="0" w:color="auto"/>
              </w:divBdr>
            </w:div>
            <w:div w:id="202331076">
              <w:marLeft w:val="0"/>
              <w:marRight w:val="0"/>
              <w:marTop w:val="0"/>
              <w:marBottom w:val="0"/>
              <w:divBdr>
                <w:top w:val="none" w:sz="0" w:space="0" w:color="auto"/>
                <w:left w:val="none" w:sz="0" w:space="0" w:color="auto"/>
                <w:bottom w:val="none" w:sz="0" w:space="0" w:color="auto"/>
                <w:right w:val="none" w:sz="0" w:space="0" w:color="auto"/>
              </w:divBdr>
            </w:div>
            <w:div w:id="452941411">
              <w:marLeft w:val="0"/>
              <w:marRight w:val="0"/>
              <w:marTop w:val="0"/>
              <w:marBottom w:val="0"/>
              <w:divBdr>
                <w:top w:val="none" w:sz="0" w:space="0" w:color="auto"/>
                <w:left w:val="none" w:sz="0" w:space="0" w:color="auto"/>
                <w:bottom w:val="none" w:sz="0" w:space="0" w:color="auto"/>
                <w:right w:val="none" w:sz="0" w:space="0" w:color="auto"/>
              </w:divBdr>
            </w:div>
            <w:div w:id="911768073">
              <w:marLeft w:val="0"/>
              <w:marRight w:val="0"/>
              <w:marTop w:val="0"/>
              <w:marBottom w:val="0"/>
              <w:divBdr>
                <w:top w:val="none" w:sz="0" w:space="0" w:color="auto"/>
                <w:left w:val="none" w:sz="0" w:space="0" w:color="auto"/>
                <w:bottom w:val="none" w:sz="0" w:space="0" w:color="auto"/>
                <w:right w:val="none" w:sz="0" w:space="0" w:color="auto"/>
              </w:divBdr>
            </w:div>
            <w:div w:id="1183015182">
              <w:marLeft w:val="0"/>
              <w:marRight w:val="0"/>
              <w:marTop w:val="0"/>
              <w:marBottom w:val="0"/>
              <w:divBdr>
                <w:top w:val="none" w:sz="0" w:space="0" w:color="auto"/>
                <w:left w:val="none" w:sz="0" w:space="0" w:color="auto"/>
                <w:bottom w:val="none" w:sz="0" w:space="0" w:color="auto"/>
                <w:right w:val="none" w:sz="0" w:space="0" w:color="auto"/>
              </w:divBdr>
            </w:div>
            <w:div w:id="504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3566">
      <w:bodyDiv w:val="1"/>
      <w:marLeft w:val="0"/>
      <w:marRight w:val="0"/>
      <w:marTop w:val="0"/>
      <w:marBottom w:val="0"/>
      <w:divBdr>
        <w:top w:val="none" w:sz="0" w:space="0" w:color="auto"/>
        <w:left w:val="none" w:sz="0" w:space="0" w:color="auto"/>
        <w:bottom w:val="none" w:sz="0" w:space="0" w:color="auto"/>
        <w:right w:val="none" w:sz="0" w:space="0" w:color="auto"/>
      </w:divBdr>
      <w:divsChild>
        <w:div w:id="2058621185">
          <w:marLeft w:val="0"/>
          <w:marRight w:val="0"/>
          <w:marTop w:val="0"/>
          <w:marBottom w:val="0"/>
          <w:divBdr>
            <w:top w:val="none" w:sz="0" w:space="0" w:color="auto"/>
            <w:left w:val="none" w:sz="0" w:space="0" w:color="auto"/>
            <w:bottom w:val="none" w:sz="0" w:space="0" w:color="auto"/>
            <w:right w:val="none" w:sz="0" w:space="0" w:color="auto"/>
          </w:divBdr>
          <w:divsChild>
            <w:div w:id="335694543">
              <w:marLeft w:val="0"/>
              <w:marRight w:val="0"/>
              <w:marTop w:val="0"/>
              <w:marBottom w:val="0"/>
              <w:divBdr>
                <w:top w:val="none" w:sz="0" w:space="0" w:color="auto"/>
                <w:left w:val="none" w:sz="0" w:space="0" w:color="auto"/>
                <w:bottom w:val="none" w:sz="0" w:space="0" w:color="auto"/>
                <w:right w:val="none" w:sz="0" w:space="0" w:color="auto"/>
              </w:divBdr>
            </w:div>
            <w:div w:id="2140830279">
              <w:marLeft w:val="0"/>
              <w:marRight w:val="0"/>
              <w:marTop w:val="0"/>
              <w:marBottom w:val="0"/>
              <w:divBdr>
                <w:top w:val="none" w:sz="0" w:space="0" w:color="auto"/>
                <w:left w:val="none" w:sz="0" w:space="0" w:color="auto"/>
                <w:bottom w:val="none" w:sz="0" w:space="0" w:color="auto"/>
                <w:right w:val="none" w:sz="0" w:space="0" w:color="auto"/>
              </w:divBdr>
            </w:div>
            <w:div w:id="7815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2703">
      <w:bodyDiv w:val="1"/>
      <w:marLeft w:val="0"/>
      <w:marRight w:val="0"/>
      <w:marTop w:val="0"/>
      <w:marBottom w:val="0"/>
      <w:divBdr>
        <w:top w:val="none" w:sz="0" w:space="0" w:color="auto"/>
        <w:left w:val="none" w:sz="0" w:space="0" w:color="auto"/>
        <w:bottom w:val="none" w:sz="0" w:space="0" w:color="auto"/>
        <w:right w:val="none" w:sz="0" w:space="0" w:color="auto"/>
      </w:divBdr>
      <w:divsChild>
        <w:div w:id="2030135082">
          <w:marLeft w:val="0"/>
          <w:marRight w:val="0"/>
          <w:marTop w:val="0"/>
          <w:marBottom w:val="0"/>
          <w:divBdr>
            <w:top w:val="none" w:sz="0" w:space="0" w:color="auto"/>
            <w:left w:val="none" w:sz="0" w:space="0" w:color="auto"/>
            <w:bottom w:val="none" w:sz="0" w:space="0" w:color="auto"/>
            <w:right w:val="none" w:sz="0" w:space="0" w:color="auto"/>
          </w:divBdr>
          <w:divsChild>
            <w:div w:id="1100373059">
              <w:marLeft w:val="0"/>
              <w:marRight w:val="0"/>
              <w:marTop w:val="0"/>
              <w:marBottom w:val="0"/>
              <w:divBdr>
                <w:top w:val="none" w:sz="0" w:space="0" w:color="auto"/>
                <w:left w:val="none" w:sz="0" w:space="0" w:color="auto"/>
                <w:bottom w:val="none" w:sz="0" w:space="0" w:color="auto"/>
                <w:right w:val="none" w:sz="0" w:space="0" w:color="auto"/>
              </w:divBdr>
            </w:div>
            <w:div w:id="11915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95743">
      <w:bodyDiv w:val="1"/>
      <w:marLeft w:val="0"/>
      <w:marRight w:val="0"/>
      <w:marTop w:val="0"/>
      <w:marBottom w:val="0"/>
      <w:divBdr>
        <w:top w:val="none" w:sz="0" w:space="0" w:color="auto"/>
        <w:left w:val="none" w:sz="0" w:space="0" w:color="auto"/>
        <w:bottom w:val="none" w:sz="0" w:space="0" w:color="auto"/>
        <w:right w:val="none" w:sz="0" w:space="0" w:color="auto"/>
      </w:divBdr>
      <w:divsChild>
        <w:div w:id="1639914797">
          <w:marLeft w:val="0"/>
          <w:marRight w:val="0"/>
          <w:marTop w:val="0"/>
          <w:marBottom w:val="0"/>
          <w:divBdr>
            <w:top w:val="none" w:sz="0" w:space="0" w:color="auto"/>
            <w:left w:val="none" w:sz="0" w:space="0" w:color="auto"/>
            <w:bottom w:val="none" w:sz="0" w:space="0" w:color="auto"/>
            <w:right w:val="none" w:sz="0" w:space="0" w:color="auto"/>
          </w:divBdr>
          <w:divsChild>
            <w:div w:id="1076317932">
              <w:marLeft w:val="0"/>
              <w:marRight w:val="0"/>
              <w:marTop w:val="0"/>
              <w:marBottom w:val="0"/>
              <w:divBdr>
                <w:top w:val="none" w:sz="0" w:space="0" w:color="auto"/>
                <w:left w:val="none" w:sz="0" w:space="0" w:color="auto"/>
                <w:bottom w:val="none" w:sz="0" w:space="0" w:color="auto"/>
                <w:right w:val="none" w:sz="0" w:space="0" w:color="auto"/>
              </w:divBdr>
            </w:div>
            <w:div w:id="1254124166">
              <w:marLeft w:val="0"/>
              <w:marRight w:val="0"/>
              <w:marTop w:val="0"/>
              <w:marBottom w:val="0"/>
              <w:divBdr>
                <w:top w:val="none" w:sz="0" w:space="0" w:color="auto"/>
                <w:left w:val="none" w:sz="0" w:space="0" w:color="auto"/>
                <w:bottom w:val="none" w:sz="0" w:space="0" w:color="auto"/>
                <w:right w:val="none" w:sz="0" w:space="0" w:color="auto"/>
              </w:divBdr>
            </w:div>
            <w:div w:id="1094206338">
              <w:marLeft w:val="0"/>
              <w:marRight w:val="0"/>
              <w:marTop w:val="0"/>
              <w:marBottom w:val="0"/>
              <w:divBdr>
                <w:top w:val="none" w:sz="0" w:space="0" w:color="auto"/>
                <w:left w:val="none" w:sz="0" w:space="0" w:color="auto"/>
                <w:bottom w:val="none" w:sz="0" w:space="0" w:color="auto"/>
                <w:right w:val="none" w:sz="0" w:space="0" w:color="auto"/>
              </w:divBdr>
            </w:div>
            <w:div w:id="1612396871">
              <w:marLeft w:val="0"/>
              <w:marRight w:val="0"/>
              <w:marTop w:val="0"/>
              <w:marBottom w:val="0"/>
              <w:divBdr>
                <w:top w:val="none" w:sz="0" w:space="0" w:color="auto"/>
                <w:left w:val="none" w:sz="0" w:space="0" w:color="auto"/>
                <w:bottom w:val="none" w:sz="0" w:space="0" w:color="auto"/>
                <w:right w:val="none" w:sz="0" w:space="0" w:color="auto"/>
              </w:divBdr>
            </w:div>
            <w:div w:id="1638295727">
              <w:marLeft w:val="0"/>
              <w:marRight w:val="0"/>
              <w:marTop w:val="0"/>
              <w:marBottom w:val="0"/>
              <w:divBdr>
                <w:top w:val="none" w:sz="0" w:space="0" w:color="auto"/>
                <w:left w:val="none" w:sz="0" w:space="0" w:color="auto"/>
                <w:bottom w:val="none" w:sz="0" w:space="0" w:color="auto"/>
                <w:right w:val="none" w:sz="0" w:space="0" w:color="auto"/>
              </w:divBdr>
            </w:div>
            <w:div w:id="480077075">
              <w:marLeft w:val="0"/>
              <w:marRight w:val="0"/>
              <w:marTop w:val="0"/>
              <w:marBottom w:val="0"/>
              <w:divBdr>
                <w:top w:val="none" w:sz="0" w:space="0" w:color="auto"/>
                <w:left w:val="none" w:sz="0" w:space="0" w:color="auto"/>
                <w:bottom w:val="none" w:sz="0" w:space="0" w:color="auto"/>
                <w:right w:val="none" w:sz="0" w:space="0" w:color="auto"/>
              </w:divBdr>
            </w:div>
            <w:div w:id="865487723">
              <w:marLeft w:val="0"/>
              <w:marRight w:val="0"/>
              <w:marTop w:val="0"/>
              <w:marBottom w:val="0"/>
              <w:divBdr>
                <w:top w:val="none" w:sz="0" w:space="0" w:color="auto"/>
                <w:left w:val="none" w:sz="0" w:space="0" w:color="auto"/>
                <w:bottom w:val="none" w:sz="0" w:space="0" w:color="auto"/>
                <w:right w:val="none" w:sz="0" w:space="0" w:color="auto"/>
              </w:divBdr>
            </w:div>
            <w:div w:id="1852915564">
              <w:marLeft w:val="0"/>
              <w:marRight w:val="0"/>
              <w:marTop w:val="0"/>
              <w:marBottom w:val="0"/>
              <w:divBdr>
                <w:top w:val="none" w:sz="0" w:space="0" w:color="auto"/>
                <w:left w:val="none" w:sz="0" w:space="0" w:color="auto"/>
                <w:bottom w:val="none" w:sz="0" w:space="0" w:color="auto"/>
                <w:right w:val="none" w:sz="0" w:space="0" w:color="auto"/>
              </w:divBdr>
            </w:div>
            <w:div w:id="7139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913">
      <w:bodyDiv w:val="1"/>
      <w:marLeft w:val="0"/>
      <w:marRight w:val="0"/>
      <w:marTop w:val="0"/>
      <w:marBottom w:val="0"/>
      <w:divBdr>
        <w:top w:val="none" w:sz="0" w:space="0" w:color="auto"/>
        <w:left w:val="none" w:sz="0" w:space="0" w:color="auto"/>
        <w:bottom w:val="none" w:sz="0" w:space="0" w:color="auto"/>
        <w:right w:val="none" w:sz="0" w:space="0" w:color="auto"/>
      </w:divBdr>
      <w:divsChild>
        <w:div w:id="1540315668">
          <w:marLeft w:val="0"/>
          <w:marRight w:val="0"/>
          <w:marTop w:val="0"/>
          <w:marBottom w:val="0"/>
          <w:divBdr>
            <w:top w:val="none" w:sz="0" w:space="0" w:color="auto"/>
            <w:left w:val="none" w:sz="0" w:space="0" w:color="auto"/>
            <w:bottom w:val="none" w:sz="0" w:space="0" w:color="auto"/>
            <w:right w:val="none" w:sz="0" w:space="0" w:color="auto"/>
          </w:divBdr>
          <w:divsChild>
            <w:div w:id="1689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0731">
      <w:bodyDiv w:val="1"/>
      <w:marLeft w:val="0"/>
      <w:marRight w:val="0"/>
      <w:marTop w:val="0"/>
      <w:marBottom w:val="0"/>
      <w:divBdr>
        <w:top w:val="none" w:sz="0" w:space="0" w:color="auto"/>
        <w:left w:val="none" w:sz="0" w:space="0" w:color="auto"/>
        <w:bottom w:val="none" w:sz="0" w:space="0" w:color="auto"/>
        <w:right w:val="none" w:sz="0" w:space="0" w:color="auto"/>
      </w:divBdr>
      <w:divsChild>
        <w:div w:id="2116896582">
          <w:marLeft w:val="0"/>
          <w:marRight w:val="0"/>
          <w:marTop w:val="0"/>
          <w:marBottom w:val="0"/>
          <w:divBdr>
            <w:top w:val="none" w:sz="0" w:space="0" w:color="auto"/>
            <w:left w:val="none" w:sz="0" w:space="0" w:color="auto"/>
            <w:bottom w:val="none" w:sz="0" w:space="0" w:color="auto"/>
            <w:right w:val="none" w:sz="0" w:space="0" w:color="auto"/>
          </w:divBdr>
          <w:divsChild>
            <w:div w:id="1070539919">
              <w:marLeft w:val="0"/>
              <w:marRight w:val="0"/>
              <w:marTop w:val="0"/>
              <w:marBottom w:val="0"/>
              <w:divBdr>
                <w:top w:val="none" w:sz="0" w:space="0" w:color="auto"/>
                <w:left w:val="none" w:sz="0" w:space="0" w:color="auto"/>
                <w:bottom w:val="none" w:sz="0" w:space="0" w:color="auto"/>
                <w:right w:val="none" w:sz="0" w:space="0" w:color="auto"/>
              </w:divBdr>
            </w:div>
            <w:div w:id="499778047">
              <w:marLeft w:val="0"/>
              <w:marRight w:val="0"/>
              <w:marTop w:val="0"/>
              <w:marBottom w:val="0"/>
              <w:divBdr>
                <w:top w:val="none" w:sz="0" w:space="0" w:color="auto"/>
                <w:left w:val="none" w:sz="0" w:space="0" w:color="auto"/>
                <w:bottom w:val="none" w:sz="0" w:space="0" w:color="auto"/>
                <w:right w:val="none" w:sz="0" w:space="0" w:color="auto"/>
              </w:divBdr>
            </w:div>
            <w:div w:id="530188626">
              <w:marLeft w:val="0"/>
              <w:marRight w:val="0"/>
              <w:marTop w:val="0"/>
              <w:marBottom w:val="0"/>
              <w:divBdr>
                <w:top w:val="none" w:sz="0" w:space="0" w:color="auto"/>
                <w:left w:val="none" w:sz="0" w:space="0" w:color="auto"/>
                <w:bottom w:val="none" w:sz="0" w:space="0" w:color="auto"/>
                <w:right w:val="none" w:sz="0" w:space="0" w:color="auto"/>
              </w:divBdr>
            </w:div>
            <w:div w:id="610169225">
              <w:marLeft w:val="0"/>
              <w:marRight w:val="0"/>
              <w:marTop w:val="0"/>
              <w:marBottom w:val="0"/>
              <w:divBdr>
                <w:top w:val="none" w:sz="0" w:space="0" w:color="auto"/>
                <w:left w:val="none" w:sz="0" w:space="0" w:color="auto"/>
                <w:bottom w:val="none" w:sz="0" w:space="0" w:color="auto"/>
                <w:right w:val="none" w:sz="0" w:space="0" w:color="auto"/>
              </w:divBdr>
            </w:div>
            <w:div w:id="1196432640">
              <w:marLeft w:val="0"/>
              <w:marRight w:val="0"/>
              <w:marTop w:val="0"/>
              <w:marBottom w:val="0"/>
              <w:divBdr>
                <w:top w:val="none" w:sz="0" w:space="0" w:color="auto"/>
                <w:left w:val="none" w:sz="0" w:space="0" w:color="auto"/>
                <w:bottom w:val="none" w:sz="0" w:space="0" w:color="auto"/>
                <w:right w:val="none" w:sz="0" w:space="0" w:color="auto"/>
              </w:divBdr>
            </w:div>
            <w:div w:id="281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8657">
      <w:bodyDiv w:val="1"/>
      <w:marLeft w:val="0"/>
      <w:marRight w:val="0"/>
      <w:marTop w:val="0"/>
      <w:marBottom w:val="0"/>
      <w:divBdr>
        <w:top w:val="none" w:sz="0" w:space="0" w:color="auto"/>
        <w:left w:val="none" w:sz="0" w:space="0" w:color="auto"/>
        <w:bottom w:val="none" w:sz="0" w:space="0" w:color="auto"/>
        <w:right w:val="none" w:sz="0" w:space="0" w:color="auto"/>
      </w:divBdr>
      <w:divsChild>
        <w:div w:id="22175079">
          <w:marLeft w:val="0"/>
          <w:marRight w:val="0"/>
          <w:marTop w:val="0"/>
          <w:marBottom w:val="0"/>
          <w:divBdr>
            <w:top w:val="none" w:sz="0" w:space="0" w:color="auto"/>
            <w:left w:val="none" w:sz="0" w:space="0" w:color="auto"/>
            <w:bottom w:val="none" w:sz="0" w:space="0" w:color="auto"/>
            <w:right w:val="none" w:sz="0" w:space="0" w:color="auto"/>
          </w:divBdr>
          <w:divsChild>
            <w:div w:id="710957241">
              <w:marLeft w:val="0"/>
              <w:marRight w:val="0"/>
              <w:marTop w:val="0"/>
              <w:marBottom w:val="0"/>
              <w:divBdr>
                <w:top w:val="none" w:sz="0" w:space="0" w:color="auto"/>
                <w:left w:val="none" w:sz="0" w:space="0" w:color="auto"/>
                <w:bottom w:val="none" w:sz="0" w:space="0" w:color="auto"/>
                <w:right w:val="none" w:sz="0" w:space="0" w:color="auto"/>
              </w:divBdr>
            </w:div>
            <w:div w:id="1131368076">
              <w:marLeft w:val="0"/>
              <w:marRight w:val="0"/>
              <w:marTop w:val="0"/>
              <w:marBottom w:val="0"/>
              <w:divBdr>
                <w:top w:val="none" w:sz="0" w:space="0" w:color="auto"/>
                <w:left w:val="none" w:sz="0" w:space="0" w:color="auto"/>
                <w:bottom w:val="none" w:sz="0" w:space="0" w:color="auto"/>
                <w:right w:val="none" w:sz="0" w:space="0" w:color="auto"/>
              </w:divBdr>
            </w:div>
            <w:div w:id="1983538102">
              <w:marLeft w:val="0"/>
              <w:marRight w:val="0"/>
              <w:marTop w:val="0"/>
              <w:marBottom w:val="0"/>
              <w:divBdr>
                <w:top w:val="none" w:sz="0" w:space="0" w:color="auto"/>
                <w:left w:val="none" w:sz="0" w:space="0" w:color="auto"/>
                <w:bottom w:val="none" w:sz="0" w:space="0" w:color="auto"/>
                <w:right w:val="none" w:sz="0" w:space="0" w:color="auto"/>
              </w:divBdr>
            </w:div>
            <w:div w:id="1909151336">
              <w:marLeft w:val="0"/>
              <w:marRight w:val="0"/>
              <w:marTop w:val="0"/>
              <w:marBottom w:val="0"/>
              <w:divBdr>
                <w:top w:val="none" w:sz="0" w:space="0" w:color="auto"/>
                <w:left w:val="none" w:sz="0" w:space="0" w:color="auto"/>
                <w:bottom w:val="none" w:sz="0" w:space="0" w:color="auto"/>
                <w:right w:val="none" w:sz="0" w:space="0" w:color="auto"/>
              </w:divBdr>
            </w:div>
            <w:div w:id="89618359">
              <w:marLeft w:val="0"/>
              <w:marRight w:val="0"/>
              <w:marTop w:val="0"/>
              <w:marBottom w:val="0"/>
              <w:divBdr>
                <w:top w:val="none" w:sz="0" w:space="0" w:color="auto"/>
                <w:left w:val="none" w:sz="0" w:space="0" w:color="auto"/>
                <w:bottom w:val="none" w:sz="0" w:space="0" w:color="auto"/>
                <w:right w:val="none" w:sz="0" w:space="0" w:color="auto"/>
              </w:divBdr>
            </w:div>
            <w:div w:id="1331907756">
              <w:marLeft w:val="0"/>
              <w:marRight w:val="0"/>
              <w:marTop w:val="0"/>
              <w:marBottom w:val="0"/>
              <w:divBdr>
                <w:top w:val="none" w:sz="0" w:space="0" w:color="auto"/>
                <w:left w:val="none" w:sz="0" w:space="0" w:color="auto"/>
                <w:bottom w:val="none" w:sz="0" w:space="0" w:color="auto"/>
                <w:right w:val="none" w:sz="0" w:space="0" w:color="auto"/>
              </w:divBdr>
            </w:div>
            <w:div w:id="141041936">
              <w:marLeft w:val="0"/>
              <w:marRight w:val="0"/>
              <w:marTop w:val="0"/>
              <w:marBottom w:val="0"/>
              <w:divBdr>
                <w:top w:val="none" w:sz="0" w:space="0" w:color="auto"/>
                <w:left w:val="none" w:sz="0" w:space="0" w:color="auto"/>
                <w:bottom w:val="none" w:sz="0" w:space="0" w:color="auto"/>
                <w:right w:val="none" w:sz="0" w:space="0" w:color="auto"/>
              </w:divBdr>
            </w:div>
            <w:div w:id="1900899273">
              <w:marLeft w:val="0"/>
              <w:marRight w:val="0"/>
              <w:marTop w:val="0"/>
              <w:marBottom w:val="0"/>
              <w:divBdr>
                <w:top w:val="none" w:sz="0" w:space="0" w:color="auto"/>
                <w:left w:val="none" w:sz="0" w:space="0" w:color="auto"/>
                <w:bottom w:val="none" w:sz="0" w:space="0" w:color="auto"/>
                <w:right w:val="none" w:sz="0" w:space="0" w:color="auto"/>
              </w:divBdr>
            </w:div>
            <w:div w:id="703755842">
              <w:marLeft w:val="0"/>
              <w:marRight w:val="0"/>
              <w:marTop w:val="0"/>
              <w:marBottom w:val="0"/>
              <w:divBdr>
                <w:top w:val="none" w:sz="0" w:space="0" w:color="auto"/>
                <w:left w:val="none" w:sz="0" w:space="0" w:color="auto"/>
                <w:bottom w:val="none" w:sz="0" w:space="0" w:color="auto"/>
                <w:right w:val="none" w:sz="0" w:space="0" w:color="auto"/>
              </w:divBdr>
            </w:div>
            <w:div w:id="1754163737">
              <w:marLeft w:val="0"/>
              <w:marRight w:val="0"/>
              <w:marTop w:val="0"/>
              <w:marBottom w:val="0"/>
              <w:divBdr>
                <w:top w:val="none" w:sz="0" w:space="0" w:color="auto"/>
                <w:left w:val="none" w:sz="0" w:space="0" w:color="auto"/>
                <w:bottom w:val="none" w:sz="0" w:space="0" w:color="auto"/>
                <w:right w:val="none" w:sz="0" w:space="0" w:color="auto"/>
              </w:divBdr>
            </w:div>
            <w:div w:id="2009360646">
              <w:marLeft w:val="0"/>
              <w:marRight w:val="0"/>
              <w:marTop w:val="0"/>
              <w:marBottom w:val="0"/>
              <w:divBdr>
                <w:top w:val="none" w:sz="0" w:space="0" w:color="auto"/>
                <w:left w:val="none" w:sz="0" w:space="0" w:color="auto"/>
                <w:bottom w:val="none" w:sz="0" w:space="0" w:color="auto"/>
                <w:right w:val="none" w:sz="0" w:space="0" w:color="auto"/>
              </w:divBdr>
            </w:div>
            <w:div w:id="1103304596">
              <w:marLeft w:val="0"/>
              <w:marRight w:val="0"/>
              <w:marTop w:val="0"/>
              <w:marBottom w:val="0"/>
              <w:divBdr>
                <w:top w:val="none" w:sz="0" w:space="0" w:color="auto"/>
                <w:left w:val="none" w:sz="0" w:space="0" w:color="auto"/>
                <w:bottom w:val="none" w:sz="0" w:space="0" w:color="auto"/>
                <w:right w:val="none" w:sz="0" w:space="0" w:color="auto"/>
              </w:divBdr>
            </w:div>
            <w:div w:id="476847887">
              <w:marLeft w:val="0"/>
              <w:marRight w:val="0"/>
              <w:marTop w:val="0"/>
              <w:marBottom w:val="0"/>
              <w:divBdr>
                <w:top w:val="none" w:sz="0" w:space="0" w:color="auto"/>
                <w:left w:val="none" w:sz="0" w:space="0" w:color="auto"/>
                <w:bottom w:val="none" w:sz="0" w:space="0" w:color="auto"/>
                <w:right w:val="none" w:sz="0" w:space="0" w:color="auto"/>
              </w:divBdr>
            </w:div>
            <w:div w:id="229538520">
              <w:marLeft w:val="0"/>
              <w:marRight w:val="0"/>
              <w:marTop w:val="0"/>
              <w:marBottom w:val="0"/>
              <w:divBdr>
                <w:top w:val="none" w:sz="0" w:space="0" w:color="auto"/>
                <w:left w:val="none" w:sz="0" w:space="0" w:color="auto"/>
                <w:bottom w:val="none" w:sz="0" w:space="0" w:color="auto"/>
                <w:right w:val="none" w:sz="0" w:space="0" w:color="auto"/>
              </w:divBdr>
            </w:div>
            <w:div w:id="1436100549">
              <w:marLeft w:val="0"/>
              <w:marRight w:val="0"/>
              <w:marTop w:val="0"/>
              <w:marBottom w:val="0"/>
              <w:divBdr>
                <w:top w:val="none" w:sz="0" w:space="0" w:color="auto"/>
                <w:left w:val="none" w:sz="0" w:space="0" w:color="auto"/>
                <w:bottom w:val="none" w:sz="0" w:space="0" w:color="auto"/>
                <w:right w:val="none" w:sz="0" w:space="0" w:color="auto"/>
              </w:divBdr>
            </w:div>
            <w:div w:id="1107506118">
              <w:marLeft w:val="0"/>
              <w:marRight w:val="0"/>
              <w:marTop w:val="0"/>
              <w:marBottom w:val="0"/>
              <w:divBdr>
                <w:top w:val="none" w:sz="0" w:space="0" w:color="auto"/>
                <w:left w:val="none" w:sz="0" w:space="0" w:color="auto"/>
                <w:bottom w:val="none" w:sz="0" w:space="0" w:color="auto"/>
                <w:right w:val="none" w:sz="0" w:space="0" w:color="auto"/>
              </w:divBdr>
            </w:div>
            <w:div w:id="1306474650">
              <w:marLeft w:val="0"/>
              <w:marRight w:val="0"/>
              <w:marTop w:val="0"/>
              <w:marBottom w:val="0"/>
              <w:divBdr>
                <w:top w:val="none" w:sz="0" w:space="0" w:color="auto"/>
                <w:left w:val="none" w:sz="0" w:space="0" w:color="auto"/>
                <w:bottom w:val="none" w:sz="0" w:space="0" w:color="auto"/>
                <w:right w:val="none" w:sz="0" w:space="0" w:color="auto"/>
              </w:divBdr>
            </w:div>
            <w:div w:id="263459671">
              <w:marLeft w:val="0"/>
              <w:marRight w:val="0"/>
              <w:marTop w:val="0"/>
              <w:marBottom w:val="0"/>
              <w:divBdr>
                <w:top w:val="none" w:sz="0" w:space="0" w:color="auto"/>
                <w:left w:val="none" w:sz="0" w:space="0" w:color="auto"/>
                <w:bottom w:val="none" w:sz="0" w:space="0" w:color="auto"/>
                <w:right w:val="none" w:sz="0" w:space="0" w:color="auto"/>
              </w:divBdr>
            </w:div>
            <w:div w:id="1994799632">
              <w:marLeft w:val="0"/>
              <w:marRight w:val="0"/>
              <w:marTop w:val="0"/>
              <w:marBottom w:val="0"/>
              <w:divBdr>
                <w:top w:val="none" w:sz="0" w:space="0" w:color="auto"/>
                <w:left w:val="none" w:sz="0" w:space="0" w:color="auto"/>
                <w:bottom w:val="none" w:sz="0" w:space="0" w:color="auto"/>
                <w:right w:val="none" w:sz="0" w:space="0" w:color="auto"/>
              </w:divBdr>
            </w:div>
            <w:div w:id="73282929">
              <w:marLeft w:val="0"/>
              <w:marRight w:val="0"/>
              <w:marTop w:val="0"/>
              <w:marBottom w:val="0"/>
              <w:divBdr>
                <w:top w:val="none" w:sz="0" w:space="0" w:color="auto"/>
                <w:left w:val="none" w:sz="0" w:space="0" w:color="auto"/>
                <w:bottom w:val="none" w:sz="0" w:space="0" w:color="auto"/>
                <w:right w:val="none" w:sz="0" w:space="0" w:color="auto"/>
              </w:divBdr>
            </w:div>
            <w:div w:id="1292595744">
              <w:marLeft w:val="0"/>
              <w:marRight w:val="0"/>
              <w:marTop w:val="0"/>
              <w:marBottom w:val="0"/>
              <w:divBdr>
                <w:top w:val="none" w:sz="0" w:space="0" w:color="auto"/>
                <w:left w:val="none" w:sz="0" w:space="0" w:color="auto"/>
                <w:bottom w:val="none" w:sz="0" w:space="0" w:color="auto"/>
                <w:right w:val="none" w:sz="0" w:space="0" w:color="auto"/>
              </w:divBdr>
            </w:div>
            <w:div w:id="1366448505">
              <w:marLeft w:val="0"/>
              <w:marRight w:val="0"/>
              <w:marTop w:val="0"/>
              <w:marBottom w:val="0"/>
              <w:divBdr>
                <w:top w:val="none" w:sz="0" w:space="0" w:color="auto"/>
                <w:left w:val="none" w:sz="0" w:space="0" w:color="auto"/>
                <w:bottom w:val="none" w:sz="0" w:space="0" w:color="auto"/>
                <w:right w:val="none" w:sz="0" w:space="0" w:color="auto"/>
              </w:divBdr>
            </w:div>
            <w:div w:id="554514598">
              <w:marLeft w:val="0"/>
              <w:marRight w:val="0"/>
              <w:marTop w:val="0"/>
              <w:marBottom w:val="0"/>
              <w:divBdr>
                <w:top w:val="none" w:sz="0" w:space="0" w:color="auto"/>
                <w:left w:val="none" w:sz="0" w:space="0" w:color="auto"/>
                <w:bottom w:val="none" w:sz="0" w:space="0" w:color="auto"/>
                <w:right w:val="none" w:sz="0" w:space="0" w:color="auto"/>
              </w:divBdr>
            </w:div>
            <w:div w:id="1633905925">
              <w:marLeft w:val="0"/>
              <w:marRight w:val="0"/>
              <w:marTop w:val="0"/>
              <w:marBottom w:val="0"/>
              <w:divBdr>
                <w:top w:val="none" w:sz="0" w:space="0" w:color="auto"/>
                <w:left w:val="none" w:sz="0" w:space="0" w:color="auto"/>
                <w:bottom w:val="none" w:sz="0" w:space="0" w:color="auto"/>
                <w:right w:val="none" w:sz="0" w:space="0" w:color="auto"/>
              </w:divBdr>
            </w:div>
            <w:div w:id="39718153">
              <w:marLeft w:val="0"/>
              <w:marRight w:val="0"/>
              <w:marTop w:val="0"/>
              <w:marBottom w:val="0"/>
              <w:divBdr>
                <w:top w:val="none" w:sz="0" w:space="0" w:color="auto"/>
                <w:left w:val="none" w:sz="0" w:space="0" w:color="auto"/>
                <w:bottom w:val="none" w:sz="0" w:space="0" w:color="auto"/>
                <w:right w:val="none" w:sz="0" w:space="0" w:color="auto"/>
              </w:divBdr>
            </w:div>
            <w:div w:id="3237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20051">
      <w:bodyDiv w:val="1"/>
      <w:marLeft w:val="0"/>
      <w:marRight w:val="0"/>
      <w:marTop w:val="0"/>
      <w:marBottom w:val="0"/>
      <w:divBdr>
        <w:top w:val="none" w:sz="0" w:space="0" w:color="auto"/>
        <w:left w:val="none" w:sz="0" w:space="0" w:color="auto"/>
        <w:bottom w:val="none" w:sz="0" w:space="0" w:color="auto"/>
        <w:right w:val="none" w:sz="0" w:space="0" w:color="auto"/>
      </w:divBdr>
      <w:divsChild>
        <w:div w:id="937105936">
          <w:marLeft w:val="0"/>
          <w:marRight w:val="0"/>
          <w:marTop w:val="0"/>
          <w:marBottom w:val="0"/>
          <w:divBdr>
            <w:top w:val="none" w:sz="0" w:space="0" w:color="auto"/>
            <w:left w:val="none" w:sz="0" w:space="0" w:color="auto"/>
            <w:bottom w:val="none" w:sz="0" w:space="0" w:color="auto"/>
            <w:right w:val="none" w:sz="0" w:space="0" w:color="auto"/>
          </w:divBdr>
          <w:divsChild>
            <w:div w:id="2119521311">
              <w:marLeft w:val="0"/>
              <w:marRight w:val="0"/>
              <w:marTop w:val="0"/>
              <w:marBottom w:val="0"/>
              <w:divBdr>
                <w:top w:val="none" w:sz="0" w:space="0" w:color="auto"/>
                <w:left w:val="none" w:sz="0" w:space="0" w:color="auto"/>
                <w:bottom w:val="none" w:sz="0" w:space="0" w:color="auto"/>
                <w:right w:val="none" w:sz="0" w:space="0" w:color="auto"/>
              </w:divBdr>
              <w:divsChild>
                <w:div w:id="435297986">
                  <w:marLeft w:val="0"/>
                  <w:marRight w:val="0"/>
                  <w:marTop w:val="0"/>
                  <w:marBottom w:val="0"/>
                  <w:divBdr>
                    <w:top w:val="none" w:sz="0" w:space="0" w:color="auto"/>
                    <w:left w:val="none" w:sz="0" w:space="0" w:color="auto"/>
                    <w:bottom w:val="none" w:sz="0" w:space="0" w:color="auto"/>
                    <w:right w:val="none" w:sz="0" w:space="0" w:color="auto"/>
                  </w:divBdr>
                  <w:divsChild>
                    <w:div w:id="2061711224">
                      <w:marLeft w:val="0"/>
                      <w:marRight w:val="0"/>
                      <w:marTop w:val="0"/>
                      <w:marBottom w:val="0"/>
                      <w:divBdr>
                        <w:top w:val="none" w:sz="0" w:space="0" w:color="auto"/>
                        <w:left w:val="none" w:sz="0" w:space="0" w:color="auto"/>
                        <w:bottom w:val="none" w:sz="0" w:space="0" w:color="auto"/>
                        <w:right w:val="none" w:sz="0" w:space="0" w:color="auto"/>
                      </w:divBdr>
                      <w:divsChild>
                        <w:div w:id="118439720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574140">
          <w:marLeft w:val="0"/>
          <w:marRight w:val="0"/>
          <w:marTop w:val="0"/>
          <w:marBottom w:val="0"/>
          <w:divBdr>
            <w:top w:val="none" w:sz="0" w:space="0" w:color="auto"/>
            <w:left w:val="none" w:sz="0" w:space="0" w:color="auto"/>
            <w:bottom w:val="none" w:sz="0" w:space="0" w:color="auto"/>
            <w:right w:val="none" w:sz="0" w:space="0" w:color="auto"/>
          </w:divBdr>
          <w:divsChild>
            <w:div w:id="1668627132">
              <w:marLeft w:val="0"/>
              <w:marRight w:val="0"/>
              <w:marTop w:val="0"/>
              <w:marBottom w:val="0"/>
              <w:divBdr>
                <w:top w:val="none" w:sz="0" w:space="0" w:color="auto"/>
                <w:left w:val="none" w:sz="0" w:space="0" w:color="auto"/>
                <w:bottom w:val="none" w:sz="0" w:space="0" w:color="auto"/>
                <w:right w:val="none" w:sz="0" w:space="0" w:color="auto"/>
              </w:divBdr>
              <w:divsChild>
                <w:div w:id="1051153953">
                  <w:marLeft w:val="0"/>
                  <w:marRight w:val="0"/>
                  <w:marTop w:val="0"/>
                  <w:marBottom w:val="0"/>
                  <w:divBdr>
                    <w:top w:val="none" w:sz="0" w:space="0" w:color="auto"/>
                    <w:left w:val="none" w:sz="0" w:space="0" w:color="auto"/>
                    <w:bottom w:val="none" w:sz="0" w:space="0" w:color="auto"/>
                    <w:right w:val="none" w:sz="0" w:space="0" w:color="auto"/>
                  </w:divBdr>
                  <w:divsChild>
                    <w:div w:id="1581988399">
                      <w:marLeft w:val="0"/>
                      <w:marRight w:val="0"/>
                      <w:marTop w:val="0"/>
                      <w:marBottom w:val="0"/>
                      <w:divBdr>
                        <w:top w:val="none" w:sz="0" w:space="0" w:color="auto"/>
                        <w:left w:val="none" w:sz="0" w:space="0" w:color="auto"/>
                        <w:bottom w:val="none" w:sz="0" w:space="0" w:color="auto"/>
                        <w:right w:val="none" w:sz="0" w:space="0" w:color="auto"/>
                      </w:divBdr>
                      <w:divsChild>
                        <w:div w:id="163232113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109287">
          <w:marLeft w:val="0"/>
          <w:marRight w:val="0"/>
          <w:marTop w:val="0"/>
          <w:marBottom w:val="0"/>
          <w:divBdr>
            <w:top w:val="none" w:sz="0" w:space="0" w:color="auto"/>
            <w:left w:val="none" w:sz="0" w:space="0" w:color="auto"/>
            <w:bottom w:val="none" w:sz="0" w:space="0" w:color="auto"/>
            <w:right w:val="none" w:sz="0" w:space="0" w:color="auto"/>
          </w:divBdr>
          <w:divsChild>
            <w:div w:id="1968006779">
              <w:marLeft w:val="0"/>
              <w:marRight w:val="0"/>
              <w:marTop w:val="0"/>
              <w:marBottom w:val="0"/>
              <w:divBdr>
                <w:top w:val="none" w:sz="0" w:space="0" w:color="auto"/>
                <w:left w:val="none" w:sz="0" w:space="0" w:color="auto"/>
                <w:bottom w:val="none" w:sz="0" w:space="0" w:color="auto"/>
                <w:right w:val="none" w:sz="0" w:space="0" w:color="auto"/>
              </w:divBdr>
              <w:divsChild>
                <w:div w:id="1689090953">
                  <w:marLeft w:val="0"/>
                  <w:marRight w:val="0"/>
                  <w:marTop w:val="0"/>
                  <w:marBottom w:val="0"/>
                  <w:divBdr>
                    <w:top w:val="none" w:sz="0" w:space="0" w:color="auto"/>
                    <w:left w:val="none" w:sz="0" w:space="0" w:color="auto"/>
                    <w:bottom w:val="none" w:sz="0" w:space="0" w:color="auto"/>
                    <w:right w:val="none" w:sz="0" w:space="0" w:color="auto"/>
                  </w:divBdr>
                  <w:divsChild>
                    <w:div w:id="1074428599">
                      <w:marLeft w:val="0"/>
                      <w:marRight w:val="0"/>
                      <w:marTop w:val="0"/>
                      <w:marBottom w:val="0"/>
                      <w:divBdr>
                        <w:top w:val="none" w:sz="0" w:space="0" w:color="auto"/>
                        <w:left w:val="none" w:sz="0" w:space="0" w:color="auto"/>
                        <w:bottom w:val="none" w:sz="0" w:space="0" w:color="auto"/>
                        <w:right w:val="none" w:sz="0" w:space="0" w:color="auto"/>
                      </w:divBdr>
                      <w:divsChild>
                        <w:div w:id="16258420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3346">
      <w:bodyDiv w:val="1"/>
      <w:marLeft w:val="0"/>
      <w:marRight w:val="0"/>
      <w:marTop w:val="0"/>
      <w:marBottom w:val="0"/>
      <w:divBdr>
        <w:top w:val="none" w:sz="0" w:space="0" w:color="auto"/>
        <w:left w:val="none" w:sz="0" w:space="0" w:color="auto"/>
        <w:bottom w:val="none" w:sz="0" w:space="0" w:color="auto"/>
        <w:right w:val="none" w:sz="0" w:space="0" w:color="auto"/>
      </w:divBdr>
      <w:divsChild>
        <w:div w:id="1472945388">
          <w:marLeft w:val="0"/>
          <w:marRight w:val="0"/>
          <w:marTop w:val="0"/>
          <w:marBottom w:val="0"/>
          <w:divBdr>
            <w:top w:val="none" w:sz="0" w:space="0" w:color="auto"/>
            <w:left w:val="none" w:sz="0" w:space="0" w:color="auto"/>
            <w:bottom w:val="none" w:sz="0" w:space="0" w:color="auto"/>
            <w:right w:val="none" w:sz="0" w:space="0" w:color="auto"/>
          </w:divBdr>
          <w:divsChild>
            <w:div w:id="2144419360">
              <w:marLeft w:val="0"/>
              <w:marRight w:val="0"/>
              <w:marTop w:val="0"/>
              <w:marBottom w:val="0"/>
              <w:divBdr>
                <w:top w:val="none" w:sz="0" w:space="0" w:color="auto"/>
                <w:left w:val="none" w:sz="0" w:space="0" w:color="auto"/>
                <w:bottom w:val="none" w:sz="0" w:space="0" w:color="auto"/>
                <w:right w:val="none" w:sz="0" w:space="0" w:color="auto"/>
              </w:divBdr>
            </w:div>
            <w:div w:id="2019504112">
              <w:marLeft w:val="0"/>
              <w:marRight w:val="0"/>
              <w:marTop w:val="0"/>
              <w:marBottom w:val="0"/>
              <w:divBdr>
                <w:top w:val="none" w:sz="0" w:space="0" w:color="auto"/>
                <w:left w:val="none" w:sz="0" w:space="0" w:color="auto"/>
                <w:bottom w:val="none" w:sz="0" w:space="0" w:color="auto"/>
                <w:right w:val="none" w:sz="0" w:space="0" w:color="auto"/>
              </w:divBdr>
            </w:div>
            <w:div w:id="680471379">
              <w:marLeft w:val="0"/>
              <w:marRight w:val="0"/>
              <w:marTop w:val="0"/>
              <w:marBottom w:val="0"/>
              <w:divBdr>
                <w:top w:val="none" w:sz="0" w:space="0" w:color="auto"/>
                <w:left w:val="none" w:sz="0" w:space="0" w:color="auto"/>
                <w:bottom w:val="none" w:sz="0" w:space="0" w:color="auto"/>
                <w:right w:val="none" w:sz="0" w:space="0" w:color="auto"/>
              </w:divBdr>
            </w:div>
            <w:div w:id="600258875">
              <w:marLeft w:val="0"/>
              <w:marRight w:val="0"/>
              <w:marTop w:val="0"/>
              <w:marBottom w:val="0"/>
              <w:divBdr>
                <w:top w:val="none" w:sz="0" w:space="0" w:color="auto"/>
                <w:left w:val="none" w:sz="0" w:space="0" w:color="auto"/>
                <w:bottom w:val="none" w:sz="0" w:space="0" w:color="auto"/>
                <w:right w:val="none" w:sz="0" w:space="0" w:color="auto"/>
              </w:divBdr>
            </w:div>
            <w:div w:id="781732102">
              <w:marLeft w:val="0"/>
              <w:marRight w:val="0"/>
              <w:marTop w:val="0"/>
              <w:marBottom w:val="0"/>
              <w:divBdr>
                <w:top w:val="none" w:sz="0" w:space="0" w:color="auto"/>
                <w:left w:val="none" w:sz="0" w:space="0" w:color="auto"/>
                <w:bottom w:val="none" w:sz="0" w:space="0" w:color="auto"/>
                <w:right w:val="none" w:sz="0" w:space="0" w:color="auto"/>
              </w:divBdr>
            </w:div>
            <w:div w:id="173962722">
              <w:marLeft w:val="0"/>
              <w:marRight w:val="0"/>
              <w:marTop w:val="0"/>
              <w:marBottom w:val="0"/>
              <w:divBdr>
                <w:top w:val="none" w:sz="0" w:space="0" w:color="auto"/>
                <w:left w:val="none" w:sz="0" w:space="0" w:color="auto"/>
                <w:bottom w:val="none" w:sz="0" w:space="0" w:color="auto"/>
                <w:right w:val="none" w:sz="0" w:space="0" w:color="auto"/>
              </w:divBdr>
            </w:div>
            <w:div w:id="20321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8398">
      <w:bodyDiv w:val="1"/>
      <w:marLeft w:val="0"/>
      <w:marRight w:val="0"/>
      <w:marTop w:val="0"/>
      <w:marBottom w:val="0"/>
      <w:divBdr>
        <w:top w:val="none" w:sz="0" w:space="0" w:color="auto"/>
        <w:left w:val="none" w:sz="0" w:space="0" w:color="auto"/>
        <w:bottom w:val="none" w:sz="0" w:space="0" w:color="auto"/>
        <w:right w:val="none" w:sz="0" w:space="0" w:color="auto"/>
      </w:divBdr>
      <w:divsChild>
        <w:div w:id="1459255875">
          <w:marLeft w:val="0"/>
          <w:marRight w:val="0"/>
          <w:marTop w:val="0"/>
          <w:marBottom w:val="0"/>
          <w:divBdr>
            <w:top w:val="none" w:sz="0" w:space="0" w:color="auto"/>
            <w:left w:val="none" w:sz="0" w:space="0" w:color="auto"/>
            <w:bottom w:val="none" w:sz="0" w:space="0" w:color="auto"/>
            <w:right w:val="none" w:sz="0" w:space="0" w:color="auto"/>
          </w:divBdr>
          <w:divsChild>
            <w:div w:id="1200555781">
              <w:marLeft w:val="0"/>
              <w:marRight w:val="0"/>
              <w:marTop w:val="0"/>
              <w:marBottom w:val="0"/>
              <w:divBdr>
                <w:top w:val="none" w:sz="0" w:space="0" w:color="auto"/>
                <w:left w:val="none" w:sz="0" w:space="0" w:color="auto"/>
                <w:bottom w:val="none" w:sz="0" w:space="0" w:color="auto"/>
                <w:right w:val="none" w:sz="0" w:space="0" w:color="auto"/>
              </w:divBdr>
            </w:div>
            <w:div w:id="1396006297">
              <w:marLeft w:val="0"/>
              <w:marRight w:val="0"/>
              <w:marTop w:val="0"/>
              <w:marBottom w:val="0"/>
              <w:divBdr>
                <w:top w:val="none" w:sz="0" w:space="0" w:color="auto"/>
                <w:left w:val="none" w:sz="0" w:space="0" w:color="auto"/>
                <w:bottom w:val="none" w:sz="0" w:space="0" w:color="auto"/>
                <w:right w:val="none" w:sz="0" w:space="0" w:color="auto"/>
              </w:divBdr>
            </w:div>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6326744">
      <w:bodyDiv w:val="1"/>
      <w:marLeft w:val="0"/>
      <w:marRight w:val="0"/>
      <w:marTop w:val="0"/>
      <w:marBottom w:val="0"/>
      <w:divBdr>
        <w:top w:val="none" w:sz="0" w:space="0" w:color="auto"/>
        <w:left w:val="none" w:sz="0" w:space="0" w:color="auto"/>
        <w:bottom w:val="none" w:sz="0" w:space="0" w:color="auto"/>
        <w:right w:val="none" w:sz="0" w:space="0" w:color="auto"/>
      </w:divBdr>
      <w:divsChild>
        <w:div w:id="940988745">
          <w:marLeft w:val="0"/>
          <w:marRight w:val="0"/>
          <w:marTop w:val="0"/>
          <w:marBottom w:val="0"/>
          <w:divBdr>
            <w:top w:val="none" w:sz="0" w:space="0" w:color="auto"/>
            <w:left w:val="none" w:sz="0" w:space="0" w:color="auto"/>
            <w:bottom w:val="none" w:sz="0" w:space="0" w:color="auto"/>
            <w:right w:val="none" w:sz="0" w:space="0" w:color="auto"/>
          </w:divBdr>
          <w:divsChild>
            <w:div w:id="1482425605">
              <w:marLeft w:val="0"/>
              <w:marRight w:val="0"/>
              <w:marTop w:val="0"/>
              <w:marBottom w:val="0"/>
              <w:divBdr>
                <w:top w:val="none" w:sz="0" w:space="0" w:color="auto"/>
                <w:left w:val="none" w:sz="0" w:space="0" w:color="auto"/>
                <w:bottom w:val="none" w:sz="0" w:space="0" w:color="auto"/>
                <w:right w:val="none" w:sz="0" w:space="0" w:color="auto"/>
              </w:divBdr>
            </w:div>
            <w:div w:id="358050034">
              <w:marLeft w:val="0"/>
              <w:marRight w:val="0"/>
              <w:marTop w:val="0"/>
              <w:marBottom w:val="0"/>
              <w:divBdr>
                <w:top w:val="none" w:sz="0" w:space="0" w:color="auto"/>
                <w:left w:val="none" w:sz="0" w:space="0" w:color="auto"/>
                <w:bottom w:val="none" w:sz="0" w:space="0" w:color="auto"/>
                <w:right w:val="none" w:sz="0" w:space="0" w:color="auto"/>
              </w:divBdr>
            </w:div>
            <w:div w:id="7117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3104">
      <w:bodyDiv w:val="1"/>
      <w:marLeft w:val="0"/>
      <w:marRight w:val="0"/>
      <w:marTop w:val="0"/>
      <w:marBottom w:val="0"/>
      <w:divBdr>
        <w:top w:val="none" w:sz="0" w:space="0" w:color="auto"/>
        <w:left w:val="none" w:sz="0" w:space="0" w:color="auto"/>
        <w:bottom w:val="none" w:sz="0" w:space="0" w:color="auto"/>
        <w:right w:val="none" w:sz="0" w:space="0" w:color="auto"/>
      </w:divBdr>
      <w:divsChild>
        <w:div w:id="2081368670">
          <w:marLeft w:val="0"/>
          <w:marRight w:val="0"/>
          <w:marTop w:val="0"/>
          <w:marBottom w:val="0"/>
          <w:divBdr>
            <w:top w:val="none" w:sz="0" w:space="0" w:color="auto"/>
            <w:left w:val="none" w:sz="0" w:space="0" w:color="auto"/>
            <w:bottom w:val="none" w:sz="0" w:space="0" w:color="auto"/>
            <w:right w:val="none" w:sz="0" w:space="0" w:color="auto"/>
          </w:divBdr>
          <w:divsChild>
            <w:div w:id="627055841">
              <w:marLeft w:val="0"/>
              <w:marRight w:val="0"/>
              <w:marTop w:val="0"/>
              <w:marBottom w:val="0"/>
              <w:divBdr>
                <w:top w:val="none" w:sz="0" w:space="0" w:color="auto"/>
                <w:left w:val="none" w:sz="0" w:space="0" w:color="auto"/>
                <w:bottom w:val="none" w:sz="0" w:space="0" w:color="auto"/>
                <w:right w:val="none" w:sz="0" w:space="0" w:color="auto"/>
              </w:divBdr>
            </w:div>
            <w:div w:id="2023125487">
              <w:marLeft w:val="0"/>
              <w:marRight w:val="0"/>
              <w:marTop w:val="0"/>
              <w:marBottom w:val="0"/>
              <w:divBdr>
                <w:top w:val="none" w:sz="0" w:space="0" w:color="auto"/>
                <w:left w:val="none" w:sz="0" w:space="0" w:color="auto"/>
                <w:bottom w:val="none" w:sz="0" w:space="0" w:color="auto"/>
                <w:right w:val="none" w:sz="0" w:space="0" w:color="auto"/>
              </w:divBdr>
            </w:div>
            <w:div w:id="228922821">
              <w:marLeft w:val="0"/>
              <w:marRight w:val="0"/>
              <w:marTop w:val="0"/>
              <w:marBottom w:val="0"/>
              <w:divBdr>
                <w:top w:val="none" w:sz="0" w:space="0" w:color="auto"/>
                <w:left w:val="none" w:sz="0" w:space="0" w:color="auto"/>
                <w:bottom w:val="none" w:sz="0" w:space="0" w:color="auto"/>
                <w:right w:val="none" w:sz="0" w:space="0" w:color="auto"/>
              </w:divBdr>
            </w:div>
            <w:div w:id="1034035548">
              <w:marLeft w:val="0"/>
              <w:marRight w:val="0"/>
              <w:marTop w:val="0"/>
              <w:marBottom w:val="0"/>
              <w:divBdr>
                <w:top w:val="none" w:sz="0" w:space="0" w:color="auto"/>
                <w:left w:val="none" w:sz="0" w:space="0" w:color="auto"/>
                <w:bottom w:val="none" w:sz="0" w:space="0" w:color="auto"/>
                <w:right w:val="none" w:sz="0" w:space="0" w:color="auto"/>
              </w:divBdr>
            </w:div>
            <w:div w:id="1630622092">
              <w:marLeft w:val="0"/>
              <w:marRight w:val="0"/>
              <w:marTop w:val="0"/>
              <w:marBottom w:val="0"/>
              <w:divBdr>
                <w:top w:val="none" w:sz="0" w:space="0" w:color="auto"/>
                <w:left w:val="none" w:sz="0" w:space="0" w:color="auto"/>
                <w:bottom w:val="none" w:sz="0" w:space="0" w:color="auto"/>
                <w:right w:val="none" w:sz="0" w:space="0" w:color="auto"/>
              </w:divBdr>
            </w:div>
            <w:div w:id="44649586">
              <w:marLeft w:val="0"/>
              <w:marRight w:val="0"/>
              <w:marTop w:val="0"/>
              <w:marBottom w:val="0"/>
              <w:divBdr>
                <w:top w:val="none" w:sz="0" w:space="0" w:color="auto"/>
                <w:left w:val="none" w:sz="0" w:space="0" w:color="auto"/>
                <w:bottom w:val="none" w:sz="0" w:space="0" w:color="auto"/>
                <w:right w:val="none" w:sz="0" w:space="0" w:color="auto"/>
              </w:divBdr>
            </w:div>
            <w:div w:id="1174682285">
              <w:marLeft w:val="0"/>
              <w:marRight w:val="0"/>
              <w:marTop w:val="0"/>
              <w:marBottom w:val="0"/>
              <w:divBdr>
                <w:top w:val="none" w:sz="0" w:space="0" w:color="auto"/>
                <w:left w:val="none" w:sz="0" w:space="0" w:color="auto"/>
                <w:bottom w:val="none" w:sz="0" w:space="0" w:color="auto"/>
                <w:right w:val="none" w:sz="0" w:space="0" w:color="auto"/>
              </w:divBdr>
            </w:div>
            <w:div w:id="665204247">
              <w:marLeft w:val="0"/>
              <w:marRight w:val="0"/>
              <w:marTop w:val="0"/>
              <w:marBottom w:val="0"/>
              <w:divBdr>
                <w:top w:val="none" w:sz="0" w:space="0" w:color="auto"/>
                <w:left w:val="none" w:sz="0" w:space="0" w:color="auto"/>
                <w:bottom w:val="none" w:sz="0" w:space="0" w:color="auto"/>
                <w:right w:val="none" w:sz="0" w:space="0" w:color="auto"/>
              </w:divBdr>
            </w:div>
            <w:div w:id="986518768">
              <w:marLeft w:val="0"/>
              <w:marRight w:val="0"/>
              <w:marTop w:val="0"/>
              <w:marBottom w:val="0"/>
              <w:divBdr>
                <w:top w:val="none" w:sz="0" w:space="0" w:color="auto"/>
                <w:left w:val="none" w:sz="0" w:space="0" w:color="auto"/>
                <w:bottom w:val="none" w:sz="0" w:space="0" w:color="auto"/>
                <w:right w:val="none" w:sz="0" w:space="0" w:color="auto"/>
              </w:divBdr>
            </w:div>
            <w:div w:id="1499685233">
              <w:marLeft w:val="0"/>
              <w:marRight w:val="0"/>
              <w:marTop w:val="0"/>
              <w:marBottom w:val="0"/>
              <w:divBdr>
                <w:top w:val="none" w:sz="0" w:space="0" w:color="auto"/>
                <w:left w:val="none" w:sz="0" w:space="0" w:color="auto"/>
                <w:bottom w:val="none" w:sz="0" w:space="0" w:color="auto"/>
                <w:right w:val="none" w:sz="0" w:space="0" w:color="auto"/>
              </w:divBdr>
            </w:div>
            <w:div w:id="1660499521">
              <w:marLeft w:val="0"/>
              <w:marRight w:val="0"/>
              <w:marTop w:val="0"/>
              <w:marBottom w:val="0"/>
              <w:divBdr>
                <w:top w:val="none" w:sz="0" w:space="0" w:color="auto"/>
                <w:left w:val="none" w:sz="0" w:space="0" w:color="auto"/>
                <w:bottom w:val="none" w:sz="0" w:space="0" w:color="auto"/>
                <w:right w:val="none" w:sz="0" w:space="0" w:color="auto"/>
              </w:divBdr>
            </w:div>
            <w:div w:id="1793358486">
              <w:marLeft w:val="0"/>
              <w:marRight w:val="0"/>
              <w:marTop w:val="0"/>
              <w:marBottom w:val="0"/>
              <w:divBdr>
                <w:top w:val="none" w:sz="0" w:space="0" w:color="auto"/>
                <w:left w:val="none" w:sz="0" w:space="0" w:color="auto"/>
                <w:bottom w:val="none" w:sz="0" w:space="0" w:color="auto"/>
                <w:right w:val="none" w:sz="0" w:space="0" w:color="auto"/>
              </w:divBdr>
            </w:div>
            <w:div w:id="2046903257">
              <w:marLeft w:val="0"/>
              <w:marRight w:val="0"/>
              <w:marTop w:val="0"/>
              <w:marBottom w:val="0"/>
              <w:divBdr>
                <w:top w:val="none" w:sz="0" w:space="0" w:color="auto"/>
                <w:left w:val="none" w:sz="0" w:space="0" w:color="auto"/>
                <w:bottom w:val="none" w:sz="0" w:space="0" w:color="auto"/>
                <w:right w:val="none" w:sz="0" w:space="0" w:color="auto"/>
              </w:divBdr>
            </w:div>
            <w:div w:id="1917395906">
              <w:marLeft w:val="0"/>
              <w:marRight w:val="0"/>
              <w:marTop w:val="0"/>
              <w:marBottom w:val="0"/>
              <w:divBdr>
                <w:top w:val="none" w:sz="0" w:space="0" w:color="auto"/>
                <w:left w:val="none" w:sz="0" w:space="0" w:color="auto"/>
                <w:bottom w:val="none" w:sz="0" w:space="0" w:color="auto"/>
                <w:right w:val="none" w:sz="0" w:space="0" w:color="auto"/>
              </w:divBdr>
            </w:div>
            <w:div w:id="1384912076">
              <w:marLeft w:val="0"/>
              <w:marRight w:val="0"/>
              <w:marTop w:val="0"/>
              <w:marBottom w:val="0"/>
              <w:divBdr>
                <w:top w:val="none" w:sz="0" w:space="0" w:color="auto"/>
                <w:left w:val="none" w:sz="0" w:space="0" w:color="auto"/>
                <w:bottom w:val="none" w:sz="0" w:space="0" w:color="auto"/>
                <w:right w:val="none" w:sz="0" w:space="0" w:color="auto"/>
              </w:divBdr>
            </w:div>
            <w:div w:id="1891989289">
              <w:marLeft w:val="0"/>
              <w:marRight w:val="0"/>
              <w:marTop w:val="0"/>
              <w:marBottom w:val="0"/>
              <w:divBdr>
                <w:top w:val="none" w:sz="0" w:space="0" w:color="auto"/>
                <w:left w:val="none" w:sz="0" w:space="0" w:color="auto"/>
                <w:bottom w:val="none" w:sz="0" w:space="0" w:color="auto"/>
                <w:right w:val="none" w:sz="0" w:space="0" w:color="auto"/>
              </w:divBdr>
            </w:div>
            <w:div w:id="62141194">
              <w:marLeft w:val="0"/>
              <w:marRight w:val="0"/>
              <w:marTop w:val="0"/>
              <w:marBottom w:val="0"/>
              <w:divBdr>
                <w:top w:val="none" w:sz="0" w:space="0" w:color="auto"/>
                <w:left w:val="none" w:sz="0" w:space="0" w:color="auto"/>
                <w:bottom w:val="none" w:sz="0" w:space="0" w:color="auto"/>
                <w:right w:val="none" w:sz="0" w:space="0" w:color="auto"/>
              </w:divBdr>
            </w:div>
            <w:div w:id="622923077">
              <w:marLeft w:val="0"/>
              <w:marRight w:val="0"/>
              <w:marTop w:val="0"/>
              <w:marBottom w:val="0"/>
              <w:divBdr>
                <w:top w:val="none" w:sz="0" w:space="0" w:color="auto"/>
                <w:left w:val="none" w:sz="0" w:space="0" w:color="auto"/>
                <w:bottom w:val="none" w:sz="0" w:space="0" w:color="auto"/>
                <w:right w:val="none" w:sz="0" w:space="0" w:color="auto"/>
              </w:divBdr>
            </w:div>
            <w:div w:id="224462177">
              <w:marLeft w:val="0"/>
              <w:marRight w:val="0"/>
              <w:marTop w:val="0"/>
              <w:marBottom w:val="0"/>
              <w:divBdr>
                <w:top w:val="none" w:sz="0" w:space="0" w:color="auto"/>
                <w:left w:val="none" w:sz="0" w:space="0" w:color="auto"/>
                <w:bottom w:val="none" w:sz="0" w:space="0" w:color="auto"/>
                <w:right w:val="none" w:sz="0" w:space="0" w:color="auto"/>
              </w:divBdr>
            </w:div>
            <w:div w:id="1444232470">
              <w:marLeft w:val="0"/>
              <w:marRight w:val="0"/>
              <w:marTop w:val="0"/>
              <w:marBottom w:val="0"/>
              <w:divBdr>
                <w:top w:val="none" w:sz="0" w:space="0" w:color="auto"/>
                <w:left w:val="none" w:sz="0" w:space="0" w:color="auto"/>
                <w:bottom w:val="none" w:sz="0" w:space="0" w:color="auto"/>
                <w:right w:val="none" w:sz="0" w:space="0" w:color="auto"/>
              </w:divBdr>
            </w:div>
            <w:div w:id="209150036">
              <w:marLeft w:val="0"/>
              <w:marRight w:val="0"/>
              <w:marTop w:val="0"/>
              <w:marBottom w:val="0"/>
              <w:divBdr>
                <w:top w:val="none" w:sz="0" w:space="0" w:color="auto"/>
                <w:left w:val="none" w:sz="0" w:space="0" w:color="auto"/>
                <w:bottom w:val="none" w:sz="0" w:space="0" w:color="auto"/>
                <w:right w:val="none" w:sz="0" w:space="0" w:color="auto"/>
              </w:divBdr>
            </w:div>
            <w:div w:id="679312418">
              <w:marLeft w:val="0"/>
              <w:marRight w:val="0"/>
              <w:marTop w:val="0"/>
              <w:marBottom w:val="0"/>
              <w:divBdr>
                <w:top w:val="none" w:sz="0" w:space="0" w:color="auto"/>
                <w:left w:val="none" w:sz="0" w:space="0" w:color="auto"/>
                <w:bottom w:val="none" w:sz="0" w:space="0" w:color="auto"/>
                <w:right w:val="none" w:sz="0" w:space="0" w:color="auto"/>
              </w:divBdr>
            </w:div>
            <w:div w:id="1554272212">
              <w:marLeft w:val="0"/>
              <w:marRight w:val="0"/>
              <w:marTop w:val="0"/>
              <w:marBottom w:val="0"/>
              <w:divBdr>
                <w:top w:val="none" w:sz="0" w:space="0" w:color="auto"/>
                <w:left w:val="none" w:sz="0" w:space="0" w:color="auto"/>
                <w:bottom w:val="none" w:sz="0" w:space="0" w:color="auto"/>
                <w:right w:val="none" w:sz="0" w:space="0" w:color="auto"/>
              </w:divBdr>
            </w:div>
            <w:div w:id="654144757">
              <w:marLeft w:val="0"/>
              <w:marRight w:val="0"/>
              <w:marTop w:val="0"/>
              <w:marBottom w:val="0"/>
              <w:divBdr>
                <w:top w:val="none" w:sz="0" w:space="0" w:color="auto"/>
                <w:left w:val="none" w:sz="0" w:space="0" w:color="auto"/>
                <w:bottom w:val="none" w:sz="0" w:space="0" w:color="auto"/>
                <w:right w:val="none" w:sz="0" w:space="0" w:color="auto"/>
              </w:divBdr>
            </w:div>
            <w:div w:id="240022030">
              <w:marLeft w:val="0"/>
              <w:marRight w:val="0"/>
              <w:marTop w:val="0"/>
              <w:marBottom w:val="0"/>
              <w:divBdr>
                <w:top w:val="none" w:sz="0" w:space="0" w:color="auto"/>
                <w:left w:val="none" w:sz="0" w:space="0" w:color="auto"/>
                <w:bottom w:val="none" w:sz="0" w:space="0" w:color="auto"/>
                <w:right w:val="none" w:sz="0" w:space="0" w:color="auto"/>
              </w:divBdr>
            </w:div>
            <w:div w:id="994063297">
              <w:marLeft w:val="0"/>
              <w:marRight w:val="0"/>
              <w:marTop w:val="0"/>
              <w:marBottom w:val="0"/>
              <w:divBdr>
                <w:top w:val="none" w:sz="0" w:space="0" w:color="auto"/>
                <w:left w:val="none" w:sz="0" w:space="0" w:color="auto"/>
                <w:bottom w:val="none" w:sz="0" w:space="0" w:color="auto"/>
                <w:right w:val="none" w:sz="0" w:space="0" w:color="auto"/>
              </w:divBdr>
            </w:div>
            <w:div w:id="2105221921">
              <w:marLeft w:val="0"/>
              <w:marRight w:val="0"/>
              <w:marTop w:val="0"/>
              <w:marBottom w:val="0"/>
              <w:divBdr>
                <w:top w:val="none" w:sz="0" w:space="0" w:color="auto"/>
                <w:left w:val="none" w:sz="0" w:space="0" w:color="auto"/>
                <w:bottom w:val="none" w:sz="0" w:space="0" w:color="auto"/>
                <w:right w:val="none" w:sz="0" w:space="0" w:color="auto"/>
              </w:divBdr>
            </w:div>
            <w:div w:id="682362333">
              <w:marLeft w:val="0"/>
              <w:marRight w:val="0"/>
              <w:marTop w:val="0"/>
              <w:marBottom w:val="0"/>
              <w:divBdr>
                <w:top w:val="none" w:sz="0" w:space="0" w:color="auto"/>
                <w:left w:val="none" w:sz="0" w:space="0" w:color="auto"/>
                <w:bottom w:val="none" w:sz="0" w:space="0" w:color="auto"/>
                <w:right w:val="none" w:sz="0" w:space="0" w:color="auto"/>
              </w:divBdr>
            </w:div>
            <w:div w:id="1942176903">
              <w:marLeft w:val="0"/>
              <w:marRight w:val="0"/>
              <w:marTop w:val="0"/>
              <w:marBottom w:val="0"/>
              <w:divBdr>
                <w:top w:val="none" w:sz="0" w:space="0" w:color="auto"/>
                <w:left w:val="none" w:sz="0" w:space="0" w:color="auto"/>
                <w:bottom w:val="none" w:sz="0" w:space="0" w:color="auto"/>
                <w:right w:val="none" w:sz="0" w:space="0" w:color="auto"/>
              </w:divBdr>
            </w:div>
            <w:div w:id="19092433">
              <w:marLeft w:val="0"/>
              <w:marRight w:val="0"/>
              <w:marTop w:val="0"/>
              <w:marBottom w:val="0"/>
              <w:divBdr>
                <w:top w:val="none" w:sz="0" w:space="0" w:color="auto"/>
                <w:left w:val="none" w:sz="0" w:space="0" w:color="auto"/>
                <w:bottom w:val="none" w:sz="0" w:space="0" w:color="auto"/>
                <w:right w:val="none" w:sz="0" w:space="0" w:color="auto"/>
              </w:divBdr>
            </w:div>
            <w:div w:id="343559495">
              <w:marLeft w:val="0"/>
              <w:marRight w:val="0"/>
              <w:marTop w:val="0"/>
              <w:marBottom w:val="0"/>
              <w:divBdr>
                <w:top w:val="none" w:sz="0" w:space="0" w:color="auto"/>
                <w:left w:val="none" w:sz="0" w:space="0" w:color="auto"/>
                <w:bottom w:val="none" w:sz="0" w:space="0" w:color="auto"/>
                <w:right w:val="none" w:sz="0" w:space="0" w:color="auto"/>
              </w:divBdr>
            </w:div>
            <w:div w:id="791946933">
              <w:marLeft w:val="0"/>
              <w:marRight w:val="0"/>
              <w:marTop w:val="0"/>
              <w:marBottom w:val="0"/>
              <w:divBdr>
                <w:top w:val="none" w:sz="0" w:space="0" w:color="auto"/>
                <w:left w:val="none" w:sz="0" w:space="0" w:color="auto"/>
                <w:bottom w:val="none" w:sz="0" w:space="0" w:color="auto"/>
                <w:right w:val="none" w:sz="0" w:space="0" w:color="auto"/>
              </w:divBdr>
            </w:div>
            <w:div w:id="1864317427">
              <w:marLeft w:val="0"/>
              <w:marRight w:val="0"/>
              <w:marTop w:val="0"/>
              <w:marBottom w:val="0"/>
              <w:divBdr>
                <w:top w:val="none" w:sz="0" w:space="0" w:color="auto"/>
                <w:left w:val="none" w:sz="0" w:space="0" w:color="auto"/>
                <w:bottom w:val="none" w:sz="0" w:space="0" w:color="auto"/>
                <w:right w:val="none" w:sz="0" w:space="0" w:color="auto"/>
              </w:divBdr>
            </w:div>
            <w:div w:id="926304229">
              <w:marLeft w:val="0"/>
              <w:marRight w:val="0"/>
              <w:marTop w:val="0"/>
              <w:marBottom w:val="0"/>
              <w:divBdr>
                <w:top w:val="none" w:sz="0" w:space="0" w:color="auto"/>
                <w:left w:val="none" w:sz="0" w:space="0" w:color="auto"/>
                <w:bottom w:val="none" w:sz="0" w:space="0" w:color="auto"/>
                <w:right w:val="none" w:sz="0" w:space="0" w:color="auto"/>
              </w:divBdr>
            </w:div>
            <w:div w:id="9442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itbucket.org/kennyrnwilson/javascriptbasics/src/master/language-core/modules/es6/" TargetMode="External"/><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Web/JavaScript/Reference/Global_Objects/Number" TargetMode="External"/><Relationship Id="rId24" Type="http://schemas.openxmlformats.org/officeDocument/2006/relationships/hyperlink" Target="https://developer.mozilla.org/en-US/docs/Web/JavaScript/Reference/Global_Objects/Object/defineProperty" TargetMode="External"/><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developer.mozilla.org/en-US/docs/Web/JavaScript/Reference/Global_Objects/String"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mozilla.org/en-US/docs/Web/JavaScript/Reference/Global_Objects/String" TargetMode="External"/><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mozilla.org/en-US/docs/Web/JavaScript/Reference/Global_Objects/Array" TargetMode="External"/><Relationship Id="rId17" Type="http://schemas.openxmlformats.org/officeDocument/2006/relationships/image" Target="media/image7.png"/><Relationship Id="rId25" Type="http://schemas.openxmlformats.org/officeDocument/2006/relationships/hyperlink" Target="https://bitbucket.org/kennyrnwilson/javascriptbasics/src/master/language-core/modules/es5/" TargetMode="External"/><Relationship Id="rId33" Type="http://schemas.openxmlformats.org/officeDocument/2006/relationships/hyperlink" Target="https://code.visualstudio.com/docs/nodejs/nodejs-debugging"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4897</TotalTime>
  <Pages>52</Pages>
  <Words>7848</Words>
  <Characters>44737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283</cp:revision>
  <cp:lastPrinted>2021-03-30T08:23:00Z</cp:lastPrinted>
  <dcterms:created xsi:type="dcterms:W3CDTF">2020-10-19T06:56:00Z</dcterms:created>
  <dcterms:modified xsi:type="dcterms:W3CDTF">2021-03-30T08:23:00Z</dcterms:modified>
</cp:coreProperties>
</file>