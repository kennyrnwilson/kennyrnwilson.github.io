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2950E867" w:rsidR="000B0006" w:rsidRDefault="000B0006" w:rsidP="000B0006">
      <w:pPr>
        <w:pStyle w:val="DocumentTitle"/>
        <w:ind w:firstLine="0"/>
      </w:pPr>
      <w:bookmarkStart w:id="0" w:name="_Toc44265500"/>
      <w:r>
        <w:t>JavaScript</w:t>
      </w:r>
      <w:bookmarkEnd w:id="0"/>
    </w:p>
    <w:p w14:paraId="596F0439" w14:textId="5A445B84" w:rsidR="0065136D" w:rsidRDefault="00145689" w:rsidP="00D7456B">
      <w:pPr>
        <w:pStyle w:val="Heading2"/>
      </w:pPr>
      <w:bookmarkStart w:id="1" w:name="_Cheat_Sheet"/>
      <w:bookmarkStart w:id="2" w:name="_Toc44265501"/>
      <w:bookmarkEnd w:id="1"/>
      <w:r>
        <w:t>Cheat Sheet</w:t>
      </w:r>
      <w:bookmarkEnd w:id="2"/>
      <w:r w:rsidR="00A164CD">
        <w:t>s</w:t>
      </w:r>
    </w:p>
    <w:p w14:paraId="3826DE1C" w14:textId="77777777" w:rsidR="00136A45" w:rsidRDefault="00136A45" w:rsidP="00136A45">
      <w:pPr>
        <w:pStyle w:val="Heading3"/>
      </w:pPr>
      <w:bookmarkStart w:id="3" w:name="_Toc44265503"/>
      <w:bookmarkStart w:id="4" w:name="_Toc44265502"/>
      <w:r>
        <w:t>LINQ</w:t>
      </w:r>
      <w:bookmarkEnd w:id="3"/>
    </w:p>
    <w:tbl>
      <w:tblPr>
        <w:tblStyle w:val="ColumnHeaderTableStyle"/>
        <w:tblW w:w="0" w:type="auto"/>
        <w:tblInd w:w="5" w:type="dxa"/>
        <w:tblLook w:val="04A0" w:firstRow="1" w:lastRow="0" w:firstColumn="1" w:lastColumn="0" w:noHBand="0" w:noVBand="1"/>
      </w:tblPr>
      <w:tblGrid>
        <w:gridCol w:w="1483"/>
        <w:gridCol w:w="4537"/>
        <w:gridCol w:w="1415"/>
        <w:gridCol w:w="1586"/>
      </w:tblGrid>
      <w:tr w:rsidR="004E23D8" w14:paraId="0D6EAF07" w14:textId="77777777" w:rsidTr="004D6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4623A8A5" w14:textId="77777777" w:rsidR="00136A45" w:rsidRDefault="00136A45" w:rsidP="004D6FCA">
            <w:r>
              <w:t>Name</w:t>
            </w:r>
          </w:p>
        </w:tc>
        <w:tc>
          <w:tcPr>
            <w:tcW w:w="3559" w:type="dxa"/>
          </w:tcPr>
          <w:p w14:paraId="61099EED" w14:textId="77777777" w:rsidR="00136A45" w:rsidRDefault="00136A45" w:rsidP="004D6FC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4922D3E5" w14:textId="77777777" w:rsidR="00136A45" w:rsidRDefault="00136A45" w:rsidP="004D6FC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5827E450" w14:textId="77777777" w:rsidR="00136A45" w:rsidRDefault="00136A45" w:rsidP="004D6FCA">
            <w:pPr>
              <w:cnfStyle w:val="100000000000" w:firstRow="1" w:lastRow="0" w:firstColumn="0" w:lastColumn="0" w:oddVBand="0" w:evenVBand="0" w:oddHBand="0" w:evenHBand="0" w:firstRowFirstColumn="0" w:firstRowLastColumn="0" w:lastRowFirstColumn="0" w:lastRowLastColumn="0"/>
            </w:pPr>
            <w:r>
              <w:t>Description</w:t>
            </w:r>
          </w:p>
        </w:tc>
      </w:tr>
      <w:tr w:rsidR="004E23D8" w:rsidRPr="00167511" w14:paraId="704C30DD" w14:textId="77777777" w:rsidTr="004D6FCA">
        <w:tc>
          <w:tcPr>
            <w:cnfStyle w:val="001000000000" w:firstRow="0" w:lastRow="0" w:firstColumn="1" w:lastColumn="0" w:oddVBand="0" w:evenVBand="0" w:oddHBand="0" w:evenHBand="0" w:firstRowFirstColumn="0" w:firstRowLastColumn="0" w:lastRowFirstColumn="0" w:lastRowLastColumn="0"/>
            <w:tcW w:w="1625" w:type="dxa"/>
          </w:tcPr>
          <w:p w14:paraId="6A3D4A7A" w14:textId="77777777" w:rsidR="00136A45" w:rsidRDefault="00136A45" w:rsidP="004D6FCA">
            <w:r>
              <w:t>every</w:t>
            </w:r>
          </w:p>
        </w:tc>
        <w:tc>
          <w:tcPr>
            <w:tcW w:w="3559" w:type="dxa"/>
          </w:tcPr>
          <w:p w14:paraId="4C5F073B" w14:textId="77777777" w:rsidR="00136A45" w:rsidRPr="00DD4E43" w:rsidRDefault="00136A45" w:rsidP="004D6FCA">
            <w:pPr>
              <w:pStyle w:val="SourceCode"/>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DD4E43">
              <w:rPr>
                <w:rFonts w:eastAsiaTheme="minorHAnsi"/>
                <w:sz w:val="16"/>
                <w:szCs w:val="16"/>
                <w:lang w:eastAsia="en-US"/>
              </w:rPr>
              <w:t>[1,3,5].every(x=&gt; x%2 == 1)</w:t>
            </w:r>
          </w:p>
        </w:tc>
        <w:tc>
          <w:tcPr>
            <w:tcW w:w="1498" w:type="dxa"/>
          </w:tcPr>
          <w:p w14:paraId="74A54543"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035F0B96" w14:textId="77777777" w:rsidR="00136A45" w:rsidRPr="00167511" w:rsidRDefault="00136A45" w:rsidP="004D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08D5EE24" w14:textId="77777777" w:rsidTr="004D6FCA">
        <w:tc>
          <w:tcPr>
            <w:cnfStyle w:val="001000000000" w:firstRow="0" w:lastRow="0" w:firstColumn="1" w:lastColumn="0" w:oddVBand="0" w:evenVBand="0" w:oddHBand="0" w:evenHBand="0" w:firstRowFirstColumn="0" w:firstRowLastColumn="0" w:lastRowFirstColumn="0" w:lastRowLastColumn="0"/>
            <w:tcW w:w="1625" w:type="dxa"/>
          </w:tcPr>
          <w:p w14:paraId="35FB710B" w14:textId="77777777" w:rsidR="00136A45" w:rsidRDefault="00136A45" w:rsidP="004D6FCA">
            <w:r>
              <w:t>some</w:t>
            </w:r>
          </w:p>
        </w:tc>
        <w:tc>
          <w:tcPr>
            <w:tcW w:w="3559" w:type="dxa"/>
          </w:tcPr>
          <w:p w14:paraId="0A2C760F" w14:textId="77777777" w:rsidR="00136A45" w:rsidRPr="006E6224" w:rsidRDefault="00136A45" w:rsidP="004D6FC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6224">
              <w:rPr>
                <w:rFonts w:eastAsiaTheme="minorHAnsi"/>
                <w:sz w:val="16"/>
                <w:szCs w:val="16"/>
                <w:lang w:eastAsia="en-US"/>
              </w:rPr>
              <w:t>[1,2].some(x=&gt; x%2 == 1)</w:t>
            </w:r>
          </w:p>
        </w:tc>
        <w:tc>
          <w:tcPr>
            <w:tcW w:w="1498" w:type="dxa"/>
          </w:tcPr>
          <w:p w14:paraId="66B9E6BA"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04D56024"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5CF90478" w14:textId="77777777" w:rsidTr="004D6FCA">
        <w:tc>
          <w:tcPr>
            <w:cnfStyle w:val="001000000000" w:firstRow="0" w:lastRow="0" w:firstColumn="1" w:lastColumn="0" w:oddVBand="0" w:evenVBand="0" w:oddHBand="0" w:evenHBand="0" w:firstRowFirstColumn="0" w:firstRowLastColumn="0" w:lastRowFirstColumn="0" w:lastRowLastColumn="0"/>
            <w:tcW w:w="1625" w:type="dxa"/>
          </w:tcPr>
          <w:p w14:paraId="121DA33D" w14:textId="77777777" w:rsidR="00136A45" w:rsidRDefault="00136A45" w:rsidP="004D6FCA">
            <w:r>
              <w:t>filter</w:t>
            </w:r>
          </w:p>
        </w:tc>
        <w:tc>
          <w:tcPr>
            <w:tcW w:w="3559" w:type="dxa"/>
          </w:tcPr>
          <w:p w14:paraId="160C0B91" w14:textId="77777777" w:rsidR="00136A45" w:rsidRPr="006E4E14" w:rsidRDefault="00136A45" w:rsidP="004D6FC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[1,2,3,5].filter(x=&gt; x%2 == 1)</w:t>
            </w:r>
          </w:p>
        </w:tc>
        <w:tc>
          <w:tcPr>
            <w:tcW w:w="1498" w:type="dxa"/>
          </w:tcPr>
          <w:p w14:paraId="67247A30"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7D706C55"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6B648A97" w14:textId="77777777" w:rsidTr="004D6FCA">
        <w:tc>
          <w:tcPr>
            <w:cnfStyle w:val="001000000000" w:firstRow="0" w:lastRow="0" w:firstColumn="1" w:lastColumn="0" w:oddVBand="0" w:evenVBand="0" w:oddHBand="0" w:evenHBand="0" w:firstRowFirstColumn="0" w:firstRowLastColumn="0" w:lastRowFirstColumn="0" w:lastRowLastColumn="0"/>
            <w:tcW w:w="1625" w:type="dxa"/>
          </w:tcPr>
          <w:p w14:paraId="582D58B8" w14:textId="77777777" w:rsidR="00136A45" w:rsidRDefault="00136A45" w:rsidP="004D6FCA">
            <w:r>
              <w:t>find</w:t>
            </w:r>
          </w:p>
        </w:tc>
        <w:tc>
          <w:tcPr>
            <w:tcW w:w="3559" w:type="dxa"/>
          </w:tcPr>
          <w:p w14:paraId="5EB15E9D" w14:textId="77777777" w:rsidR="00136A45" w:rsidRPr="006E4E14" w:rsidRDefault="00136A45" w:rsidP="004D6FC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[1,2].find(x=&gt; x%2 == 0)</w:t>
            </w:r>
          </w:p>
        </w:tc>
        <w:tc>
          <w:tcPr>
            <w:tcW w:w="1498" w:type="dxa"/>
          </w:tcPr>
          <w:p w14:paraId="558789B8"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4BBB4C22"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2B99A944" w14:textId="77777777" w:rsidTr="004D6FCA">
        <w:tc>
          <w:tcPr>
            <w:cnfStyle w:val="001000000000" w:firstRow="0" w:lastRow="0" w:firstColumn="1" w:lastColumn="0" w:oddVBand="0" w:evenVBand="0" w:oddHBand="0" w:evenHBand="0" w:firstRowFirstColumn="0" w:firstRowLastColumn="0" w:lastRowFirstColumn="0" w:lastRowLastColumn="0"/>
            <w:tcW w:w="1625" w:type="dxa"/>
          </w:tcPr>
          <w:p w14:paraId="0B25C5AF" w14:textId="77777777" w:rsidR="00136A45" w:rsidRDefault="00136A45" w:rsidP="004D6FCA">
            <w:r>
              <w:t>findIndex</w:t>
            </w:r>
          </w:p>
        </w:tc>
        <w:tc>
          <w:tcPr>
            <w:tcW w:w="3559" w:type="dxa"/>
          </w:tcPr>
          <w:p w14:paraId="431D83BF" w14:textId="77777777" w:rsidR="00136A45" w:rsidRPr="006E4E14" w:rsidRDefault="00136A45" w:rsidP="004D6FC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6E4E14">
              <w:rPr>
                <w:rFonts w:eastAsiaTheme="minorHAnsi"/>
                <w:sz w:val="16"/>
                <w:szCs w:val="16"/>
                <w:lang w:eastAsia="en-US"/>
              </w:rPr>
              <w:t>[1,2].findIndex(x=&gt; x%2 == 0)</w:t>
            </w:r>
          </w:p>
        </w:tc>
        <w:tc>
          <w:tcPr>
            <w:tcW w:w="1498" w:type="dxa"/>
          </w:tcPr>
          <w:p w14:paraId="5E540090"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57A68DC5"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270B3B3D" w14:textId="77777777" w:rsidTr="004D6FCA">
        <w:tc>
          <w:tcPr>
            <w:cnfStyle w:val="001000000000" w:firstRow="0" w:lastRow="0" w:firstColumn="1" w:lastColumn="0" w:oddVBand="0" w:evenVBand="0" w:oddHBand="0" w:evenHBand="0" w:firstRowFirstColumn="0" w:firstRowLastColumn="0" w:lastRowFirstColumn="0" w:lastRowLastColumn="0"/>
            <w:tcW w:w="1625" w:type="dxa"/>
          </w:tcPr>
          <w:p w14:paraId="40FF625B" w14:textId="77777777" w:rsidR="00136A45" w:rsidRDefault="00136A45" w:rsidP="004D6FCA">
            <w:r>
              <w:t>map</w:t>
            </w:r>
          </w:p>
        </w:tc>
        <w:tc>
          <w:tcPr>
            <w:tcW w:w="3559" w:type="dxa"/>
          </w:tcPr>
          <w:p w14:paraId="206D0FEE" w14:textId="77777777" w:rsidR="00136A45" w:rsidRPr="00842994" w:rsidRDefault="00136A45" w:rsidP="004D6FC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42994">
              <w:rPr>
                <w:rFonts w:eastAsiaTheme="minorHAnsi"/>
                <w:sz w:val="16"/>
                <w:szCs w:val="16"/>
                <w:lang w:eastAsia="en-US"/>
              </w:rPr>
              <w:t>[1,2].map(x=&gt;x*2</w:t>
            </w:r>
          </w:p>
        </w:tc>
        <w:tc>
          <w:tcPr>
            <w:tcW w:w="1498" w:type="dxa"/>
          </w:tcPr>
          <w:p w14:paraId="1308F342"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5968DDA0"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4E23D8" w:rsidRPr="00167511" w14:paraId="427529C4" w14:textId="77777777" w:rsidTr="004D6FCA">
        <w:tc>
          <w:tcPr>
            <w:cnfStyle w:val="001000000000" w:firstRow="0" w:lastRow="0" w:firstColumn="1" w:lastColumn="0" w:oddVBand="0" w:evenVBand="0" w:oddHBand="0" w:evenHBand="0" w:firstRowFirstColumn="0" w:firstRowLastColumn="0" w:lastRowFirstColumn="0" w:lastRowLastColumn="0"/>
            <w:tcW w:w="1625" w:type="dxa"/>
          </w:tcPr>
          <w:p w14:paraId="74EC4D27" w14:textId="77777777" w:rsidR="00136A45" w:rsidRDefault="00136A45" w:rsidP="004D6FCA">
            <w:r>
              <w:t>reduce</w:t>
            </w:r>
          </w:p>
        </w:tc>
        <w:tc>
          <w:tcPr>
            <w:tcW w:w="3559" w:type="dxa"/>
          </w:tcPr>
          <w:p w14:paraId="2858C1A3" w14:textId="77777777" w:rsidR="00136A45" w:rsidRPr="00842994" w:rsidRDefault="00136A45" w:rsidP="004D6FC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842994">
              <w:rPr>
                <w:rFonts w:eastAsiaTheme="minorHAnsi"/>
                <w:sz w:val="16"/>
                <w:szCs w:val="16"/>
                <w:lang w:eastAsia="en-US"/>
              </w:rPr>
              <w:t>[1,2].reduce((acc,curr)=&gt;acc+</w:t>
            </w:r>
            <w:r>
              <w:rPr>
                <w:rFonts w:eastAsiaTheme="minorHAnsi"/>
                <w:sz w:val="16"/>
                <w:szCs w:val="16"/>
                <w:lang w:eastAsia="en-US"/>
              </w:rPr>
              <w:t>curr</w:t>
            </w:r>
            <w:r w:rsidRPr="00842994">
              <w:rPr>
                <w:rFonts w:eastAsiaTheme="minorHAnsi"/>
                <w:sz w:val="16"/>
                <w:szCs w:val="16"/>
                <w:lang w:eastAsia="en-US"/>
              </w:rPr>
              <w:t>,0)</w:t>
            </w:r>
          </w:p>
        </w:tc>
        <w:tc>
          <w:tcPr>
            <w:tcW w:w="1498" w:type="dxa"/>
          </w:tcPr>
          <w:p w14:paraId="7009566A"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3145164C"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Also know as inject or fold</w:t>
            </w:r>
          </w:p>
        </w:tc>
      </w:tr>
      <w:tr w:rsidR="004E23D8" w:rsidRPr="00167511" w14:paraId="7AEA5E22" w14:textId="77777777" w:rsidTr="004D6FCA">
        <w:tc>
          <w:tcPr>
            <w:cnfStyle w:val="001000000000" w:firstRow="0" w:lastRow="0" w:firstColumn="1" w:lastColumn="0" w:oddVBand="0" w:evenVBand="0" w:oddHBand="0" w:evenHBand="0" w:firstRowFirstColumn="0" w:firstRowLastColumn="0" w:lastRowFirstColumn="0" w:lastRowLastColumn="0"/>
            <w:tcW w:w="1625" w:type="dxa"/>
          </w:tcPr>
          <w:p w14:paraId="23D01AF9" w14:textId="77777777" w:rsidR="00136A45" w:rsidRDefault="00136A45" w:rsidP="004D6FCA">
            <w:r>
              <w:t>reduceRight</w:t>
            </w:r>
          </w:p>
        </w:tc>
        <w:tc>
          <w:tcPr>
            <w:tcW w:w="3559" w:type="dxa"/>
          </w:tcPr>
          <w:p w14:paraId="01A782F9" w14:textId="77777777" w:rsidR="00136A45" w:rsidRPr="00AD2BAB" w:rsidRDefault="00136A45" w:rsidP="004D6FCA">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r w:rsidRPr="00AD2BAB">
              <w:rPr>
                <w:rFonts w:eastAsia="Times New Roman"/>
                <w:sz w:val="16"/>
                <w:szCs w:val="16"/>
              </w:rPr>
              <w:t>reduce((acc,curr)</w:t>
            </w:r>
            <w:r w:rsidRPr="00AD2BAB">
              <w:rPr>
                <w:rFonts w:eastAsia="Times New Roman"/>
                <w:color w:val="0000FF"/>
                <w:sz w:val="16"/>
                <w:szCs w:val="16"/>
              </w:rPr>
              <w:t>=&gt;</w:t>
            </w:r>
            <w:r w:rsidRPr="00AD2BAB">
              <w:rPr>
                <w:rFonts w:eastAsia="Times New Roman"/>
                <w:sz w:val="16"/>
                <w:szCs w:val="16"/>
              </w:rPr>
              <w:t> Math.pow(acc,curr))</w:t>
            </w:r>
          </w:p>
          <w:p w14:paraId="12584CFF" w14:textId="77777777" w:rsidR="00136A45" w:rsidRPr="00842994" w:rsidRDefault="00136A45" w:rsidP="004D6FC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1498" w:type="dxa"/>
          </w:tcPr>
          <w:p w14:paraId="608E9180"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8</w:t>
            </w:r>
          </w:p>
        </w:tc>
        <w:tc>
          <w:tcPr>
            <w:tcW w:w="1865" w:type="dxa"/>
          </w:tcPr>
          <w:p w14:paraId="5870D00D" w14:textId="77777777" w:rsidR="00136A45" w:rsidRDefault="00136A45" w:rsidP="004D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Work right to left</w:t>
            </w:r>
          </w:p>
        </w:tc>
      </w:tr>
      <w:tr w:rsidR="004E23D8" w:rsidRPr="00167511" w14:paraId="25238E3E" w14:textId="77777777" w:rsidTr="004D6FCA">
        <w:tc>
          <w:tcPr>
            <w:cnfStyle w:val="001000000000" w:firstRow="0" w:lastRow="0" w:firstColumn="1" w:lastColumn="0" w:oddVBand="0" w:evenVBand="0" w:oddHBand="0" w:evenHBand="0" w:firstRowFirstColumn="0" w:firstRowLastColumn="0" w:lastRowFirstColumn="0" w:lastRowLastColumn="0"/>
            <w:tcW w:w="1625" w:type="dxa"/>
          </w:tcPr>
          <w:p w14:paraId="362CFB87" w14:textId="0477E0E4" w:rsidR="004E23D8" w:rsidRDefault="004E23D8" w:rsidP="004D6FCA">
            <w:r>
              <w:t>Flat</w:t>
            </w:r>
          </w:p>
        </w:tc>
        <w:tc>
          <w:tcPr>
            <w:tcW w:w="3559" w:type="dxa"/>
          </w:tcPr>
          <w:p w14:paraId="76BA37D1" w14:textId="10DA3BCC" w:rsidR="004E23D8" w:rsidRDefault="004E23D8" w:rsidP="004D6FCA">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4E23D8">
              <w:rPr>
                <w:rFonts w:eastAsia="Times New Roman"/>
                <w:sz w:val="16"/>
                <w:szCs w:val="16"/>
              </w:rPr>
              <w:t>[1,2,[3,4],[5,6]].flat()</w:t>
            </w:r>
          </w:p>
        </w:tc>
        <w:tc>
          <w:tcPr>
            <w:tcW w:w="1498" w:type="dxa"/>
          </w:tcPr>
          <w:p w14:paraId="60FC3B98" w14:textId="01F070C5" w:rsidR="004E23D8" w:rsidRDefault="004E23D8" w:rsidP="004D6FC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[1,2,3,4,5,6]</w:t>
            </w:r>
          </w:p>
        </w:tc>
        <w:tc>
          <w:tcPr>
            <w:tcW w:w="1865" w:type="dxa"/>
          </w:tcPr>
          <w:p w14:paraId="47871AFF" w14:textId="26153F8D" w:rsidR="004E23D8" w:rsidRDefault="004E23D8" w:rsidP="004D6FC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Flatten any elements that are arrays</w:t>
            </w:r>
          </w:p>
        </w:tc>
      </w:tr>
    </w:tbl>
    <w:p w14:paraId="0C2A2F46" w14:textId="77777777" w:rsidR="00136A45" w:rsidRDefault="00136A45" w:rsidP="00136A45">
      <w:bookmarkStart w:id="5" w:name="_Toc44265504"/>
    </w:p>
    <w:p w14:paraId="496439B7" w14:textId="77777777" w:rsidR="00136A45" w:rsidRDefault="00136A45" w:rsidP="00136A45">
      <w:pPr>
        <w:rPr>
          <w:rFonts w:asciiTheme="majorHAnsi" w:eastAsiaTheme="majorEastAsia" w:hAnsiTheme="majorHAnsi" w:cstheme="majorBidi"/>
          <w:color w:val="31378B" w:themeColor="text2"/>
          <w:sz w:val="28"/>
          <w:szCs w:val="26"/>
        </w:rPr>
      </w:pPr>
      <w:r>
        <w:br w:type="page"/>
      </w:r>
    </w:p>
    <w:bookmarkEnd w:id="5"/>
    <w:p w14:paraId="2F1F06DB" w14:textId="3763785A" w:rsidR="004E23D8" w:rsidRDefault="004E23D8" w:rsidP="004E23D8">
      <w:pPr>
        <w:pStyle w:val="Heading3"/>
      </w:pPr>
      <w:r>
        <w:lastRenderedPageBreak/>
        <w:t>Arrays as Stacks and Queues</w:t>
      </w:r>
    </w:p>
    <w:tbl>
      <w:tblPr>
        <w:tblStyle w:val="ColumnHeaderTableStyle"/>
        <w:tblW w:w="0" w:type="auto"/>
        <w:tblInd w:w="5" w:type="dxa"/>
        <w:tblLook w:val="04A0" w:firstRow="1" w:lastRow="0" w:firstColumn="1" w:lastColumn="0" w:noHBand="0" w:noVBand="1"/>
      </w:tblPr>
      <w:tblGrid>
        <w:gridCol w:w="1625"/>
        <w:gridCol w:w="3337"/>
        <w:gridCol w:w="1535"/>
        <w:gridCol w:w="1865"/>
      </w:tblGrid>
      <w:tr w:rsidR="004E23D8" w14:paraId="0BB330B8" w14:textId="77777777" w:rsidTr="004E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D06A9CE" w14:textId="77777777" w:rsidR="004E23D8" w:rsidRDefault="004E23D8" w:rsidP="005643AC">
            <w:r>
              <w:t>Name</w:t>
            </w:r>
          </w:p>
        </w:tc>
        <w:tc>
          <w:tcPr>
            <w:tcW w:w="3337" w:type="dxa"/>
          </w:tcPr>
          <w:p w14:paraId="43AD26D1" w14:textId="77777777" w:rsidR="004E23D8" w:rsidRDefault="004E23D8" w:rsidP="005643AC">
            <w:pPr>
              <w:cnfStyle w:val="100000000000" w:firstRow="1" w:lastRow="0" w:firstColumn="0" w:lastColumn="0" w:oddVBand="0" w:evenVBand="0" w:oddHBand="0" w:evenHBand="0" w:firstRowFirstColumn="0" w:firstRowLastColumn="0" w:lastRowFirstColumn="0" w:lastRowLastColumn="0"/>
            </w:pPr>
            <w:r>
              <w:t>Code</w:t>
            </w:r>
          </w:p>
        </w:tc>
        <w:tc>
          <w:tcPr>
            <w:tcW w:w="1535" w:type="dxa"/>
          </w:tcPr>
          <w:p w14:paraId="64B6F7BD" w14:textId="77777777" w:rsidR="004E23D8" w:rsidRDefault="004E23D8" w:rsidP="005643AC">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5A4B095E" w14:textId="77777777" w:rsidR="004E23D8" w:rsidRDefault="004E23D8" w:rsidP="005643AC">
            <w:pPr>
              <w:cnfStyle w:val="100000000000" w:firstRow="1" w:lastRow="0" w:firstColumn="0" w:lastColumn="0" w:oddVBand="0" w:evenVBand="0" w:oddHBand="0" w:evenHBand="0" w:firstRowFirstColumn="0" w:firstRowLastColumn="0" w:lastRowFirstColumn="0" w:lastRowLastColumn="0"/>
            </w:pPr>
            <w:r>
              <w:t>Description</w:t>
            </w:r>
          </w:p>
        </w:tc>
      </w:tr>
      <w:tr w:rsidR="004E23D8" w14:paraId="5087E5C8"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429517D5" w14:textId="77777777" w:rsidR="004E23D8" w:rsidRDefault="004E23D8" w:rsidP="005643AC">
            <w:r>
              <w:t>pop</w:t>
            </w:r>
          </w:p>
        </w:tc>
        <w:tc>
          <w:tcPr>
            <w:tcW w:w="3337" w:type="dxa"/>
          </w:tcPr>
          <w:p w14:paraId="6CC027A2" w14:textId="77777777" w:rsidR="004E23D8" w:rsidRPr="00BC0381" w:rsidRDefault="004E23D8" w:rsidP="005643AC">
            <w:pPr>
              <w:pStyle w:val="SourceCode"/>
              <w:ind w:left="0"/>
              <w:cnfStyle w:val="000000000000" w:firstRow="0" w:lastRow="0" w:firstColumn="0" w:lastColumn="0" w:oddVBand="0" w:evenVBand="0" w:oddHBand="0" w:evenHBand="0" w:firstRowFirstColumn="0" w:firstRowLastColumn="0" w:lastRowFirstColumn="0" w:lastRowLastColumn="0"/>
            </w:pPr>
            <w:r w:rsidRPr="00BC0381">
              <w:t>let a = [1,2,3];</w:t>
            </w:r>
          </w:p>
          <w:p w14:paraId="22BD6937" w14:textId="77777777" w:rsidR="004E23D8" w:rsidRPr="00BC0381" w:rsidRDefault="004E23D8" w:rsidP="005643AC">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console.log(a.pop());</w:t>
            </w:r>
          </w:p>
          <w:p w14:paraId="577A2418" w14:textId="77777777" w:rsidR="004E23D8" w:rsidRPr="00BC0381" w:rsidRDefault="004E23D8" w:rsidP="005643AC">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w:t>
            </w:r>
          </w:p>
          <w:p w14:paraId="03C780A4" w14:textId="77777777" w:rsidR="004E23D8" w:rsidRDefault="004E23D8"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35" w:type="dxa"/>
          </w:tcPr>
          <w:p w14:paraId="179ED7D7" w14:textId="77777777" w:rsidR="004E23D8" w:rsidRDefault="004E23D8"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43CB18CA" w14:textId="77777777" w:rsidR="004E23D8" w:rsidRDefault="004E23D8"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p w14:paraId="6182D45F" w14:textId="77777777" w:rsidR="004E23D8" w:rsidRPr="00796C7A" w:rsidRDefault="004E23D8"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[1,2]</w:t>
            </w:r>
          </w:p>
        </w:tc>
        <w:tc>
          <w:tcPr>
            <w:tcW w:w="1865" w:type="dxa"/>
          </w:tcPr>
          <w:p w14:paraId="731A3C4A" w14:textId="77777777" w:rsidR="004E23D8" w:rsidRDefault="004E23D8"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4E23D8" w14:paraId="195C1F81"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1DB558E0" w14:textId="77777777" w:rsidR="004E23D8" w:rsidRDefault="004E23D8" w:rsidP="005643AC">
            <w:r>
              <w:t>push</w:t>
            </w:r>
          </w:p>
        </w:tc>
        <w:tc>
          <w:tcPr>
            <w:tcW w:w="3337" w:type="dxa"/>
          </w:tcPr>
          <w:p w14:paraId="511F3CA0" w14:textId="77777777" w:rsidR="004E23D8" w:rsidRPr="00BC0381" w:rsidRDefault="004E23D8" w:rsidP="005643A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color w:val="0000FF"/>
              </w:rPr>
              <w:t>let</w:t>
            </w:r>
            <w:r w:rsidRPr="00BC0381">
              <w:rPr>
                <w:rFonts w:eastAsia="Times New Roman"/>
              </w:rPr>
              <w:t> a = [</w:t>
            </w:r>
            <w:r w:rsidRPr="00BC0381">
              <w:rPr>
                <w:rFonts w:eastAsia="Times New Roman"/>
                <w:color w:val="098658"/>
              </w:rPr>
              <w:t>1</w:t>
            </w:r>
            <w:r w:rsidRPr="00BC0381">
              <w:rPr>
                <w:rFonts w:eastAsia="Times New Roman"/>
              </w:rPr>
              <w:t>,</w:t>
            </w:r>
            <w:r w:rsidRPr="00BC0381">
              <w:rPr>
                <w:rFonts w:eastAsia="Times New Roman"/>
                <w:color w:val="098658"/>
              </w:rPr>
              <w:t>2</w:t>
            </w:r>
            <w:r w:rsidRPr="00BC0381">
              <w:rPr>
                <w:rFonts w:eastAsia="Times New Roman"/>
              </w:rPr>
              <w:t>,</w:t>
            </w:r>
            <w:r w:rsidRPr="00BC0381">
              <w:rPr>
                <w:rFonts w:eastAsia="Times New Roman"/>
                <w:color w:val="098658"/>
              </w:rPr>
              <w:t>3</w:t>
            </w:r>
            <w:r w:rsidRPr="00BC0381">
              <w:rPr>
                <w:rFonts w:eastAsia="Times New Roman"/>
              </w:rPr>
              <w:t>];</w:t>
            </w:r>
          </w:p>
          <w:p w14:paraId="3665A942" w14:textId="77777777" w:rsidR="004E23D8" w:rsidRPr="00BC0381" w:rsidRDefault="004E23D8" w:rsidP="005643A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rPr>
              <w:t>console.log(a.push(</w:t>
            </w:r>
            <w:r w:rsidRPr="00BC0381">
              <w:rPr>
                <w:rFonts w:eastAsia="Times New Roman"/>
                <w:color w:val="098658"/>
              </w:rPr>
              <w:t>4</w:t>
            </w:r>
            <w:r w:rsidRPr="00BC0381">
              <w:rPr>
                <w:rFonts w:eastAsia="Times New Roman"/>
              </w:rPr>
              <w:t>));</w:t>
            </w:r>
          </w:p>
          <w:p w14:paraId="751B085D" w14:textId="77777777" w:rsidR="004E23D8" w:rsidRPr="000A1C63" w:rsidRDefault="004E23D8" w:rsidP="005643AC">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BC0381">
              <w:rPr>
                <w:rFonts w:eastAsia="Times New Roman"/>
              </w:rPr>
              <w:t>console.log(a);</w:t>
            </w:r>
          </w:p>
        </w:tc>
        <w:tc>
          <w:tcPr>
            <w:tcW w:w="1535" w:type="dxa"/>
          </w:tcPr>
          <w:p w14:paraId="291CCB40" w14:textId="77777777" w:rsidR="004E23D8" w:rsidRDefault="004E23D8"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50AE2CA4" w14:textId="77777777" w:rsidR="004E23D8" w:rsidRDefault="004E23D8"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p w14:paraId="44F379FA" w14:textId="77777777" w:rsidR="004E23D8" w:rsidRDefault="004E23D8"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[1,2,3,4]</w:t>
            </w:r>
          </w:p>
          <w:p w14:paraId="4B9B42F6" w14:textId="77777777" w:rsidR="004E23D8" w:rsidRDefault="004E23D8" w:rsidP="005643AC">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c>
          <w:tcPr>
            <w:tcW w:w="1865" w:type="dxa"/>
          </w:tcPr>
          <w:p w14:paraId="1E64BAB9" w14:textId="77777777" w:rsidR="004E23D8" w:rsidRDefault="004E23D8"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4E23D8" w14:paraId="6356C3D6"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249FDCDF" w14:textId="7B4AB95E" w:rsidR="004E23D8" w:rsidRDefault="004E23D8" w:rsidP="004E23D8">
            <w:r>
              <w:t>shift</w:t>
            </w:r>
          </w:p>
        </w:tc>
        <w:tc>
          <w:tcPr>
            <w:tcW w:w="3337" w:type="dxa"/>
          </w:tcPr>
          <w:p w14:paraId="7CB63265" w14:textId="77777777"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BC0381">
              <w:t>let a = [1,2,3];</w:t>
            </w:r>
          </w:p>
          <w:p w14:paraId="74B85894" w14:textId="77777777"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BC0381">
              <w:t>console.log(a.shift());</w:t>
            </w:r>
          </w:p>
          <w:p w14:paraId="23E91AAD" w14:textId="5F2B2AC3"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color w:val="0000FF"/>
              </w:rPr>
            </w:pPr>
            <w:r w:rsidRPr="00BC0381">
              <w:t>console.log(a);</w:t>
            </w:r>
          </w:p>
        </w:tc>
        <w:tc>
          <w:tcPr>
            <w:tcW w:w="1535" w:type="dxa"/>
          </w:tcPr>
          <w:p w14:paraId="16146491"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p w14:paraId="2762CD78"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w:t>
            </w:r>
          </w:p>
          <w:p w14:paraId="40B11326" w14:textId="14713051"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[2,3]</w:t>
            </w:r>
          </w:p>
        </w:tc>
        <w:tc>
          <w:tcPr>
            <w:tcW w:w="1865" w:type="dxa"/>
          </w:tcPr>
          <w:p w14:paraId="64386A66" w14:textId="55573DFC" w:rsidR="004E23D8" w:rsidRDefault="004E23D8" w:rsidP="004E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and return the first element</w:t>
            </w:r>
          </w:p>
        </w:tc>
      </w:tr>
      <w:tr w:rsidR="004E23D8" w14:paraId="05E82A28" w14:textId="77777777" w:rsidTr="004E23D8">
        <w:tc>
          <w:tcPr>
            <w:cnfStyle w:val="001000000000" w:firstRow="0" w:lastRow="0" w:firstColumn="1" w:lastColumn="0" w:oddVBand="0" w:evenVBand="0" w:oddHBand="0" w:evenHBand="0" w:firstRowFirstColumn="0" w:firstRowLastColumn="0" w:lastRowFirstColumn="0" w:lastRowLastColumn="0"/>
            <w:tcW w:w="1625" w:type="dxa"/>
          </w:tcPr>
          <w:p w14:paraId="1DF35E17" w14:textId="0A36B0C1" w:rsidR="004E23D8" w:rsidRDefault="004E23D8" w:rsidP="004E23D8">
            <w:r>
              <w:t>unshift</w:t>
            </w:r>
          </w:p>
        </w:tc>
        <w:tc>
          <w:tcPr>
            <w:tcW w:w="3337" w:type="dxa"/>
          </w:tcPr>
          <w:p w14:paraId="6F2785C5" w14:textId="77777777" w:rsidR="004E23D8" w:rsidRPr="006111F2"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6111F2">
              <w:rPr>
                <w:rFonts w:eastAsia="Times New Roman"/>
                <w:color w:val="0000FF"/>
              </w:rPr>
              <w:t>let</w:t>
            </w:r>
            <w:r w:rsidRPr="006111F2">
              <w:rPr>
                <w:rFonts w:eastAsia="Times New Roman"/>
              </w:rPr>
              <w:t> a = [</w:t>
            </w:r>
            <w:r w:rsidRPr="006111F2">
              <w:rPr>
                <w:rFonts w:eastAsia="Times New Roman"/>
                <w:color w:val="098658"/>
              </w:rPr>
              <w:t>1</w:t>
            </w:r>
            <w:r w:rsidRPr="006111F2">
              <w:rPr>
                <w:rFonts w:eastAsia="Times New Roman"/>
              </w:rPr>
              <w:t>,</w:t>
            </w:r>
            <w:r w:rsidRPr="006111F2">
              <w:rPr>
                <w:rFonts w:eastAsia="Times New Roman"/>
                <w:color w:val="098658"/>
              </w:rPr>
              <w:t>2</w:t>
            </w:r>
            <w:r w:rsidRPr="006111F2">
              <w:rPr>
                <w:rFonts w:eastAsia="Times New Roman"/>
              </w:rPr>
              <w:t>,</w:t>
            </w:r>
            <w:r w:rsidRPr="006111F2">
              <w:rPr>
                <w:rFonts w:eastAsia="Times New Roman"/>
                <w:color w:val="098658"/>
              </w:rPr>
              <w:t>3</w:t>
            </w:r>
            <w:r w:rsidRPr="006111F2">
              <w:rPr>
                <w:rFonts w:eastAsia="Times New Roman"/>
              </w:rPr>
              <w:t>];</w:t>
            </w:r>
          </w:p>
          <w:p w14:paraId="5A43D678" w14:textId="77777777" w:rsidR="004E23D8" w:rsidRPr="006111F2"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rPr>
            </w:pPr>
            <w:r w:rsidRPr="006111F2">
              <w:rPr>
                <w:rFonts w:eastAsia="Times New Roman"/>
              </w:rPr>
              <w:t>console.log(a.unshift(</w:t>
            </w:r>
            <w:r w:rsidRPr="006111F2">
              <w:rPr>
                <w:rFonts w:eastAsia="Times New Roman"/>
                <w:color w:val="098658"/>
              </w:rPr>
              <w:t>4</w:t>
            </w:r>
            <w:r w:rsidRPr="006111F2">
              <w:rPr>
                <w:rFonts w:eastAsia="Times New Roman"/>
              </w:rPr>
              <w:t>));</w:t>
            </w:r>
          </w:p>
          <w:p w14:paraId="1C6D5BDE" w14:textId="778795D4" w:rsidR="004E23D8" w:rsidRPr="00BC0381" w:rsidRDefault="004E23D8" w:rsidP="004E23D8">
            <w:pPr>
              <w:pStyle w:val="SourceCode"/>
              <w:ind w:left="0"/>
              <w:cnfStyle w:val="000000000000" w:firstRow="0" w:lastRow="0" w:firstColumn="0" w:lastColumn="0" w:oddVBand="0" w:evenVBand="0" w:oddHBand="0" w:evenHBand="0" w:firstRowFirstColumn="0" w:firstRowLastColumn="0" w:lastRowFirstColumn="0" w:lastRowLastColumn="0"/>
            </w:pPr>
            <w:r w:rsidRPr="006111F2">
              <w:rPr>
                <w:rFonts w:eastAsia="Times New Roman"/>
              </w:rPr>
              <w:t>console.log(a);</w:t>
            </w:r>
          </w:p>
        </w:tc>
        <w:tc>
          <w:tcPr>
            <w:tcW w:w="1535" w:type="dxa"/>
          </w:tcPr>
          <w:p w14:paraId="278BD6DC"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p w14:paraId="3ABE7EAE"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[4,1,2,3]</w:t>
            </w:r>
          </w:p>
          <w:p w14:paraId="2A6A2060" w14:textId="77777777" w:rsidR="004E23D8" w:rsidRDefault="004E23D8" w:rsidP="004E23D8">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4468DCB7" w14:textId="390E9B00" w:rsidR="004E23D8" w:rsidRDefault="004E23D8" w:rsidP="004E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front of array</w:t>
            </w:r>
          </w:p>
        </w:tc>
      </w:tr>
    </w:tbl>
    <w:p w14:paraId="2B5A2A03" w14:textId="200CD6FF" w:rsidR="00DD6004" w:rsidRDefault="00F70DA1" w:rsidP="00DD6004">
      <w:pPr>
        <w:pStyle w:val="Heading3"/>
      </w:pPr>
      <w:r>
        <w:t xml:space="preserve">Array </w:t>
      </w:r>
      <w:r w:rsidR="00DD6004">
        <w:t xml:space="preserve">Slice </w:t>
      </w:r>
    </w:p>
    <w:p w14:paraId="55F6E9E5" w14:textId="45C21E3D" w:rsidR="0054262A" w:rsidRPr="0054262A" w:rsidRDefault="0054262A" w:rsidP="0054262A">
      <w:r>
        <w:t xml:space="preserve">Slice does not modify the original array. </w:t>
      </w:r>
    </w:p>
    <w:tbl>
      <w:tblPr>
        <w:tblStyle w:val="ColumnHeaderTableStyle"/>
        <w:tblW w:w="0" w:type="auto"/>
        <w:tblInd w:w="5" w:type="dxa"/>
        <w:tblLook w:val="04A0" w:firstRow="1" w:lastRow="0" w:firstColumn="1" w:lastColumn="0" w:noHBand="0" w:noVBand="1"/>
      </w:tblPr>
      <w:tblGrid>
        <w:gridCol w:w="1625"/>
        <w:gridCol w:w="3337"/>
        <w:gridCol w:w="1535"/>
        <w:gridCol w:w="1865"/>
      </w:tblGrid>
      <w:tr w:rsidR="00DD6004" w14:paraId="68B65D61" w14:textId="77777777" w:rsidTr="0056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061D2AE4" w14:textId="77777777" w:rsidR="00DD6004" w:rsidRDefault="00DD6004" w:rsidP="005643AC">
            <w:r>
              <w:t>Name</w:t>
            </w:r>
          </w:p>
        </w:tc>
        <w:tc>
          <w:tcPr>
            <w:tcW w:w="3337" w:type="dxa"/>
          </w:tcPr>
          <w:p w14:paraId="28033223" w14:textId="77777777" w:rsidR="00DD6004" w:rsidRDefault="00DD6004" w:rsidP="005643AC">
            <w:pPr>
              <w:cnfStyle w:val="100000000000" w:firstRow="1" w:lastRow="0" w:firstColumn="0" w:lastColumn="0" w:oddVBand="0" w:evenVBand="0" w:oddHBand="0" w:evenHBand="0" w:firstRowFirstColumn="0" w:firstRowLastColumn="0" w:lastRowFirstColumn="0" w:lastRowLastColumn="0"/>
            </w:pPr>
            <w:r>
              <w:t>Code</w:t>
            </w:r>
          </w:p>
        </w:tc>
        <w:tc>
          <w:tcPr>
            <w:tcW w:w="1535" w:type="dxa"/>
          </w:tcPr>
          <w:p w14:paraId="1DA7433B" w14:textId="77777777" w:rsidR="00DD6004" w:rsidRDefault="00DD6004" w:rsidP="005643AC">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34CAF218" w14:textId="77777777" w:rsidR="00DD6004" w:rsidRDefault="00DD6004" w:rsidP="005643AC">
            <w:pPr>
              <w:cnfStyle w:val="100000000000" w:firstRow="1" w:lastRow="0" w:firstColumn="0" w:lastColumn="0" w:oddVBand="0" w:evenVBand="0" w:oddHBand="0" w:evenHBand="0" w:firstRowFirstColumn="0" w:firstRowLastColumn="0" w:lastRowFirstColumn="0" w:lastRowLastColumn="0"/>
            </w:pPr>
            <w:r>
              <w:t>Description</w:t>
            </w:r>
          </w:p>
        </w:tc>
      </w:tr>
      <w:tr w:rsidR="00DD6004" w14:paraId="5734575E" w14:textId="77777777" w:rsidTr="005643AC">
        <w:tc>
          <w:tcPr>
            <w:cnfStyle w:val="001000000000" w:firstRow="0" w:lastRow="0" w:firstColumn="1" w:lastColumn="0" w:oddVBand="0" w:evenVBand="0" w:oddHBand="0" w:evenHBand="0" w:firstRowFirstColumn="0" w:firstRowLastColumn="0" w:lastRowFirstColumn="0" w:lastRowLastColumn="0"/>
            <w:tcW w:w="1625" w:type="dxa"/>
          </w:tcPr>
          <w:p w14:paraId="37294A33" w14:textId="686ECA22" w:rsidR="00DD6004" w:rsidRDefault="00DD6004" w:rsidP="005643AC">
            <w:r>
              <w:t>slice</w:t>
            </w:r>
          </w:p>
        </w:tc>
        <w:tc>
          <w:tcPr>
            <w:tcW w:w="3337" w:type="dxa"/>
          </w:tcPr>
          <w:p w14:paraId="0EBF8984" w14:textId="12371667" w:rsidR="00DD6004" w:rsidRDefault="00DD6004"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6004">
              <w:rPr>
                <w:rFonts w:ascii="Courier New" w:hAnsi="Courier New" w:cs="Consolas"/>
                <w:noProof/>
                <w:sz w:val="20"/>
                <w:szCs w:val="19"/>
                <w:shd w:val="clear" w:color="auto" w:fill="FFFFFF"/>
              </w:rPr>
              <w:t>[1,2,3,4,5].slice(2,4)</w:t>
            </w:r>
          </w:p>
        </w:tc>
        <w:tc>
          <w:tcPr>
            <w:tcW w:w="1535" w:type="dxa"/>
          </w:tcPr>
          <w:p w14:paraId="650B43A6" w14:textId="0A5688B9" w:rsidR="00DD6004" w:rsidRDefault="00DD6004"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w:t>
            </w:r>
          </w:p>
          <w:p w14:paraId="3821228A" w14:textId="66633220" w:rsidR="00DD6004" w:rsidRPr="00796C7A" w:rsidRDefault="00DD6004"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6A36E677" w14:textId="7FCFBF24" w:rsidR="00DD6004" w:rsidRDefault="00DD6004"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D6004" w14:paraId="0D763186" w14:textId="77777777" w:rsidTr="005643AC">
        <w:tc>
          <w:tcPr>
            <w:cnfStyle w:val="001000000000" w:firstRow="0" w:lastRow="0" w:firstColumn="1" w:lastColumn="0" w:oddVBand="0" w:evenVBand="0" w:oddHBand="0" w:evenHBand="0" w:firstRowFirstColumn="0" w:firstRowLastColumn="0" w:lastRowFirstColumn="0" w:lastRowLastColumn="0"/>
            <w:tcW w:w="1625" w:type="dxa"/>
          </w:tcPr>
          <w:p w14:paraId="716C182E" w14:textId="5DD71E41" w:rsidR="00DD6004" w:rsidRDefault="00DD6004" w:rsidP="00DD6004">
            <w:r>
              <w:t>slice</w:t>
            </w:r>
          </w:p>
        </w:tc>
        <w:tc>
          <w:tcPr>
            <w:tcW w:w="3337" w:type="dxa"/>
          </w:tcPr>
          <w:p w14:paraId="5AE88BC1" w14:textId="5D9360BF" w:rsidR="00DD6004" w:rsidRPr="00DD6004" w:rsidRDefault="00DD6004"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DD6004">
              <w:rPr>
                <w:rFonts w:ascii="Courier New" w:hAnsi="Courier New" w:cs="Consolas"/>
                <w:noProof/>
                <w:sz w:val="20"/>
                <w:szCs w:val="19"/>
                <w:shd w:val="clear" w:color="auto" w:fill="FFFFFF"/>
              </w:rPr>
              <w:t>[1,2,3,4,5].slice(2)</w:t>
            </w:r>
          </w:p>
        </w:tc>
        <w:tc>
          <w:tcPr>
            <w:tcW w:w="1535" w:type="dxa"/>
          </w:tcPr>
          <w:p w14:paraId="308CBD00" w14:textId="07FD9462"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[3,4,5]</w:t>
            </w:r>
          </w:p>
          <w:p w14:paraId="26464C72" w14:textId="77777777"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71EF8961" w14:textId="77777777" w:rsidR="00DD6004" w:rsidRDefault="00DD6004"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403579" w14:paraId="4C2F91C1" w14:textId="77777777" w:rsidTr="005643AC">
        <w:tc>
          <w:tcPr>
            <w:cnfStyle w:val="001000000000" w:firstRow="0" w:lastRow="0" w:firstColumn="1" w:lastColumn="0" w:oddVBand="0" w:evenVBand="0" w:oddHBand="0" w:evenHBand="0" w:firstRowFirstColumn="0" w:firstRowLastColumn="0" w:lastRowFirstColumn="0" w:lastRowLastColumn="0"/>
            <w:tcW w:w="1625" w:type="dxa"/>
          </w:tcPr>
          <w:p w14:paraId="31F84C79" w14:textId="1025DA81" w:rsidR="00403579" w:rsidRDefault="00403579" w:rsidP="00DD6004">
            <w:r>
              <w:t>slice</w:t>
            </w:r>
          </w:p>
        </w:tc>
        <w:tc>
          <w:tcPr>
            <w:tcW w:w="3337" w:type="dxa"/>
          </w:tcPr>
          <w:p w14:paraId="1D9A9194" w14:textId="7E9C55FF" w:rsidR="00403579" w:rsidRPr="00DD6004" w:rsidRDefault="00403579"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403579">
              <w:rPr>
                <w:rFonts w:ascii="Courier New" w:hAnsi="Courier New" w:cs="Consolas"/>
                <w:noProof/>
                <w:sz w:val="20"/>
                <w:szCs w:val="19"/>
                <w:shd w:val="clear" w:color="auto" w:fill="FFFFFF"/>
              </w:rPr>
              <w:t>[1,2,3,4,5].slice(-1)</w:t>
            </w:r>
          </w:p>
        </w:tc>
        <w:tc>
          <w:tcPr>
            <w:tcW w:w="1535" w:type="dxa"/>
          </w:tcPr>
          <w:p w14:paraId="4DCFA984" w14:textId="171BB3A8" w:rsidR="00403579" w:rsidRDefault="00403579"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w:t>
            </w:r>
          </w:p>
        </w:tc>
        <w:tc>
          <w:tcPr>
            <w:tcW w:w="1865" w:type="dxa"/>
          </w:tcPr>
          <w:p w14:paraId="32A7031F" w14:textId="77777777" w:rsidR="00403579" w:rsidRDefault="00403579"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403579" w14:paraId="42162FA1" w14:textId="77777777" w:rsidTr="005643AC">
        <w:tc>
          <w:tcPr>
            <w:cnfStyle w:val="001000000000" w:firstRow="0" w:lastRow="0" w:firstColumn="1" w:lastColumn="0" w:oddVBand="0" w:evenVBand="0" w:oddHBand="0" w:evenHBand="0" w:firstRowFirstColumn="0" w:firstRowLastColumn="0" w:lastRowFirstColumn="0" w:lastRowLastColumn="0"/>
            <w:tcW w:w="1625" w:type="dxa"/>
          </w:tcPr>
          <w:p w14:paraId="02F418F6" w14:textId="7CD2AB24" w:rsidR="00403579" w:rsidRDefault="00403579" w:rsidP="00DD6004">
            <w:r>
              <w:t>slice</w:t>
            </w:r>
          </w:p>
        </w:tc>
        <w:tc>
          <w:tcPr>
            <w:tcW w:w="3337" w:type="dxa"/>
          </w:tcPr>
          <w:p w14:paraId="696E4B2A" w14:textId="1722CE27" w:rsidR="00403579" w:rsidRPr="00403579" w:rsidRDefault="00403579"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r w:rsidRPr="00403579">
              <w:rPr>
                <w:rFonts w:ascii="Courier New" w:hAnsi="Courier New" w:cs="Consolas"/>
                <w:noProof/>
                <w:sz w:val="20"/>
                <w:szCs w:val="19"/>
                <w:shd w:val="clear" w:color="auto" w:fill="FFFFFF"/>
              </w:rPr>
              <w:t>[1,2,3,4,5].slice(-3,-1)</w:t>
            </w:r>
          </w:p>
        </w:tc>
        <w:tc>
          <w:tcPr>
            <w:tcW w:w="1535" w:type="dxa"/>
          </w:tcPr>
          <w:p w14:paraId="47468282" w14:textId="5CBE76BA" w:rsidR="00403579" w:rsidRDefault="00403579"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[3,4]</w:t>
            </w:r>
          </w:p>
        </w:tc>
        <w:tc>
          <w:tcPr>
            <w:tcW w:w="1865" w:type="dxa"/>
          </w:tcPr>
          <w:p w14:paraId="77097D3B" w14:textId="77777777" w:rsidR="00403579" w:rsidRDefault="00403579"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D6004" w14:paraId="3899B9D8" w14:textId="77777777" w:rsidTr="005643AC">
        <w:tc>
          <w:tcPr>
            <w:cnfStyle w:val="001000000000" w:firstRow="0" w:lastRow="0" w:firstColumn="1" w:lastColumn="0" w:oddVBand="0" w:evenVBand="0" w:oddHBand="0" w:evenHBand="0" w:firstRowFirstColumn="0" w:firstRowLastColumn="0" w:lastRowFirstColumn="0" w:lastRowLastColumn="0"/>
            <w:tcW w:w="1625" w:type="dxa"/>
          </w:tcPr>
          <w:p w14:paraId="3AC0388C" w14:textId="77777777" w:rsidR="00DD6004" w:rsidRDefault="00DD6004" w:rsidP="00DD6004"/>
        </w:tc>
        <w:tc>
          <w:tcPr>
            <w:tcW w:w="3337" w:type="dxa"/>
          </w:tcPr>
          <w:p w14:paraId="7B462953" w14:textId="77777777" w:rsidR="00DD6004" w:rsidRPr="00DD6004" w:rsidRDefault="00DD6004" w:rsidP="00DD6004">
            <w:pPr>
              <w:cnfStyle w:val="000000000000" w:firstRow="0" w:lastRow="0" w:firstColumn="0" w:lastColumn="0" w:oddVBand="0" w:evenVBand="0" w:oddHBand="0" w:evenHBand="0" w:firstRowFirstColumn="0" w:firstRowLastColumn="0" w:lastRowFirstColumn="0" w:lastRowLastColumn="0"/>
              <w:rPr>
                <w:rFonts w:ascii="Courier New" w:hAnsi="Courier New" w:cs="Consolas"/>
                <w:noProof/>
                <w:sz w:val="20"/>
                <w:szCs w:val="19"/>
                <w:shd w:val="clear" w:color="auto" w:fill="FFFFFF"/>
              </w:rPr>
            </w:pPr>
          </w:p>
        </w:tc>
        <w:tc>
          <w:tcPr>
            <w:tcW w:w="1535" w:type="dxa"/>
          </w:tcPr>
          <w:p w14:paraId="4DAC4685" w14:textId="77777777" w:rsidR="00DD6004" w:rsidRDefault="00DD6004" w:rsidP="00DD6004">
            <w:pPr>
              <w:pStyle w:val="SourceCode"/>
              <w:cnfStyle w:val="000000000000" w:firstRow="0" w:lastRow="0" w:firstColumn="0" w:lastColumn="0" w:oddVBand="0" w:evenVBand="0" w:oddHBand="0" w:evenHBand="0" w:firstRowFirstColumn="0" w:firstRowLastColumn="0" w:lastRowFirstColumn="0" w:lastRowLastColumn="0"/>
              <w:rPr>
                <w:rFonts w:eastAsia="Times New Roman"/>
              </w:rPr>
            </w:pPr>
          </w:p>
        </w:tc>
        <w:tc>
          <w:tcPr>
            <w:tcW w:w="1865" w:type="dxa"/>
          </w:tcPr>
          <w:p w14:paraId="651A2F69" w14:textId="77777777" w:rsidR="00DD6004" w:rsidRDefault="00DD6004" w:rsidP="00DD60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bl>
    <w:p w14:paraId="7FDBB02E" w14:textId="77777777" w:rsidR="00DD6004" w:rsidRPr="00DD6004" w:rsidRDefault="00DD6004" w:rsidP="00DD6004"/>
    <w:p w14:paraId="7E0CE1CB" w14:textId="4F3F256D" w:rsidR="004E23D8" w:rsidRDefault="004E23D8" w:rsidP="004E23D8"/>
    <w:p w14:paraId="448BAA07" w14:textId="77777777" w:rsidR="004E23D8" w:rsidRPr="004E23D8" w:rsidRDefault="004E23D8" w:rsidP="004E23D8"/>
    <w:p w14:paraId="602F1EFE" w14:textId="0C6B3646" w:rsidR="006153C7" w:rsidRDefault="00F70DA1" w:rsidP="006153C7">
      <w:pPr>
        <w:pStyle w:val="Heading3"/>
      </w:pPr>
      <w:r>
        <w:lastRenderedPageBreak/>
        <w:t xml:space="preserve">Array </w:t>
      </w:r>
      <w:r w:rsidR="006153C7">
        <w:t>Splice</w:t>
      </w:r>
    </w:p>
    <w:p w14:paraId="0AC4CF38" w14:textId="4B6DD865" w:rsidR="006153C7" w:rsidRPr="0054262A" w:rsidRDefault="006153C7" w:rsidP="006153C7">
      <w:r>
        <w:t xml:space="preserve">Splice modifies the array in place. </w:t>
      </w:r>
      <w:r w:rsidR="00BF2ED5">
        <w:t xml:space="preserve">In inserts and removes </w:t>
      </w:r>
    </w:p>
    <w:tbl>
      <w:tblPr>
        <w:tblStyle w:val="ColumnHeaderTableStyle"/>
        <w:tblW w:w="0" w:type="auto"/>
        <w:tblInd w:w="5" w:type="dxa"/>
        <w:tblLook w:val="04A0" w:firstRow="1" w:lastRow="0" w:firstColumn="1" w:lastColumn="0" w:noHBand="0" w:noVBand="1"/>
      </w:tblPr>
      <w:tblGrid>
        <w:gridCol w:w="1625"/>
        <w:gridCol w:w="2663"/>
        <w:gridCol w:w="2087"/>
        <w:gridCol w:w="2555"/>
      </w:tblGrid>
      <w:tr w:rsidR="004E23D8" w14:paraId="26FC4EC5" w14:textId="77777777" w:rsidTr="00062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5456D474" w14:textId="77777777" w:rsidR="004E23D8" w:rsidRDefault="004E23D8" w:rsidP="00FC1B93">
            <w:r>
              <w:t>Name</w:t>
            </w:r>
          </w:p>
        </w:tc>
        <w:tc>
          <w:tcPr>
            <w:tcW w:w="2663" w:type="dxa"/>
          </w:tcPr>
          <w:p w14:paraId="22213844" w14:textId="77777777" w:rsidR="004E23D8" w:rsidRDefault="004E23D8" w:rsidP="00FC1B93">
            <w:pPr>
              <w:cnfStyle w:val="100000000000" w:firstRow="1" w:lastRow="0" w:firstColumn="0" w:lastColumn="0" w:oddVBand="0" w:evenVBand="0" w:oddHBand="0" w:evenHBand="0" w:firstRowFirstColumn="0" w:firstRowLastColumn="0" w:lastRowFirstColumn="0" w:lastRowLastColumn="0"/>
            </w:pPr>
            <w:r>
              <w:t>Code</w:t>
            </w:r>
          </w:p>
        </w:tc>
        <w:tc>
          <w:tcPr>
            <w:tcW w:w="2087" w:type="dxa"/>
          </w:tcPr>
          <w:p w14:paraId="6F783F2C" w14:textId="77777777" w:rsidR="004E23D8" w:rsidRDefault="004E23D8" w:rsidP="00FC1B93">
            <w:pPr>
              <w:cnfStyle w:val="100000000000" w:firstRow="1" w:lastRow="0" w:firstColumn="0" w:lastColumn="0" w:oddVBand="0" w:evenVBand="0" w:oddHBand="0" w:evenHBand="0" w:firstRowFirstColumn="0" w:firstRowLastColumn="0" w:lastRowFirstColumn="0" w:lastRowLastColumn="0"/>
            </w:pPr>
            <w:r>
              <w:t>Result</w:t>
            </w:r>
          </w:p>
        </w:tc>
        <w:tc>
          <w:tcPr>
            <w:tcW w:w="2555" w:type="dxa"/>
          </w:tcPr>
          <w:p w14:paraId="731C7D35" w14:textId="77777777" w:rsidR="004E23D8" w:rsidRDefault="004E23D8" w:rsidP="00FC1B93">
            <w:pPr>
              <w:cnfStyle w:val="100000000000" w:firstRow="1" w:lastRow="0" w:firstColumn="0" w:lastColumn="0" w:oddVBand="0" w:evenVBand="0" w:oddHBand="0" w:evenHBand="0" w:firstRowFirstColumn="0" w:firstRowLastColumn="0" w:lastRowFirstColumn="0" w:lastRowLastColumn="0"/>
            </w:pPr>
            <w:r>
              <w:t>Description</w:t>
            </w:r>
          </w:p>
        </w:tc>
      </w:tr>
      <w:tr w:rsidR="004E23D8" w14:paraId="603FB149"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3866A06D" w14:textId="73617EAC" w:rsidR="004E23D8" w:rsidRDefault="00F70C3B" w:rsidP="00FC1B93">
            <w:r>
              <w:t>splice</w:t>
            </w:r>
          </w:p>
        </w:tc>
        <w:tc>
          <w:tcPr>
            <w:tcW w:w="2663" w:type="dxa"/>
          </w:tcPr>
          <w:p w14:paraId="346A7F5E" w14:textId="13ACCECF"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 = [1,2,3,4,5]</w:t>
            </w:r>
          </w:p>
          <w:p w14:paraId="7CA53C44" w14:textId="4ADEE682"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r w:rsidRPr="00365842">
              <w:rPr>
                <w:rFonts w:eastAsiaTheme="minorHAnsi"/>
                <w:sz w:val="16"/>
                <w:szCs w:val="16"/>
                <w:lang w:eastAsia="en-US"/>
              </w:rPr>
              <w:t>.splice(1)</w:t>
            </w:r>
          </w:p>
          <w:p w14:paraId="043F90F6" w14:textId="316203FC"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w:t>
            </w:r>
          </w:p>
          <w:p w14:paraId="54254CAA" w14:textId="339C3B2A" w:rsidR="004E23D8" w:rsidRPr="00041B8B" w:rsidRDefault="004E23D8" w:rsidP="00365842">
            <w:pPr>
              <w:pStyle w:val="SourceCod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c>
          <w:tcPr>
            <w:tcW w:w="2087" w:type="dxa"/>
          </w:tcPr>
          <w:p w14:paraId="44AB12E5" w14:textId="77777777"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F033348" w14:textId="5FF492A8" w:rsidR="004E23D8"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365842">
              <w:rPr>
                <w:rFonts w:eastAsia="Times New Roman"/>
                <w:sz w:val="16"/>
                <w:szCs w:val="16"/>
              </w:rPr>
              <w:t>[2,3,4,5]</w:t>
            </w:r>
          </w:p>
          <w:p w14:paraId="35FAF225" w14:textId="5D494BFA" w:rsidR="00365842" w:rsidRPr="00365842" w:rsidRDefault="00365842" w:rsidP="0036584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365842">
              <w:rPr>
                <w:sz w:val="16"/>
                <w:szCs w:val="16"/>
              </w:rPr>
              <w:t>[1]</w:t>
            </w:r>
          </w:p>
        </w:tc>
        <w:tc>
          <w:tcPr>
            <w:tcW w:w="2555" w:type="dxa"/>
          </w:tcPr>
          <w:p w14:paraId="77284DDB" w14:textId="3F0FC21F" w:rsidR="004E23D8" w:rsidRPr="00365842" w:rsidRDefault="00365842" w:rsidP="00FC1B9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Removes and returns all elements starting at index 1.</w:t>
            </w:r>
          </w:p>
        </w:tc>
      </w:tr>
      <w:tr w:rsidR="004E23D8" w14:paraId="03ABDAB7"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06811890" w14:textId="3EE69B26" w:rsidR="004E23D8" w:rsidRDefault="00F70C3B" w:rsidP="00FC1B93">
            <w:r>
              <w:t>splice</w:t>
            </w:r>
          </w:p>
        </w:tc>
        <w:tc>
          <w:tcPr>
            <w:tcW w:w="2663" w:type="dxa"/>
          </w:tcPr>
          <w:p w14:paraId="4E93F792" w14:textId="55093B30"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365842">
              <w:rPr>
                <w:rFonts w:eastAsiaTheme="minorHAnsi"/>
                <w:sz w:val="16"/>
                <w:szCs w:val="16"/>
                <w:lang w:eastAsia="en-US"/>
              </w:rPr>
              <w:t>a = [1,2,3,4,5]</w:t>
            </w:r>
          </w:p>
          <w:p w14:paraId="1155CC11" w14:textId="1C3594A3"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C3B">
              <w:rPr>
                <w:rFonts w:eastAsiaTheme="minorHAnsi"/>
                <w:sz w:val="16"/>
                <w:szCs w:val="16"/>
                <w:lang w:eastAsia="en-US"/>
              </w:rPr>
              <w:t>a.splice(1,2)</w:t>
            </w:r>
          </w:p>
          <w:p w14:paraId="2197F407" w14:textId="42729410" w:rsidR="004E23D8"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tc>
        <w:tc>
          <w:tcPr>
            <w:tcW w:w="2087" w:type="dxa"/>
          </w:tcPr>
          <w:p w14:paraId="21D84939"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6378E182" w14:textId="70773645"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sidRPr="00365842">
              <w:rPr>
                <w:rFonts w:eastAsia="Times New Roman"/>
                <w:sz w:val="16"/>
                <w:szCs w:val="16"/>
              </w:rPr>
              <w:t>[2,3]</w:t>
            </w:r>
          </w:p>
          <w:p w14:paraId="5D796E5B" w14:textId="4E51F89E" w:rsidR="004E23D8"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[1,4,5]</w:t>
            </w:r>
          </w:p>
        </w:tc>
        <w:tc>
          <w:tcPr>
            <w:tcW w:w="2555" w:type="dxa"/>
          </w:tcPr>
          <w:p w14:paraId="168B93A5" w14:textId="054F4D37" w:rsidR="004E23D8" w:rsidRDefault="00F70C3B" w:rsidP="00FC1B9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sz w:val="16"/>
                <w:szCs w:val="16"/>
              </w:rPr>
              <w:t>Removes and returns 2 elements starting at index 1.</w:t>
            </w:r>
          </w:p>
        </w:tc>
      </w:tr>
      <w:tr w:rsidR="00F70C3B" w14:paraId="4FBEE2E1"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7A81068D" w14:textId="61C84549" w:rsidR="00F70C3B" w:rsidRDefault="00062B22" w:rsidP="00FC1B93">
            <w:r>
              <w:t>s</w:t>
            </w:r>
            <w:r w:rsidR="00F70C3B">
              <w:t>plice</w:t>
            </w:r>
          </w:p>
        </w:tc>
        <w:tc>
          <w:tcPr>
            <w:tcW w:w="2663" w:type="dxa"/>
          </w:tcPr>
          <w:p w14:paraId="47E63DDC" w14:textId="3C6579A2" w:rsidR="00F70C3B"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 = [1,2,3,4,5]</w:t>
            </w:r>
          </w:p>
          <w:p w14:paraId="017B5EB4" w14:textId="18C87430" w:rsidR="00F70C3B" w:rsidRP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a.splice(1,2,8,9)</w:t>
            </w:r>
          </w:p>
          <w:p w14:paraId="42E5526C" w14:textId="49C79974" w:rsidR="00F70C3B" w:rsidRPr="00365842"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sz w:val="16"/>
                <w:szCs w:val="16"/>
              </w:rPr>
              <w:t>a</w:t>
            </w:r>
          </w:p>
        </w:tc>
        <w:tc>
          <w:tcPr>
            <w:tcW w:w="2087" w:type="dxa"/>
          </w:tcPr>
          <w:p w14:paraId="5B42E874"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7D468006" w14:textId="77777777"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p>
          <w:p w14:paraId="7297D52B" w14:textId="0857C7CB" w:rsidR="00F70C3B" w:rsidRDefault="00F70C3B" w:rsidP="00F70C3B">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[1,8,9,4,5]</w:t>
            </w:r>
          </w:p>
        </w:tc>
        <w:tc>
          <w:tcPr>
            <w:tcW w:w="2555" w:type="dxa"/>
          </w:tcPr>
          <w:p w14:paraId="45D9CDF4" w14:textId="315C9E82" w:rsidR="00F70C3B" w:rsidRDefault="00F70C3B" w:rsidP="00FC1B9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Replace two elements starting at index 1 with 8 and 9</w:t>
            </w:r>
          </w:p>
        </w:tc>
      </w:tr>
      <w:tr w:rsidR="00062B22" w14:paraId="2AC48744" w14:textId="77777777" w:rsidTr="00062B22">
        <w:tc>
          <w:tcPr>
            <w:cnfStyle w:val="001000000000" w:firstRow="0" w:lastRow="0" w:firstColumn="1" w:lastColumn="0" w:oddVBand="0" w:evenVBand="0" w:oddHBand="0" w:evenHBand="0" w:firstRowFirstColumn="0" w:firstRowLastColumn="0" w:lastRowFirstColumn="0" w:lastRowLastColumn="0"/>
            <w:tcW w:w="1625" w:type="dxa"/>
          </w:tcPr>
          <w:p w14:paraId="0A11AE1F" w14:textId="6A97D183" w:rsidR="00062B22" w:rsidRDefault="00062B22" w:rsidP="00062B22">
            <w:r>
              <w:t>splice</w:t>
            </w:r>
          </w:p>
        </w:tc>
        <w:tc>
          <w:tcPr>
            <w:tcW w:w="2663" w:type="dxa"/>
          </w:tcPr>
          <w:p w14:paraId="5D4D7551" w14:textId="77777777"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 = [1,2,3,4,5]</w:t>
            </w:r>
          </w:p>
          <w:p w14:paraId="7F9A7F63" w14:textId="337DEF92"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F70C3B">
              <w:rPr>
                <w:sz w:val="16"/>
                <w:szCs w:val="16"/>
              </w:rPr>
              <w:t>a.splice(1,2,8,9</w:t>
            </w:r>
            <w:r>
              <w:rPr>
                <w:sz w:val="16"/>
                <w:szCs w:val="16"/>
              </w:rPr>
              <w:t>,10,11</w:t>
            </w:r>
            <w:r w:rsidRPr="00F70C3B">
              <w:rPr>
                <w:sz w:val="16"/>
                <w:szCs w:val="16"/>
              </w:rPr>
              <w:t>)</w:t>
            </w:r>
          </w:p>
          <w:p w14:paraId="63519E3F" w14:textId="6515E66F" w:rsidR="00062B22" w:rsidRPr="00F70C3B" w:rsidRDefault="00062B22" w:rsidP="00062B22">
            <w:pPr>
              <w:pStyle w:val="SourceCode"/>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a</w:t>
            </w:r>
          </w:p>
        </w:tc>
        <w:tc>
          <w:tcPr>
            <w:tcW w:w="2087" w:type="dxa"/>
          </w:tcPr>
          <w:p w14:paraId="143618B4" w14:textId="77777777"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7A5E65D6" w14:textId="77777777"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[2,3]</w:t>
            </w:r>
          </w:p>
          <w:p w14:paraId="4D30BF90" w14:textId="0F3C2EAC" w:rsid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rFonts w:eastAsia="Times New Roman"/>
                <w:sz w:val="16"/>
                <w:szCs w:val="16"/>
              </w:rPr>
              <w:t>[1,8,9,10,11,4,5]</w:t>
            </w:r>
          </w:p>
        </w:tc>
        <w:tc>
          <w:tcPr>
            <w:tcW w:w="2555" w:type="dxa"/>
          </w:tcPr>
          <w:p w14:paraId="6231C7A2" w14:textId="71B377D8" w:rsidR="00062B22" w:rsidRDefault="00062B22" w:rsidP="00062B2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Replace two elements starting at index 1 and add four elements 8,9,10,11</w:t>
            </w:r>
          </w:p>
        </w:tc>
      </w:tr>
    </w:tbl>
    <w:p w14:paraId="43D94306" w14:textId="721C61F9" w:rsidR="00062B22" w:rsidRDefault="00B630FF" w:rsidP="00062B22">
      <w:pPr>
        <w:pStyle w:val="Heading3"/>
      </w:pPr>
      <w:r>
        <w:t xml:space="preserve">Array </w:t>
      </w:r>
      <w:r w:rsidR="00062B22">
        <w:t>Fill</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062B22" w14:paraId="2D272768" w14:textId="77777777" w:rsidTr="00CA3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4902A1CA" w14:textId="77777777" w:rsidR="00062B22" w:rsidRDefault="00062B22" w:rsidP="005643AC">
            <w:r>
              <w:t>Name</w:t>
            </w:r>
          </w:p>
        </w:tc>
        <w:tc>
          <w:tcPr>
            <w:tcW w:w="2497" w:type="dxa"/>
          </w:tcPr>
          <w:p w14:paraId="05059EB3" w14:textId="77777777" w:rsidR="00062B22" w:rsidRDefault="00062B22" w:rsidP="005643A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43A5E41C" w14:textId="77777777" w:rsidR="00062B22" w:rsidRDefault="00062B22" w:rsidP="005643A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4E2CF105" w14:textId="77777777" w:rsidR="00062B22" w:rsidRDefault="00062B22" w:rsidP="005643AC">
            <w:pPr>
              <w:cnfStyle w:val="100000000000" w:firstRow="1" w:lastRow="0" w:firstColumn="0" w:lastColumn="0" w:oddVBand="0" w:evenVBand="0" w:oddHBand="0" w:evenHBand="0" w:firstRowFirstColumn="0" w:firstRowLastColumn="0" w:lastRowFirstColumn="0" w:lastRowLastColumn="0"/>
            </w:pPr>
            <w:r>
              <w:t>Description</w:t>
            </w:r>
          </w:p>
        </w:tc>
      </w:tr>
      <w:tr w:rsidR="00062B22" w:rsidRPr="00365842" w14:paraId="1F2517CE"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521F8B69" w14:textId="7307D5F8" w:rsidR="00062B22" w:rsidRDefault="00062B22" w:rsidP="005643AC">
            <w:r>
              <w:t>fill</w:t>
            </w:r>
          </w:p>
        </w:tc>
        <w:tc>
          <w:tcPr>
            <w:tcW w:w="2497" w:type="dxa"/>
          </w:tcPr>
          <w:p w14:paraId="1CE1D646" w14:textId="0798C4BA"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Array(3)</w:t>
            </w:r>
          </w:p>
          <w:p w14:paraId="0ABFC0C1" w14:textId="7BA78B51"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w:t>
            </w:r>
          </w:p>
          <w:p w14:paraId="6598A027" w14:textId="2B44F094"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2D2CBB9A" w14:textId="2A440FE7" w:rsidR="00062B22" w:rsidRPr="00062B22" w:rsidRDefault="00062B22" w:rsidP="00062B22">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2825D033" w14:textId="77777777" w:rsidR="00062B22" w:rsidRPr="00365842" w:rsidRDefault="00062B22"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79FADD6" w14:textId="77777777"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&lt;3 emppty items&gt;</w:t>
            </w:r>
          </w:p>
          <w:p w14:paraId="6166CD15" w14:textId="77777777" w:rsidR="00062B2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[3,3,3]</w:t>
            </w:r>
          </w:p>
          <w:p w14:paraId="1850CE10" w14:textId="4E0C6CC8" w:rsidR="00062B22" w:rsidRPr="00365842" w:rsidRDefault="00062B22" w:rsidP="00062B22">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[3,3,3]</w:t>
            </w:r>
          </w:p>
        </w:tc>
        <w:tc>
          <w:tcPr>
            <w:tcW w:w="2395" w:type="dxa"/>
          </w:tcPr>
          <w:p w14:paraId="6EFDF175" w14:textId="4728CF66" w:rsidR="00062B22" w:rsidRPr="00365842" w:rsidRDefault="00062B22"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Fill the array with the value 3</w:t>
            </w:r>
          </w:p>
        </w:tc>
      </w:tr>
      <w:tr w:rsidR="00CA33AB" w:rsidRPr="00365842" w14:paraId="2E89595E"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4103C3CB" w14:textId="77777777" w:rsidR="00CA33AB" w:rsidRDefault="00CA33AB" w:rsidP="005643AC">
            <w:r>
              <w:t>fill</w:t>
            </w:r>
          </w:p>
        </w:tc>
        <w:tc>
          <w:tcPr>
            <w:tcW w:w="2497" w:type="dxa"/>
          </w:tcPr>
          <w:p w14:paraId="487B1C36" w14:textId="77777777" w:rsidR="00CA33AB" w:rsidRDefault="00CA33AB" w:rsidP="005643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Array(3)</w:t>
            </w:r>
          </w:p>
          <w:p w14:paraId="35F62FD1" w14:textId="0598884E" w:rsidR="00CA33AB" w:rsidRDefault="00CA33AB" w:rsidP="005643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a.fill(3,1)</w:t>
            </w:r>
          </w:p>
          <w:p w14:paraId="4095237E" w14:textId="77777777" w:rsidR="00CA33AB" w:rsidRDefault="00CA33AB" w:rsidP="005643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347F65F3" w14:textId="77777777" w:rsidR="00CA33AB" w:rsidRPr="00062B22" w:rsidRDefault="00CA33AB" w:rsidP="005643AC">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1676F891" w14:textId="77777777" w:rsidR="00CA33AB" w:rsidRPr="00365842" w:rsidRDefault="00CA33AB"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6D2A8B9E" w14:textId="77777777" w:rsidR="00CA33AB" w:rsidRDefault="00CA33AB" w:rsidP="005643A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&lt;3 emppty items&gt;</w:t>
            </w:r>
          </w:p>
          <w:p w14:paraId="143B2E67" w14:textId="5FA3AD97" w:rsidR="00CA33AB" w:rsidRDefault="00CA33AB" w:rsidP="005643A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w:t>
            </w:r>
          </w:p>
          <w:p w14:paraId="3D6FDE97" w14:textId="5150C7A7" w:rsidR="00CA33AB" w:rsidRPr="00365842" w:rsidRDefault="00CA33AB" w:rsidP="005643A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w:t>
            </w:r>
          </w:p>
        </w:tc>
        <w:tc>
          <w:tcPr>
            <w:tcW w:w="2395" w:type="dxa"/>
          </w:tcPr>
          <w:p w14:paraId="07BB110A" w14:textId="2F0A3640" w:rsidR="00CA33AB" w:rsidRPr="00365842" w:rsidRDefault="00CA33AB"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Fill the array with the value 3 starting at index 1</w:t>
            </w:r>
          </w:p>
        </w:tc>
      </w:tr>
      <w:tr w:rsidR="00CA33AB" w:rsidRPr="00365842" w14:paraId="1B564C41" w14:textId="77777777" w:rsidTr="00CA33AB">
        <w:tc>
          <w:tcPr>
            <w:cnfStyle w:val="001000000000" w:firstRow="0" w:lastRow="0" w:firstColumn="1" w:lastColumn="0" w:oddVBand="0" w:evenVBand="0" w:oddHBand="0" w:evenHBand="0" w:firstRowFirstColumn="0" w:firstRowLastColumn="0" w:lastRowFirstColumn="0" w:lastRowLastColumn="0"/>
            <w:tcW w:w="1512" w:type="dxa"/>
          </w:tcPr>
          <w:p w14:paraId="141EC6DA" w14:textId="0726C289" w:rsidR="00CA33AB" w:rsidRDefault="00CA33AB" w:rsidP="005643AC">
            <w:r>
              <w:t>Fill</w:t>
            </w:r>
          </w:p>
        </w:tc>
        <w:tc>
          <w:tcPr>
            <w:tcW w:w="2497" w:type="dxa"/>
          </w:tcPr>
          <w:p w14:paraId="7DD4E8C7" w14:textId="741A402E"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a = new Array(</w:t>
            </w:r>
            <w:r>
              <w:rPr>
                <w:rFonts w:eastAsiaTheme="minorHAnsi"/>
                <w:sz w:val="16"/>
                <w:szCs w:val="16"/>
                <w:lang w:eastAsia="en-US"/>
              </w:rPr>
              <w:t>4</w:t>
            </w:r>
            <w:r w:rsidRPr="00062B22">
              <w:rPr>
                <w:rFonts w:eastAsiaTheme="minorHAnsi"/>
                <w:sz w:val="16"/>
                <w:szCs w:val="16"/>
                <w:lang w:eastAsia="en-US"/>
              </w:rPr>
              <w:t>)</w:t>
            </w:r>
          </w:p>
          <w:p w14:paraId="6BF30E0E" w14:textId="2DD085C2"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a.fill(3,1,2)</w:t>
            </w:r>
          </w:p>
          <w:p w14:paraId="666F2159" w14:textId="77777777"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p>
          <w:p w14:paraId="7BBF5EF3" w14:textId="77777777" w:rsidR="00CA33AB" w:rsidRPr="00062B22" w:rsidRDefault="00CA33AB" w:rsidP="005643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2EC97FDC" w14:textId="3896A094"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&lt;4 emppty items&gt;</w:t>
            </w:r>
          </w:p>
          <w:p w14:paraId="033AF417" w14:textId="59D34C59"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[undefined,3,3,undefined]</w:t>
            </w:r>
          </w:p>
          <w:p w14:paraId="3C86CD20" w14:textId="77777777" w:rsidR="00CA33AB"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[undefined,3,3,undefined]</w:t>
            </w:r>
          </w:p>
          <w:p w14:paraId="77AA9499" w14:textId="209CDAE8" w:rsidR="00CA33AB" w:rsidRPr="00365842" w:rsidRDefault="00CA33AB" w:rsidP="00CA33AB">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tc>
        <w:tc>
          <w:tcPr>
            <w:tcW w:w="2395" w:type="dxa"/>
          </w:tcPr>
          <w:p w14:paraId="6613A964" w14:textId="2601203F" w:rsidR="00CA33AB" w:rsidRDefault="00CA33AB"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File the array starting and index 1 and ending at 2</w:t>
            </w:r>
          </w:p>
        </w:tc>
      </w:tr>
    </w:tbl>
    <w:p w14:paraId="4A4A2F90" w14:textId="1784C5E1" w:rsidR="00CA33AB" w:rsidRDefault="00CA33AB" w:rsidP="00CA33AB">
      <w:pPr>
        <w:pStyle w:val="Heading3"/>
      </w:pPr>
      <w:r>
        <w:t>Copy</w:t>
      </w:r>
      <w:r w:rsidR="00F70DA1">
        <w:t xml:space="preserve"> </w:t>
      </w:r>
      <w:r>
        <w:t>Within</w:t>
      </w:r>
    </w:p>
    <w:p w14:paraId="14705DA2" w14:textId="173D1F3B" w:rsidR="00CA33AB" w:rsidRDefault="00CA33AB" w:rsidP="00CA33AB">
      <w:r>
        <w:t xml:space="preserve">Highly performance and modelled on </w:t>
      </w:r>
      <w:proofErr w:type="spellStart"/>
      <w:r w:rsidR="00A46A69" w:rsidRPr="00F70DA1">
        <w:rPr>
          <w:rStyle w:val="SmartLink"/>
        </w:rPr>
        <w:t>memmove</w:t>
      </w:r>
      <w:proofErr w:type="spellEnd"/>
      <w:r w:rsidR="00A46A69">
        <w:t xml:space="preserve"> from C. </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F70DA1" w14:paraId="0A048E4F" w14:textId="77777777" w:rsidTr="0056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59E40E6A" w14:textId="77777777" w:rsidR="00F70DA1" w:rsidRDefault="00F70DA1" w:rsidP="005643AC">
            <w:r>
              <w:t>Name</w:t>
            </w:r>
          </w:p>
        </w:tc>
        <w:tc>
          <w:tcPr>
            <w:tcW w:w="2497" w:type="dxa"/>
          </w:tcPr>
          <w:p w14:paraId="1D09CC0E" w14:textId="77777777" w:rsidR="00F70DA1" w:rsidRDefault="00F70DA1" w:rsidP="005643A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1BE5FCDF" w14:textId="77777777" w:rsidR="00F70DA1" w:rsidRDefault="00F70DA1" w:rsidP="005643A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6122AAEF" w14:textId="77777777" w:rsidR="00F70DA1" w:rsidRDefault="00F70DA1" w:rsidP="005643AC">
            <w:pPr>
              <w:cnfStyle w:val="100000000000" w:firstRow="1" w:lastRow="0" w:firstColumn="0" w:lastColumn="0" w:oddVBand="0" w:evenVBand="0" w:oddHBand="0" w:evenHBand="0" w:firstRowFirstColumn="0" w:firstRowLastColumn="0" w:lastRowFirstColumn="0" w:lastRowLastColumn="0"/>
            </w:pPr>
            <w:r>
              <w:t>Description</w:t>
            </w:r>
          </w:p>
        </w:tc>
      </w:tr>
      <w:tr w:rsidR="00F70DA1" w:rsidRPr="00365842" w14:paraId="5AEE30F8" w14:textId="77777777" w:rsidTr="005643AC">
        <w:tc>
          <w:tcPr>
            <w:cnfStyle w:val="001000000000" w:firstRow="0" w:lastRow="0" w:firstColumn="1" w:lastColumn="0" w:oddVBand="0" w:evenVBand="0" w:oddHBand="0" w:evenHBand="0" w:firstRowFirstColumn="0" w:firstRowLastColumn="0" w:lastRowFirstColumn="0" w:lastRowLastColumn="0"/>
            <w:tcW w:w="1512" w:type="dxa"/>
          </w:tcPr>
          <w:p w14:paraId="6BD42D5C" w14:textId="58F2B48C" w:rsidR="00F70DA1" w:rsidRDefault="006337A5" w:rsidP="005643AC">
            <w:proofErr w:type="spellStart"/>
            <w:r>
              <w:t>copyWithin</w:t>
            </w:r>
            <w:proofErr w:type="spellEnd"/>
          </w:p>
        </w:tc>
        <w:tc>
          <w:tcPr>
            <w:tcW w:w="2497" w:type="dxa"/>
          </w:tcPr>
          <w:p w14:paraId="45DD1942" w14:textId="77CEB897" w:rsidR="00F70DA1" w:rsidRDefault="00F70DA1" w:rsidP="005643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 = [1,2,3,4,5]</w:t>
            </w:r>
          </w:p>
          <w:p w14:paraId="40B59329" w14:textId="2BF13B1C" w:rsidR="00F70DA1" w:rsidRPr="00062B22"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pPr>
            <w:r w:rsidRPr="00F70DA1">
              <w:rPr>
                <w:rFonts w:eastAsiaTheme="minorHAnsi"/>
                <w:sz w:val="16"/>
                <w:szCs w:val="16"/>
                <w:lang w:eastAsia="en-US"/>
              </w:rPr>
              <w:t>a.copyWithin(1)</w:t>
            </w:r>
          </w:p>
        </w:tc>
        <w:tc>
          <w:tcPr>
            <w:tcW w:w="2617" w:type="dxa"/>
          </w:tcPr>
          <w:p w14:paraId="10DB6A9B" w14:textId="77777777" w:rsidR="00F70DA1" w:rsidRPr="00365842" w:rsidRDefault="00F70DA1"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12457574" w14:textId="42066AC4" w:rsidR="00F70DA1" w:rsidRPr="00365842" w:rsidRDefault="00F70DA1" w:rsidP="005643A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[1,1,2,3,4,5]</w:t>
            </w:r>
          </w:p>
        </w:tc>
        <w:tc>
          <w:tcPr>
            <w:tcW w:w="2395" w:type="dxa"/>
          </w:tcPr>
          <w:p w14:paraId="0DB7B02C" w14:textId="786FBA32" w:rsidR="00F70DA1" w:rsidRPr="00365842" w:rsidRDefault="00F70DA1"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Copy array from element 0 to array starting at index 1.</w:t>
            </w:r>
          </w:p>
        </w:tc>
      </w:tr>
      <w:tr w:rsidR="00F70DA1" w:rsidRPr="00365842" w14:paraId="1EAEAF6A" w14:textId="77777777" w:rsidTr="005643AC">
        <w:tc>
          <w:tcPr>
            <w:cnfStyle w:val="001000000000" w:firstRow="0" w:lastRow="0" w:firstColumn="1" w:lastColumn="0" w:oddVBand="0" w:evenVBand="0" w:oddHBand="0" w:evenHBand="0" w:firstRowFirstColumn="0" w:firstRowLastColumn="0" w:lastRowFirstColumn="0" w:lastRowLastColumn="0"/>
            <w:tcW w:w="1512" w:type="dxa"/>
          </w:tcPr>
          <w:p w14:paraId="1436F8AB" w14:textId="7BA89283" w:rsidR="00F70DA1" w:rsidRDefault="006337A5" w:rsidP="00F70DA1">
            <w:proofErr w:type="spellStart"/>
            <w:r>
              <w:t>copyWithin</w:t>
            </w:r>
            <w:proofErr w:type="spellEnd"/>
          </w:p>
        </w:tc>
        <w:tc>
          <w:tcPr>
            <w:tcW w:w="2497" w:type="dxa"/>
          </w:tcPr>
          <w:p w14:paraId="37568F12" w14:textId="77777777" w:rsidR="00F70DA1"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 = [1,2,3,4,5]</w:t>
            </w:r>
          </w:p>
          <w:p w14:paraId="1BEE6C46" w14:textId="5E144964" w:rsidR="00F70DA1" w:rsidRPr="00F70DA1" w:rsidRDefault="00F70DA1" w:rsidP="00F70DA1">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F70DA1">
              <w:rPr>
                <w:rFonts w:eastAsiaTheme="minorHAnsi"/>
                <w:sz w:val="16"/>
                <w:szCs w:val="16"/>
                <w:lang w:eastAsia="en-US"/>
              </w:rPr>
              <w:t>a.copyWithin(</w:t>
            </w:r>
            <w:r>
              <w:rPr>
                <w:rFonts w:eastAsiaTheme="minorHAnsi"/>
                <w:sz w:val="16"/>
                <w:szCs w:val="16"/>
                <w:lang w:eastAsia="en-US"/>
              </w:rPr>
              <w:t>1,3,4</w:t>
            </w:r>
            <w:r w:rsidRPr="00F70DA1">
              <w:rPr>
                <w:rFonts w:eastAsiaTheme="minorHAnsi"/>
                <w:sz w:val="16"/>
                <w:szCs w:val="16"/>
                <w:lang w:eastAsia="en-US"/>
              </w:rPr>
              <w:t>)</w:t>
            </w:r>
          </w:p>
        </w:tc>
        <w:tc>
          <w:tcPr>
            <w:tcW w:w="2617" w:type="dxa"/>
          </w:tcPr>
          <w:p w14:paraId="461EAB6F" w14:textId="77777777" w:rsidR="00F70DA1" w:rsidRPr="00365842" w:rsidRDefault="00F70DA1" w:rsidP="00F70DA1">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24BC7D18" w14:textId="39105BB6" w:rsidR="00F70DA1" w:rsidRPr="00365842" w:rsidRDefault="00F70DA1" w:rsidP="00F70DA1">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sz w:val="16"/>
                <w:szCs w:val="16"/>
              </w:rPr>
              <w:t>[1,4,5,4,5]</w:t>
            </w:r>
          </w:p>
        </w:tc>
        <w:tc>
          <w:tcPr>
            <w:tcW w:w="2395" w:type="dxa"/>
          </w:tcPr>
          <w:p w14:paraId="6E17B604" w14:textId="7D4D3F5D" w:rsidR="00F70DA1" w:rsidRDefault="00F70DA1" w:rsidP="00F70D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Copy array slice at between 3 and 4 to position 1. </w:t>
            </w:r>
          </w:p>
        </w:tc>
      </w:tr>
    </w:tbl>
    <w:p w14:paraId="1EE3DFF8" w14:textId="77777777" w:rsidR="00A46A69" w:rsidRPr="00CA33AB" w:rsidRDefault="00A46A69" w:rsidP="00CA33AB"/>
    <w:p w14:paraId="2FC43358" w14:textId="35AA0577" w:rsidR="00F94F1E" w:rsidRDefault="00F94F1E" w:rsidP="00F94F1E">
      <w:pPr>
        <w:pStyle w:val="Heading3"/>
      </w:pPr>
      <w:r>
        <w:lastRenderedPageBreak/>
        <w:t xml:space="preserve">Array </w:t>
      </w:r>
      <w:r w:rsidR="006337A5">
        <w:t>Misc.</w:t>
      </w:r>
    </w:p>
    <w:tbl>
      <w:tblPr>
        <w:tblStyle w:val="ColumnHeaderTableStyle"/>
        <w:tblW w:w="0" w:type="auto"/>
        <w:tblInd w:w="5" w:type="dxa"/>
        <w:tblLook w:val="04A0" w:firstRow="1" w:lastRow="0" w:firstColumn="1" w:lastColumn="0" w:noHBand="0" w:noVBand="1"/>
      </w:tblPr>
      <w:tblGrid>
        <w:gridCol w:w="1512"/>
        <w:gridCol w:w="2497"/>
        <w:gridCol w:w="2617"/>
        <w:gridCol w:w="2395"/>
      </w:tblGrid>
      <w:tr w:rsidR="00F94F1E" w14:paraId="0955F01E" w14:textId="77777777" w:rsidTr="0056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14:paraId="14F27BFB" w14:textId="77777777" w:rsidR="00F94F1E" w:rsidRDefault="00F94F1E" w:rsidP="005643AC">
            <w:r>
              <w:t>Name</w:t>
            </w:r>
          </w:p>
        </w:tc>
        <w:tc>
          <w:tcPr>
            <w:tcW w:w="2497" w:type="dxa"/>
          </w:tcPr>
          <w:p w14:paraId="358B0AD3" w14:textId="77777777" w:rsidR="00F94F1E" w:rsidRDefault="00F94F1E" w:rsidP="005643AC">
            <w:pPr>
              <w:cnfStyle w:val="100000000000" w:firstRow="1" w:lastRow="0" w:firstColumn="0" w:lastColumn="0" w:oddVBand="0" w:evenVBand="0" w:oddHBand="0" w:evenHBand="0" w:firstRowFirstColumn="0" w:firstRowLastColumn="0" w:lastRowFirstColumn="0" w:lastRowLastColumn="0"/>
            </w:pPr>
            <w:r>
              <w:t>Code</w:t>
            </w:r>
          </w:p>
        </w:tc>
        <w:tc>
          <w:tcPr>
            <w:tcW w:w="2617" w:type="dxa"/>
          </w:tcPr>
          <w:p w14:paraId="322B14CC" w14:textId="77777777" w:rsidR="00F94F1E" w:rsidRDefault="00F94F1E" w:rsidP="005643AC">
            <w:pPr>
              <w:cnfStyle w:val="100000000000" w:firstRow="1" w:lastRow="0" w:firstColumn="0" w:lastColumn="0" w:oddVBand="0" w:evenVBand="0" w:oddHBand="0" w:evenHBand="0" w:firstRowFirstColumn="0" w:firstRowLastColumn="0" w:lastRowFirstColumn="0" w:lastRowLastColumn="0"/>
            </w:pPr>
            <w:r>
              <w:t>Result</w:t>
            </w:r>
          </w:p>
        </w:tc>
        <w:tc>
          <w:tcPr>
            <w:tcW w:w="2395" w:type="dxa"/>
          </w:tcPr>
          <w:p w14:paraId="39C9AF46" w14:textId="77777777" w:rsidR="00F94F1E" w:rsidRDefault="00F94F1E" w:rsidP="005643AC">
            <w:pPr>
              <w:cnfStyle w:val="100000000000" w:firstRow="1" w:lastRow="0" w:firstColumn="0" w:lastColumn="0" w:oddVBand="0" w:evenVBand="0" w:oddHBand="0" w:evenHBand="0" w:firstRowFirstColumn="0" w:firstRowLastColumn="0" w:lastRowFirstColumn="0" w:lastRowLastColumn="0"/>
            </w:pPr>
            <w:r>
              <w:t>Description</w:t>
            </w:r>
          </w:p>
        </w:tc>
      </w:tr>
      <w:tr w:rsidR="00F94F1E" w:rsidRPr="00365842" w14:paraId="0335853B" w14:textId="77777777" w:rsidTr="005643AC">
        <w:tc>
          <w:tcPr>
            <w:cnfStyle w:val="001000000000" w:firstRow="0" w:lastRow="0" w:firstColumn="1" w:lastColumn="0" w:oddVBand="0" w:evenVBand="0" w:oddHBand="0" w:evenHBand="0" w:firstRowFirstColumn="0" w:firstRowLastColumn="0" w:lastRowFirstColumn="0" w:lastRowLastColumn="0"/>
            <w:tcW w:w="1512" w:type="dxa"/>
          </w:tcPr>
          <w:p w14:paraId="40E960A7" w14:textId="194ADE8E" w:rsidR="00F94F1E" w:rsidRDefault="00717F2B" w:rsidP="005643AC">
            <w:r>
              <w:t>s</w:t>
            </w:r>
            <w:r w:rsidR="0001438F">
              <w:t>ort</w:t>
            </w:r>
          </w:p>
        </w:tc>
        <w:tc>
          <w:tcPr>
            <w:tcW w:w="2497" w:type="dxa"/>
          </w:tcPr>
          <w:p w14:paraId="542DB185" w14:textId="654F9307" w:rsidR="00F94F1E" w:rsidRDefault="00F94F1E" w:rsidP="005643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sidR="0001438F">
              <w:rPr>
                <w:rFonts w:eastAsiaTheme="minorHAnsi"/>
                <w:sz w:val="16"/>
                <w:szCs w:val="16"/>
                <w:lang w:eastAsia="en-US"/>
              </w:rPr>
              <w:t>[5,4,3,2,1]</w:t>
            </w:r>
          </w:p>
          <w:p w14:paraId="38DBF2D0" w14:textId="6496D1E8" w:rsidR="00F94F1E" w:rsidRDefault="00F94F1E" w:rsidP="005643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r w:rsidR="0001438F">
              <w:rPr>
                <w:rFonts w:eastAsiaTheme="minorHAnsi"/>
                <w:sz w:val="16"/>
                <w:szCs w:val="16"/>
                <w:lang w:eastAsia="en-US"/>
              </w:rPr>
              <w:t>sort()</w:t>
            </w:r>
          </w:p>
          <w:p w14:paraId="68FEE5A9" w14:textId="77777777" w:rsidR="00F94F1E" w:rsidRPr="00062B22" w:rsidRDefault="00F94F1E" w:rsidP="005643AC">
            <w:pPr>
              <w:pStyle w:val="SourceCode"/>
              <w:cnfStyle w:val="000000000000" w:firstRow="0" w:lastRow="0" w:firstColumn="0" w:lastColumn="0" w:oddVBand="0" w:evenVBand="0" w:oddHBand="0" w:evenHBand="0" w:firstRowFirstColumn="0" w:firstRowLastColumn="0" w:lastRowFirstColumn="0" w:lastRowLastColumn="0"/>
            </w:pPr>
          </w:p>
        </w:tc>
        <w:tc>
          <w:tcPr>
            <w:tcW w:w="2617" w:type="dxa"/>
          </w:tcPr>
          <w:p w14:paraId="15BD64E8" w14:textId="77777777" w:rsidR="00F94F1E" w:rsidRPr="00365842" w:rsidRDefault="00F94F1E" w:rsidP="005643AC">
            <w:pPr>
              <w:pStyle w:val="SourceCode"/>
              <w:cnfStyle w:val="000000000000" w:firstRow="0" w:lastRow="0" w:firstColumn="0" w:lastColumn="0" w:oddVBand="0" w:evenVBand="0" w:oddHBand="0" w:evenHBand="0" w:firstRowFirstColumn="0" w:firstRowLastColumn="0" w:lastRowFirstColumn="0" w:lastRowLastColumn="0"/>
              <w:rPr>
                <w:rFonts w:eastAsia="Times New Roman"/>
                <w:sz w:val="16"/>
                <w:szCs w:val="16"/>
              </w:rPr>
            </w:pPr>
          </w:p>
          <w:p w14:paraId="557AD4D1" w14:textId="16996A47" w:rsidR="00F94F1E" w:rsidRPr="00365842" w:rsidRDefault="0001438F" w:rsidP="005643A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[1,2,3,4,5]</w:t>
            </w:r>
          </w:p>
        </w:tc>
        <w:tc>
          <w:tcPr>
            <w:tcW w:w="2395" w:type="dxa"/>
          </w:tcPr>
          <w:p w14:paraId="64434185" w14:textId="1B40E6A9" w:rsidR="00F94F1E" w:rsidRPr="00365842" w:rsidRDefault="0001438F"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Times New Roman" w:eastAsia="Times New Roman" w:hAnsi="Times New Roman" w:cs="Times New Roman"/>
                <w:i/>
                <w:sz w:val="16"/>
                <w:szCs w:val="16"/>
              </w:rPr>
              <w:t>Sort array</w:t>
            </w:r>
          </w:p>
        </w:tc>
      </w:tr>
      <w:tr w:rsidR="00717F2B" w:rsidRPr="00365842" w14:paraId="0B69B13C" w14:textId="77777777" w:rsidTr="005643AC">
        <w:tc>
          <w:tcPr>
            <w:cnfStyle w:val="001000000000" w:firstRow="0" w:lastRow="0" w:firstColumn="1" w:lastColumn="0" w:oddVBand="0" w:evenVBand="0" w:oddHBand="0" w:evenHBand="0" w:firstRowFirstColumn="0" w:firstRowLastColumn="0" w:lastRowFirstColumn="0" w:lastRowLastColumn="0"/>
            <w:tcW w:w="1512" w:type="dxa"/>
          </w:tcPr>
          <w:p w14:paraId="0D8917F3" w14:textId="6BD3EC64" w:rsidR="00717F2B" w:rsidRDefault="00717F2B" w:rsidP="005643AC">
            <w:r>
              <w:t>reverse</w:t>
            </w:r>
          </w:p>
        </w:tc>
        <w:tc>
          <w:tcPr>
            <w:tcW w:w="2497" w:type="dxa"/>
          </w:tcPr>
          <w:p w14:paraId="16BE8B65" w14:textId="77777777"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Pr>
                <w:rFonts w:eastAsiaTheme="minorHAnsi"/>
                <w:sz w:val="16"/>
                <w:szCs w:val="16"/>
                <w:lang w:eastAsia="en-US"/>
              </w:rPr>
              <w:t>[5,4,3,2,1]</w:t>
            </w:r>
          </w:p>
          <w:p w14:paraId="26F655C5" w14:textId="5AACCAD9"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r>
              <w:rPr>
                <w:rFonts w:eastAsiaTheme="minorHAnsi"/>
                <w:sz w:val="16"/>
                <w:szCs w:val="16"/>
                <w:lang w:eastAsia="en-US"/>
              </w:rPr>
              <w:t>reverse</w:t>
            </w:r>
            <w:r>
              <w:rPr>
                <w:rFonts w:eastAsiaTheme="minorHAnsi"/>
                <w:sz w:val="16"/>
                <w:szCs w:val="16"/>
                <w:lang w:eastAsia="en-US"/>
              </w:rPr>
              <w:t>()</w:t>
            </w:r>
          </w:p>
          <w:p w14:paraId="5F688544" w14:textId="77777777" w:rsidR="00717F2B" w:rsidRPr="00062B22" w:rsidRDefault="00717F2B" w:rsidP="005643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72BE47FB" w14:textId="77777777" w:rsidR="00717F2B"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p w14:paraId="47CD6030" w14:textId="3697A5BE" w:rsidR="00717F2B" w:rsidRPr="00365842" w:rsidRDefault="00717F2B"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imes New Roman"/>
                <w:sz w:val="16"/>
                <w:szCs w:val="16"/>
              </w:rPr>
            </w:pPr>
            <w:r>
              <w:rPr>
                <w:sz w:val="16"/>
                <w:szCs w:val="16"/>
              </w:rPr>
              <w:t>[1,2,3,4,5]</w:t>
            </w:r>
          </w:p>
        </w:tc>
        <w:tc>
          <w:tcPr>
            <w:tcW w:w="2395" w:type="dxa"/>
          </w:tcPr>
          <w:p w14:paraId="2CEFED27" w14:textId="77777777" w:rsidR="00717F2B" w:rsidRDefault="00717F2B"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p>
        </w:tc>
      </w:tr>
      <w:tr w:rsidR="00F84E7A" w:rsidRPr="00365842" w14:paraId="432C28C4" w14:textId="77777777" w:rsidTr="005643AC">
        <w:tc>
          <w:tcPr>
            <w:cnfStyle w:val="001000000000" w:firstRow="0" w:lastRow="0" w:firstColumn="1" w:lastColumn="0" w:oddVBand="0" w:evenVBand="0" w:oddHBand="0" w:evenHBand="0" w:firstRowFirstColumn="0" w:firstRowLastColumn="0" w:lastRowFirstColumn="0" w:lastRowLastColumn="0"/>
            <w:tcW w:w="1512" w:type="dxa"/>
          </w:tcPr>
          <w:p w14:paraId="77CD1067" w14:textId="6D969160" w:rsidR="00F84E7A" w:rsidRDefault="00F84E7A" w:rsidP="005643AC">
            <w:r>
              <w:t>join</w:t>
            </w:r>
          </w:p>
        </w:tc>
        <w:tc>
          <w:tcPr>
            <w:tcW w:w="2497" w:type="dxa"/>
          </w:tcPr>
          <w:p w14:paraId="7D26610E" w14:textId="7588BE22" w:rsidR="00F84E7A" w:rsidRDefault="00F84E7A" w:rsidP="00F84E7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sidRPr="00062B22">
              <w:rPr>
                <w:rFonts w:eastAsiaTheme="minorHAnsi"/>
                <w:sz w:val="16"/>
                <w:szCs w:val="16"/>
                <w:lang w:eastAsia="en-US"/>
              </w:rPr>
              <w:t xml:space="preserve">a = </w:t>
            </w:r>
            <w:r>
              <w:rPr>
                <w:rFonts w:eastAsiaTheme="minorHAnsi"/>
                <w:sz w:val="16"/>
                <w:szCs w:val="16"/>
                <w:lang w:eastAsia="en-US"/>
              </w:rPr>
              <w:t>[</w:t>
            </w:r>
            <w:r>
              <w:rPr>
                <w:rFonts w:eastAsiaTheme="minorHAnsi"/>
                <w:sz w:val="16"/>
                <w:szCs w:val="16"/>
                <w:lang w:eastAsia="en-US"/>
              </w:rPr>
              <w:t>1,2,3,4,5</w:t>
            </w:r>
            <w:r>
              <w:rPr>
                <w:rFonts w:eastAsiaTheme="minorHAnsi"/>
                <w:sz w:val="16"/>
                <w:szCs w:val="16"/>
                <w:lang w:eastAsia="en-US"/>
              </w:rPr>
              <w:t>]</w:t>
            </w:r>
          </w:p>
          <w:p w14:paraId="44664607" w14:textId="36F3BFFF" w:rsidR="00F84E7A" w:rsidRDefault="00F84E7A" w:rsidP="00F84E7A">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r>
              <w:rPr>
                <w:rFonts w:eastAsiaTheme="minorHAnsi"/>
                <w:sz w:val="16"/>
                <w:szCs w:val="16"/>
                <w:lang w:eastAsia="en-US"/>
              </w:rPr>
              <w:t>a.</w:t>
            </w:r>
            <w:r>
              <w:rPr>
                <w:rFonts w:eastAsiaTheme="minorHAnsi"/>
                <w:sz w:val="16"/>
                <w:szCs w:val="16"/>
                <w:lang w:eastAsia="en-US"/>
              </w:rPr>
              <w:t>join</w:t>
            </w:r>
            <w:r>
              <w:rPr>
                <w:rFonts w:eastAsiaTheme="minorHAnsi"/>
                <w:sz w:val="16"/>
                <w:szCs w:val="16"/>
                <w:lang w:eastAsia="en-US"/>
              </w:rPr>
              <w:t>()</w:t>
            </w:r>
          </w:p>
          <w:p w14:paraId="10FB3668" w14:textId="77777777" w:rsidR="00F84E7A" w:rsidRPr="00062B22" w:rsidRDefault="00F84E7A" w:rsidP="00717F2B">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2617" w:type="dxa"/>
          </w:tcPr>
          <w:p w14:paraId="1062F858" w14:textId="35E91D99" w:rsidR="00F84E7A" w:rsidRDefault="00F84E7A" w:rsidP="00717F2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“1,2,3,4,5”</w:t>
            </w:r>
          </w:p>
        </w:tc>
        <w:tc>
          <w:tcPr>
            <w:tcW w:w="2395" w:type="dxa"/>
          </w:tcPr>
          <w:p w14:paraId="3FDE032A" w14:textId="77777777" w:rsidR="00F84E7A" w:rsidRDefault="00F84E7A" w:rsidP="005643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p>
        </w:tc>
      </w:tr>
    </w:tbl>
    <w:p w14:paraId="666A12E9" w14:textId="77777777" w:rsidR="00F84E7A" w:rsidRDefault="00F84E7A" w:rsidP="00F84E7A"/>
    <w:p w14:paraId="3E6D9FCF" w14:textId="77777777" w:rsidR="00F84E7A" w:rsidRDefault="00F84E7A">
      <w:pPr>
        <w:spacing w:after="160" w:line="259" w:lineRule="auto"/>
        <w:rPr>
          <w:rFonts w:asciiTheme="majorHAnsi" w:eastAsiaTheme="majorEastAsia" w:hAnsiTheme="majorHAnsi" w:cstheme="majorBidi"/>
          <w:color w:val="31378B" w:themeColor="text2"/>
          <w:sz w:val="28"/>
          <w:szCs w:val="26"/>
        </w:rPr>
      </w:pPr>
      <w:r>
        <w:br w:type="page"/>
      </w:r>
    </w:p>
    <w:p w14:paraId="08E785DD" w14:textId="0E6471C7" w:rsidR="005603E9" w:rsidRDefault="005603E9" w:rsidP="005603E9">
      <w:pPr>
        <w:pStyle w:val="Heading3"/>
      </w:pPr>
      <w:r>
        <w:lastRenderedPageBreak/>
        <w:t>Functions</w:t>
      </w:r>
    </w:p>
    <w:tbl>
      <w:tblPr>
        <w:tblStyle w:val="ColumnHeaderTableStyle"/>
        <w:tblW w:w="9067" w:type="dxa"/>
        <w:tblInd w:w="5" w:type="dxa"/>
        <w:tblLook w:val="04A0" w:firstRow="1" w:lastRow="0" w:firstColumn="1" w:lastColumn="0" w:noHBand="0" w:noVBand="1"/>
      </w:tblPr>
      <w:tblGrid>
        <w:gridCol w:w="2830"/>
        <w:gridCol w:w="6237"/>
      </w:tblGrid>
      <w:tr w:rsidR="005603E9" w14:paraId="61E3514B" w14:textId="77777777" w:rsidTr="00560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50726A8" w14:textId="77777777" w:rsidR="005603E9" w:rsidRDefault="005603E9" w:rsidP="00BA0CC5">
            <w:r>
              <w:t>Name</w:t>
            </w:r>
          </w:p>
        </w:tc>
        <w:tc>
          <w:tcPr>
            <w:tcW w:w="6237" w:type="dxa"/>
          </w:tcPr>
          <w:p w14:paraId="6E62DDC9" w14:textId="77777777" w:rsidR="005603E9" w:rsidRDefault="005603E9" w:rsidP="00BA0CC5">
            <w:pPr>
              <w:cnfStyle w:val="100000000000" w:firstRow="1" w:lastRow="0" w:firstColumn="0" w:lastColumn="0" w:oddVBand="0" w:evenVBand="0" w:oddHBand="0" w:evenHBand="0" w:firstRowFirstColumn="0" w:firstRowLastColumn="0" w:lastRowFirstColumn="0" w:lastRowLastColumn="0"/>
            </w:pPr>
            <w:r>
              <w:t>Code</w:t>
            </w:r>
          </w:p>
        </w:tc>
      </w:tr>
      <w:tr w:rsidR="006E775F" w:rsidRPr="00F9542A" w14:paraId="2D15E6DA"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66574DA" w14:textId="75A20D9C" w:rsidR="006E775F" w:rsidRDefault="006E775F" w:rsidP="00BA0CC5">
            <w:r>
              <w:t>Declaration</w:t>
            </w:r>
          </w:p>
        </w:tc>
        <w:tc>
          <w:tcPr>
            <w:tcW w:w="6237" w:type="dxa"/>
          </w:tcPr>
          <w:p w14:paraId="4DF2E0DB" w14:textId="41951A7F"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add(a,b) { return a+b}</w:t>
            </w:r>
          </w:p>
          <w:p w14:paraId="7D4076AE" w14:textId="02CB57C5" w:rsidR="006E775F" w:rsidRPr="00962EAB" w:rsidRDefault="006E775F"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6E775F" w:rsidRPr="00F9542A" w14:paraId="2236099E"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409CD08" w14:textId="3E3EB669" w:rsidR="006E775F" w:rsidRDefault="006E775F" w:rsidP="00BA0CC5">
            <w:r>
              <w:t>Named Expressions</w:t>
            </w:r>
          </w:p>
        </w:tc>
        <w:tc>
          <w:tcPr>
            <w:tcW w:w="6237" w:type="dxa"/>
          </w:tcPr>
          <w:p w14:paraId="103F8B6B" w14:textId="2197201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f = function add(a,b) { return a+b};</w:t>
            </w:r>
          </w:p>
          <w:p w14:paraId="470B93E8" w14:textId="70D43E5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6E775F" w:rsidRPr="00F9542A" w14:paraId="35D4038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584BED6" w14:textId="62E058E5" w:rsidR="006E775F" w:rsidRDefault="006E775F" w:rsidP="00BA0CC5">
            <w:r>
              <w:t>Anonymous Expression</w:t>
            </w:r>
          </w:p>
        </w:tc>
        <w:tc>
          <w:tcPr>
            <w:tcW w:w="6237" w:type="dxa"/>
          </w:tcPr>
          <w:p w14:paraId="67F48CF6" w14:textId="008E91AC"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f = function(a,b) { return a+b};</w:t>
            </w:r>
          </w:p>
          <w:p w14:paraId="5099C2D3" w14:textId="77777777" w:rsidR="006E775F" w:rsidRPr="00962EAB" w:rsidRDefault="006E775F" w:rsidP="006E775F">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58F713A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68B28C06" w14:textId="201D0060" w:rsidR="005603E9" w:rsidRDefault="0089540E" w:rsidP="00BA0CC5">
            <w:r>
              <w:t>Rest Parameter</w:t>
            </w:r>
          </w:p>
        </w:tc>
        <w:tc>
          <w:tcPr>
            <w:tcW w:w="6237" w:type="dxa"/>
          </w:tcPr>
          <w:p w14:paraId="24B2C3F5"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avg(</w:t>
            </w:r>
            <w:r w:rsidRPr="00962EAB">
              <w:rPr>
                <w:rStyle w:val="SourceCodeStrongChar"/>
                <w:b w:val="0"/>
                <w:sz w:val="16"/>
                <w:szCs w:val="16"/>
              </w:rPr>
              <w:t>...args</w:t>
            </w:r>
            <w:r w:rsidRPr="00962EAB">
              <w:rPr>
                <w:sz w:val="16"/>
                <w:szCs w:val="16"/>
              </w:rPr>
              <w:t>) {</w:t>
            </w:r>
          </w:p>
          <w:p w14:paraId="7914588E"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var sum = 0;</w:t>
            </w:r>
          </w:p>
          <w:p w14:paraId="1C963587"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for (let value of args) {</w:t>
            </w:r>
          </w:p>
          <w:p w14:paraId="49902BE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sum += value;</w:t>
            </w:r>
          </w:p>
          <w:p w14:paraId="3AF1D932"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w:t>
            </w:r>
          </w:p>
          <w:p w14:paraId="6B26328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xml:space="preserve">    return sum / args.length;</w:t>
            </w:r>
          </w:p>
          <w:p w14:paraId="336E0777"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w:t>
            </w:r>
          </w:p>
          <w:p w14:paraId="1F213B92"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0A2B5199"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B67FC96" w14:textId="77777777" w:rsidR="005603E9" w:rsidRDefault="005603E9" w:rsidP="00BA0CC5">
            <w:r>
              <w:t>Default param value</w:t>
            </w:r>
          </w:p>
        </w:tc>
        <w:tc>
          <w:tcPr>
            <w:tcW w:w="6237" w:type="dxa"/>
          </w:tcPr>
          <w:p w14:paraId="329F33FC" w14:textId="356B4372" w:rsidR="005603E9" w:rsidRPr="00962EAB" w:rsidRDefault="005603E9" w:rsidP="0089540E">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 x, y = 3.0 )</w:t>
            </w:r>
            <w:r w:rsidR="0089540E" w:rsidRPr="00962EAB">
              <w:rPr>
                <w:sz w:val="16"/>
                <w:szCs w:val="16"/>
              </w:rPr>
              <w:t xml:space="preserve"> </w:t>
            </w:r>
            <w:r w:rsidRPr="00962EAB">
              <w:rPr>
                <w:sz w:val="16"/>
                <w:szCs w:val="16"/>
              </w:rPr>
              <w:t>{</w:t>
            </w:r>
            <w:r w:rsidR="0089540E" w:rsidRPr="00962EAB">
              <w:rPr>
                <w:sz w:val="16"/>
                <w:szCs w:val="16"/>
              </w:rPr>
              <w:t xml:space="preserve"> return x+y};</w:t>
            </w:r>
          </w:p>
          <w:p w14:paraId="5192DCBE" w14:textId="6F07468D"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p>
        </w:tc>
      </w:tr>
      <w:tr w:rsidR="005603E9" w:rsidRPr="00F9542A" w14:paraId="4F1FDE5F"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AE615A0" w14:textId="4B71B75D" w:rsidR="005603E9" w:rsidRDefault="005603E9" w:rsidP="00BA0CC5">
            <w:r>
              <w:t xml:space="preserve">Lambda </w:t>
            </w:r>
            <w:r w:rsidR="0089540E">
              <w:t>(</w:t>
            </w:r>
            <w:r>
              <w:t>no</w:t>
            </w:r>
            <w:r w:rsidR="0089540E">
              <w:t xml:space="preserve"> parameters)</w:t>
            </w:r>
          </w:p>
        </w:tc>
        <w:tc>
          <w:tcPr>
            <w:tcW w:w="6237" w:type="dxa"/>
          </w:tcPr>
          <w:p w14:paraId="27D87A10"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lang w:val="sv-SE"/>
              </w:rPr>
              <w:t>var f =  () =&gt; 3.0</w:t>
            </w:r>
          </w:p>
          <w:p w14:paraId="36CF709C"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28B16750"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14A2CA37" w14:textId="2553543B" w:rsidR="005603E9" w:rsidRDefault="005603E9" w:rsidP="00BA0CC5">
            <w:r>
              <w:t xml:space="preserve">Lambda </w:t>
            </w:r>
            <w:r w:rsidR="0089540E">
              <w:t>(</w:t>
            </w:r>
            <w:r w:rsidR="00AD242A">
              <w:t>one</w:t>
            </w:r>
            <w:r>
              <w:t xml:space="preserve"> </w:t>
            </w:r>
            <w:r w:rsidR="00AD242A">
              <w:t>parameter</w:t>
            </w:r>
            <w:r w:rsidR="0089540E">
              <w:t>)</w:t>
            </w:r>
          </w:p>
        </w:tc>
        <w:tc>
          <w:tcPr>
            <w:tcW w:w="6237" w:type="dxa"/>
          </w:tcPr>
          <w:p w14:paraId="44346271"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r w:rsidRPr="00962EAB">
              <w:rPr>
                <w:sz w:val="16"/>
                <w:szCs w:val="16"/>
                <w:lang w:val="sv-SE"/>
              </w:rPr>
              <w:t>var f = x =&gt; x * x ;</w:t>
            </w:r>
          </w:p>
        </w:tc>
      </w:tr>
      <w:tr w:rsidR="005603E9" w:rsidRPr="00F9542A" w14:paraId="2B68C605"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8D52EDF" w14:textId="5D71C742" w:rsidR="005603E9" w:rsidRDefault="005603E9" w:rsidP="00BA0CC5">
            <w:r>
              <w:t xml:space="preserve">Lambda </w:t>
            </w:r>
            <w:r w:rsidR="00AD242A">
              <w:t>two parameters</w:t>
            </w:r>
          </w:p>
        </w:tc>
        <w:tc>
          <w:tcPr>
            <w:tcW w:w="6237" w:type="dxa"/>
          </w:tcPr>
          <w:p w14:paraId="6573ED70"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r w:rsidRPr="00962EAB">
              <w:rPr>
                <w:sz w:val="16"/>
                <w:szCs w:val="16"/>
                <w:lang w:val="sv-SE"/>
              </w:rPr>
              <w:t>Var x = (x,y) =&gt; x + y;</w:t>
            </w:r>
          </w:p>
        </w:tc>
      </w:tr>
      <w:tr w:rsidR="005603E9" w:rsidRPr="00F9542A" w14:paraId="5375C6ED"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48D08306" w14:textId="6F0ED15F" w:rsidR="005603E9" w:rsidRDefault="0089540E" w:rsidP="00BA0CC5">
            <w:r>
              <w:t>Spread into Rest parameter</w:t>
            </w:r>
          </w:p>
        </w:tc>
        <w:tc>
          <w:tcPr>
            <w:tcW w:w="6237" w:type="dxa"/>
          </w:tcPr>
          <w:p w14:paraId="2D500CA0"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numbers = [10,20,30]</w:t>
            </w:r>
          </w:p>
          <w:p w14:paraId="73012DCA"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console.log(avg(...numbers));</w:t>
            </w:r>
          </w:p>
          <w:p w14:paraId="023F5A3F" w14:textId="77777777" w:rsidR="005603E9" w:rsidRPr="00962EAB" w:rsidRDefault="005603E9" w:rsidP="00BA0CC5">
            <w:pPr>
              <w:pStyle w:val="SourceCode"/>
              <w:cnfStyle w:val="000000000000" w:firstRow="0" w:lastRow="0" w:firstColumn="0" w:lastColumn="0" w:oddVBand="0" w:evenVBand="0" w:oddHBand="0" w:evenHBand="0" w:firstRowFirstColumn="0" w:firstRowLastColumn="0" w:lastRowFirstColumn="0" w:lastRowLastColumn="0"/>
              <w:rPr>
                <w:sz w:val="16"/>
                <w:szCs w:val="16"/>
                <w:lang w:val="sv-SE"/>
              </w:rPr>
            </w:pPr>
          </w:p>
        </w:tc>
      </w:tr>
      <w:tr w:rsidR="005603E9" w:rsidRPr="00F9542A" w14:paraId="55477C96"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F9EED6A" w14:textId="43C314E9" w:rsidR="005603E9" w:rsidRDefault="0089540E" w:rsidP="00BA0CC5">
            <w:r>
              <w:t>Spread into normal parameters list</w:t>
            </w:r>
          </w:p>
        </w:tc>
        <w:tc>
          <w:tcPr>
            <w:tcW w:w="6237" w:type="dxa"/>
          </w:tcPr>
          <w:p w14:paraId="72FD6736"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function add(x,y) {return x+y;}</w:t>
            </w:r>
          </w:p>
          <w:p w14:paraId="7E6D8630"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console.log(add(...[3,5]));</w:t>
            </w:r>
          </w:p>
          <w:p w14:paraId="4F06DC8A" w14:textId="77777777" w:rsidR="005603E9" w:rsidRPr="00962EAB" w:rsidRDefault="005603E9" w:rsidP="005603E9">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r>
      <w:tr w:rsidR="00962EAB" w:rsidRPr="00F9542A" w14:paraId="506E81B8"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21DD0DB2" w14:textId="2FB9E185" w:rsidR="00962EAB" w:rsidRDefault="00962EAB" w:rsidP="00BA0CC5">
            <w:r>
              <w:t>Method</w:t>
            </w:r>
          </w:p>
        </w:tc>
        <w:tc>
          <w:tcPr>
            <w:tcW w:w="6237" w:type="dxa"/>
          </w:tcPr>
          <w:p w14:paraId="01C9160D"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o5 = {</w:t>
            </w:r>
          </w:p>
          <w:p w14:paraId="1A5F9EBB"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Print: function() {</w:t>
            </w:r>
          </w:p>
          <w:p w14:paraId="615933A4"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console.log("Hello World");</w:t>
            </w:r>
          </w:p>
          <w:p w14:paraId="361F04E7"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5F0BE217"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3863317E" w14:textId="77777777" w:rsidR="00962EAB" w:rsidRPr="003B2402" w:rsidRDefault="00962EAB" w:rsidP="005603E9">
            <w:pPr>
              <w:pStyle w:val="SourceCode"/>
              <w:cnfStyle w:val="000000000000" w:firstRow="0" w:lastRow="0" w:firstColumn="0" w:lastColumn="0" w:oddVBand="0" w:evenVBand="0" w:oddHBand="0" w:evenHBand="0" w:firstRowFirstColumn="0" w:firstRowLastColumn="0" w:lastRowFirstColumn="0" w:lastRowLastColumn="0"/>
            </w:pPr>
          </w:p>
        </w:tc>
      </w:tr>
      <w:tr w:rsidR="00962EAB" w:rsidRPr="00F9542A" w14:paraId="014AFF0D"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02267A03" w14:textId="24EC4E5F" w:rsidR="00962EAB" w:rsidRDefault="00962EAB" w:rsidP="00BA0CC5">
            <w:r>
              <w:t>Method shorthand</w:t>
            </w:r>
          </w:p>
        </w:tc>
        <w:tc>
          <w:tcPr>
            <w:tcW w:w="6237" w:type="dxa"/>
          </w:tcPr>
          <w:p w14:paraId="26CAA5A1"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var o5 = {</w:t>
            </w:r>
          </w:p>
          <w:p w14:paraId="4740DB84" w14:textId="1C165C84"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Print</w:t>
            </w:r>
            <w:r w:rsidRPr="00962EAB">
              <w:rPr>
                <w:sz w:val="16"/>
                <w:szCs w:val="16"/>
              </w:rPr>
              <w:t xml:space="preserve"> </w:t>
            </w:r>
            <w:r w:rsidRPr="00962EAB">
              <w:rPr>
                <w:sz w:val="16"/>
                <w:szCs w:val="16"/>
              </w:rPr>
              <w:t>() {</w:t>
            </w:r>
          </w:p>
          <w:p w14:paraId="1E32427A"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console.log("Hello World");</w:t>
            </w:r>
          </w:p>
          <w:p w14:paraId="092D0EE7" w14:textId="77777777" w:rsidR="00962EAB" w:rsidRPr="00962EAB" w:rsidRDefault="00962EAB" w:rsidP="00962EAB">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20A15976"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962EAB">
              <w:rPr>
                <w:sz w:val="16"/>
                <w:szCs w:val="16"/>
              </w:rPr>
              <w:t>}   </w:t>
            </w:r>
          </w:p>
          <w:p w14:paraId="19237BA4" w14:textId="77777777" w:rsidR="00962EAB" w:rsidRPr="00962EAB" w:rsidRDefault="00962EAB" w:rsidP="00962EA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r>
      <w:tr w:rsidR="005603E9" w:rsidRPr="00F9542A" w14:paraId="69EFA04E" w14:textId="77777777" w:rsidTr="005603E9">
        <w:tc>
          <w:tcPr>
            <w:cnfStyle w:val="001000000000" w:firstRow="0" w:lastRow="0" w:firstColumn="1" w:lastColumn="0" w:oddVBand="0" w:evenVBand="0" w:oddHBand="0" w:evenHBand="0" w:firstRowFirstColumn="0" w:firstRowLastColumn="0" w:lastRowFirstColumn="0" w:lastRowLastColumn="0"/>
            <w:tcW w:w="2830" w:type="dxa"/>
          </w:tcPr>
          <w:p w14:paraId="3119A116" w14:textId="77777777" w:rsidR="005603E9" w:rsidRDefault="005603E9" w:rsidP="00BA0CC5"/>
        </w:tc>
        <w:tc>
          <w:tcPr>
            <w:tcW w:w="6237" w:type="dxa"/>
          </w:tcPr>
          <w:p w14:paraId="3F458AEE" w14:textId="77777777" w:rsidR="005603E9" w:rsidRDefault="005603E9" w:rsidP="00BA0CC5">
            <w:pPr>
              <w:pStyle w:val="SourceCode"/>
              <w:cnfStyle w:val="000000000000" w:firstRow="0" w:lastRow="0" w:firstColumn="0" w:lastColumn="0" w:oddVBand="0" w:evenVBand="0" w:oddHBand="0" w:evenHBand="0" w:firstRowFirstColumn="0" w:firstRowLastColumn="0" w:lastRowFirstColumn="0" w:lastRowLastColumn="0"/>
              <w:rPr>
                <w:lang w:val="sv-SE"/>
              </w:rPr>
            </w:pPr>
          </w:p>
        </w:tc>
      </w:tr>
    </w:tbl>
    <w:p w14:paraId="6FCB6109" w14:textId="77777777" w:rsidR="001A7F5E" w:rsidRDefault="001A7F5E" w:rsidP="001A7F5E"/>
    <w:p w14:paraId="0BB8A2A0" w14:textId="77777777" w:rsidR="000E32FE" w:rsidRDefault="000E32FE" w:rsidP="000E32FE">
      <w:pPr>
        <w:pStyle w:val="Heading3"/>
      </w:pPr>
      <w:bookmarkStart w:id="6" w:name="_Toc44265505"/>
      <w:r>
        <w:lastRenderedPageBreak/>
        <w:t>Iterators</w:t>
      </w:r>
      <w:bookmarkEnd w:id="6"/>
      <w:r>
        <w:tab/>
      </w:r>
    </w:p>
    <w:tbl>
      <w:tblPr>
        <w:tblStyle w:val="ColumnHeaderTableStyle"/>
        <w:tblW w:w="9067" w:type="dxa"/>
        <w:tblInd w:w="5" w:type="dxa"/>
        <w:tblLook w:val="04A0" w:firstRow="1" w:lastRow="0" w:firstColumn="1" w:lastColumn="0" w:noHBand="0" w:noVBand="1"/>
      </w:tblPr>
      <w:tblGrid>
        <w:gridCol w:w="1980"/>
        <w:gridCol w:w="7087"/>
      </w:tblGrid>
      <w:tr w:rsidR="000E32FE" w14:paraId="5C761889" w14:textId="77777777" w:rsidTr="00492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438667" w14:textId="77777777" w:rsidR="000E32FE" w:rsidRDefault="000E32FE" w:rsidP="000E32FE">
            <w:r>
              <w:t>Name</w:t>
            </w:r>
          </w:p>
        </w:tc>
        <w:tc>
          <w:tcPr>
            <w:tcW w:w="7087" w:type="dxa"/>
          </w:tcPr>
          <w:p w14:paraId="4A87F2B0" w14:textId="77777777" w:rsidR="000E32FE" w:rsidRDefault="000E32FE" w:rsidP="000E32FE">
            <w:pPr>
              <w:cnfStyle w:val="100000000000" w:firstRow="1" w:lastRow="0" w:firstColumn="0" w:lastColumn="0" w:oddVBand="0" w:evenVBand="0" w:oddHBand="0" w:evenHBand="0" w:firstRowFirstColumn="0" w:firstRowLastColumn="0" w:lastRowFirstColumn="0" w:lastRowLastColumn="0"/>
            </w:pPr>
            <w:r>
              <w:t>Code</w:t>
            </w:r>
          </w:p>
        </w:tc>
      </w:tr>
      <w:tr w:rsidR="000E32FE" w:rsidRPr="00167511" w14:paraId="5E4669CA"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39982E5D" w14:textId="490AB900" w:rsidR="000E32FE" w:rsidRDefault="00492EFB" w:rsidP="000E32FE">
            <w:r>
              <w:t>Generate Iterator</w:t>
            </w:r>
          </w:p>
        </w:tc>
        <w:tc>
          <w:tcPr>
            <w:tcW w:w="7087" w:type="dxa"/>
          </w:tcPr>
          <w:p w14:paraId="1E378386"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2BD6812"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474E63D0"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p>
          <w:p w14:paraId="25580445"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3CA89F83"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p>
          <w:p w14:paraId="2BFC3344"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054786E8"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240F2589"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741FB589"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7F842E85"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0CF997EF"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0E32FE" w:rsidRPr="00167511" w14:paraId="1E341C7E"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4E554C8A" w14:textId="37D957DB" w:rsidR="000E32FE" w:rsidRDefault="000E32FE" w:rsidP="000E32FE">
            <w:r>
              <w:t xml:space="preserve">Consume </w:t>
            </w:r>
            <w:r w:rsidR="00492EFB">
              <w:t>Iterable with Spread</w:t>
            </w:r>
          </w:p>
        </w:tc>
        <w:tc>
          <w:tcPr>
            <w:tcW w:w="7087" w:type="dxa"/>
          </w:tcPr>
          <w:p w14:paraId="39662206" w14:textId="482BFAC9"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F9542A">
              <w:t>console.log(...</w:t>
            </w:r>
            <w:r w:rsidR="00492EFB">
              <w:t>new Iterable(3)</w:t>
            </w:r>
            <w:r w:rsidRPr="00F9542A">
              <w:t>);</w:t>
            </w:r>
          </w:p>
        </w:tc>
      </w:tr>
      <w:tr w:rsidR="000E32FE" w:rsidRPr="00167511" w14:paraId="553152F5" w14:textId="77777777" w:rsidTr="00492EFB">
        <w:tc>
          <w:tcPr>
            <w:cnfStyle w:val="001000000000" w:firstRow="0" w:lastRow="0" w:firstColumn="1" w:lastColumn="0" w:oddVBand="0" w:evenVBand="0" w:oddHBand="0" w:evenHBand="0" w:firstRowFirstColumn="0" w:firstRowLastColumn="0" w:lastRowFirstColumn="0" w:lastRowLastColumn="0"/>
            <w:tcW w:w="1980" w:type="dxa"/>
          </w:tcPr>
          <w:p w14:paraId="5035DF38" w14:textId="4D4F1B29" w:rsidR="000E32FE" w:rsidRDefault="00492EFB" w:rsidP="000E32FE">
            <w:r>
              <w:t>Consume Iterable with for/of</w:t>
            </w:r>
          </w:p>
        </w:tc>
        <w:tc>
          <w:tcPr>
            <w:tcW w:w="7087" w:type="dxa"/>
          </w:tcPr>
          <w:p w14:paraId="3DC15231" w14:textId="77777777" w:rsidR="000E32FE" w:rsidRPr="00695CDB" w:rsidRDefault="000E32FE" w:rsidP="000E32FE">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3C7AFC64" w14:textId="77777777" w:rsidR="000E32FE" w:rsidRPr="00F9542A" w:rsidRDefault="000E32FE" w:rsidP="000E32FE">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bl>
    <w:p w14:paraId="7E74087F" w14:textId="77777777" w:rsidR="00492EFB" w:rsidRDefault="00492EFB" w:rsidP="00492EFB"/>
    <w:p w14:paraId="22060A52" w14:textId="77777777" w:rsidR="00492EFB" w:rsidRDefault="00492EFB">
      <w:pPr>
        <w:spacing w:after="160" w:line="259" w:lineRule="auto"/>
        <w:rPr>
          <w:rFonts w:asciiTheme="majorHAnsi" w:eastAsiaTheme="majorEastAsia" w:hAnsiTheme="majorHAnsi" w:cstheme="majorBidi"/>
          <w:color w:val="31378B" w:themeColor="text2"/>
          <w:sz w:val="28"/>
          <w:szCs w:val="26"/>
        </w:rPr>
      </w:pPr>
      <w:r>
        <w:br w:type="page"/>
      </w:r>
    </w:p>
    <w:p w14:paraId="00B06A16" w14:textId="77777777" w:rsidR="00927C31" w:rsidRDefault="00927C31" w:rsidP="00927C31">
      <w:pPr>
        <w:pStyle w:val="Heading3"/>
      </w:pPr>
      <w:r>
        <w:lastRenderedPageBreak/>
        <w:t>Objects</w:t>
      </w:r>
    </w:p>
    <w:p w14:paraId="4F9B6E09" w14:textId="77777777" w:rsidR="00E54E4B" w:rsidRPr="00F0253C" w:rsidRDefault="00E54E4B" w:rsidP="00E54E4B">
      <w:pPr>
        <w:pStyle w:val="SourceCode"/>
      </w:pPr>
      <w:bookmarkStart w:id="7" w:name="_JavaScript_and_the"/>
      <w:bookmarkEnd w:id="7"/>
      <w:r>
        <w:t>l</w:t>
      </w:r>
      <w:r w:rsidRPr="00F0253C">
        <w:t>et</w:t>
      </w:r>
      <w:r>
        <w:t xml:space="preserve"> </w:t>
      </w:r>
      <w:r w:rsidRPr="00F0253C">
        <w:t>Person</w:t>
      </w:r>
      <w:r>
        <w:t xml:space="preserve"> </w:t>
      </w:r>
      <w:r>
        <w:sym w:font="Wingdings" w:char="F08C"/>
      </w:r>
      <w:r w:rsidRPr="00F0253C">
        <w:t> = function(first, second)</w:t>
      </w:r>
    </w:p>
    <w:p w14:paraId="18D940B7" w14:textId="77777777" w:rsidR="00E54E4B" w:rsidRPr="00F0253C" w:rsidRDefault="00E54E4B" w:rsidP="00E54E4B">
      <w:pPr>
        <w:pStyle w:val="SourceCode"/>
      </w:pPr>
      <w:r w:rsidRPr="00F0253C">
        <w:t>{</w:t>
      </w:r>
    </w:p>
    <w:p w14:paraId="6194601B" w14:textId="77777777" w:rsidR="00E54E4B" w:rsidRPr="00F0253C" w:rsidRDefault="00E54E4B" w:rsidP="00E54E4B">
      <w:pPr>
        <w:pStyle w:val="SourceCode"/>
      </w:pPr>
      <w:r w:rsidRPr="00F0253C">
        <w:t>    // Instance fields</w:t>
      </w:r>
    </w:p>
    <w:p w14:paraId="1437CB6C" w14:textId="77777777" w:rsidR="00E54E4B" w:rsidRPr="00F0253C" w:rsidRDefault="00E54E4B" w:rsidP="00E54E4B">
      <w:pPr>
        <w:pStyle w:val="SourceCode"/>
      </w:pPr>
      <w:r w:rsidRPr="00F0253C">
        <w:t>    this.firstName = first;</w:t>
      </w:r>
    </w:p>
    <w:p w14:paraId="3B839905" w14:textId="77777777" w:rsidR="00E54E4B" w:rsidRPr="00F0253C" w:rsidRDefault="00E54E4B" w:rsidP="00E54E4B">
      <w:pPr>
        <w:pStyle w:val="SourceCode"/>
      </w:pPr>
      <w:r w:rsidRPr="00F0253C">
        <w:t>    this.secondName = second;</w:t>
      </w:r>
    </w:p>
    <w:p w14:paraId="429223CA" w14:textId="77777777" w:rsidR="00E54E4B" w:rsidRPr="00F0253C" w:rsidRDefault="00E54E4B" w:rsidP="00E54E4B">
      <w:pPr>
        <w:pStyle w:val="SourceCode"/>
      </w:pPr>
      <w:r w:rsidRPr="00F0253C">
        <w:t>    Person.Count = Person.Count+1;</w:t>
      </w:r>
    </w:p>
    <w:p w14:paraId="7B73E774" w14:textId="77777777" w:rsidR="00E54E4B" w:rsidRPr="00F0253C" w:rsidRDefault="00E54E4B" w:rsidP="00E54E4B">
      <w:pPr>
        <w:pStyle w:val="SourceCode"/>
      </w:pPr>
      <w:r w:rsidRPr="00F0253C">
        <w:t>}</w:t>
      </w:r>
    </w:p>
    <w:p w14:paraId="28833CA3" w14:textId="77777777" w:rsidR="00E54E4B" w:rsidRPr="00F0253C" w:rsidRDefault="00E54E4B" w:rsidP="00E54E4B">
      <w:pPr>
        <w:pStyle w:val="SourceCode"/>
      </w:pPr>
    </w:p>
    <w:p w14:paraId="4DB9F77B" w14:textId="77777777" w:rsidR="00E54E4B" w:rsidRPr="00F0253C" w:rsidRDefault="00E54E4B" w:rsidP="00E54E4B">
      <w:pPr>
        <w:pStyle w:val="SourceCode"/>
      </w:pPr>
      <w:r w:rsidRPr="00F0253C">
        <w:t>Person.prototype.fullName</w:t>
      </w:r>
      <w:r>
        <w:t xml:space="preserve"> </w:t>
      </w:r>
      <w:r>
        <w:sym w:font="Wingdings" w:char="F08E"/>
      </w:r>
      <w:r w:rsidRPr="00F0253C">
        <w:t> = function() {</w:t>
      </w:r>
    </w:p>
    <w:p w14:paraId="72580159" w14:textId="77777777" w:rsidR="00E54E4B" w:rsidRPr="00F0253C" w:rsidRDefault="00E54E4B" w:rsidP="00E54E4B">
      <w:pPr>
        <w:pStyle w:val="SourceCode"/>
      </w:pPr>
      <w:r w:rsidRPr="00F0253C">
        <w:t>    return this.firstName + " " + this.secondName;</w:t>
      </w:r>
    </w:p>
    <w:p w14:paraId="3538A11A" w14:textId="77777777" w:rsidR="00E54E4B" w:rsidRPr="00F0253C" w:rsidRDefault="00E54E4B" w:rsidP="00E54E4B">
      <w:pPr>
        <w:pStyle w:val="SourceCode"/>
      </w:pPr>
      <w:r w:rsidRPr="00F0253C">
        <w:t>}</w:t>
      </w:r>
    </w:p>
    <w:p w14:paraId="58894054" w14:textId="77777777" w:rsidR="00E54E4B" w:rsidRPr="00F0253C" w:rsidRDefault="00E54E4B" w:rsidP="00E54E4B">
      <w:pPr>
        <w:pStyle w:val="SourceCode"/>
      </w:pPr>
    </w:p>
    <w:p w14:paraId="2475C736" w14:textId="77777777" w:rsidR="00E54E4B" w:rsidRPr="00F0253C" w:rsidRDefault="00E54E4B" w:rsidP="00E54E4B">
      <w:pPr>
        <w:pStyle w:val="SourceCode"/>
      </w:pPr>
      <w:r w:rsidRPr="00F0253C">
        <w:t>Person.Count</w:t>
      </w:r>
      <w:r>
        <w:t xml:space="preserve"> </w:t>
      </w:r>
      <w:r>
        <w:sym w:font="Wingdings" w:char="F08F"/>
      </w:r>
      <w:r w:rsidRPr="00F0253C">
        <w:t> = 0;</w:t>
      </w:r>
    </w:p>
    <w:p w14:paraId="55681D49" w14:textId="77777777" w:rsidR="00E54E4B" w:rsidRPr="00F0253C" w:rsidRDefault="00E54E4B" w:rsidP="00E54E4B">
      <w:pPr>
        <w:pStyle w:val="SourceCode"/>
      </w:pPr>
    </w:p>
    <w:p w14:paraId="16385BFA" w14:textId="77777777" w:rsidR="00E54E4B" w:rsidRPr="00F0253C" w:rsidRDefault="00E54E4B" w:rsidP="00E54E4B">
      <w:pPr>
        <w:pStyle w:val="SourceCode"/>
      </w:pPr>
      <w:r w:rsidRPr="00F0253C">
        <w:t>Person.GetCount</w:t>
      </w:r>
      <w:r>
        <w:t xml:space="preserve"> </w:t>
      </w:r>
      <w:r>
        <w:sym w:font="Wingdings" w:char="F090"/>
      </w:r>
      <w:r w:rsidRPr="00F0253C">
        <w:t> = function() {</w:t>
      </w:r>
    </w:p>
    <w:p w14:paraId="0B2D533A" w14:textId="77777777" w:rsidR="00E54E4B" w:rsidRPr="00F0253C" w:rsidRDefault="00E54E4B" w:rsidP="00E54E4B">
      <w:pPr>
        <w:pStyle w:val="SourceCode"/>
      </w:pPr>
      <w:r w:rsidRPr="00F0253C">
        <w:t>    console.log("Person count is " + Person.Count );</w:t>
      </w:r>
    </w:p>
    <w:p w14:paraId="64DE7D88" w14:textId="77777777" w:rsidR="00E54E4B" w:rsidRPr="00F0253C" w:rsidRDefault="00E54E4B" w:rsidP="00E54E4B">
      <w:pPr>
        <w:pStyle w:val="SourceCode"/>
      </w:pPr>
      <w:r w:rsidRPr="00F0253C">
        <w:t>}</w:t>
      </w:r>
    </w:p>
    <w:p w14:paraId="4682C3B7" w14:textId="77777777" w:rsidR="00E54E4B" w:rsidRPr="00F0253C" w:rsidRDefault="00E54E4B" w:rsidP="00E54E4B">
      <w:pPr>
        <w:pStyle w:val="SourceCode"/>
      </w:pPr>
    </w:p>
    <w:p w14:paraId="219B203E" w14:textId="77777777" w:rsidR="00E54E4B" w:rsidRDefault="00E54E4B" w:rsidP="00E54E4B">
      <w:pPr>
        <w:pStyle w:val="SourceCode"/>
      </w:pPr>
      <w:r w:rsidRPr="00F0253C">
        <w:t>let p1</w:t>
      </w:r>
      <w:r>
        <w:t xml:space="preserve"> </w:t>
      </w:r>
      <w:r>
        <w:sym w:font="Wingdings" w:char="F08D"/>
      </w:r>
      <w:r w:rsidRPr="00F0253C">
        <w:t> = new Person("Kenny", "Wilson");</w:t>
      </w:r>
    </w:p>
    <w:p w14:paraId="5730BF6B" w14:textId="77777777" w:rsidR="00E54E4B" w:rsidRDefault="00E54E4B" w:rsidP="00E54E4B">
      <w:pPr>
        <w:pStyle w:val="SourceCode"/>
      </w:pPr>
    </w:p>
    <w:p w14:paraId="042C3DFF" w14:textId="77777777" w:rsidR="00E54E4B" w:rsidRDefault="00E54E4B" w:rsidP="00E54E4B">
      <w:pPr>
        <w:pStyle w:val="SourceCode"/>
      </w:pPr>
    </w:p>
    <w:p w14:paraId="3053161C" w14:textId="77777777" w:rsidR="00E54E4B" w:rsidRPr="00F0253C" w:rsidRDefault="00E54E4B" w:rsidP="00E54E4B">
      <w:pPr>
        <w:pStyle w:val="SourceCode"/>
      </w:pPr>
    </w:p>
    <w:p w14:paraId="7E840C08" w14:textId="77777777" w:rsidR="00E54E4B" w:rsidRPr="00DA6B3C" w:rsidRDefault="00E54E4B" w:rsidP="00E54E4B">
      <w:r w:rsidRPr="001B23D2">
        <w:rPr>
          <w:noProof/>
        </w:rPr>
        <w:drawing>
          <wp:inline distT="0" distB="0" distL="0" distR="0" wp14:anchorId="4F8ECB5A" wp14:editId="341C1B01">
            <wp:extent cx="4485480" cy="5003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851" cy="5005330"/>
                    </a:xfrm>
                    <a:prstGeom prst="rect">
                      <a:avLst/>
                    </a:prstGeom>
                  </pic:spPr>
                </pic:pic>
              </a:graphicData>
            </a:graphic>
          </wp:inline>
        </w:drawing>
      </w:r>
    </w:p>
    <w:p w14:paraId="3307080E" w14:textId="77777777" w:rsidR="00E54E4B" w:rsidRDefault="00E54E4B" w:rsidP="00E54E4B">
      <w:pPr>
        <w:pStyle w:val="Heading3"/>
        <w:rPr>
          <w:rFonts w:eastAsia="Times New Roman"/>
        </w:rPr>
      </w:pPr>
      <w:r>
        <w:rPr>
          <w:rFonts w:eastAsia="Times New Roman"/>
        </w:rPr>
        <w:lastRenderedPageBreak/>
        <w:t>Inheritance</w:t>
      </w:r>
    </w:p>
    <w:p w14:paraId="2FCCC4F9" w14:textId="77777777" w:rsidR="00E54E4B" w:rsidRPr="004823FC" w:rsidRDefault="00E54E4B" w:rsidP="00E54E4B">
      <w:pPr>
        <w:pStyle w:val="SourceCode"/>
      </w:pPr>
      <w:r w:rsidRPr="004823FC">
        <w:t>let Person = function(first, second)</w:t>
      </w:r>
    </w:p>
    <w:p w14:paraId="5DAD4DA9" w14:textId="77777777" w:rsidR="00E54E4B" w:rsidRPr="004823FC" w:rsidRDefault="00E54E4B" w:rsidP="00E54E4B">
      <w:pPr>
        <w:pStyle w:val="SourceCode"/>
      </w:pPr>
      <w:r w:rsidRPr="004823FC">
        <w:t>{</w:t>
      </w:r>
    </w:p>
    <w:p w14:paraId="5C8937FD" w14:textId="77777777" w:rsidR="00E54E4B" w:rsidRPr="004823FC" w:rsidRDefault="00E54E4B" w:rsidP="00E54E4B">
      <w:pPr>
        <w:pStyle w:val="SourceCode"/>
      </w:pPr>
      <w:r w:rsidRPr="004823FC">
        <w:t>    // Instance fields</w:t>
      </w:r>
    </w:p>
    <w:p w14:paraId="1735DED2" w14:textId="77777777" w:rsidR="00E54E4B" w:rsidRPr="004823FC" w:rsidRDefault="00E54E4B" w:rsidP="00E54E4B">
      <w:pPr>
        <w:pStyle w:val="SourceCode"/>
      </w:pPr>
      <w:r w:rsidRPr="004823FC">
        <w:t>    this.firstName = first;</w:t>
      </w:r>
    </w:p>
    <w:p w14:paraId="08B1E613" w14:textId="77777777" w:rsidR="00E54E4B" w:rsidRPr="004823FC" w:rsidRDefault="00E54E4B" w:rsidP="00E54E4B">
      <w:pPr>
        <w:pStyle w:val="SourceCode"/>
      </w:pPr>
      <w:r w:rsidRPr="004823FC">
        <w:t>    this.secondName = second;</w:t>
      </w:r>
    </w:p>
    <w:p w14:paraId="2BD41AD4" w14:textId="77777777" w:rsidR="00E54E4B" w:rsidRPr="004823FC" w:rsidRDefault="00E54E4B" w:rsidP="00E54E4B">
      <w:pPr>
        <w:pStyle w:val="SourceCode"/>
      </w:pPr>
      <w:r w:rsidRPr="004823FC">
        <w:t>    Person.Count = Person.Count+1;</w:t>
      </w:r>
    </w:p>
    <w:p w14:paraId="03160C23" w14:textId="77777777" w:rsidR="00E54E4B" w:rsidRPr="004823FC" w:rsidRDefault="00E54E4B" w:rsidP="00E54E4B">
      <w:pPr>
        <w:pStyle w:val="SourceCode"/>
      </w:pPr>
      <w:r w:rsidRPr="004823FC">
        <w:t>}</w:t>
      </w:r>
    </w:p>
    <w:p w14:paraId="7FDC5B60" w14:textId="77777777" w:rsidR="00E54E4B" w:rsidRPr="004823FC" w:rsidRDefault="00E54E4B" w:rsidP="00E54E4B">
      <w:pPr>
        <w:pStyle w:val="SourceCode"/>
      </w:pPr>
    </w:p>
    <w:p w14:paraId="43AA68B7" w14:textId="77777777" w:rsidR="00E54E4B" w:rsidRPr="004823FC" w:rsidRDefault="00E54E4B" w:rsidP="00E54E4B">
      <w:pPr>
        <w:pStyle w:val="SourceCode"/>
      </w:pPr>
      <w:r w:rsidRPr="004823FC">
        <w:t>Person.prototype.fullName = function() {</w:t>
      </w:r>
    </w:p>
    <w:p w14:paraId="7B80022E" w14:textId="77777777" w:rsidR="00E54E4B" w:rsidRPr="004823FC" w:rsidRDefault="00E54E4B" w:rsidP="00E54E4B">
      <w:pPr>
        <w:pStyle w:val="SourceCode"/>
      </w:pPr>
      <w:r w:rsidRPr="004823FC">
        <w:t>    return this.firstName + " " + this.secondName;</w:t>
      </w:r>
    </w:p>
    <w:p w14:paraId="78E08669" w14:textId="77777777" w:rsidR="00E54E4B" w:rsidRPr="004823FC" w:rsidRDefault="00E54E4B" w:rsidP="00E54E4B">
      <w:pPr>
        <w:pStyle w:val="SourceCode"/>
      </w:pPr>
      <w:r w:rsidRPr="004823FC">
        <w:t>}</w:t>
      </w:r>
    </w:p>
    <w:p w14:paraId="589152F8" w14:textId="77777777" w:rsidR="00E54E4B" w:rsidRPr="004823FC" w:rsidRDefault="00E54E4B" w:rsidP="00E54E4B">
      <w:pPr>
        <w:pStyle w:val="SourceCode"/>
      </w:pPr>
    </w:p>
    <w:p w14:paraId="5A28D26D" w14:textId="77777777" w:rsidR="00E54E4B" w:rsidRPr="004823FC" w:rsidRDefault="00E54E4B" w:rsidP="00E54E4B">
      <w:pPr>
        <w:pStyle w:val="SourceCode"/>
      </w:pPr>
      <w:r w:rsidRPr="004823FC">
        <w:t>Person.Count = 0;</w:t>
      </w:r>
    </w:p>
    <w:p w14:paraId="6B1D93BC" w14:textId="77777777" w:rsidR="00E54E4B" w:rsidRPr="004823FC" w:rsidRDefault="00E54E4B" w:rsidP="00E54E4B">
      <w:pPr>
        <w:pStyle w:val="SourceCode"/>
      </w:pPr>
    </w:p>
    <w:p w14:paraId="68B981F7" w14:textId="77777777" w:rsidR="00E54E4B" w:rsidRPr="004823FC" w:rsidRDefault="00E54E4B" w:rsidP="00E54E4B">
      <w:pPr>
        <w:pStyle w:val="SourceCode"/>
      </w:pPr>
      <w:r w:rsidRPr="004823FC">
        <w:t>Person.GetCount = function() {</w:t>
      </w:r>
    </w:p>
    <w:p w14:paraId="2FBBC583" w14:textId="77777777" w:rsidR="00E54E4B" w:rsidRPr="004823FC" w:rsidRDefault="00E54E4B" w:rsidP="00E54E4B">
      <w:pPr>
        <w:pStyle w:val="SourceCode"/>
      </w:pPr>
      <w:r w:rsidRPr="004823FC">
        <w:t>    console.log("Person count is " + Person.Count );</w:t>
      </w:r>
    </w:p>
    <w:p w14:paraId="5194F1D4" w14:textId="77777777" w:rsidR="00E54E4B" w:rsidRPr="004823FC" w:rsidRDefault="00E54E4B" w:rsidP="00E54E4B">
      <w:pPr>
        <w:pStyle w:val="SourceCode"/>
      </w:pPr>
      <w:r w:rsidRPr="004823FC">
        <w:t>}</w:t>
      </w:r>
    </w:p>
    <w:p w14:paraId="5A0E378B" w14:textId="77777777" w:rsidR="00E54E4B" w:rsidRPr="004823FC" w:rsidRDefault="00E54E4B" w:rsidP="00E54E4B">
      <w:pPr>
        <w:pStyle w:val="SourceCode"/>
      </w:pPr>
    </w:p>
    <w:p w14:paraId="6E75AE0E" w14:textId="77777777" w:rsidR="00E54E4B" w:rsidRPr="004823FC" w:rsidRDefault="00E54E4B" w:rsidP="00E54E4B">
      <w:pPr>
        <w:pStyle w:val="SourceCode"/>
      </w:pPr>
      <w:r w:rsidRPr="004823FC">
        <w:t>let p1 = new Person("Kenny", "Wilson");</w:t>
      </w:r>
    </w:p>
    <w:p w14:paraId="33A331C5" w14:textId="77777777" w:rsidR="00E54E4B" w:rsidRPr="004823FC" w:rsidRDefault="00E54E4B" w:rsidP="00E54E4B">
      <w:pPr>
        <w:pStyle w:val="SourceCode"/>
      </w:pPr>
    </w:p>
    <w:p w14:paraId="16B90E96" w14:textId="77777777" w:rsidR="00E54E4B" w:rsidRPr="004823FC" w:rsidRDefault="00E54E4B" w:rsidP="00E54E4B">
      <w:pPr>
        <w:pStyle w:val="SourceCode"/>
      </w:pPr>
      <w:r w:rsidRPr="004823FC">
        <w:t>Person.GetCount();</w:t>
      </w:r>
    </w:p>
    <w:p w14:paraId="547156ED" w14:textId="77777777" w:rsidR="00E54E4B" w:rsidRPr="004823FC" w:rsidRDefault="00E54E4B" w:rsidP="00E54E4B">
      <w:pPr>
        <w:pStyle w:val="SourceCode"/>
      </w:pPr>
    </w:p>
    <w:p w14:paraId="1B20920C" w14:textId="77777777" w:rsidR="00E54E4B" w:rsidRPr="004823FC" w:rsidRDefault="00E54E4B" w:rsidP="00E54E4B">
      <w:pPr>
        <w:pStyle w:val="SourceCode"/>
      </w:pPr>
      <w:r w:rsidRPr="004823FC">
        <w:t>let Employee</w:t>
      </w:r>
      <w:r>
        <w:t xml:space="preserve"> </w:t>
      </w:r>
      <w:r>
        <w:sym w:font="Wingdings" w:char="F08C"/>
      </w:r>
      <w:r w:rsidRPr="004823FC">
        <w:t> = function(first,second,salary)</w:t>
      </w:r>
    </w:p>
    <w:p w14:paraId="4B8FA8EE" w14:textId="77777777" w:rsidR="00E54E4B" w:rsidRPr="004823FC" w:rsidRDefault="00E54E4B" w:rsidP="00E54E4B">
      <w:pPr>
        <w:pStyle w:val="SourceCode"/>
      </w:pPr>
      <w:r w:rsidRPr="004823FC">
        <w:t>{</w:t>
      </w:r>
    </w:p>
    <w:p w14:paraId="615092BE" w14:textId="77777777" w:rsidR="00E54E4B" w:rsidRPr="004823FC" w:rsidRDefault="00E54E4B" w:rsidP="00E54E4B">
      <w:pPr>
        <w:pStyle w:val="SourceCode"/>
      </w:pPr>
      <w:r w:rsidRPr="004823FC">
        <w:t>    </w:t>
      </w:r>
      <w:r>
        <w:sym w:font="Wingdings" w:char="F08D"/>
      </w:r>
      <w:r>
        <w:t xml:space="preserve"> </w:t>
      </w:r>
      <w:r w:rsidRPr="004823FC">
        <w:t>Person.call(this,first,second);</w:t>
      </w:r>
    </w:p>
    <w:p w14:paraId="6B1A6C85" w14:textId="77777777" w:rsidR="00E54E4B" w:rsidRPr="004823FC" w:rsidRDefault="00E54E4B" w:rsidP="00E54E4B">
      <w:pPr>
        <w:pStyle w:val="SourceCode"/>
      </w:pPr>
      <w:r w:rsidRPr="004823FC">
        <w:t>    this.salary = salary;</w:t>
      </w:r>
    </w:p>
    <w:p w14:paraId="6FC220ED" w14:textId="77777777" w:rsidR="00E54E4B" w:rsidRPr="004823FC" w:rsidRDefault="00E54E4B" w:rsidP="00E54E4B">
      <w:pPr>
        <w:pStyle w:val="SourceCode"/>
      </w:pPr>
      <w:r w:rsidRPr="004823FC">
        <w:t>}</w:t>
      </w:r>
    </w:p>
    <w:p w14:paraId="0576129F" w14:textId="77777777" w:rsidR="00E54E4B" w:rsidRDefault="00E54E4B" w:rsidP="00E54E4B">
      <w:pPr>
        <w:pStyle w:val="SourceCode"/>
      </w:pPr>
    </w:p>
    <w:p w14:paraId="1DB50E3E" w14:textId="77777777" w:rsidR="00E54E4B" w:rsidRPr="004823FC" w:rsidRDefault="00E54E4B" w:rsidP="00E54E4B">
      <w:pPr>
        <w:pStyle w:val="SourceCode"/>
      </w:pPr>
      <w:r>
        <w:sym w:font="Wingdings" w:char="F08F"/>
      </w:r>
      <w:r>
        <w:t xml:space="preserve"> </w:t>
      </w:r>
      <w:r w:rsidRPr="004823FC">
        <w:t>Object.setPrototypeOf(Employee.prototype,Person.prototype);</w:t>
      </w:r>
    </w:p>
    <w:p w14:paraId="45F02801" w14:textId="77777777" w:rsidR="00E54E4B" w:rsidRPr="004823FC" w:rsidRDefault="00E54E4B" w:rsidP="00E54E4B">
      <w:pPr>
        <w:pStyle w:val="SourceCode"/>
      </w:pPr>
    </w:p>
    <w:p w14:paraId="293B9325" w14:textId="77777777" w:rsidR="00E54E4B" w:rsidRPr="004823FC" w:rsidRDefault="00E54E4B" w:rsidP="00E54E4B">
      <w:pPr>
        <w:pStyle w:val="SourceCode"/>
      </w:pPr>
      <w:r w:rsidRPr="004823FC">
        <w:t>Employee.prototype.tax = function () {return this.salary * 0.4};</w:t>
      </w:r>
    </w:p>
    <w:p w14:paraId="6D88B1AE" w14:textId="77777777" w:rsidR="00E54E4B" w:rsidRPr="004823FC" w:rsidRDefault="00E54E4B" w:rsidP="00E54E4B">
      <w:pPr>
        <w:pStyle w:val="SourceCode"/>
      </w:pPr>
    </w:p>
    <w:p w14:paraId="301545BD" w14:textId="77777777" w:rsidR="00E54E4B" w:rsidRPr="004823FC" w:rsidRDefault="00E54E4B" w:rsidP="00E54E4B">
      <w:pPr>
        <w:pStyle w:val="SourceCode"/>
      </w:pPr>
      <w:r w:rsidRPr="004823FC">
        <w:t>Employee.prototype.fullName = function() {</w:t>
      </w:r>
    </w:p>
    <w:p w14:paraId="3B21424C" w14:textId="77777777" w:rsidR="00E54E4B" w:rsidRPr="004823FC" w:rsidRDefault="00E54E4B" w:rsidP="00E54E4B">
      <w:pPr>
        <w:pStyle w:val="SourceCode"/>
      </w:pPr>
      <w:r w:rsidRPr="004823FC">
        <w:t>    let base = Person.prototype.fullName.call(this);</w:t>
      </w:r>
    </w:p>
    <w:p w14:paraId="05F920E6" w14:textId="77777777" w:rsidR="00E54E4B" w:rsidRPr="004823FC" w:rsidRDefault="00E54E4B" w:rsidP="00E54E4B">
      <w:pPr>
        <w:pStyle w:val="SourceCode"/>
      </w:pPr>
      <w:r w:rsidRPr="004823FC">
        <w:t>    return base + " " +  this.salary;</w:t>
      </w:r>
    </w:p>
    <w:p w14:paraId="416FCF60" w14:textId="77777777" w:rsidR="00E54E4B" w:rsidRDefault="00E54E4B" w:rsidP="00E54E4B">
      <w:pPr>
        <w:pStyle w:val="SourceCode"/>
      </w:pPr>
      <w:r w:rsidRPr="004823FC">
        <w:t>}</w:t>
      </w:r>
    </w:p>
    <w:p w14:paraId="79737C13" w14:textId="77777777" w:rsidR="00E54E4B" w:rsidRDefault="00E54E4B" w:rsidP="00E54E4B">
      <w:pPr>
        <w:pStyle w:val="SourceCode"/>
      </w:pPr>
    </w:p>
    <w:p w14:paraId="5E6BDBD0" w14:textId="77777777" w:rsidR="00E54E4B" w:rsidRPr="004823FC" w:rsidRDefault="00E54E4B" w:rsidP="00E54E4B">
      <w:pPr>
        <w:pStyle w:val="SourceCode"/>
      </w:pPr>
      <w:r w:rsidRPr="0044150B">
        <w:t>let e1</w:t>
      </w:r>
      <w:r>
        <w:t xml:space="preserve"> </w:t>
      </w:r>
      <w:r>
        <w:sym w:font="Wingdings" w:char="F08E"/>
      </w:r>
      <w:r w:rsidRPr="0044150B">
        <w:t xml:space="preserve"> = new Employee("Kenny", "Wilson", 40000);</w:t>
      </w:r>
    </w:p>
    <w:p w14:paraId="6ADC9E97" w14:textId="77777777" w:rsidR="00E54E4B" w:rsidRDefault="00E54E4B" w:rsidP="00E54E4B">
      <w:pPr>
        <w:rPr>
          <w:rFonts w:ascii="Consolas" w:eastAsia="Times New Roman" w:hAnsi="Consolas" w:cs="Times New Roman"/>
          <w:color w:val="000000"/>
          <w:sz w:val="21"/>
          <w:szCs w:val="21"/>
        </w:rPr>
      </w:pPr>
    </w:p>
    <w:p w14:paraId="2CBCF381" w14:textId="77777777" w:rsidR="00E54E4B" w:rsidRPr="00F0253C" w:rsidRDefault="00E54E4B" w:rsidP="00E54E4B">
      <w:pPr>
        <w:shd w:val="clear" w:color="auto" w:fill="FFFFFF"/>
        <w:spacing w:after="0" w:line="285" w:lineRule="atLeast"/>
        <w:rPr>
          <w:rFonts w:ascii="Consolas" w:eastAsia="Times New Roman" w:hAnsi="Consolas" w:cs="Times New Roman"/>
          <w:color w:val="000000"/>
          <w:sz w:val="21"/>
          <w:szCs w:val="21"/>
        </w:rPr>
      </w:pPr>
    </w:p>
    <w:p w14:paraId="67D65E06" w14:textId="77777777" w:rsidR="00E54E4B" w:rsidRPr="00FE273C" w:rsidRDefault="00E54E4B" w:rsidP="00E54E4B">
      <w:pPr>
        <w:rPr>
          <w:rFonts w:asciiTheme="majorHAnsi" w:eastAsia="Times New Roman" w:hAnsiTheme="majorHAnsi" w:cstheme="majorBidi"/>
          <w:b/>
          <w:iCs/>
          <w:smallCaps/>
          <w:color w:val="31378B" w:themeColor="text2"/>
          <w:szCs w:val="25"/>
        </w:rPr>
      </w:pPr>
      <w:r>
        <w:rPr>
          <w:rFonts w:eastAsia="Times New Roman"/>
        </w:rPr>
        <w:br w:type="page"/>
      </w:r>
      <w:r w:rsidRPr="0044150B">
        <w:rPr>
          <w:noProof/>
        </w:rPr>
        <w:lastRenderedPageBreak/>
        <w:drawing>
          <wp:inline distT="0" distB="0" distL="0" distR="0" wp14:anchorId="687E25C0" wp14:editId="4A7B280B">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44515"/>
                    </a:xfrm>
                    <a:prstGeom prst="rect">
                      <a:avLst/>
                    </a:prstGeom>
                  </pic:spPr>
                </pic:pic>
              </a:graphicData>
            </a:graphic>
          </wp:inline>
        </w:drawing>
      </w:r>
    </w:p>
    <w:p w14:paraId="45E4B00E" w14:textId="2B041CE0" w:rsidR="00927C31" w:rsidRDefault="00E54E4B" w:rsidP="00927C31">
      <w:pPr>
        <w:pStyle w:val="Heading3"/>
      </w:pPr>
      <w:r>
        <w:br w:type="page"/>
      </w:r>
      <w:r w:rsidR="00563701">
        <w:lastRenderedPageBreak/>
        <w:t xml:space="preserve"> </w:t>
      </w:r>
      <w:r w:rsidR="00927C31">
        <w:t>Objects Prototypes</w:t>
      </w:r>
    </w:p>
    <w:p w14:paraId="446B782C" w14:textId="77777777" w:rsidR="00AC6856" w:rsidRPr="00AC6856" w:rsidRDefault="00AC6856" w:rsidP="00AC6856">
      <w:pPr>
        <w:pStyle w:val="SourceCode"/>
        <w:rPr>
          <w:rFonts w:eastAsia="Times New Roman"/>
          <w:color w:val="000000"/>
        </w:rPr>
      </w:pPr>
      <w:r w:rsidRPr="00AC6856">
        <w:rPr>
          <w:rFonts w:eastAsia="Times New Roman"/>
        </w:rPr>
        <w:t>// Constructor defines prototype</w:t>
      </w:r>
    </w:p>
    <w:p w14:paraId="69EE05DA" w14:textId="77777777" w:rsidR="00AC6856" w:rsidRPr="00AC6856" w:rsidRDefault="00AC6856" w:rsidP="00AC6856">
      <w:pPr>
        <w:pStyle w:val="SourceCode"/>
        <w:rPr>
          <w:rFonts w:eastAsia="Times New Roman"/>
          <w:color w:val="000000"/>
        </w:rPr>
      </w:pPr>
      <w:r w:rsidRPr="00AC6856">
        <w:rPr>
          <w:rFonts w:eastAsia="Times New Roman"/>
          <w:color w:val="0000FF"/>
        </w:rPr>
        <w:t>function</w:t>
      </w:r>
      <w:r w:rsidRPr="00AC6856">
        <w:rPr>
          <w:rFonts w:eastAsia="Times New Roman"/>
          <w:color w:val="000000"/>
        </w:rPr>
        <w:t> Person(first,second)</w:t>
      </w:r>
    </w:p>
    <w:p w14:paraId="6B635C2D"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5DD41E56"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rPr>
        <w:t>// 2 Instance fields</w:t>
      </w:r>
    </w:p>
    <w:p w14:paraId="2D9CA9FA"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this</w:t>
      </w:r>
      <w:r w:rsidRPr="00AC6856">
        <w:rPr>
          <w:rFonts w:eastAsia="Times New Roman"/>
          <w:color w:val="000000"/>
        </w:rPr>
        <w:t>.firstName = first;</w:t>
      </w:r>
    </w:p>
    <w:p w14:paraId="6E31A266"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this</w:t>
      </w:r>
      <w:r w:rsidRPr="00AC6856">
        <w:rPr>
          <w:rFonts w:eastAsia="Times New Roman"/>
          <w:color w:val="000000"/>
        </w:rPr>
        <w:t>.secondName = second;</w:t>
      </w:r>
    </w:p>
    <w:p w14:paraId="0130274F" w14:textId="77777777" w:rsidR="00AC6856" w:rsidRPr="00AC6856" w:rsidRDefault="00AC6856" w:rsidP="00AC6856">
      <w:pPr>
        <w:pStyle w:val="SourceCode"/>
        <w:rPr>
          <w:rFonts w:eastAsia="Times New Roman"/>
          <w:color w:val="000000"/>
        </w:rPr>
      </w:pPr>
    </w:p>
    <w:p w14:paraId="2F60A5BE"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rPr>
        <w:t>// Increment static field defined below</w:t>
      </w:r>
    </w:p>
    <w:p w14:paraId="29C32BAA" w14:textId="77777777" w:rsidR="00AC6856" w:rsidRPr="00AC6856" w:rsidRDefault="00AC6856" w:rsidP="00AC6856">
      <w:pPr>
        <w:pStyle w:val="SourceCode"/>
        <w:rPr>
          <w:rFonts w:eastAsia="Times New Roman"/>
          <w:color w:val="000000"/>
        </w:rPr>
      </w:pPr>
      <w:r w:rsidRPr="00AC6856">
        <w:rPr>
          <w:rFonts w:eastAsia="Times New Roman"/>
          <w:color w:val="000000"/>
        </w:rPr>
        <w:t>    Person.numPeople++;</w:t>
      </w:r>
    </w:p>
    <w:p w14:paraId="3F6EDC3B"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1B039FDC" w14:textId="77777777" w:rsidR="00AC6856" w:rsidRPr="00AC6856" w:rsidRDefault="00AC6856" w:rsidP="00AC6856">
      <w:pPr>
        <w:pStyle w:val="SourceCode"/>
        <w:rPr>
          <w:rFonts w:eastAsia="Times New Roman"/>
          <w:color w:val="000000"/>
        </w:rPr>
      </w:pPr>
    </w:p>
    <w:p w14:paraId="75188399" w14:textId="77777777" w:rsidR="00AC6856" w:rsidRPr="00AC6856" w:rsidRDefault="00AC6856" w:rsidP="00AC6856">
      <w:pPr>
        <w:pStyle w:val="SourceCode"/>
        <w:rPr>
          <w:rFonts w:eastAsia="Times New Roman"/>
          <w:color w:val="000000"/>
        </w:rPr>
      </w:pPr>
      <w:r w:rsidRPr="00AC6856">
        <w:rPr>
          <w:rFonts w:eastAsia="Times New Roman"/>
        </w:rPr>
        <w:t>// Instance Method</w:t>
      </w:r>
    </w:p>
    <w:p w14:paraId="487D8C21" w14:textId="77777777" w:rsidR="00AC6856" w:rsidRPr="00AC6856" w:rsidRDefault="00AC6856" w:rsidP="00AC6856">
      <w:pPr>
        <w:pStyle w:val="SourceCode"/>
        <w:rPr>
          <w:rFonts w:eastAsia="Times New Roman"/>
          <w:color w:val="000000"/>
        </w:rPr>
      </w:pPr>
      <w:r w:rsidRPr="00AC6856">
        <w:rPr>
          <w:rFonts w:eastAsia="Times New Roman"/>
          <w:color w:val="000000"/>
        </w:rPr>
        <w:t>Person.prototype.fullName = </w:t>
      </w:r>
      <w:r w:rsidRPr="00AC6856">
        <w:rPr>
          <w:rFonts w:eastAsia="Times New Roman"/>
          <w:color w:val="0000FF"/>
        </w:rPr>
        <w:t>function</w:t>
      </w:r>
      <w:r w:rsidRPr="00AC6856">
        <w:rPr>
          <w:rFonts w:eastAsia="Times New Roman"/>
          <w:color w:val="000000"/>
        </w:rPr>
        <w:t>()</w:t>
      </w:r>
    </w:p>
    <w:p w14:paraId="13759818"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21589CD9" w14:textId="77777777" w:rsidR="00AC6856" w:rsidRPr="00AC6856" w:rsidRDefault="00AC6856" w:rsidP="00AC6856">
      <w:pPr>
        <w:pStyle w:val="SourceCode"/>
        <w:rPr>
          <w:rFonts w:eastAsia="Times New Roman"/>
          <w:color w:val="000000"/>
        </w:rPr>
      </w:pPr>
      <w:r w:rsidRPr="00AC6856">
        <w:rPr>
          <w:rFonts w:eastAsia="Times New Roman"/>
          <w:color w:val="000000"/>
        </w:rPr>
        <w:t>    </w:t>
      </w:r>
      <w:r w:rsidRPr="00AC6856">
        <w:rPr>
          <w:rFonts w:eastAsia="Times New Roman"/>
          <w:color w:val="0000FF"/>
        </w:rPr>
        <w:t>return</w:t>
      </w:r>
      <w:r w:rsidRPr="00AC6856">
        <w:rPr>
          <w:rFonts w:eastAsia="Times New Roman"/>
          <w:color w:val="000000"/>
        </w:rPr>
        <w:t> </w:t>
      </w:r>
      <w:r w:rsidRPr="00AC6856">
        <w:rPr>
          <w:rFonts w:eastAsia="Times New Roman"/>
          <w:color w:val="0000FF"/>
        </w:rPr>
        <w:t>this</w:t>
      </w:r>
      <w:r w:rsidRPr="00AC6856">
        <w:rPr>
          <w:rFonts w:eastAsia="Times New Roman"/>
          <w:color w:val="000000"/>
        </w:rPr>
        <w:t>.firstName + </w:t>
      </w:r>
      <w:r w:rsidRPr="00AC6856">
        <w:rPr>
          <w:rFonts w:eastAsia="Times New Roman"/>
          <w:color w:val="A31515"/>
        </w:rPr>
        <w:t>" "</w:t>
      </w:r>
      <w:r w:rsidRPr="00AC6856">
        <w:rPr>
          <w:rFonts w:eastAsia="Times New Roman"/>
          <w:color w:val="000000"/>
        </w:rPr>
        <w:t> + </w:t>
      </w:r>
      <w:r w:rsidRPr="00AC6856">
        <w:rPr>
          <w:rFonts w:eastAsia="Times New Roman"/>
          <w:color w:val="0000FF"/>
        </w:rPr>
        <w:t>this</w:t>
      </w:r>
      <w:r w:rsidRPr="00AC6856">
        <w:rPr>
          <w:rFonts w:eastAsia="Times New Roman"/>
          <w:color w:val="000000"/>
        </w:rPr>
        <w:t>.secondName;</w:t>
      </w:r>
    </w:p>
    <w:p w14:paraId="5F85F949"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31B95829" w14:textId="77777777" w:rsidR="00AC6856" w:rsidRPr="00AC6856" w:rsidRDefault="00AC6856" w:rsidP="00AC6856">
      <w:pPr>
        <w:pStyle w:val="SourceCode"/>
        <w:rPr>
          <w:rFonts w:eastAsia="Times New Roman"/>
          <w:color w:val="000000"/>
        </w:rPr>
      </w:pPr>
    </w:p>
    <w:p w14:paraId="2E77F34A" w14:textId="77777777" w:rsidR="00AC6856" w:rsidRPr="00AC6856" w:rsidRDefault="00AC6856" w:rsidP="00AC6856">
      <w:pPr>
        <w:pStyle w:val="SourceCode"/>
        <w:rPr>
          <w:rFonts w:eastAsia="Times New Roman"/>
          <w:color w:val="000000"/>
        </w:rPr>
      </w:pPr>
      <w:r w:rsidRPr="00AC6856">
        <w:rPr>
          <w:rFonts w:eastAsia="Times New Roman"/>
        </w:rPr>
        <w:t>// Instance Property</w:t>
      </w:r>
    </w:p>
    <w:p w14:paraId="4ABD21EB" w14:textId="77777777" w:rsidR="00AC6856" w:rsidRPr="00AC6856" w:rsidRDefault="00AC6856" w:rsidP="00AC6856">
      <w:pPr>
        <w:pStyle w:val="SourceCode"/>
        <w:rPr>
          <w:rFonts w:eastAsia="Times New Roman"/>
          <w:color w:val="000000"/>
        </w:rPr>
      </w:pPr>
      <w:r w:rsidRPr="00AC6856">
        <w:rPr>
          <w:rFonts w:eastAsia="Times New Roman"/>
          <w:color w:val="000000"/>
        </w:rPr>
        <w:t>Object.defineProperty(Person.prototype,</w:t>
      </w:r>
      <w:r w:rsidRPr="00AC6856">
        <w:rPr>
          <w:rFonts w:eastAsia="Times New Roman"/>
          <w:color w:val="A31515"/>
        </w:rPr>
        <w:t>"age"</w:t>
      </w:r>
      <w:r w:rsidRPr="00AC6856">
        <w:rPr>
          <w:rFonts w:eastAsia="Times New Roman"/>
          <w:color w:val="000000"/>
        </w:rPr>
        <w:t>, {</w:t>
      </w:r>
    </w:p>
    <w:p w14:paraId="54CB0B83" w14:textId="77777777" w:rsidR="00AC6856" w:rsidRPr="00AC6856" w:rsidRDefault="00AC6856" w:rsidP="00AC6856">
      <w:pPr>
        <w:pStyle w:val="SourceCode"/>
        <w:rPr>
          <w:rFonts w:eastAsia="Times New Roman"/>
          <w:color w:val="000000"/>
        </w:rPr>
      </w:pPr>
      <w:r w:rsidRPr="00AC6856">
        <w:rPr>
          <w:rFonts w:eastAsia="Times New Roman"/>
          <w:color w:val="000000"/>
        </w:rPr>
        <w:t>    get: </w:t>
      </w:r>
      <w:r w:rsidRPr="00AC6856">
        <w:rPr>
          <w:rFonts w:eastAsia="Times New Roman"/>
          <w:color w:val="0000FF"/>
        </w:rPr>
        <w:t>function</w:t>
      </w:r>
      <w:r w:rsidRPr="00AC6856">
        <w:rPr>
          <w:rFonts w:eastAsia="Times New Roman"/>
          <w:color w:val="000000"/>
        </w:rPr>
        <w:t>() {</w:t>
      </w:r>
      <w:r w:rsidRPr="00AC6856">
        <w:rPr>
          <w:rFonts w:eastAsia="Times New Roman"/>
          <w:color w:val="0000FF"/>
        </w:rPr>
        <w:t>return</w:t>
      </w:r>
      <w:r w:rsidRPr="00AC6856">
        <w:rPr>
          <w:rFonts w:eastAsia="Times New Roman"/>
          <w:color w:val="000000"/>
        </w:rPr>
        <w:t> </w:t>
      </w:r>
      <w:r w:rsidRPr="00AC6856">
        <w:rPr>
          <w:rFonts w:eastAsia="Times New Roman"/>
          <w:color w:val="0000FF"/>
        </w:rPr>
        <w:t>this</w:t>
      </w:r>
      <w:r w:rsidRPr="00AC6856">
        <w:rPr>
          <w:rFonts w:eastAsia="Times New Roman"/>
          <w:color w:val="000000"/>
        </w:rPr>
        <w:t>._age;},</w:t>
      </w:r>
    </w:p>
    <w:p w14:paraId="0C8583F3" w14:textId="77777777" w:rsidR="00AC6856" w:rsidRPr="00AC6856" w:rsidRDefault="00AC6856" w:rsidP="00AC6856">
      <w:pPr>
        <w:pStyle w:val="SourceCode"/>
        <w:rPr>
          <w:rFonts w:eastAsia="Times New Roman"/>
          <w:color w:val="000000"/>
        </w:rPr>
      </w:pPr>
      <w:r w:rsidRPr="00AC6856">
        <w:rPr>
          <w:rFonts w:eastAsia="Times New Roman"/>
          <w:color w:val="000000"/>
        </w:rPr>
        <w:t>    set: </w:t>
      </w:r>
      <w:r w:rsidRPr="00AC6856">
        <w:rPr>
          <w:rFonts w:eastAsia="Times New Roman"/>
          <w:color w:val="0000FF"/>
        </w:rPr>
        <w:t>function</w:t>
      </w:r>
      <w:r w:rsidRPr="00AC6856">
        <w:rPr>
          <w:rFonts w:eastAsia="Times New Roman"/>
          <w:color w:val="000000"/>
        </w:rPr>
        <w:t>(age) {</w:t>
      </w:r>
      <w:r w:rsidRPr="00AC6856">
        <w:rPr>
          <w:rFonts w:eastAsia="Times New Roman"/>
          <w:color w:val="0000FF"/>
        </w:rPr>
        <w:t>this</w:t>
      </w:r>
      <w:r w:rsidRPr="00AC6856">
        <w:rPr>
          <w:rFonts w:eastAsia="Times New Roman"/>
          <w:color w:val="000000"/>
        </w:rPr>
        <w:t>._age=age;}</w:t>
      </w:r>
    </w:p>
    <w:p w14:paraId="7923AF35"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9056B5A" w14:textId="77777777" w:rsidR="00AC6856" w:rsidRPr="00AC6856" w:rsidRDefault="00AC6856" w:rsidP="00AC6856">
      <w:pPr>
        <w:pStyle w:val="SourceCode"/>
        <w:rPr>
          <w:rFonts w:eastAsia="Times New Roman"/>
          <w:color w:val="000000"/>
        </w:rPr>
      </w:pPr>
    </w:p>
    <w:p w14:paraId="0FF45981" w14:textId="77777777" w:rsidR="00AC6856" w:rsidRPr="00AC6856" w:rsidRDefault="00AC6856" w:rsidP="00AC6856">
      <w:pPr>
        <w:pStyle w:val="SourceCode"/>
        <w:rPr>
          <w:rFonts w:eastAsia="Times New Roman"/>
          <w:color w:val="000000"/>
        </w:rPr>
      </w:pPr>
      <w:r w:rsidRPr="00AC6856">
        <w:rPr>
          <w:rFonts w:eastAsia="Times New Roman"/>
        </w:rPr>
        <w:t>// Static field</w:t>
      </w:r>
    </w:p>
    <w:p w14:paraId="2C1A5C5E" w14:textId="77777777" w:rsidR="00AC6856" w:rsidRPr="00AC6856" w:rsidRDefault="00AC6856" w:rsidP="00AC6856">
      <w:pPr>
        <w:pStyle w:val="SourceCode"/>
        <w:rPr>
          <w:rFonts w:eastAsia="Times New Roman"/>
          <w:color w:val="000000"/>
        </w:rPr>
      </w:pPr>
      <w:r w:rsidRPr="00AC6856">
        <w:rPr>
          <w:rFonts w:eastAsia="Times New Roman"/>
          <w:color w:val="000000"/>
        </w:rPr>
        <w:t>Person.numPeople = </w:t>
      </w:r>
      <w:r w:rsidRPr="00AC6856">
        <w:rPr>
          <w:rFonts w:eastAsia="Times New Roman"/>
          <w:color w:val="098658"/>
        </w:rPr>
        <w:t>0</w:t>
      </w:r>
      <w:r w:rsidRPr="00AC6856">
        <w:rPr>
          <w:rFonts w:eastAsia="Times New Roman"/>
          <w:color w:val="000000"/>
        </w:rPr>
        <w:t>;</w:t>
      </w:r>
    </w:p>
    <w:p w14:paraId="0A5645F6" w14:textId="77777777" w:rsidR="00AC6856" w:rsidRPr="00AC6856" w:rsidRDefault="00AC6856" w:rsidP="00AC6856">
      <w:pPr>
        <w:pStyle w:val="SourceCode"/>
        <w:rPr>
          <w:rFonts w:eastAsia="Times New Roman"/>
          <w:color w:val="000000"/>
        </w:rPr>
      </w:pPr>
      <w:r w:rsidRPr="00AC6856">
        <w:rPr>
          <w:rFonts w:eastAsia="Times New Roman"/>
          <w:color w:val="000000"/>
        </w:rPr>
        <w:t>  </w:t>
      </w:r>
    </w:p>
    <w:p w14:paraId="2AC6B09B" w14:textId="77777777" w:rsidR="00AC6856" w:rsidRPr="00AC6856" w:rsidRDefault="00AC6856" w:rsidP="00AC6856">
      <w:pPr>
        <w:pStyle w:val="SourceCode"/>
        <w:rPr>
          <w:rFonts w:eastAsia="Times New Roman"/>
          <w:color w:val="000000"/>
        </w:rPr>
      </w:pPr>
      <w:r w:rsidRPr="00AC6856">
        <w:rPr>
          <w:rFonts w:eastAsia="Times New Roman"/>
        </w:rPr>
        <w:t>// Static method</w:t>
      </w:r>
    </w:p>
    <w:p w14:paraId="2371F3AA" w14:textId="77777777" w:rsidR="00AC6856" w:rsidRPr="00AC6856" w:rsidRDefault="00AC6856" w:rsidP="00AC6856">
      <w:pPr>
        <w:pStyle w:val="SourceCode"/>
        <w:rPr>
          <w:rFonts w:eastAsia="Times New Roman"/>
          <w:color w:val="000000"/>
        </w:rPr>
      </w:pPr>
      <w:r w:rsidRPr="00AC6856">
        <w:rPr>
          <w:rFonts w:eastAsia="Times New Roman"/>
          <w:color w:val="000000"/>
        </w:rPr>
        <w:t>Person.printCount = </w:t>
      </w:r>
      <w:r w:rsidRPr="00AC6856">
        <w:rPr>
          <w:rFonts w:eastAsia="Times New Roman"/>
          <w:color w:val="0000FF"/>
        </w:rPr>
        <w:t>function</w:t>
      </w:r>
      <w:r w:rsidRPr="00AC6856">
        <w:rPr>
          <w:rFonts w:eastAsia="Times New Roman"/>
          <w:color w:val="000000"/>
        </w:rPr>
        <w:t>()</w:t>
      </w:r>
    </w:p>
    <w:p w14:paraId="659D93ED"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940DCC3" w14:textId="77777777" w:rsidR="00AC6856" w:rsidRPr="00AC6856" w:rsidRDefault="00AC6856" w:rsidP="00AC6856">
      <w:pPr>
        <w:pStyle w:val="SourceCode"/>
        <w:rPr>
          <w:rFonts w:eastAsia="Times New Roman"/>
          <w:color w:val="000000"/>
        </w:rPr>
      </w:pPr>
      <w:r w:rsidRPr="00AC6856">
        <w:rPr>
          <w:rFonts w:eastAsia="Times New Roman"/>
          <w:color w:val="000000"/>
        </w:rPr>
        <w:t>    console.log(Person.numPeople + </w:t>
      </w:r>
      <w:r w:rsidRPr="00AC6856">
        <w:rPr>
          <w:rFonts w:eastAsia="Times New Roman"/>
          <w:color w:val="A31515"/>
        </w:rPr>
        <w:t>" people"</w:t>
      </w:r>
      <w:r w:rsidRPr="00AC6856">
        <w:rPr>
          <w:rFonts w:eastAsia="Times New Roman"/>
          <w:color w:val="000000"/>
        </w:rPr>
        <w:t>)</w:t>
      </w:r>
    </w:p>
    <w:p w14:paraId="786213BB" w14:textId="77777777" w:rsidR="00AC6856" w:rsidRPr="00AC6856" w:rsidRDefault="00AC6856" w:rsidP="00AC6856">
      <w:pPr>
        <w:pStyle w:val="SourceCode"/>
        <w:rPr>
          <w:rFonts w:eastAsia="Times New Roman"/>
          <w:color w:val="000000"/>
        </w:rPr>
      </w:pPr>
      <w:r w:rsidRPr="00AC6856">
        <w:rPr>
          <w:rFonts w:eastAsia="Times New Roman"/>
          <w:color w:val="000000"/>
        </w:rPr>
        <w:t>}</w:t>
      </w:r>
    </w:p>
    <w:p w14:paraId="659BE68A" w14:textId="77777777" w:rsidR="00AC6856" w:rsidRPr="00AC6856" w:rsidRDefault="00AC6856" w:rsidP="00AC6856">
      <w:pPr>
        <w:pStyle w:val="SourceCode"/>
        <w:rPr>
          <w:rFonts w:eastAsia="Times New Roman"/>
          <w:color w:val="000000"/>
        </w:rPr>
      </w:pPr>
    </w:p>
    <w:p w14:paraId="28E834D8" w14:textId="77777777" w:rsidR="00AC6856" w:rsidRPr="00AC6856" w:rsidRDefault="00AC6856" w:rsidP="00AC6856">
      <w:pPr>
        <w:pStyle w:val="SourceCode"/>
        <w:rPr>
          <w:rFonts w:eastAsia="Times New Roman"/>
          <w:color w:val="000000"/>
        </w:rPr>
      </w:pPr>
      <w:r w:rsidRPr="00AC6856">
        <w:rPr>
          <w:rFonts w:eastAsia="Times New Roman"/>
        </w:rPr>
        <w:t>// Create instance and set age property</w:t>
      </w:r>
    </w:p>
    <w:p w14:paraId="6F400DD8" w14:textId="77777777" w:rsidR="00AC6856" w:rsidRPr="00AC6856" w:rsidRDefault="00AC6856" w:rsidP="00AC6856">
      <w:pPr>
        <w:pStyle w:val="SourceCode"/>
        <w:rPr>
          <w:rFonts w:eastAsia="Times New Roman"/>
          <w:color w:val="000000"/>
        </w:rPr>
      </w:pPr>
      <w:r w:rsidRPr="00AC6856">
        <w:rPr>
          <w:rFonts w:eastAsia="Times New Roman"/>
          <w:color w:val="0000FF"/>
        </w:rPr>
        <w:t>var</w:t>
      </w:r>
      <w:r w:rsidRPr="00AC6856">
        <w:rPr>
          <w:rFonts w:eastAsia="Times New Roman"/>
          <w:color w:val="000000"/>
        </w:rPr>
        <w:t> p1 = </w:t>
      </w:r>
      <w:r w:rsidRPr="00AC6856">
        <w:rPr>
          <w:rFonts w:eastAsia="Times New Roman"/>
          <w:color w:val="0000FF"/>
        </w:rPr>
        <w:t>new</w:t>
      </w:r>
      <w:r w:rsidRPr="00AC6856">
        <w:rPr>
          <w:rFonts w:eastAsia="Times New Roman"/>
          <w:color w:val="000000"/>
        </w:rPr>
        <w:t> Person(</w:t>
      </w:r>
      <w:r w:rsidRPr="00AC6856">
        <w:rPr>
          <w:rFonts w:eastAsia="Times New Roman"/>
          <w:color w:val="A31515"/>
        </w:rPr>
        <w:t>"Kenny"</w:t>
      </w:r>
      <w:r w:rsidRPr="00AC6856">
        <w:rPr>
          <w:rFonts w:eastAsia="Times New Roman"/>
          <w:color w:val="000000"/>
        </w:rPr>
        <w:t>, </w:t>
      </w:r>
      <w:r w:rsidRPr="00AC6856">
        <w:rPr>
          <w:rFonts w:eastAsia="Times New Roman"/>
          <w:color w:val="A31515"/>
        </w:rPr>
        <w:t>"Wilson"</w:t>
      </w:r>
      <w:r w:rsidRPr="00AC6856">
        <w:rPr>
          <w:rFonts w:eastAsia="Times New Roman"/>
          <w:color w:val="000000"/>
        </w:rPr>
        <w:t>);</w:t>
      </w:r>
    </w:p>
    <w:p w14:paraId="07600D56" w14:textId="77777777" w:rsidR="00AC6856" w:rsidRPr="00AC6856" w:rsidRDefault="00AC6856" w:rsidP="00AC6856">
      <w:pPr>
        <w:pStyle w:val="SourceCode"/>
        <w:rPr>
          <w:rFonts w:eastAsia="Times New Roman"/>
          <w:color w:val="000000"/>
        </w:rPr>
      </w:pPr>
      <w:r w:rsidRPr="00AC6856">
        <w:rPr>
          <w:rFonts w:eastAsia="Times New Roman"/>
          <w:color w:val="000000"/>
        </w:rPr>
        <w:t>p1.age = </w:t>
      </w:r>
      <w:r w:rsidRPr="00AC6856">
        <w:rPr>
          <w:rFonts w:eastAsia="Times New Roman"/>
          <w:color w:val="098658"/>
        </w:rPr>
        <w:t>20</w:t>
      </w:r>
      <w:r w:rsidRPr="00AC6856">
        <w:rPr>
          <w:rFonts w:eastAsia="Times New Roman"/>
          <w:color w:val="000000"/>
        </w:rPr>
        <w:t>;</w:t>
      </w:r>
    </w:p>
    <w:p w14:paraId="0AEC4515" w14:textId="77777777" w:rsidR="00AC6856" w:rsidRPr="00AC6856" w:rsidRDefault="00AC6856" w:rsidP="00AC6856">
      <w:pPr>
        <w:pStyle w:val="SourceCode"/>
        <w:rPr>
          <w:rFonts w:eastAsia="Times New Roman"/>
          <w:color w:val="000000"/>
        </w:rPr>
      </w:pPr>
    </w:p>
    <w:p w14:paraId="2522E9E2" w14:textId="77777777" w:rsidR="00AC6856" w:rsidRPr="00AC6856" w:rsidRDefault="00AC6856" w:rsidP="00AC6856">
      <w:pPr>
        <w:pStyle w:val="SourceCode"/>
        <w:rPr>
          <w:rFonts w:eastAsia="Times New Roman"/>
          <w:color w:val="000000"/>
        </w:rPr>
      </w:pPr>
      <w:r w:rsidRPr="00AC6856">
        <w:rPr>
          <w:rFonts w:eastAsia="Times New Roman"/>
        </w:rPr>
        <w:t>// Create second instance</w:t>
      </w:r>
    </w:p>
    <w:p w14:paraId="47733FDE" w14:textId="77777777" w:rsidR="00AC6856" w:rsidRPr="00AC6856" w:rsidRDefault="00AC6856" w:rsidP="00AC6856">
      <w:pPr>
        <w:pStyle w:val="SourceCode"/>
        <w:rPr>
          <w:rFonts w:eastAsia="Times New Roman"/>
          <w:color w:val="000000"/>
        </w:rPr>
      </w:pPr>
      <w:r w:rsidRPr="00AC6856">
        <w:rPr>
          <w:rFonts w:eastAsia="Times New Roman"/>
          <w:color w:val="0000FF"/>
        </w:rPr>
        <w:t>var</w:t>
      </w:r>
      <w:r w:rsidRPr="00AC6856">
        <w:rPr>
          <w:rFonts w:eastAsia="Times New Roman"/>
          <w:color w:val="000000"/>
        </w:rPr>
        <w:t> p2 = </w:t>
      </w:r>
      <w:r w:rsidRPr="00AC6856">
        <w:rPr>
          <w:rFonts w:eastAsia="Times New Roman"/>
          <w:color w:val="0000FF"/>
        </w:rPr>
        <w:t>new</w:t>
      </w:r>
      <w:r w:rsidRPr="00AC6856">
        <w:rPr>
          <w:rFonts w:eastAsia="Times New Roman"/>
          <w:color w:val="000000"/>
        </w:rPr>
        <w:t> Person(</w:t>
      </w:r>
      <w:r w:rsidRPr="00AC6856">
        <w:rPr>
          <w:rFonts w:eastAsia="Times New Roman"/>
          <w:color w:val="A31515"/>
        </w:rPr>
        <w:t>"Isla"</w:t>
      </w:r>
      <w:r w:rsidRPr="00AC6856">
        <w:rPr>
          <w:rFonts w:eastAsia="Times New Roman"/>
          <w:color w:val="000000"/>
        </w:rPr>
        <w:t>, </w:t>
      </w:r>
      <w:r w:rsidRPr="00AC6856">
        <w:rPr>
          <w:rFonts w:eastAsia="Times New Roman"/>
          <w:color w:val="A31515"/>
        </w:rPr>
        <w:t>"Wilson"</w:t>
      </w:r>
      <w:r w:rsidRPr="00AC6856">
        <w:rPr>
          <w:rFonts w:eastAsia="Times New Roman"/>
          <w:color w:val="000000"/>
        </w:rPr>
        <w:t>);</w:t>
      </w:r>
    </w:p>
    <w:p w14:paraId="2B660D67" w14:textId="77777777" w:rsidR="00AC6856" w:rsidRPr="00AC6856" w:rsidRDefault="00AC6856" w:rsidP="00AC6856">
      <w:pPr>
        <w:pStyle w:val="SourceCode"/>
        <w:rPr>
          <w:rFonts w:eastAsia="Times New Roman"/>
          <w:color w:val="000000"/>
        </w:rPr>
      </w:pPr>
    </w:p>
    <w:p w14:paraId="051CF586" w14:textId="77777777" w:rsidR="00AC6856" w:rsidRPr="00AC6856" w:rsidRDefault="00AC6856" w:rsidP="00AC6856">
      <w:pPr>
        <w:pStyle w:val="SourceCode"/>
        <w:rPr>
          <w:rFonts w:eastAsia="Times New Roman"/>
          <w:color w:val="000000"/>
        </w:rPr>
      </w:pPr>
      <w:r w:rsidRPr="00AC6856">
        <w:rPr>
          <w:rFonts w:eastAsia="Times New Roman"/>
          <w:color w:val="000000"/>
        </w:rPr>
        <w:t>console.log(p1.fullName());</w:t>
      </w:r>
    </w:p>
    <w:p w14:paraId="4303C5A2" w14:textId="77777777" w:rsidR="00AC6856" w:rsidRPr="00AC6856" w:rsidRDefault="00AC6856" w:rsidP="00AC6856">
      <w:pPr>
        <w:pStyle w:val="SourceCode"/>
        <w:rPr>
          <w:rFonts w:eastAsia="Times New Roman"/>
          <w:color w:val="000000"/>
        </w:rPr>
      </w:pPr>
      <w:r w:rsidRPr="00AC6856">
        <w:rPr>
          <w:rFonts w:eastAsia="Times New Roman"/>
          <w:color w:val="000000"/>
        </w:rPr>
        <w:t>console.log(p1.age);</w:t>
      </w:r>
    </w:p>
    <w:p w14:paraId="02C1BB49" w14:textId="77777777" w:rsidR="00AC6856" w:rsidRPr="00AC6856" w:rsidRDefault="00AC6856" w:rsidP="00AC6856">
      <w:pPr>
        <w:pStyle w:val="SourceCode"/>
        <w:rPr>
          <w:rFonts w:eastAsia="Times New Roman"/>
          <w:color w:val="000000"/>
        </w:rPr>
      </w:pPr>
      <w:r w:rsidRPr="00AC6856">
        <w:rPr>
          <w:rFonts w:eastAsia="Times New Roman"/>
          <w:color w:val="000000"/>
        </w:rPr>
        <w:t>Person.printCount();</w:t>
      </w:r>
    </w:p>
    <w:p w14:paraId="5D3A946B" w14:textId="77777777" w:rsidR="00AC6856" w:rsidRPr="00AC6856" w:rsidRDefault="00AC6856" w:rsidP="00AC6856">
      <w:pPr>
        <w:shd w:val="clear" w:color="auto" w:fill="FFFFFF"/>
        <w:spacing w:after="0" w:line="285" w:lineRule="atLeast"/>
        <w:rPr>
          <w:rFonts w:ascii="Consolas" w:eastAsia="Times New Roman" w:hAnsi="Consolas" w:cs="Times New Roman"/>
          <w:color w:val="000000"/>
          <w:sz w:val="21"/>
          <w:szCs w:val="21"/>
        </w:rPr>
      </w:pPr>
    </w:p>
    <w:p w14:paraId="2F3F0BAF" w14:textId="77777777" w:rsidR="00AC6856" w:rsidRPr="00AC6856" w:rsidRDefault="00AC6856" w:rsidP="00AC6856"/>
    <w:p w14:paraId="0B986F89" w14:textId="77777777" w:rsidR="00383834" w:rsidRDefault="00383834">
      <w:pPr>
        <w:spacing w:after="160" w:line="259" w:lineRule="auto"/>
        <w:rPr>
          <w:rFonts w:asciiTheme="majorHAnsi" w:eastAsiaTheme="majorEastAsia" w:hAnsiTheme="majorHAnsi" w:cstheme="majorBidi"/>
          <w:color w:val="31378B" w:themeColor="text2"/>
          <w:sz w:val="28"/>
          <w:szCs w:val="26"/>
        </w:rPr>
      </w:pPr>
      <w:r>
        <w:br w:type="page"/>
      </w:r>
    </w:p>
    <w:p w14:paraId="3E7F6013" w14:textId="1814008B" w:rsidR="00927C31" w:rsidRDefault="00927C31" w:rsidP="00927C31">
      <w:pPr>
        <w:pStyle w:val="Heading3"/>
      </w:pPr>
      <w:r>
        <w:lastRenderedPageBreak/>
        <w:t>Classes</w:t>
      </w:r>
    </w:p>
    <w:p w14:paraId="21E65EFF" w14:textId="77777777" w:rsidR="00413AFC" w:rsidRPr="00413AFC" w:rsidRDefault="00413AFC" w:rsidP="00413AFC">
      <w:pPr>
        <w:pStyle w:val="SourceCode"/>
        <w:rPr>
          <w:rFonts w:eastAsia="Times New Roman"/>
        </w:rPr>
      </w:pPr>
      <w:r w:rsidRPr="00413AFC">
        <w:rPr>
          <w:rFonts w:eastAsia="Times New Roman"/>
          <w:color w:val="0000FF"/>
        </w:rPr>
        <w:t>class</w:t>
      </w:r>
      <w:r w:rsidRPr="00413AFC">
        <w:rPr>
          <w:rFonts w:eastAsia="Times New Roman"/>
        </w:rPr>
        <w:t> Person </w:t>
      </w:r>
    </w:p>
    <w:p w14:paraId="1DD71210" w14:textId="77777777" w:rsidR="00413AFC" w:rsidRPr="00413AFC" w:rsidRDefault="00413AFC" w:rsidP="00413AFC">
      <w:pPr>
        <w:pStyle w:val="SourceCode"/>
        <w:rPr>
          <w:rFonts w:eastAsia="Times New Roman"/>
        </w:rPr>
      </w:pPr>
      <w:r w:rsidRPr="00413AFC">
        <w:rPr>
          <w:rFonts w:eastAsia="Times New Roman"/>
        </w:rPr>
        <w:t>{</w:t>
      </w:r>
    </w:p>
    <w:p w14:paraId="5EDCB6D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Static Field</w:t>
      </w:r>
    </w:p>
    <w:p w14:paraId="545F5DCD"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count = </w:t>
      </w:r>
      <w:r w:rsidRPr="00413AFC">
        <w:rPr>
          <w:rFonts w:eastAsia="Times New Roman"/>
          <w:color w:val="098658"/>
        </w:rPr>
        <w:t>0</w:t>
      </w:r>
      <w:r w:rsidRPr="00413AFC">
        <w:rPr>
          <w:rFonts w:eastAsia="Times New Roman"/>
        </w:rPr>
        <w:t>;</w:t>
      </w:r>
    </w:p>
    <w:p w14:paraId="699E5970" w14:textId="77777777" w:rsidR="00413AFC" w:rsidRPr="00413AFC" w:rsidRDefault="00413AFC" w:rsidP="00413AFC">
      <w:pPr>
        <w:pStyle w:val="SourceCode"/>
        <w:rPr>
          <w:rFonts w:eastAsia="Times New Roman"/>
        </w:rPr>
      </w:pPr>
    </w:p>
    <w:p w14:paraId="7ADA00F7"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Static Method</w:t>
      </w:r>
    </w:p>
    <w:p w14:paraId="1863F76C"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static</w:t>
      </w:r>
      <w:r w:rsidRPr="00413AFC">
        <w:rPr>
          <w:rFonts w:eastAsia="Times New Roman"/>
        </w:rPr>
        <w:t> printPeeople(...people) {</w:t>
      </w:r>
    </w:p>
    <w:p w14:paraId="4E17AF18" w14:textId="77777777" w:rsidR="00413AFC" w:rsidRPr="00413AFC" w:rsidRDefault="00413AFC" w:rsidP="00413AFC">
      <w:pPr>
        <w:pStyle w:val="SourceCode"/>
        <w:rPr>
          <w:rFonts w:eastAsia="Times New Roman"/>
        </w:rPr>
      </w:pPr>
      <w:r w:rsidRPr="00413AFC">
        <w:rPr>
          <w:rFonts w:eastAsia="Times New Roman"/>
        </w:rPr>
        <w:t>        people.forEach(p </w:t>
      </w:r>
      <w:r w:rsidRPr="00413AFC">
        <w:rPr>
          <w:rFonts w:eastAsia="Times New Roman"/>
          <w:color w:val="0000FF"/>
        </w:rPr>
        <w:t>=&gt;</w:t>
      </w:r>
      <w:r w:rsidRPr="00413AFC">
        <w:rPr>
          <w:rFonts w:eastAsia="Times New Roman"/>
        </w:rPr>
        <w:t> console.log(p.toString()));</w:t>
      </w:r>
    </w:p>
    <w:p w14:paraId="7DA502C8" w14:textId="77777777" w:rsidR="00413AFC" w:rsidRPr="00413AFC" w:rsidRDefault="00413AFC" w:rsidP="00413AFC">
      <w:pPr>
        <w:pStyle w:val="SourceCode"/>
        <w:rPr>
          <w:rFonts w:eastAsia="Times New Roman"/>
        </w:rPr>
      </w:pPr>
      <w:r w:rsidRPr="00413AFC">
        <w:rPr>
          <w:rFonts w:eastAsia="Times New Roman"/>
        </w:rPr>
        <w:t>    }</w:t>
      </w:r>
    </w:p>
    <w:p w14:paraId="3E68B568" w14:textId="77777777" w:rsidR="00413AFC" w:rsidRPr="00413AFC" w:rsidRDefault="00413AFC" w:rsidP="00413AFC">
      <w:pPr>
        <w:pStyle w:val="SourceCode"/>
        <w:rPr>
          <w:rFonts w:eastAsia="Times New Roman"/>
        </w:rPr>
      </w:pPr>
    </w:p>
    <w:p w14:paraId="52042F45"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Constructor</w:t>
      </w:r>
    </w:p>
    <w:p w14:paraId="059657C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w:t>
      </w:r>
    </w:p>
    <w:p w14:paraId="73B1AAAE"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Initialize Instance Fields</w:t>
      </w:r>
    </w:p>
    <w:p w14:paraId="01EDC30F"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.firstName = first;</w:t>
      </w:r>
    </w:p>
    <w:p w14:paraId="1960D50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.secondName = second;</w:t>
      </w:r>
    </w:p>
    <w:p w14:paraId="32D8C7A2" w14:textId="77777777" w:rsidR="00413AFC" w:rsidRPr="00413AFC" w:rsidRDefault="00413AFC" w:rsidP="00413AFC">
      <w:pPr>
        <w:pStyle w:val="SourceCode"/>
        <w:rPr>
          <w:rFonts w:eastAsia="Times New Roman"/>
        </w:rPr>
      </w:pPr>
    </w:p>
    <w:p w14:paraId="416F5FC7"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Increment Static Field</w:t>
      </w:r>
    </w:p>
    <w:p w14:paraId="68BA2B89" w14:textId="77777777" w:rsidR="00413AFC" w:rsidRPr="00413AFC" w:rsidRDefault="00413AFC" w:rsidP="00413AFC">
      <w:pPr>
        <w:pStyle w:val="SourceCode"/>
        <w:rPr>
          <w:rFonts w:eastAsia="Times New Roman"/>
        </w:rPr>
      </w:pPr>
      <w:r w:rsidRPr="00413AFC">
        <w:rPr>
          <w:rFonts w:eastAsia="Times New Roman"/>
        </w:rPr>
        <w:t>        Person.count++;</w:t>
      </w:r>
    </w:p>
    <w:p w14:paraId="4925033B" w14:textId="77777777" w:rsidR="00413AFC" w:rsidRPr="00413AFC" w:rsidRDefault="00413AFC" w:rsidP="00413AFC">
      <w:pPr>
        <w:pStyle w:val="SourceCode"/>
        <w:rPr>
          <w:rFonts w:eastAsia="Times New Roman"/>
        </w:rPr>
      </w:pPr>
      <w:r w:rsidRPr="00413AFC">
        <w:rPr>
          <w:rFonts w:eastAsia="Times New Roman"/>
        </w:rPr>
        <w:t>    }</w:t>
      </w:r>
    </w:p>
    <w:p w14:paraId="2BF9CDD2" w14:textId="77777777" w:rsidR="00413AFC" w:rsidRPr="00413AFC" w:rsidRDefault="00413AFC" w:rsidP="00413AFC">
      <w:pPr>
        <w:pStyle w:val="SourceCode"/>
        <w:rPr>
          <w:rFonts w:eastAsia="Times New Roman"/>
        </w:rPr>
      </w:pPr>
    </w:p>
    <w:p w14:paraId="2959AD8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Instance Method</w:t>
      </w:r>
    </w:p>
    <w:p w14:paraId="706315BE" w14:textId="77777777" w:rsidR="00413AFC" w:rsidRPr="00413AFC" w:rsidRDefault="00413AFC" w:rsidP="00413AFC">
      <w:pPr>
        <w:pStyle w:val="SourceCode"/>
        <w:rPr>
          <w:rFonts w:eastAsia="Times New Roman"/>
        </w:rPr>
      </w:pPr>
      <w:r w:rsidRPr="00413AFC">
        <w:rPr>
          <w:rFonts w:eastAsia="Times New Roman"/>
        </w:rPr>
        <w:t>    toString() {</w:t>
      </w:r>
    </w:p>
    <w:p w14:paraId="244603F9"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.firstName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.secondName + </w:t>
      </w:r>
      <w:r w:rsidRPr="00413AFC">
        <w:rPr>
          <w:rFonts w:eastAsia="Times New Roman"/>
          <w:color w:val="A31515"/>
        </w:rPr>
        <w:t>" "</w:t>
      </w:r>
      <w:r w:rsidRPr="00413AFC">
        <w:rPr>
          <w:rFonts w:eastAsia="Times New Roman"/>
        </w:rPr>
        <w:t> + </w:t>
      </w:r>
      <w:r w:rsidRPr="00413AFC">
        <w:rPr>
          <w:rFonts w:eastAsia="Times New Roman"/>
          <w:color w:val="0000FF"/>
        </w:rPr>
        <w:t>this</w:t>
      </w:r>
      <w:r w:rsidRPr="00413AFC">
        <w:rPr>
          <w:rFonts w:eastAsia="Times New Roman"/>
        </w:rPr>
        <w:t>._age;</w:t>
      </w:r>
    </w:p>
    <w:p w14:paraId="2D133B4E" w14:textId="77777777" w:rsidR="00413AFC" w:rsidRPr="00413AFC" w:rsidRDefault="00413AFC" w:rsidP="00413AFC">
      <w:pPr>
        <w:pStyle w:val="SourceCode"/>
        <w:rPr>
          <w:rFonts w:eastAsia="Times New Roman"/>
        </w:rPr>
      </w:pPr>
      <w:r w:rsidRPr="00413AFC">
        <w:rPr>
          <w:rFonts w:eastAsia="Times New Roman"/>
        </w:rPr>
        <w:t>    }</w:t>
      </w:r>
    </w:p>
    <w:p w14:paraId="55D6DCA0" w14:textId="77777777" w:rsidR="00413AFC" w:rsidRPr="00413AFC" w:rsidRDefault="00413AFC" w:rsidP="00413AFC">
      <w:pPr>
        <w:pStyle w:val="SourceCode"/>
        <w:rPr>
          <w:rFonts w:eastAsia="Times New Roman"/>
        </w:rPr>
      </w:pPr>
    </w:p>
    <w:p w14:paraId="2EDAD64B"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Instance Getter/Setter</w:t>
      </w:r>
    </w:p>
    <w:p w14:paraId="1C5BD1DE"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get</w:t>
      </w:r>
      <w:r w:rsidRPr="00413AFC">
        <w:rPr>
          <w:rFonts w:eastAsia="Times New Roman"/>
        </w:rPr>
        <w:t> age() { </w:t>
      </w:r>
      <w:r w:rsidRPr="00413AFC">
        <w:rPr>
          <w:rFonts w:eastAsia="Times New Roman"/>
          <w:color w:val="0000FF"/>
        </w:rPr>
        <w:t>return</w:t>
      </w:r>
      <w:r w:rsidRPr="00413AFC">
        <w:rPr>
          <w:rFonts w:eastAsia="Times New Roman"/>
        </w:rPr>
        <w:t> </w:t>
      </w:r>
      <w:r w:rsidRPr="00413AFC">
        <w:rPr>
          <w:rFonts w:eastAsia="Times New Roman"/>
          <w:color w:val="0000FF"/>
        </w:rPr>
        <w:t>this</w:t>
      </w:r>
      <w:r w:rsidRPr="00413AFC">
        <w:rPr>
          <w:rFonts w:eastAsia="Times New Roman"/>
        </w:rPr>
        <w:t>._age };</w:t>
      </w:r>
    </w:p>
    <w:p w14:paraId="098EE43B"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set</w:t>
      </w:r>
      <w:r w:rsidRPr="00413AFC">
        <w:rPr>
          <w:rFonts w:eastAsia="Times New Roman"/>
        </w:rPr>
        <w:t> age(age) { </w:t>
      </w:r>
      <w:r w:rsidRPr="00413AFC">
        <w:rPr>
          <w:rFonts w:eastAsia="Times New Roman"/>
          <w:color w:val="0000FF"/>
        </w:rPr>
        <w:t>this</w:t>
      </w:r>
      <w:r w:rsidRPr="00413AFC">
        <w:rPr>
          <w:rFonts w:eastAsia="Times New Roman"/>
        </w:rPr>
        <w:t>._age = age };</w:t>
      </w:r>
    </w:p>
    <w:p w14:paraId="49D64FD9" w14:textId="77777777" w:rsidR="00413AFC" w:rsidRPr="00413AFC" w:rsidRDefault="00413AFC" w:rsidP="00413AFC">
      <w:pPr>
        <w:pStyle w:val="SourceCode"/>
        <w:rPr>
          <w:rFonts w:eastAsia="Times New Roman"/>
        </w:rPr>
      </w:pPr>
    </w:p>
    <w:p w14:paraId="3DC21C50" w14:textId="77777777" w:rsidR="00413AFC" w:rsidRPr="00413AFC" w:rsidRDefault="00413AFC" w:rsidP="00413AFC">
      <w:pPr>
        <w:pStyle w:val="SourceCode"/>
        <w:rPr>
          <w:rFonts w:eastAsia="Times New Roman"/>
        </w:rPr>
      </w:pPr>
      <w:r w:rsidRPr="00413AFC">
        <w:rPr>
          <w:rFonts w:eastAsia="Times New Roman"/>
        </w:rPr>
        <w:t>}</w:t>
      </w:r>
    </w:p>
    <w:p w14:paraId="5AC4F2CA" w14:textId="77777777" w:rsidR="00413AFC" w:rsidRPr="00413AFC" w:rsidRDefault="00413AFC" w:rsidP="00413AFC">
      <w:pPr>
        <w:pStyle w:val="SourceCode"/>
        <w:rPr>
          <w:rFonts w:eastAsia="Times New Roman"/>
        </w:rPr>
      </w:pPr>
    </w:p>
    <w:p w14:paraId="50A32565" w14:textId="77777777" w:rsidR="00413AFC" w:rsidRPr="00413AFC" w:rsidRDefault="00413AFC" w:rsidP="00413AFC">
      <w:pPr>
        <w:pStyle w:val="SourceCode"/>
        <w:rPr>
          <w:rFonts w:eastAsia="Times New Roman"/>
        </w:rPr>
      </w:pPr>
      <w:r w:rsidRPr="00413AFC">
        <w:rPr>
          <w:rFonts w:eastAsia="Times New Roman"/>
          <w:color w:val="008000"/>
        </w:rPr>
        <w:t>// Subclass</w:t>
      </w:r>
    </w:p>
    <w:p w14:paraId="1DDE70C1" w14:textId="77777777" w:rsidR="00413AFC" w:rsidRPr="00413AFC" w:rsidRDefault="00413AFC" w:rsidP="00413AFC">
      <w:pPr>
        <w:pStyle w:val="SourceCode"/>
        <w:rPr>
          <w:rFonts w:eastAsia="Times New Roman"/>
        </w:rPr>
      </w:pPr>
      <w:r w:rsidRPr="00413AFC">
        <w:rPr>
          <w:rFonts w:eastAsia="Times New Roman"/>
          <w:color w:val="0000FF"/>
        </w:rPr>
        <w:t>class</w:t>
      </w:r>
      <w:r w:rsidRPr="00413AFC">
        <w:rPr>
          <w:rFonts w:eastAsia="Times New Roman"/>
        </w:rPr>
        <w:t> Employee </w:t>
      </w:r>
      <w:r w:rsidRPr="00413AFC">
        <w:rPr>
          <w:rFonts w:eastAsia="Times New Roman"/>
          <w:color w:val="0000FF"/>
        </w:rPr>
        <w:t>extends</w:t>
      </w:r>
      <w:r w:rsidRPr="00413AFC">
        <w:rPr>
          <w:rFonts w:eastAsia="Times New Roman"/>
        </w:rPr>
        <w:t> Person {</w:t>
      </w:r>
    </w:p>
    <w:p w14:paraId="79986684" w14:textId="77777777" w:rsidR="00413AFC" w:rsidRPr="00413AFC" w:rsidRDefault="00413AFC" w:rsidP="00413AFC">
      <w:pPr>
        <w:pStyle w:val="SourceCode"/>
        <w:rPr>
          <w:rFonts w:eastAsia="Times New Roman"/>
        </w:rPr>
      </w:pPr>
    </w:p>
    <w:p w14:paraId="66A1BDF4"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constructor</w:t>
      </w:r>
      <w:r w:rsidRPr="00413AFC">
        <w:rPr>
          <w:rFonts w:eastAsia="Times New Roman"/>
        </w:rPr>
        <w:t>(first, second, salary) {</w:t>
      </w:r>
    </w:p>
    <w:p w14:paraId="660117F9"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super</w:t>
      </w:r>
      <w:r w:rsidRPr="00413AFC">
        <w:rPr>
          <w:rFonts w:eastAsia="Times New Roman"/>
        </w:rPr>
        <w:t>(first, second);</w:t>
      </w:r>
    </w:p>
    <w:p w14:paraId="53019F98"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this</w:t>
      </w:r>
      <w:r w:rsidRPr="00413AFC">
        <w:rPr>
          <w:rFonts w:eastAsia="Times New Roman"/>
        </w:rPr>
        <w:t>.salary = salary;</w:t>
      </w:r>
    </w:p>
    <w:p w14:paraId="005478E4" w14:textId="77777777" w:rsidR="00413AFC" w:rsidRPr="00413AFC" w:rsidRDefault="00413AFC" w:rsidP="00413AFC">
      <w:pPr>
        <w:pStyle w:val="SourceCode"/>
        <w:rPr>
          <w:rFonts w:eastAsia="Times New Roman"/>
        </w:rPr>
      </w:pPr>
      <w:r w:rsidRPr="00413AFC">
        <w:rPr>
          <w:rFonts w:eastAsia="Times New Roman"/>
        </w:rPr>
        <w:t>    }</w:t>
      </w:r>
    </w:p>
    <w:p w14:paraId="43AE812B" w14:textId="77777777" w:rsidR="00413AFC" w:rsidRPr="00413AFC" w:rsidRDefault="00413AFC" w:rsidP="00413AFC">
      <w:pPr>
        <w:pStyle w:val="SourceCode"/>
        <w:rPr>
          <w:rFonts w:eastAsia="Times New Roman"/>
        </w:rPr>
      </w:pPr>
    </w:p>
    <w:p w14:paraId="189E2D42"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8000"/>
        </w:rPr>
        <w:t>// Overriden Method</w:t>
      </w:r>
    </w:p>
    <w:p w14:paraId="073B0EA7" w14:textId="77777777" w:rsidR="00413AFC" w:rsidRPr="00413AFC" w:rsidRDefault="00413AFC" w:rsidP="00413AFC">
      <w:pPr>
        <w:pStyle w:val="SourceCode"/>
        <w:rPr>
          <w:rFonts w:eastAsia="Times New Roman"/>
        </w:rPr>
      </w:pPr>
      <w:r w:rsidRPr="00413AFC">
        <w:rPr>
          <w:rFonts w:eastAsia="Times New Roman"/>
        </w:rPr>
        <w:t>    toString() {</w:t>
      </w:r>
    </w:p>
    <w:p w14:paraId="7FADCFB1" w14:textId="77777777" w:rsidR="00413AFC" w:rsidRPr="00413AFC" w:rsidRDefault="00413AFC" w:rsidP="00413AFC">
      <w:pPr>
        <w:pStyle w:val="SourceCode"/>
        <w:rPr>
          <w:rFonts w:eastAsia="Times New Roman"/>
        </w:rPr>
      </w:pPr>
      <w:r w:rsidRPr="00413AFC">
        <w:rPr>
          <w:rFonts w:eastAsia="Times New Roman"/>
        </w:rPr>
        <w:t>        </w:t>
      </w:r>
      <w:r w:rsidRPr="00413AFC">
        <w:rPr>
          <w:rFonts w:eastAsia="Times New Roman"/>
          <w:color w:val="0000FF"/>
        </w:rPr>
        <w:t>return</w:t>
      </w:r>
      <w:r w:rsidRPr="00413AFC">
        <w:rPr>
          <w:rFonts w:eastAsia="Times New Roman"/>
        </w:rPr>
        <w:t> </w:t>
      </w:r>
      <w:r w:rsidRPr="00413AFC">
        <w:rPr>
          <w:rFonts w:eastAsia="Times New Roman"/>
          <w:color w:val="0000FF"/>
        </w:rPr>
        <w:t>super</w:t>
      </w:r>
      <w:r w:rsidRPr="00413AFC">
        <w:rPr>
          <w:rFonts w:eastAsia="Times New Roman"/>
        </w:rPr>
        <w:t>.toString() + </w:t>
      </w:r>
      <w:r w:rsidRPr="00413AFC">
        <w:rPr>
          <w:rFonts w:eastAsia="Times New Roman"/>
          <w:color w:val="A31515"/>
        </w:rPr>
        <w:t>", salary="</w:t>
      </w:r>
      <w:r w:rsidRPr="00413AFC">
        <w:rPr>
          <w:rFonts w:eastAsia="Times New Roman"/>
        </w:rPr>
        <w:t> + </w:t>
      </w:r>
      <w:r w:rsidRPr="00413AFC">
        <w:rPr>
          <w:rFonts w:eastAsia="Times New Roman"/>
          <w:color w:val="0000FF"/>
        </w:rPr>
        <w:t>this</w:t>
      </w:r>
      <w:r w:rsidRPr="00413AFC">
        <w:rPr>
          <w:rFonts w:eastAsia="Times New Roman"/>
        </w:rPr>
        <w:t>.salary;</w:t>
      </w:r>
    </w:p>
    <w:p w14:paraId="4A05ADE4" w14:textId="77777777" w:rsidR="00413AFC" w:rsidRPr="00413AFC" w:rsidRDefault="00413AFC" w:rsidP="00413AFC">
      <w:pPr>
        <w:pStyle w:val="SourceCode"/>
        <w:rPr>
          <w:rFonts w:eastAsia="Times New Roman"/>
        </w:rPr>
      </w:pPr>
      <w:r w:rsidRPr="00413AFC">
        <w:rPr>
          <w:rFonts w:eastAsia="Times New Roman"/>
        </w:rPr>
        <w:t>    }</w:t>
      </w:r>
    </w:p>
    <w:p w14:paraId="56ECCF94" w14:textId="77777777" w:rsidR="00413AFC" w:rsidRPr="00413AFC" w:rsidRDefault="00413AFC" w:rsidP="00413AFC">
      <w:pPr>
        <w:pStyle w:val="SourceCode"/>
        <w:rPr>
          <w:rFonts w:eastAsia="Times New Roman"/>
        </w:rPr>
      </w:pPr>
      <w:r w:rsidRPr="00413AFC">
        <w:rPr>
          <w:rFonts w:eastAsia="Times New Roman"/>
        </w:rPr>
        <w:t>}</w:t>
      </w:r>
    </w:p>
    <w:p w14:paraId="55E4531B" w14:textId="77777777" w:rsidR="00413AFC" w:rsidRPr="00413AFC" w:rsidRDefault="00413AFC" w:rsidP="00413AFC">
      <w:pPr>
        <w:pStyle w:val="SourceCode"/>
        <w:rPr>
          <w:rFonts w:eastAsia="Times New Roman"/>
        </w:rPr>
      </w:pPr>
    </w:p>
    <w:p w14:paraId="335513B1"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p1 = </w:t>
      </w:r>
      <w:r w:rsidRPr="00413AFC">
        <w:rPr>
          <w:rFonts w:eastAsia="Times New Roman"/>
          <w:color w:val="0000FF"/>
        </w:rPr>
        <w:t>new</w:t>
      </w:r>
      <w:r w:rsidRPr="00413AFC">
        <w:rPr>
          <w:rFonts w:eastAsia="Times New Roman"/>
        </w:rPr>
        <w:t> Person(</w:t>
      </w:r>
      <w:r w:rsidRPr="00413AFC">
        <w:rPr>
          <w:rFonts w:eastAsia="Times New Roman"/>
          <w:color w:val="A31515"/>
        </w:rPr>
        <w:t>"Kenny"</w:t>
      </w:r>
      <w:r w:rsidRPr="00413AFC">
        <w:rPr>
          <w:rFonts w:eastAsia="Times New Roman"/>
        </w:rPr>
        <w:t>, </w:t>
      </w:r>
      <w:r w:rsidRPr="00413AFC">
        <w:rPr>
          <w:rFonts w:eastAsia="Times New Roman"/>
          <w:color w:val="A31515"/>
        </w:rPr>
        <w:t>"Wilson"</w:t>
      </w:r>
      <w:r w:rsidRPr="00413AFC">
        <w:rPr>
          <w:rFonts w:eastAsia="Times New Roman"/>
        </w:rPr>
        <w:t>);</w:t>
      </w:r>
    </w:p>
    <w:p w14:paraId="61E141D1" w14:textId="77777777" w:rsidR="00413AFC" w:rsidRPr="00413AFC" w:rsidRDefault="00413AFC" w:rsidP="00413AFC">
      <w:pPr>
        <w:pStyle w:val="SourceCode"/>
        <w:rPr>
          <w:rFonts w:eastAsia="Times New Roman"/>
        </w:rPr>
      </w:pPr>
      <w:r w:rsidRPr="00413AFC">
        <w:rPr>
          <w:rFonts w:eastAsia="Times New Roman"/>
        </w:rPr>
        <w:t>p1.age = </w:t>
      </w:r>
      <w:r w:rsidRPr="00413AFC">
        <w:rPr>
          <w:rFonts w:eastAsia="Times New Roman"/>
          <w:color w:val="098658"/>
        </w:rPr>
        <w:t>45</w:t>
      </w:r>
      <w:r w:rsidRPr="00413AFC">
        <w:rPr>
          <w:rFonts w:eastAsia="Times New Roman"/>
        </w:rPr>
        <w:t>;</w:t>
      </w:r>
    </w:p>
    <w:p w14:paraId="19A6EAEF" w14:textId="77777777" w:rsidR="00413AFC" w:rsidRPr="00413AFC" w:rsidRDefault="00413AFC" w:rsidP="00413AFC">
      <w:pPr>
        <w:pStyle w:val="SourceCode"/>
        <w:rPr>
          <w:rFonts w:eastAsia="Times New Roman"/>
        </w:rPr>
      </w:pPr>
    </w:p>
    <w:p w14:paraId="338F9DE7"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p2 = </w:t>
      </w:r>
      <w:r w:rsidRPr="00413AFC">
        <w:rPr>
          <w:rFonts w:eastAsia="Times New Roman"/>
          <w:color w:val="0000FF"/>
        </w:rPr>
        <w:t>new</w:t>
      </w:r>
      <w:r w:rsidRPr="00413AFC">
        <w:rPr>
          <w:rFonts w:eastAsia="Times New Roman"/>
        </w:rPr>
        <w:t> Person(</w:t>
      </w:r>
      <w:r w:rsidRPr="00413AFC">
        <w:rPr>
          <w:rFonts w:eastAsia="Times New Roman"/>
          <w:color w:val="A31515"/>
        </w:rPr>
        <w:t>"Isla"</w:t>
      </w:r>
      <w:r w:rsidRPr="00413AFC">
        <w:rPr>
          <w:rFonts w:eastAsia="Times New Roman"/>
        </w:rPr>
        <w:t>, </w:t>
      </w:r>
      <w:r w:rsidRPr="00413AFC">
        <w:rPr>
          <w:rFonts w:eastAsia="Times New Roman"/>
          <w:color w:val="A31515"/>
        </w:rPr>
        <w:t>"Wilson"</w:t>
      </w:r>
      <w:r w:rsidRPr="00413AFC">
        <w:rPr>
          <w:rFonts w:eastAsia="Times New Roman"/>
        </w:rPr>
        <w:t>);</w:t>
      </w:r>
    </w:p>
    <w:p w14:paraId="27A980E9" w14:textId="77777777" w:rsidR="00413AFC" w:rsidRPr="00413AFC" w:rsidRDefault="00413AFC" w:rsidP="00413AFC">
      <w:pPr>
        <w:pStyle w:val="SourceCode"/>
        <w:rPr>
          <w:rFonts w:eastAsia="Times New Roman"/>
        </w:rPr>
      </w:pPr>
      <w:r w:rsidRPr="00413AFC">
        <w:rPr>
          <w:rFonts w:eastAsia="Times New Roman"/>
        </w:rPr>
        <w:t>p2.age = </w:t>
      </w:r>
      <w:r w:rsidRPr="00413AFC">
        <w:rPr>
          <w:rFonts w:eastAsia="Times New Roman"/>
          <w:color w:val="098658"/>
        </w:rPr>
        <w:t>50</w:t>
      </w:r>
      <w:r w:rsidRPr="00413AFC">
        <w:rPr>
          <w:rFonts w:eastAsia="Times New Roman"/>
        </w:rPr>
        <w:t>;</w:t>
      </w:r>
    </w:p>
    <w:p w14:paraId="2CC323E4" w14:textId="77777777" w:rsidR="00413AFC" w:rsidRPr="00413AFC" w:rsidRDefault="00413AFC" w:rsidP="00413AFC">
      <w:pPr>
        <w:pStyle w:val="SourceCode"/>
        <w:rPr>
          <w:rFonts w:eastAsia="Times New Roman"/>
        </w:rPr>
      </w:pPr>
    </w:p>
    <w:p w14:paraId="5544B2F9" w14:textId="77777777" w:rsidR="00413AFC" w:rsidRPr="00413AFC" w:rsidRDefault="00413AFC" w:rsidP="00413AFC">
      <w:pPr>
        <w:pStyle w:val="SourceCode"/>
        <w:rPr>
          <w:rFonts w:eastAsia="Times New Roman"/>
        </w:rPr>
      </w:pPr>
      <w:r w:rsidRPr="00413AFC">
        <w:rPr>
          <w:rFonts w:eastAsia="Times New Roman"/>
          <w:color w:val="0000FF"/>
        </w:rPr>
        <w:t>var</w:t>
      </w:r>
      <w:r w:rsidRPr="00413AFC">
        <w:rPr>
          <w:rFonts w:eastAsia="Times New Roman"/>
        </w:rPr>
        <w:t> e1 = </w:t>
      </w:r>
      <w:r w:rsidRPr="00413AFC">
        <w:rPr>
          <w:rFonts w:eastAsia="Times New Roman"/>
          <w:color w:val="0000FF"/>
        </w:rPr>
        <w:t>new</w:t>
      </w:r>
      <w:r w:rsidRPr="00413AFC">
        <w:rPr>
          <w:rFonts w:eastAsia="Times New Roman"/>
        </w:rPr>
        <w:t> Employee(</w:t>
      </w:r>
      <w:r w:rsidRPr="00413AFC">
        <w:rPr>
          <w:rFonts w:eastAsia="Times New Roman"/>
          <w:color w:val="A31515"/>
        </w:rPr>
        <w:t>"John"</w:t>
      </w:r>
      <w:r w:rsidRPr="00413AFC">
        <w:rPr>
          <w:rFonts w:eastAsia="Times New Roman"/>
        </w:rPr>
        <w:t>, </w:t>
      </w:r>
      <w:r w:rsidRPr="00413AFC">
        <w:rPr>
          <w:rFonts w:eastAsia="Times New Roman"/>
          <w:color w:val="A31515"/>
        </w:rPr>
        <w:t>"Smith"</w:t>
      </w:r>
      <w:r w:rsidRPr="00413AFC">
        <w:rPr>
          <w:rFonts w:eastAsia="Times New Roman"/>
        </w:rPr>
        <w:t>, </w:t>
      </w:r>
      <w:r w:rsidRPr="00413AFC">
        <w:rPr>
          <w:rFonts w:eastAsia="Times New Roman"/>
          <w:color w:val="098658"/>
        </w:rPr>
        <w:t>50000</w:t>
      </w:r>
      <w:r w:rsidRPr="00413AFC">
        <w:rPr>
          <w:rFonts w:eastAsia="Times New Roman"/>
        </w:rPr>
        <w:t>);</w:t>
      </w:r>
    </w:p>
    <w:p w14:paraId="4792EFCB" w14:textId="77777777" w:rsidR="00413AFC" w:rsidRPr="00413AFC" w:rsidRDefault="00413AFC" w:rsidP="00413AFC">
      <w:pPr>
        <w:pStyle w:val="SourceCode"/>
        <w:rPr>
          <w:rFonts w:eastAsia="Times New Roman"/>
        </w:rPr>
      </w:pPr>
      <w:r w:rsidRPr="00413AFC">
        <w:rPr>
          <w:rFonts w:eastAsia="Times New Roman"/>
        </w:rPr>
        <w:t>e1._age = </w:t>
      </w:r>
      <w:r w:rsidRPr="00413AFC">
        <w:rPr>
          <w:rFonts w:eastAsia="Times New Roman"/>
          <w:color w:val="098658"/>
        </w:rPr>
        <w:t>99</w:t>
      </w:r>
      <w:r w:rsidRPr="00413AFC">
        <w:rPr>
          <w:rFonts w:eastAsia="Times New Roman"/>
        </w:rPr>
        <w:t>;</w:t>
      </w:r>
    </w:p>
    <w:p w14:paraId="6B0629D1" w14:textId="77777777" w:rsidR="00413AFC" w:rsidRPr="00413AFC" w:rsidRDefault="00413AFC" w:rsidP="00413AFC">
      <w:pPr>
        <w:pStyle w:val="SourceCode"/>
        <w:rPr>
          <w:rFonts w:eastAsia="Times New Roman"/>
        </w:rPr>
      </w:pPr>
    </w:p>
    <w:p w14:paraId="667F266B" w14:textId="77777777" w:rsidR="00413AFC" w:rsidRPr="00413AFC" w:rsidRDefault="00413AFC" w:rsidP="00413AFC">
      <w:pPr>
        <w:pStyle w:val="SourceCode"/>
        <w:rPr>
          <w:rFonts w:eastAsia="Times New Roman"/>
        </w:rPr>
      </w:pPr>
      <w:r w:rsidRPr="00413AFC">
        <w:rPr>
          <w:rFonts w:eastAsia="Times New Roman"/>
        </w:rPr>
        <w:t>Person.printPeeople(p1, p2, e1);</w:t>
      </w:r>
    </w:p>
    <w:p w14:paraId="36F1BB80" w14:textId="77777777" w:rsidR="00413AFC" w:rsidRPr="00413AFC" w:rsidRDefault="00413AFC" w:rsidP="00413AFC">
      <w:pPr>
        <w:shd w:val="clear" w:color="auto" w:fill="FFFFFF"/>
        <w:spacing w:after="0" w:line="285" w:lineRule="atLeast"/>
        <w:rPr>
          <w:rFonts w:ascii="Consolas" w:eastAsia="Times New Roman" w:hAnsi="Consolas" w:cs="Times New Roman"/>
          <w:color w:val="000000"/>
          <w:sz w:val="21"/>
          <w:szCs w:val="21"/>
        </w:rPr>
      </w:pPr>
    </w:p>
    <w:p w14:paraId="5265A03F" w14:textId="77777777" w:rsidR="00413AFC" w:rsidRPr="00413AFC" w:rsidRDefault="00413AFC" w:rsidP="00413AFC"/>
    <w:tbl>
      <w:tblPr>
        <w:tblStyle w:val="ColumnHeaderTableStyle"/>
        <w:tblW w:w="9067" w:type="dxa"/>
        <w:tblInd w:w="5" w:type="dxa"/>
        <w:tblLook w:val="04A0" w:firstRow="1" w:lastRow="0" w:firstColumn="1" w:lastColumn="0" w:noHBand="0" w:noVBand="1"/>
      </w:tblPr>
      <w:tblGrid>
        <w:gridCol w:w="1625"/>
        <w:gridCol w:w="7442"/>
      </w:tblGrid>
      <w:tr w:rsidR="00927C31" w14:paraId="61BCF47D" w14:textId="77777777" w:rsidTr="003838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7959C2F" w14:textId="77777777" w:rsidR="00927C31" w:rsidRDefault="00927C31" w:rsidP="00383834">
            <w:r>
              <w:lastRenderedPageBreak/>
              <w:t>Name</w:t>
            </w:r>
          </w:p>
        </w:tc>
        <w:tc>
          <w:tcPr>
            <w:tcW w:w="7442" w:type="dxa"/>
          </w:tcPr>
          <w:p w14:paraId="01958FDE" w14:textId="77777777" w:rsidR="00927C31" w:rsidRDefault="00927C31" w:rsidP="00383834">
            <w:pPr>
              <w:cnfStyle w:val="100000000000" w:firstRow="1" w:lastRow="0" w:firstColumn="0" w:lastColumn="0" w:oddVBand="0" w:evenVBand="0" w:oddHBand="0" w:evenHBand="0" w:firstRowFirstColumn="0" w:firstRowLastColumn="0" w:lastRowFirstColumn="0" w:lastRowLastColumn="0"/>
            </w:pPr>
            <w:r>
              <w:t>Code</w:t>
            </w:r>
          </w:p>
        </w:tc>
      </w:tr>
      <w:tr w:rsidR="00927C31" w:rsidRPr="00F9542A" w14:paraId="55FACE9A"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28FC4C22" w14:textId="77777777" w:rsidR="00927C31" w:rsidRDefault="00927C31" w:rsidP="00383834">
            <w:r>
              <w:t>Example</w:t>
            </w:r>
          </w:p>
        </w:tc>
        <w:tc>
          <w:tcPr>
            <w:tcW w:w="7442" w:type="dxa"/>
          </w:tcPr>
          <w:p w14:paraId="720188C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3FE9C8C9"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p w14:paraId="06C8965F"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583D7BB3"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49BF5CE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4D5C638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6C625EA5"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4D5D9C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6B106841"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F7C71F5"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142CB70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2760DC4" w14:textId="77777777" w:rsidR="00927C31" w:rsidRPr="00F9542A"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r w:rsidR="00927C31" w:rsidRPr="00F9542A" w14:paraId="02C1FFBF"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11D4BED8" w14:textId="77777777" w:rsidR="00927C31" w:rsidRDefault="00927C31" w:rsidP="00383834">
            <w:r>
              <w:t>Inheritance</w:t>
            </w:r>
          </w:p>
        </w:tc>
        <w:tc>
          <w:tcPr>
            <w:tcW w:w="7442" w:type="dxa"/>
          </w:tcPr>
          <w:p w14:paraId="29AA103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C3D5DE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59486924"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49F67E9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063520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4D4DC07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3ADD4F60"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73AEDE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0AC61442"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C03F12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6E485D4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930733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r w:rsidR="00927C31" w:rsidRPr="00F9542A" w14:paraId="4F5FE295" w14:textId="77777777" w:rsidTr="00383834">
        <w:tc>
          <w:tcPr>
            <w:cnfStyle w:val="001000000000" w:firstRow="0" w:lastRow="0" w:firstColumn="1" w:lastColumn="0" w:oddVBand="0" w:evenVBand="0" w:oddHBand="0" w:evenHBand="0" w:firstRowFirstColumn="0" w:firstRowLastColumn="0" w:lastRowFirstColumn="0" w:lastRowLastColumn="0"/>
            <w:tcW w:w="1625" w:type="dxa"/>
          </w:tcPr>
          <w:p w14:paraId="677CFD47" w14:textId="77777777" w:rsidR="00927C31" w:rsidRDefault="00927C31" w:rsidP="00383834">
            <w:r>
              <w:t>Static Method</w:t>
            </w:r>
          </w:p>
        </w:tc>
        <w:tc>
          <w:tcPr>
            <w:tcW w:w="7442" w:type="dxa"/>
          </w:tcPr>
          <w:p w14:paraId="410D8428"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3E93CA93"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46CF2D4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1509391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DDFEC9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284306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1441A734"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5B829D1"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75290C0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42BFE90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575B5BBA"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6DAD286"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p>
          <w:p w14:paraId="73CB445B"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580A438E"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1CCE7907"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805BE3C" w14:textId="77777777" w:rsidR="00927C31" w:rsidRDefault="00927C31" w:rsidP="00383834">
            <w:pPr>
              <w:pStyle w:val="SourceCode"/>
              <w:cnfStyle w:val="000000000000" w:firstRow="0" w:lastRow="0" w:firstColumn="0" w:lastColumn="0" w:oddVBand="0" w:evenVBand="0" w:oddHBand="0" w:evenHBand="0" w:firstRowFirstColumn="0" w:firstRowLastColumn="0" w:lastRowFirstColumn="0" w:lastRowLastColumn="0"/>
            </w:pPr>
            <w:r>
              <w:t>}</w:t>
            </w:r>
          </w:p>
        </w:tc>
      </w:tr>
    </w:tbl>
    <w:p w14:paraId="2C843F5A" w14:textId="77777777" w:rsidR="00927C31" w:rsidRDefault="00927C31" w:rsidP="00927C31"/>
    <w:p w14:paraId="687F35A3" w14:textId="77777777" w:rsidR="00927C31" w:rsidRDefault="00927C31" w:rsidP="00927C31">
      <w:pPr>
        <w:rPr>
          <w:rFonts w:asciiTheme="majorHAnsi" w:eastAsiaTheme="majorEastAsia" w:hAnsiTheme="majorHAnsi" w:cstheme="majorBidi"/>
          <w:color w:val="31378B" w:themeColor="text2"/>
          <w:sz w:val="28"/>
          <w:szCs w:val="26"/>
        </w:rPr>
      </w:pPr>
      <w:r>
        <w:br w:type="page"/>
      </w:r>
    </w:p>
    <w:p w14:paraId="77F52BD2" w14:textId="77777777" w:rsidR="001A1213" w:rsidRDefault="001A1213" w:rsidP="001A1213">
      <w:pPr>
        <w:pStyle w:val="Heading3"/>
      </w:pPr>
      <w:bookmarkStart w:id="8" w:name="_Toc44265506"/>
      <w:bookmarkEnd w:id="4"/>
      <w:r>
        <w:lastRenderedPageBreak/>
        <w:t>For in</w:t>
      </w:r>
    </w:p>
    <w:p w14:paraId="139F1B9E" w14:textId="77777777" w:rsidR="001A1213" w:rsidRDefault="001A1213" w:rsidP="001A1213">
      <w:r>
        <w:t>Loop over elements in an array</w:t>
      </w:r>
    </w:p>
    <w:p w14:paraId="59F3277B" w14:textId="77777777" w:rsidR="001A1213" w:rsidRPr="00CB12D4" w:rsidRDefault="001A1213" w:rsidP="001A1213">
      <w:pPr>
        <w:pStyle w:val="SourceCode"/>
      </w:pPr>
      <w:r w:rsidRPr="00CB12D4">
        <w:t>let a = [1,2,3]</w:t>
      </w:r>
    </w:p>
    <w:p w14:paraId="603E8488" w14:textId="77777777" w:rsidR="001A1213" w:rsidRPr="00CB12D4" w:rsidRDefault="001A1213" w:rsidP="001A1213">
      <w:pPr>
        <w:pStyle w:val="SourceCode"/>
      </w:pPr>
      <w:r w:rsidRPr="00CB12D4">
        <w:t>for (const e of a ) { console.log(e);}</w:t>
      </w:r>
    </w:p>
    <w:p w14:paraId="33AD4C04" w14:textId="77777777" w:rsidR="001A1213" w:rsidRDefault="001A1213" w:rsidP="00606E8B"/>
    <w:p w14:paraId="24D7F1D4" w14:textId="77777777" w:rsidR="001A1213" w:rsidRDefault="001A1213">
      <w:pPr>
        <w:rPr>
          <w:rFonts w:asciiTheme="majorHAnsi" w:eastAsiaTheme="majorEastAsia" w:hAnsiTheme="majorHAnsi" w:cstheme="majorBidi"/>
          <w:color w:val="31378B" w:themeColor="text2"/>
          <w:sz w:val="28"/>
          <w:szCs w:val="26"/>
        </w:rPr>
      </w:pPr>
      <w:r>
        <w:br w:type="page"/>
      </w:r>
    </w:p>
    <w:p w14:paraId="234203CC" w14:textId="77777777" w:rsidR="00136A45" w:rsidRDefault="00136A45" w:rsidP="00136A45">
      <w:pPr>
        <w:pStyle w:val="Heading3"/>
      </w:pPr>
      <w:bookmarkStart w:id="9" w:name="_Toc44265529"/>
      <w:bookmarkStart w:id="10" w:name="_Toc44265507"/>
      <w:bookmarkEnd w:id="8"/>
      <w:r>
        <w:lastRenderedPageBreak/>
        <w:t>APIs</w:t>
      </w:r>
    </w:p>
    <w:p w14:paraId="36987FA7" w14:textId="77777777" w:rsidR="00136A45" w:rsidRDefault="00311C6A" w:rsidP="00136A45">
      <w:pPr>
        <w:pStyle w:val="ListBullet"/>
      </w:pPr>
      <w:hyperlink r:id="rId10" w:history="1">
        <w:r w:rsidR="00136A45" w:rsidRPr="005A1B54">
          <w:rPr>
            <w:rStyle w:val="Hyperlink"/>
            <w:rFonts w:cstheme="minorBidi"/>
          </w:rPr>
          <w:t>String – MDN</w:t>
        </w:r>
      </w:hyperlink>
      <w:r w:rsidR="00136A45">
        <w:t xml:space="preserve"> </w:t>
      </w:r>
    </w:p>
    <w:p w14:paraId="1365FBA4" w14:textId="77777777" w:rsidR="00136A45" w:rsidRDefault="00311C6A" w:rsidP="00136A45">
      <w:pPr>
        <w:pStyle w:val="ListBullet"/>
      </w:pPr>
      <w:hyperlink r:id="rId11" w:history="1">
        <w:r w:rsidR="00136A45" w:rsidRPr="005A1B54">
          <w:rPr>
            <w:rStyle w:val="Hyperlink"/>
            <w:rFonts w:cstheme="minorBidi"/>
          </w:rPr>
          <w:t>Number - MDN</w:t>
        </w:r>
      </w:hyperlink>
    </w:p>
    <w:p w14:paraId="4A73917A" w14:textId="77777777" w:rsidR="00136A45" w:rsidRPr="00C34AC9" w:rsidRDefault="00311C6A" w:rsidP="00136A45">
      <w:pPr>
        <w:pStyle w:val="ListBullet"/>
      </w:pPr>
      <w:hyperlink r:id="rId12" w:history="1">
        <w:r w:rsidR="00136A45" w:rsidRPr="005A1B54">
          <w:rPr>
            <w:rStyle w:val="Hyperlink"/>
            <w:rFonts w:cstheme="minorBidi"/>
          </w:rPr>
          <w:t>Array - MDN</w:t>
        </w:r>
      </w:hyperlink>
    </w:p>
    <w:p w14:paraId="002C0191" w14:textId="0559BB5E" w:rsidR="00370F20" w:rsidRDefault="00370F20" w:rsidP="00FD54FB">
      <w:pPr>
        <w:pStyle w:val="Heading3"/>
      </w:pPr>
      <w:r>
        <w:t>JavaScript and the DOM</w:t>
      </w:r>
      <w:bookmarkEnd w:id="9"/>
    </w:p>
    <w:p w14:paraId="3344BFB0" w14:textId="0785D43B" w:rsidR="00370F20" w:rsidRDefault="00370F20" w:rsidP="00370F20">
      <w:r>
        <w:t xml:space="preserve">The query selector methods take any valid CSS selector including pseudo selector. It is </w:t>
      </w:r>
      <w:r w:rsidR="00885A7E">
        <w:t>immensely powerful</w:t>
      </w:r>
      <w:r>
        <w:t xml:space="preserve">. </w:t>
      </w:r>
    </w:p>
    <w:p w14:paraId="6F7A9CA0" w14:textId="77777777" w:rsidR="00370F20" w:rsidRPr="005D4B4A" w:rsidRDefault="00370F20" w:rsidP="00FD54FB">
      <w:pPr>
        <w:pStyle w:val="Heading4"/>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08498E18"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DD79E9C" w14:textId="77777777" w:rsidR="00370F20" w:rsidRDefault="00370F20" w:rsidP="0066117F">
            <w:r>
              <w:t>Function</w:t>
            </w:r>
          </w:p>
        </w:tc>
        <w:tc>
          <w:tcPr>
            <w:tcW w:w="4844" w:type="dxa"/>
          </w:tcPr>
          <w:p w14:paraId="63ECA382"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rsidRPr="00167511" w14:paraId="0C19B56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8DCD65C" w14:textId="77777777" w:rsidR="00370F20" w:rsidRPr="00583A2E" w:rsidRDefault="00370F20" w:rsidP="0066117F">
            <w:pPr>
              <w:pStyle w:val="SourceCode"/>
              <w:ind w:left="0"/>
            </w:pPr>
            <w:r w:rsidRPr="00583A2E">
              <w:t>element.querySelector(“h1”)</w:t>
            </w:r>
          </w:p>
        </w:tc>
        <w:tc>
          <w:tcPr>
            <w:tcW w:w="4844" w:type="dxa"/>
          </w:tcPr>
          <w:p w14:paraId="1B183E4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tag is “h1”</w:t>
            </w:r>
          </w:p>
        </w:tc>
      </w:tr>
      <w:tr w:rsidR="00370F20" w14:paraId="08D4CA1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151368A" w14:textId="77777777" w:rsidR="00370F20" w:rsidRDefault="00370F20" w:rsidP="0066117F">
            <w:pPr>
              <w:pStyle w:val="SourceCode"/>
              <w:ind w:left="0"/>
            </w:pPr>
            <w:r w:rsidRPr="00583A2E">
              <w:t>element.querySelector(“</w:t>
            </w:r>
            <w:r w:rsidRPr="005954EB">
              <w:t>#myId</w:t>
            </w:r>
            <w:r w:rsidRPr="00583A2E">
              <w:t>”)</w:t>
            </w:r>
          </w:p>
        </w:tc>
        <w:tc>
          <w:tcPr>
            <w:tcW w:w="4844" w:type="dxa"/>
          </w:tcPr>
          <w:p w14:paraId="33A62B38"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first descendent of this element whose id is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w:t>
            </w:r>
          </w:p>
        </w:tc>
      </w:tr>
      <w:tr w:rsidR="00370F20" w14:paraId="07DB61D1"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65926B9" w14:textId="77777777" w:rsidR="00370F20" w:rsidRPr="00583A2E" w:rsidRDefault="00370F20" w:rsidP="0066117F">
            <w:pPr>
              <w:pStyle w:val="SourceCode"/>
              <w:ind w:left="0"/>
            </w:pPr>
            <w:r w:rsidRPr="00583A2E">
              <w:t>element.querySelector(“</w:t>
            </w:r>
            <w:r>
              <w:t>.</w:t>
            </w:r>
            <w:r w:rsidRPr="005954EB">
              <w:t>my</w:t>
            </w:r>
            <w:r>
              <w:t>Class</w:t>
            </w:r>
            <w:r w:rsidRPr="00583A2E">
              <w:t>”)</w:t>
            </w:r>
          </w:p>
        </w:tc>
        <w:tc>
          <w:tcPr>
            <w:tcW w:w="4844" w:type="dxa"/>
          </w:tcPr>
          <w:p w14:paraId="052F6FA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40126A73"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64443FB" w14:textId="77777777" w:rsidR="00370F20" w:rsidRPr="00583A2E" w:rsidRDefault="00370F20" w:rsidP="0066117F">
            <w:pPr>
              <w:pStyle w:val="SourceCode"/>
              <w:ind w:left="0"/>
            </w:pPr>
            <w:r w:rsidRPr="00583A2E">
              <w:t>element.querySelector</w:t>
            </w:r>
            <w:r>
              <w:t>All</w:t>
            </w:r>
            <w:r w:rsidRPr="00583A2E">
              <w:t>(“h1”)</w:t>
            </w:r>
          </w:p>
        </w:tc>
        <w:tc>
          <w:tcPr>
            <w:tcW w:w="4844" w:type="dxa"/>
          </w:tcPr>
          <w:p w14:paraId="03F09861"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370F20" w14:paraId="04B68F66"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8A93DF" w14:textId="77777777" w:rsidR="00370F20" w:rsidRPr="00583A2E" w:rsidRDefault="00370F20" w:rsidP="0066117F">
            <w:pPr>
              <w:pStyle w:val="SourceCode"/>
              <w:ind w:left="0"/>
            </w:pPr>
            <w:r w:rsidRPr="00583A2E">
              <w:t>element.querySelector(“</w:t>
            </w:r>
            <w:r w:rsidRPr="005954EB">
              <w:t>#myId</w:t>
            </w:r>
            <w:r w:rsidRPr="00583A2E">
              <w:t>”)</w:t>
            </w:r>
          </w:p>
        </w:tc>
        <w:tc>
          <w:tcPr>
            <w:tcW w:w="4844" w:type="dxa"/>
          </w:tcPr>
          <w:p w14:paraId="6857A08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w:t>
            </w:r>
            <w:proofErr w:type="spellStart"/>
            <w:r>
              <w:rPr>
                <w:rFonts w:ascii="Times New Roman" w:eastAsia="Times New Roman" w:hAnsi="Times New Roman" w:cs="Times New Roman"/>
                <w:i/>
              </w:rPr>
              <w:t>myId</w:t>
            </w:r>
            <w:proofErr w:type="spellEnd"/>
            <w:r>
              <w:rPr>
                <w:rFonts w:ascii="Times New Roman" w:eastAsia="Times New Roman" w:hAnsi="Times New Roman" w:cs="Times New Roman"/>
                <w:i/>
              </w:rPr>
              <w:t>” or an empty list if no element has such an Id.</w:t>
            </w:r>
          </w:p>
        </w:tc>
      </w:tr>
      <w:tr w:rsidR="00370F20" w14:paraId="056D48F6"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AA7F78C" w14:textId="77777777" w:rsidR="00370F20" w:rsidRPr="00583A2E" w:rsidRDefault="00370F20" w:rsidP="0066117F">
            <w:pPr>
              <w:pStyle w:val="SourceCode"/>
              <w:ind w:left="0"/>
            </w:pPr>
            <w:r w:rsidRPr="00583A2E">
              <w:t>element.querySelector(“</w:t>
            </w:r>
            <w:r>
              <w:t>.</w:t>
            </w:r>
            <w:r w:rsidRPr="005954EB">
              <w:t>my</w:t>
            </w:r>
            <w:r>
              <w:t>Class</w:t>
            </w:r>
            <w:r w:rsidRPr="00583A2E">
              <w:t>”)</w:t>
            </w:r>
          </w:p>
        </w:tc>
        <w:tc>
          <w:tcPr>
            <w:tcW w:w="4844" w:type="dxa"/>
          </w:tcPr>
          <w:p w14:paraId="48D0983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w:t>
            </w:r>
            <w:proofErr w:type="spellStart"/>
            <w:r>
              <w:rPr>
                <w:rFonts w:ascii="Times New Roman" w:eastAsia="Times New Roman" w:hAnsi="Times New Roman" w:cs="Times New Roman"/>
                <w:i/>
              </w:rPr>
              <w:t>myClass</w:t>
            </w:r>
            <w:proofErr w:type="spellEnd"/>
            <w:r>
              <w:rPr>
                <w:rFonts w:ascii="Times New Roman" w:eastAsia="Times New Roman" w:hAnsi="Times New Roman" w:cs="Times New Roman"/>
                <w:i/>
              </w:rPr>
              <w:t>”</w:t>
            </w:r>
          </w:p>
        </w:tc>
      </w:tr>
      <w:tr w:rsidR="00370F20" w14:paraId="07EA8CE7"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C94AEF4" w14:textId="77777777" w:rsidR="00370F20" w:rsidRPr="00583A2E" w:rsidRDefault="00370F20" w:rsidP="0066117F">
            <w:pPr>
              <w:pStyle w:val="SourceCode"/>
              <w:ind w:left="0"/>
            </w:pPr>
          </w:p>
        </w:tc>
        <w:tc>
          <w:tcPr>
            <w:tcW w:w="4844" w:type="dxa"/>
          </w:tcPr>
          <w:p w14:paraId="7F089935"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C2C3D21" w14:textId="77777777" w:rsidR="00370F20" w:rsidRDefault="00370F20" w:rsidP="00370F20">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method. If we use the </w:t>
      </w:r>
      <w:r w:rsidRPr="005735B1">
        <w:rPr>
          <w:rStyle w:val="SourceCodeChar"/>
        </w:rPr>
        <w:t>getElementsByTagName</w:t>
      </w:r>
      <w:r>
        <w:rPr>
          <w:rFonts w:eastAsiaTheme="majorEastAsia"/>
        </w:rPr>
        <w:t xml:space="preserve"> or </w:t>
      </w:r>
      <w:r w:rsidRPr="005735B1">
        <w:rPr>
          <w:rStyle w:val="SourceCodeChar"/>
        </w:rPr>
        <w:t>getElementsByClassName</w:t>
      </w:r>
      <w:r>
        <w:rPr>
          <w:rFonts w:eastAsiaTheme="majorEastAsia"/>
        </w:rPr>
        <w:t xml:space="preserve"> these return live lists. If add or remove elements to the DOM they will be reflected in these lists. </w:t>
      </w:r>
    </w:p>
    <w:p w14:paraId="5831F234" w14:textId="77777777" w:rsidR="00370F20" w:rsidRDefault="00370F20" w:rsidP="00370F20">
      <w:pPr>
        <w:rPr>
          <w:rFonts w:eastAsiaTheme="majorEastAsia"/>
        </w:rPr>
      </w:pPr>
      <w:r>
        <w:rPr>
          <w:rFonts w:eastAsiaTheme="majorEastAsia"/>
        </w:rPr>
        <w:lastRenderedPageBreak/>
        <w:br w:type="page"/>
      </w:r>
    </w:p>
    <w:p w14:paraId="0F259F38" w14:textId="77777777" w:rsidR="00370F20" w:rsidRDefault="00370F20" w:rsidP="00FD54FB">
      <w:pPr>
        <w:pStyle w:val="Heading4"/>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72109DD"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159D128" w14:textId="77777777" w:rsidR="00370F20" w:rsidRDefault="00370F20" w:rsidP="0066117F">
            <w:r>
              <w:t>Function</w:t>
            </w:r>
          </w:p>
        </w:tc>
        <w:tc>
          <w:tcPr>
            <w:tcW w:w="4844" w:type="dxa"/>
          </w:tcPr>
          <w:p w14:paraId="5DB9ACA4"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1B720A7E"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84278C" w14:textId="77777777" w:rsidR="00370F20" w:rsidRPr="00583A2E" w:rsidRDefault="00370F20" w:rsidP="0066117F">
            <w:pPr>
              <w:pStyle w:val="SourceCode"/>
              <w:ind w:left="0"/>
            </w:pPr>
            <w:r w:rsidRPr="00583A2E">
              <w:t>element.</w:t>
            </w:r>
            <w:r>
              <w:t>children</w:t>
            </w:r>
          </w:p>
        </w:tc>
        <w:tc>
          <w:tcPr>
            <w:tcW w:w="4844" w:type="dxa"/>
          </w:tcPr>
          <w:p w14:paraId="2DEDEB8B"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370F20" w14:paraId="0260C69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10932D5" w14:textId="77777777" w:rsidR="00370F20" w:rsidRDefault="00370F20" w:rsidP="0066117F">
            <w:pPr>
              <w:pStyle w:val="SourceCode"/>
              <w:ind w:left="0"/>
            </w:pPr>
            <w:r>
              <w:t>element.childNodes</w:t>
            </w:r>
          </w:p>
        </w:tc>
        <w:tc>
          <w:tcPr>
            <w:tcW w:w="4844" w:type="dxa"/>
          </w:tcPr>
          <w:p w14:paraId="58EFCB8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370F20" w14:paraId="1D7B100D"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AEDF5A" w14:textId="77777777" w:rsidR="00370F20" w:rsidRPr="00583A2E" w:rsidRDefault="00370F20" w:rsidP="0066117F">
            <w:pPr>
              <w:pStyle w:val="SourceCode"/>
              <w:ind w:left="0"/>
            </w:pPr>
            <w:r>
              <w:t>element.firstChild</w:t>
            </w:r>
          </w:p>
        </w:tc>
        <w:tc>
          <w:tcPr>
            <w:tcW w:w="4844" w:type="dxa"/>
          </w:tcPr>
          <w:p w14:paraId="30BB5365"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370F20" w14:paraId="6CEDB88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5238BB5" w14:textId="77777777" w:rsidR="00370F20" w:rsidRDefault="00370F20" w:rsidP="0066117F">
            <w:pPr>
              <w:pStyle w:val="SourceCode"/>
              <w:ind w:left="0"/>
            </w:pPr>
            <w:r>
              <w:t>element.firstElementChild</w:t>
            </w:r>
          </w:p>
        </w:tc>
        <w:tc>
          <w:tcPr>
            <w:tcW w:w="4844" w:type="dxa"/>
          </w:tcPr>
          <w:p w14:paraId="0FB34F1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70F20" w14:paraId="6E4FB850"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6CD4CCA" w14:textId="77777777" w:rsidR="00370F20" w:rsidRDefault="00370F20" w:rsidP="0066117F">
            <w:pPr>
              <w:pStyle w:val="SourceCode"/>
              <w:ind w:left="0"/>
            </w:pPr>
            <w:r>
              <w:t>Element.parentElement</w:t>
            </w:r>
          </w:p>
        </w:tc>
        <w:tc>
          <w:tcPr>
            <w:tcW w:w="4844" w:type="dxa"/>
          </w:tcPr>
          <w:p w14:paraId="3D07C650"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370F20" w14:paraId="43E6A9CA"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5EB952" w14:textId="77777777" w:rsidR="00370F20" w:rsidRDefault="00370F20" w:rsidP="0066117F">
            <w:pPr>
              <w:pStyle w:val="SourceCode"/>
              <w:ind w:left="0"/>
            </w:pPr>
            <w:r>
              <w:t>Element.nextSibling</w:t>
            </w:r>
          </w:p>
        </w:tc>
        <w:tc>
          <w:tcPr>
            <w:tcW w:w="4844" w:type="dxa"/>
          </w:tcPr>
          <w:p w14:paraId="63F833C3"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370F20" w14:paraId="693F8798"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0C7E15" w14:textId="77777777" w:rsidR="00370F20" w:rsidRDefault="00370F20" w:rsidP="0066117F">
            <w:pPr>
              <w:pStyle w:val="SourceCode"/>
              <w:ind w:left="0"/>
            </w:pPr>
            <w:r>
              <w:t>Element.nextElementSibling</w:t>
            </w:r>
          </w:p>
        </w:tc>
        <w:tc>
          <w:tcPr>
            <w:tcW w:w="4844" w:type="dxa"/>
          </w:tcPr>
          <w:p w14:paraId="114D9AF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70F20" w14:paraId="4679C7E1"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541BF17" w14:textId="77777777" w:rsidR="00370F20" w:rsidRDefault="00370F20" w:rsidP="0066117F">
            <w:pPr>
              <w:pStyle w:val="SourceCode"/>
              <w:ind w:left="0"/>
            </w:pPr>
            <w:r>
              <w:t>Element.previousSibling</w:t>
            </w:r>
          </w:p>
        </w:tc>
        <w:tc>
          <w:tcPr>
            <w:tcW w:w="4844" w:type="dxa"/>
          </w:tcPr>
          <w:p w14:paraId="064CAC47"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370F20" w14:paraId="4C2BA520"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8F5E365" w14:textId="77777777" w:rsidR="00370F20" w:rsidRDefault="00370F20" w:rsidP="0066117F">
            <w:pPr>
              <w:pStyle w:val="SourceCode"/>
              <w:ind w:left="0"/>
            </w:pPr>
            <w:r>
              <w:t>Element.previousElementSibling</w:t>
            </w:r>
          </w:p>
        </w:tc>
        <w:tc>
          <w:tcPr>
            <w:tcW w:w="4844" w:type="dxa"/>
          </w:tcPr>
          <w:p w14:paraId="1C217FA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16AACF1" w14:textId="77777777" w:rsidR="00370F20" w:rsidRDefault="00370F20" w:rsidP="00370F20"/>
    <w:p w14:paraId="34797E1B" w14:textId="77777777" w:rsidR="00370F20" w:rsidRDefault="00370F20" w:rsidP="00370F20">
      <w:pPr>
        <w:rPr>
          <w:rFonts w:asciiTheme="majorHAnsi" w:eastAsiaTheme="majorEastAsia" w:hAnsiTheme="majorHAnsi" w:cstheme="majorBidi"/>
          <w:color w:val="31378B" w:themeColor="text2"/>
          <w:sz w:val="28"/>
          <w:szCs w:val="26"/>
        </w:rPr>
      </w:pPr>
      <w:r>
        <w:br w:type="page"/>
      </w:r>
    </w:p>
    <w:p w14:paraId="33E7A282" w14:textId="77777777" w:rsidR="00370F20" w:rsidRDefault="00370F20" w:rsidP="00FD54FB">
      <w:pPr>
        <w:pStyle w:val="Heading4"/>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370F20" w14:paraId="07410D1C" w14:textId="77777777" w:rsidTr="0066117F">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5220C1" w14:textId="77777777" w:rsidR="00370F20" w:rsidRDefault="00370F20" w:rsidP="0066117F">
            <w:r>
              <w:t>Function</w:t>
            </w:r>
          </w:p>
        </w:tc>
        <w:tc>
          <w:tcPr>
            <w:tcW w:w="2203" w:type="dxa"/>
          </w:tcPr>
          <w:p w14:paraId="61BF698C"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4644189D"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A09834" w14:textId="77777777" w:rsidR="00370F20" w:rsidRPr="00583A2E" w:rsidRDefault="00370F20" w:rsidP="0066117F">
            <w:pPr>
              <w:pStyle w:val="SourceCode"/>
              <w:ind w:left="0"/>
            </w:pPr>
            <w:r w:rsidRPr="00583A2E">
              <w:t>element.</w:t>
            </w:r>
            <w:r>
              <w:t>textContent = “Hello”</w:t>
            </w:r>
          </w:p>
        </w:tc>
        <w:tc>
          <w:tcPr>
            <w:tcW w:w="2203" w:type="dxa"/>
          </w:tcPr>
          <w:p w14:paraId="5CFBE319"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content of a node</w:t>
            </w:r>
          </w:p>
        </w:tc>
      </w:tr>
      <w:tr w:rsidR="00370F20" w14:paraId="100A42BC"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D711368" w14:textId="77777777" w:rsidR="00370F20" w:rsidRDefault="00370F20" w:rsidP="0066117F">
            <w:pPr>
              <w:pStyle w:val="SourceCode"/>
              <w:ind w:left="0"/>
            </w:pPr>
            <w:r w:rsidRPr="00583A2E">
              <w:t>element.</w:t>
            </w:r>
            <w:r>
              <w:t>className = “class1 class2”</w:t>
            </w:r>
          </w:p>
        </w:tc>
        <w:tc>
          <w:tcPr>
            <w:tcW w:w="2203" w:type="dxa"/>
          </w:tcPr>
          <w:p w14:paraId="3602447D"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370F20" w14:paraId="706B685B"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4AED92C" w14:textId="77777777" w:rsidR="00370F20" w:rsidRPr="00583A2E" w:rsidRDefault="00370F20" w:rsidP="0066117F">
            <w:pPr>
              <w:pStyle w:val="SourceCode"/>
              <w:ind w:left="0"/>
            </w:pPr>
            <w:r w:rsidRPr="00583A2E">
              <w:t>element.</w:t>
            </w:r>
            <w:r>
              <w:t>style.backgroundColor = “red”</w:t>
            </w:r>
          </w:p>
        </w:tc>
        <w:tc>
          <w:tcPr>
            <w:tcW w:w="2203" w:type="dxa"/>
          </w:tcPr>
          <w:p w14:paraId="72CE53A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roofErr w:type="gramStart"/>
            <w:r>
              <w:rPr>
                <w:rFonts w:ascii="Times New Roman" w:eastAsia="Times New Roman" w:hAnsi="Times New Roman" w:cs="Times New Roman"/>
                <w:i/>
              </w:rPr>
              <w:t>Update  the</w:t>
            </w:r>
            <w:proofErr w:type="gramEnd"/>
            <w:r>
              <w:rPr>
                <w:rFonts w:ascii="Times New Roman" w:eastAsia="Times New Roman" w:hAnsi="Times New Roman" w:cs="Times New Roman"/>
                <w:i/>
              </w:rPr>
              <w:t xml:space="preserve"> elements inline style</w:t>
            </w:r>
          </w:p>
        </w:tc>
      </w:tr>
      <w:tr w:rsidR="00370F20" w14:paraId="476CCC39"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38F6AA9" w14:textId="77777777" w:rsidR="00370F20" w:rsidRPr="00583A2E" w:rsidRDefault="00370F20" w:rsidP="0066117F">
            <w:pPr>
              <w:pStyle w:val="SourceCode"/>
              <w:ind w:left="0"/>
            </w:pPr>
            <w:r>
              <w:t>Element.innerHtml = “&lt;h1&gt;Different&lt;h1&gt;”</w:t>
            </w:r>
          </w:p>
        </w:tc>
        <w:tc>
          <w:tcPr>
            <w:tcW w:w="2203" w:type="dxa"/>
          </w:tcPr>
          <w:p w14:paraId="0FFBBC20"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370F20" w14:paraId="09E03627"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3E3942E" w14:textId="77777777" w:rsidR="00370F20" w:rsidRDefault="00370F20" w:rsidP="0066117F">
            <w:pPr>
              <w:pStyle w:val="SourceCode"/>
              <w:ind w:left="0"/>
            </w:pPr>
            <w:r>
              <w:t>Element.insertAdjacentHtml(‘beforeend’,’&lt;h1&gt;Mode&lt;/h1&gt;’</w:t>
            </w:r>
          </w:p>
        </w:tc>
        <w:tc>
          <w:tcPr>
            <w:tcW w:w="2203" w:type="dxa"/>
          </w:tcPr>
          <w:p w14:paraId="3CB86AA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after its last child</w:t>
            </w:r>
          </w:p>
        </w:tc>
      </w:tr>
      <w:tr w:rsidR="00370F20" w14:paraId="7D31402C"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8A3375" w14:textId="77777777" w:rsidR="00370F20" w:rsidRDefault="00370F20" w:rsidP="0066117F">
            <w:pPr>
              <w:pStyle w:val="SourceCode"/>
              <w:ind w:left="0"/>
            </w:pPr>
            <w:r>
              <w:t>Element.insertAdjacentHtml(‘afterbegin,’&lt;h1&gt;Mode&lt;/h1&gt;’</w:t>
            </w:r>
          </w:p>
        </w:tc>
        <w:tc>
          <w:tcPr>
            <w:tcW w:w="2203" w:type="dxa"/>
          </w:tcPr>
          <w:p w14:paraId="45E4FFA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370F20" w14:paraId="1BA03BB5"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77DE41" w14:textId="77777777" w:rsidR="00370F20" w:rsidRDefault="00370F20" w:rsidP="0066117F">
            <w:pPr>
              <w:pStyle w:val="SourceCode"/>
              <w:ind w:left="0"/>
            </w:pPr>
            <w:r>
              <w:t>Element.insertAdjacentHtml(‘beforebegin,’&lt;h1&gt;Mode&lt;/h1&gt;’</w:t>
            </w:r>
          </w:p>
        </w:tc>
        <w:tc>
          <w:tcPr>
            <w:tcW w:w="2203" w:type="dxa"/>
          </w:tcPr>
          <w:p w14:paraId="429650A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370F20" w14:paraId="590D84DD"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D1F54F6" w14:textId="77777777" w:rsidR="00370F20" w:rsidRDefault="00370F20" w:rsidP="0066117F">
            <w:pPr>
              <w:pStyle w:val="SourceCode"/>
              <w:ind w:left="0"/>
            </w:pPr>
            <w:r>
              <w:t>Element.insertAdjacentHtml(‘afterend,’&lt;h1&gt;Mode&lt;/h1&gt;’</w:t>
            </w:r>
          </w:p>
        </w:tc>
        <w:tc>
          <w:tcPr>
            <w:tcW w:w="2323" w:type="dxa"/>
            <w:gridSpan w:val="2"/>
          </w:tcPr>
          <w:p w14:paraId="660B42C6"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370F20" w14:paraId="0AE6F05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6AEF171" w14:textId="77777777" w:rsidR="00370F20" w:rsidRDefault="00370F20" w:rsidP="0066117F">
            <w:pPr>
              <w:pStyle w:val="SourceCode"/>
              <w:ind w:left="0"/>
            </w:pPr>
            <w:r>
              <w:t>Document.createElement</w:t>
            </w:r>
          </w:p>
        </w:tc>
        <w:tc>
          <w:tcPr>
            <w:tcW w:w="2203" w:type="dxa"/>
          </w:tcPr>
          <w:p w14:paraId="3071701E"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370F20" w14:paraId="681CED3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9DF67E" w14:textId="77777777" w:rsidR="00370F20" w:rsidRDefault="00370F20" w:rsidP="0066117F">
            <w:pPr>
              <w:pStyle w:val="SourceCode"/>
              <w:ind w:left="0"/>
            </w:pPr>
            <w:r>
              <w:t>Element.appendChild(element)</w:t>
            </w:r>
          </w:p>
        </w:tc>
        <w:tc>
          <w:tcPr>
            <w:tcW w:w="2203" w:type="dxa"/>
          </w:tcPr>
          <w:p w14:paraId="3F0619EA"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370F20" w14:paraId="5D40C059"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8C439B5" w14:textId="77777777" w:rsidR="00370F20" w:rsidRDefault="00370F20" w:rsidP="0066117F">
            <w:pPr>
              <w:pStyle w:val="SourceCode"/>
              <w:ind w:left="0"/>
            </w:pPr>
            <w:r>
              <w:lastRenderedPageBreak/>
              <w:t>Element.append</w:t>
            </w:r>
          </w:p>
        </w:tc>
        <w:tc>
          <w:tcPr>
            <w:tcW w:w="2203" w:type="dxa"/>
          </w:tcPr>
          <w:p w14:paraId="5AE6A47A"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More flexible than </w:t>
            </w:r>
            <w:proofErr w:type="spellStart"/>
            <w:r>
              <w:rPr>
                <w:rFonts w:ascii="Times New Roman" w:eastAsia="Times New Roman" w:hAnsi="Times New Roman" w:cs="Times New Roman"/>
                <w:i/>
              </w:rPr>
              <w:t>appendChild</w:t>
            </w:r>
            <w:proofErr w:type="spellEnd"/>
            <w:r>
              <w:rPr>
                <w:rFonts w:ascii="Times New Roman" w:eastAsia="Times New Roman" w:hAnsi="Times New Roman" w:cs="Times New Roman"/>
                <w:i/>
              </w:rPr>
              <w:t xml:space="preserve"> but not supported by IE</w:t>
            </w:r>
          </w:p>
        </w:tc>
      </w:tr>
      <w:tr w:rsidR="00370F20" w14:paraId="07166DFB"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82002FB" w14:textId="77777777" w:rsidR="00370F20" w:rsidRDefault="00370F20" w:rsidP="0066117F">
            <w:pPr>
              <w:pStyle w:val="SourceCode"/>
              <w:ind w:left="0"/>
            </w:pPr>
            <w:r>
              <w:t>Element.prependChild(element)</w:t>
            </w:r>
          </w:p>
        </w:tc>
        <w:tc>
          <w:tcPr>
            <w:tcW w:w="2203" w:type="dxa"/>
          </w:tcPr>
          <w:p w14:paraId="1F1F1933"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 Not supported by EI</w:t>
            </w:r>
          </w:p>
        </w:tc>
      </w:tr>
      <w:tr w:rsidR="00370F20" w14:paraId="0D793743"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285EF5C" w14:textId="77777777" w:rsidR="00370F20" w:rsidRDefault="00370F20" w:rsidP="0066117F">
            <w:pPr>
              <w:pStyle w:val="SourceCode"/>
              <w:ind w:left="0"/>
            </w:pPr>
            <w:r>
              <w:t>Element.cloneNode</w:t>
            </w:r>
          </w:p>
        </w:tc>
        <w:tc>
          <w:tcPr>
            <w:tcW w:w="2203" w:type="dxa"/>
          </w:tcPr>
          <w:p w14:paraId="673C403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370F20" w14:paraId="01983BF0" w14:textId="77777777" w:rsidTr="0066117F">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E49BA50" w14:textId="77777777" w:rsidR="00370F20" w:rsidRDefault="00370F20" w:rsidP="0066117F">
            <w:pPr>
              <w:pStyle w:val="SourceCode"/>
              <w:ind w:left="0"/>
            </w:pPr>
            <w:r>
              <w:t xml:space="preserve">List.remove </w:t>
            </w:r>
          </w:p>
        </w:tc>
        <w:tc>
          <w:tcPr>
            <w:tcW w:w="2203" w:type="dxa"/>
          </w:tcPr>
          <w:p w14:paraId="6D7D7902"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4840238E" w14:textId="77777777" w:rsidR="00370F20" w:rsidRDefault="00370F20" w:rsidP="00370F20">
      <w:pPr>
        <w:rPr>
          <w:rFonts w:eastAsiaTheme="majorEastAsia"/>
        </w:rPr>
      </w:pPr>
      <w:r>
        <w:rPr>
          <w:rFonts w:eastAsiaTheme="majorEastAsia"/>
        </w:rPr>
        <w:t xml:space="preserve">If we want to add </w:t>
      </w:r>
      <w:proofErr w:type="spellStart"/>
      <w:proofErr w:type="gramStart"/>
      <w:r>
        <w:rPr>
          <w:rFonts w:eastAsiaTheme="majorEastAsia"/>
        </w:rPr>
        <w:t>a</w:t>
      </w:r>
      <w:proofErr w:type="spellEnd"/>
      <w:proofErr w:type="gramEnd"/>
      <w:r>
        <w:rPr>
          <w:rFonts w:eastAsiaTheme="majorEastAsia"/>
        </w:rPr>
        <w:t xml:space="preserve"> existing element somewhere else in the DOM it will be moved and not cloned. </w:t>
      </w:r>
    </w:p>
    <w:p w14:paraId="5FA0CF5C" w14:textId="77777777" w:rsidR="00370F20" w:rsidRPr="00431668" w:rsidRDefault="00370F20" w:rsidP="00370F20"/>
    <w:p w14:paraId="373FDA62" w14:textId="77777777" w:rsidR="00370F20" w:rsidRDefault="00370F20" w:rsidP="00FD54FB">
      <w:pPr>
        <w:pStyle w:val="Heading4"/>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C6EFE10" w14:textId="77777777" w:rsidTr="0066117F">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A9B2E7" w14:textId="77777777" w:rsidR="00370F20" w:rsidRDefault="00370F20" w:rsidP="0066117F">
            <w:r>
              <w:t>Function</w:t>
            </w:r>
          </w:p>
        </w:tc>
        <w:tc>
          <w:tcPr>
            <w:tcW w:w="4844" w:type="dxa"/>
          </w:tcPr>
          <w:p w14:paraId="3440FE78" w14:textId="77777777" w:rsidR="00370F20" w:rsidRDefault="00370F20" w:rsidP="0066117F">
            <w:pPr>
              <w:cnfStyle w:val="100000000000" w:firstRow="1" w:lastRow="0" w:firstColumn="0" w:lastColumn="0" w:oddVBand="0" w:evenVBand="0" w:oddHBand="0" w:evenHBand="0" w:firstRowFirstColumn="0" w:firstRowLastColumn="0" w:lastRowFirstColumn="0" w:lastRowLastColumn="0"/>
            </w:pPr>
            <w:r>
              <w:t>Description</w:t>
            </w:r>
          </w:p>
        </w:tc>
      </w:tr>
      <w:tr w:rsidR="00370F20" w14:paraId="1569AD4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1575B2" w14:textId="77777777" w:rsidR="00370F20" w:rsidRPr="00583A2E" w:rsidRDefault="00370F20" w:rsidP="0066117F">
            <w:pPr>
              <w:pStyle w:val="SourceCode"/>
              <w:ind w:left="0"/>
            </w:pPr>
            <w:r w:rsidRPr="00583A2E">
              <w:t>element.</w:t>
            </w:r>
            <w:r>
              <w:t>style.backgroundColor = “red”</w:t>
            </w:r>
          </w:p>
        </w:tc>
        <w:tc>
          <w:tcPr>
            <w:tcW w:w="4844" w:type="dxa"/>
          </w:tcPr>
          <w:p w14:paraId="1750E4E4"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roofErr w:type="gramStart"/>
            <w:r>
              <w:rPr>
                <w:rFonts w:ascii="Times New Roman" w:eastAsia="Times New Roman" w:hAnsi="Times New Roman" w:cs="Times New Roman"/>
                <w:i/>
              </w:rPr>
              <w:t>Update  the</w:t>
            </w:r>
            <w:proofErr w:type="gramEnd"/>
            <w:r>
              <w:rPr>
                <w:rFonts w:ascii="Times New Roman" w:eastAsia="Times New Roman" w:hAnsi="Times New Roman" w:cs="Times New Roman"/>
                <w:i/>
              </w:rPr>
              <w:t xml:space="preserve"> elements inline style</w:t>
            </w:r>
          </w:p>
        </w:tc>
      </w:tr>
      <w:tr w:rsidR="00370F20" w14:paraId="15DBA98B"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22994AD" w14:textId="77777777" w:rsidR="00370F20" w:rsidRPr="00583A2E" w:rsidRDefault="00370F20" w:rsidP="0066117F">
            <w:pPr>
              <w:pStyle w:val="SourceCode"/>
              <w:ind w:left="0"/>
            </w:pPr>
            <w:r w:rsidRPr="00583A2E">
              <w:t>element.</w:t>
            </w:r>
            <w:r>
              <w:t>className = “class1 class2”</w:t>
            </w:r>
          </w:p>
        </w:tc>
        <w:tc>
          <w:tcPr>
            <w:tcW w:w="4844" w:type="dxa"/>
          </w:tcPr>
          <w:p w14:paraId="60396B71"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370F20" w14:paraId="381C8784"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03E4A8" w14:textId="77777777" w:rsidR="00370F20" w:rsidRPr="00583A2E" w:rsidRDefault="00370F20" w:rsidP="0066117F">
            <w:pPr>
              <w:pStyle w:val="SourceCode"/>
              <w:ind w:left="0"/>
            </w:pPr>
            <w:r>
              <w:t>Element.classList.add(“class”)</w:t>
            </w:r>
          </w:p>
        </w:tc>
        <w:tc>
          <w:tcPr>
            <w:tcW w:w="4844" w:type="dxa"/>
          </w:tcPr>
          <w:p w14:paraId="5B67CC7C"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370F20" w14:paraId="43EC30E9"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9879DF5" w14:textId="77777777" w:rsidR="00370F20" w:rsidRDefault="00370F20" w:rsidP="0066117F">
            <w:pPr>
              <w:pStyle w:val="SourceCode"/>
              <w:ind w:left="0"/>
            </w:pPr>
            <w:r>
              <w:t>Element.classList.remove(“class”)</w:t>
            </w:r>
          </w:p>
        </w:tc>
        <w:tc>
          <w:tcPr>
            <w:tcW w:w="4844" w:type="dxa"/>
          </w:tcPr>
          <w:p w14:paraId="22C39307"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370F20" w14:paraId="40BE4177" w14:textId="77777777" w:rsidTr="0066117F">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1D2B6B" w14:textId="77777777" w:rsidR="00370F20" w:rsidRDefault="00370F20" w:rsidP="0066117F">
            <w:pPr>
              <w:pStyle w:val="SourceCode"/>
              <w:ind w:left="0"/>
            </w:pPr>
            <w:r>
              <w:t>Element.classList.toggle(“class”)</w:t>
            </w:r>
          </w:p>
        </w:tc>
        <w:tc>
          <w:tcPr>
            <w:tcW w:w="4844" w:type="dxa"/>
          </w:tcPr>
          <w:p w14:paraId="15177A5F" w14:textId="77777777" w:rsidR="00370F20" w:rsidRDefault="00370F20"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60522DC0" w14:textId="556116AC" w:rsidR="00374D5F" w:rsidRDefault="00374D5F">
      <w:pPr>
        <w:rPr>
          <w:rFonts w:ascii="Consolas" w:eastAsia="Times New Roman" w:hAnsi="Consolas" w:cs="Times New Roman"/>
          <w:color w:val="000000"/>
          <w:sz w:val="21"/>
          <w:szCs w:val="21"/>
        </w:rPr>
      </w:pPr>
    </w:p>
    <w:p w14:paraId="08AFA392" w14:textId="50CF7214" w:rsidR="00374D5F" w:rsidRPr="00FD54FB" w:rsidRDefault="0027302B">
      <w:pPr>
        <w:rPr>
          <w:rFonts w:asciiTheme="majorHAnsi" w:eastAsiaTheme="majorEastAsia" w:hAnsiTheme="majorHAnsi" w:cstheme="majorBidi"/>
          <w:color w:val="31378B" w:themeColor="text2"/>
          <w:sz w:val="28"/>
          <w:szCs w:val="26"/>
        </w:rPr>
      </w:pPr>
      <w:r>
        <w:br w:type="page"/>
      </w:r>
    </w:p>
    <w:p w14:paraId="29661708" w14:textId="77777777" w:rsidR="00136A45" w:rsidRDefault="00136A45" w:rsidP="00136A45">
      <w:pPr>
        <w:pStyle w:val="Heading2"/>
      </w:pPr>
      <w:bookmarkStart w:id="11" w:name="_Development_Environment"/>
      <w:bookmarkStart w:id="12" w:name="_Objects_1"/>
      <w:bookmarkStart w:id="13" w:name="_Hlk53937273"/>
      <w:bookmarkEnd w:id="11"/>
      <w:bookmarkEnd w:id="12"/>
      <w:r>
        <w:lastRenderedPageBreak/>
        <w:t>Characteristics and Benefits</w:t>
      </w:r>
      <w:bookmarkEnd w:id="13"/>
    </w:p>
    <w:p w14:paraId="4C8E6473" w14:textId="77777777" w:rsidR="00136A45" w:rsidRDefault="00136A45" w:rsidP="00136A45">
      <w:pPr>
        <w:pStyle w:val="ListBullet"/>
      </w:pPr>
      <w:r>
        <w:t>Automatic Garbage Collection</w:t>
      </w:r>
    </w:p>
    <w:p w14:paraId="0DB061C1" w14:textId="77777777" w:rsidR="00136A45" w:rsidRDefault="00136A45" w:rsidP="00136A45">
      <w:pPr>
        <w:pStyle w:val="ListBullet"/>
      </w:pPr>
      <w:r>
        <w:t>Immutable Strings</w:t>
      </w:r>
    </w:p>
    <w:p w14:paraId="42A2D1A6" w14:textId="77777777" w:rsidR="00136A45" w:rsidRDefault="00136A45" w:rsidP="00136A45">
      <w:pPr>
        <w:pStyle w:val="ListBullet"/>
      </w:pPr>
      <w:r>
        <w:t>Untyped Variables</w:t>
      </w:r>
    </w:p>
    <w:p w14:paraId="7B51B168" w14:textId="77777777" w:rsidR="00136A45" w:rsidRDefault="00136A45" w:rsidP="00136A45">
      <w:pPr>
        <w:rPr>
          <w:rFonts w:asciiTheme="majorHAnsi" w:eastAsiaTheme="majorEastAsia" w:hAnsiTheme="majorHAnsi" w:cstheme="majorBidi"/>
          <w:color w:val="31378B" w:themeColor="text2"/>
          <w:sz w:val="32"/>
          <w:szCs w:val="28"/>
        </w:rPr>
      </w:pPr>
      <w:r>
        <w:br w:type="page"/>
      </w:r>
    </w:p>
    <w:p w14:paraId="2CE61AC1" w14:textId="0C914E07" w:rsidR="007102A2" w:rsidRDefault="0066117F" w:rsidP="007102A2">
      <w:pPr>
        <w:pStyle w:val="Heading2"/>
      </w:pPr>
      <w:r>
        <w:lastRenderedPageBreak/>
        <w:t>Language Basics</w:t>
      </w:r>
    </w:p>
    <w:p w14:paraId="3DBFFAF1" w14:textId="5B52B005" w:rsidR="001F3C3A" w:rsidRDefault="00836138" w:rsidP="001F3C3A">
      <w:pPr>
        <w:pStyle w:val="Heading3"/>
      </w:pPr>
      <w:bookmarkStart w:id="14" w:name="_Toc44265515"/>
      <w:r>
        <w:t>Scope</w:t>
      </w:r>
    </w:p>
    <w:p w14:paraId="2B0EF07E" w14:textId="18586810" w:rsidR="002C68F9" w:rsidRDefault="001F3C3A" w:rsidP="001F3C3A">
      <w:r>
        <w:t xml:space="preserve">Scope defines the visibility of </w:t>
      </w:r>
      <w:r w:rsidR="002C68F9">
        <w:t>identifiers</w:t>
      </w:r>
      <w:r>
        <w:t>. Scopes can be nested. A</w:t>
      </w:r>
      <w:r w:rsidR="002C68F9">
        <w:t>n</w:t>
      </w:r>
      <w:r>
        <w:t xml:space="preserve"> </w:t>
      </w:r>
      <w:r w:rsidR="002C68F9">
        <w:t>identifier</w:t>
      </w:r>
      <w:r>
        <w:t xml:space="preserve"> can only be accessed from the scope in which it is declared or by any scope nested inside the scope in which it is declared.</w:t>
      </w:r>
      <w:r w:rsidR="008E0AD9">
        <w:t xml:space="preserve"> </w:t>
      </w:r>
      <w:r w:rsidR="002C68F9">
        <w:t xml:space="preserve">Identifiers are created when the scope they belong to comes into existence. </w:t>
      </w:r>
    </w:p>
    <w:p w14:paraId="090AC486" w14:textId="5C9191D4" w:rsidR="001F3C3A" w:rsidRDefault="001F3C3A" w:rsidP="001F3C3A">
      <w:r>
        <w:t xml:space="preserve">JavaScript provides the </w:t>
      </w:r>
      <w:r w:rsidRPr="00600EE6">
        <w:rPr>
          <w:rStyle w:val="KeywordChar"/>
        </w:rPr>
        <w:t>var</w:t>
      </w:r>
      <w:r w:rsidR="00D70B4B">
        <w:t xml:space="preserve">, </w:t>
      </w:r>
      <w:r w:rsidRPr="00600EE6">
        <w:rPr>
          <w:rStyle w:val="KeywordChar"/>
        </w:rPr>
        <w:t>let</w:t>
      </w:r>
      <w:r w:rsidR="00D70B4B">
        <w:rPr>
          <w:rStyle w:val="KeywordChar"/>
        </w:rPr>
        <w:t xml:space="preserve"> and const</w:t>
      </w:r>
      <w:r>
        <w:t xml:space="preserve"> modifiers to specify the scope of variables. </w:t>
      </w:r>
      <w:r w:rsidR="006406FB">
        <w:t xml:space="preserve">Variables declared with var have function or block scope. Variables declared with </w:t>
      </w:r>
      <w:r w:rsidR="00D631EE">
        <w:t xml:space="preserve">let and const have block scope. </w:t>
      </w:r>
      <w:r w:rsidR="00AA1DEA">
        <w:t xml:space="preserve">We will look at let and const first as they are the most modern modifiers. </w:t>
      </w:r>
    </w:p>
    <w:p w14:paraId="60B4781D" w14:textId="56C7E733" w:rsidR="00C03365" w:rsidRDefault="00C03365" w:rsidP="00C03365">
      <w:pPr>
        <w:pStyle w:val="Heading4"/>
      </w:pPr>
      <w:r>
        <w:t>Let</w:t>
      </w:r>
    </w:p>
    <w:p w14:paraId="4DFD6FA9" w14:textId="213584D4" w:rsidR="00AA1DEA" w:rsidRPr="00AA1DEA" w:rsidRDefault="00AA1DEA" w:rsidP="00AA1DEA">
      <w:pPr>
        <w:pStyle w:val="Heading5"/>
      </w:pPr>
      <w:r>
        <w:t>Block scope</w:t>
      </w:r>
    </w:p>
    <w:p w14:paraId="0670E940" w14:textId="0A4B983D" w:rsidR="00C03365" w:rsidRDefault="00C03365" w:rsidP="00C03365">
      <w:r>
        <w:t xml:space="preserve">Variables defined with </w:t>
      </w:r>
      <w:r w:rsidRPr="00A75593">
        <w:rPr>
          <w:rStyle w:val="KeywordChar"/>
        </w:rPr>
        <w:t>let</w:t>
      </w:r>
      <w:r>
        <w:t xml:space="preserve"> have </w:t>
      </w:r>
      <w:r w:rsidRPr="00AA1DEA">
        <w:rPr>
          <w:rStyle w:val="KeywordChar"/>
        </w:rPr>
        <w:t>block scope</w:t>
      </w:r>
      <w:r>
        <w:t xml:space="preserve"> and as such are only visible within their enclosing code block. </w:t>
      </w:r>
    </w:p>
    <w:p w14:paraId="34B0E144" w14:textId="77777777" w:rsidR="00C03365" w:rsidRPr="00BD74ED" w:rsidRDefault="00C03365" w:rsidP="00C03365">
      <w:pPr>
        <w:pStyle w:val="SourceCode"/>
      </w:pPr>
      <w:r w:rsidRPr="00BD74ED">
        <w:t>{</w:t>
      </w:r>
    </w:p>
    <w:p w14:paraId="00BEBD35" w14:textId="77777777" w:rsidR="00C03365" w:rsidRPr="00BD74ED" w:rsidRDefault="00C03365" w:rsidP="00C03365">
      <w:pPr>
        <w:pStyle w:val="SourceCode"/>
      </w:pPr>
      <w:r w:rsidRPr="00BD74ED">
        <w:t>    let mylex = 4;</w:t>
      </w:r>
    </w:p>
    <w:p w14:paraId="306D4304" w14:textId="77777777" w:rsidR="00C03365" w:rsidRPr="00BD74ED" w:rsidRDefault="00C03365" w:rsidP="00C03365">
      <w:pPr>
        <w:pStyle w:val="SourceCode"/>
      </w:pPr>
      <w:r w:rsidRPr="00BD74ED">
        <w:t>}</w:t>
      </w:r>
    </w:p>
    <w:p w14:paraId="6AB0C319" w14:textId="77777777" w:rsidR="00C03365" w:rsidRPr="00BD74ED" w:rsidRDefault="00C03365" w:rsidP="00C03365">
      <w:pPr>
        <w:pStyle w:val="SourceCode"/>
      </w:pPr>
    </w:p>
    <w:p w14:paraId="1A3988D6" w14:textId="77777777" w:rsidR="00C03365" w:rsidRDefault="00C03365" w:rsidP="00C03365">
      <w:pPr>
        <w:pStyle w:val="SourceCode"/>
      </w:pPr>
      <w:r w:rsidRPr="00BD74ED">
        <w:t>console.log(mylex);</w:t>
      </w:r>
    </w:p>
    <w:p w14:paraId="2C43475F" w14:textId="77777777" w:rsidR="00C03365" w:rsidRDefault="00C03365" w:rsidP="00C03365">
      <w:pPr>
        <w:pStyle w:val="SourceCode"/>
      </w:pPr>
    </w:p>
    <w:p w14:paraId="2C15C1E2" w14:textId="77777777" w:rsidR="00C03365" w:rsidRDefault="00C03365" w:rsidP="00C03365">
      <w:pPr>
        <w:pStyle w:val="SourceCode"/>
      </w:pPr>
      <w:r>
        <w:t xml:space="preserve">&gt;&gt; </w:t>
      </w:r>
      <w:r w:rsidRPr="00CD4FD2">
        <w:t>ReferenceError: mylex is not defined</w:t>
      </w:r>
    </w:p>
    <w:p w14:paraId="59BBC1AF" w14:textId="77777777" w:rsidR="00C03365" w:rsidRDefault="00C03365" w:rsidP="00C03365">
      <w:pPr>
        <w:pStyle w:val="SourceCode"/>
      </w:pPr>
    </w:p>
    <w:p w14:paraId="7CE6EE01" w14:textId="2C42C624" w:rsidR="00AA1DEA" w:rsidRPr="00AA1DEA" w:rsidRDefault="00D43059" w:rsidP="00AA1DEA">
      <w:pPr>
        <w:pStyle w:val="Heading5"/>
      </w:pPr>
      <w:r>
        <w:t>Do not</w:t>
      </w:r>
      <w:r w:rsidR="00AA1DEA">
        <w:t xml:space="preserve"> Create properties on global </w:t>
      </w:r>
      <w:r>
        <w:t>object.</w:t>
      </w:r>
    </w:p>
    <w:p w14:paraId="56A35D32" w14:textId="77777777" w:rsidR="00C03365" w:rsidRDefault="00C03365" w:rsidP="00C03365">
      <w:pPr>
        <w:shd w:val="clear" w:color="auto" w:fill="FFFFFF"/>
        <w:spacing w:after="0" w:line="285" w:lineRule="atLeast"/>
      </w:pPr>
      <w:r>
        <w:t xml:space="preserve">Unlike var, variables declared with let at global scope do not create properties on the global object. If we run the following </w:t>
      </w:r>
      <w:r w:rsidRPr="009C5CBC">
        <w:rPr>
          <w:b/>
          <w:bCs/>
        </w:rPr>
        <w:t>in a browser</w:t>
      </w:r>
      <w:r>
        <w:t>.</w:t>
      </w:r>
    </w:p>
    <w:p w14:paraId="543B2832" w14:textId="77777777" w:rsidR="00C03365" w:rsidRDefault="00C03365" w:rsidP="00C03365">
      <w:pPr>
        <w:shd w:val="clear" w:color="auto" w:fill="FFFFFF"/>
        <w:spacing w:after="0" w:line="285" w:lineRule="atLeast"/>
        <w:rPr>
          <w:rFonts w:ascii="Consolas" w:eastAsia="Times New Roman" w:hAnsi="Consolas" w:cs="Times New Roman"/>
          <w:color w:val="000000"/>
          <w:sz w:val="21"/>
          <w:szCs w:val="21"/>
        </w:rPr>
      </w:pPr>
    </w:p>
    <w:p w14:paraId="7C81E89E" w14:textId="77777777" w:rsidR="00C03365" w:rsidRPr="009C5CBC" w:rsidRDefault="00C03365" w:rsidP="00C03365">
      <w:pPr>
        <w:pStyle w:val="SourceCode"/>
      </w:pPr>
      <w:r w:rsidRPr="009C5CBC">
        <w:t>var a = 10;</w:t>
      </w:r>
    </w:p>
    <w:p w14:paraId="1EC5E92A" w14:textId="77777777" w:rsidR="00C03365" w:rsidRPr="009C5CBC" w:rsidRDefault="00C03365" w:rsidP="00C03365">
      <w:pPr>
        <w:pStyle w:val="SourceCode"/>
      </w:pPr>
      <w:r w:rsidRPr="009C5CBC">
        <w:t>let b = 5;</w:t>
      </w:r>
    </w:p>
    <w:p w14:paraId="298EBC29" w14:textId="77777777" w:rsidR="00C03365" w:rsidRPr="009C5CBC" w:rsidRDefault="00C03365" w:rsidP="00C03365">
      <w:pPr>
        <w:pStyle w:val="SourceCode"/>
      </w:pPr>
    </w:p>
    <w:p w14:paraId="63D54ACE" w14:textId="77777777" w:rsidR="00C03365" w:rsidRPr="009C5CBC" w:rsidRDefault="00C03365" w:rsidP="00C03365">
      <w:pPr>
        <w:pStyle w:val="SourceCode"/>
      </w:pPr>
      <w:r w:rsidRPr="009C5CBC">
        <w:t>console.log(this.a);</w:t>
      </w:r>
    </w:p>
    <w:p w14:paraId="08A3BFD8" w14:textId="77777777" w:rsidR="00C03365" w:rsidRDefault="00C03365" w:rsidP="00C03365">
      <w:pPr>
        <w:pStyle w:val="SourceCode"/>
      </w:pPr>
      <w:r w:rsidRPr="009C5CBC">
        <w:t>console.log(this.b);</w:t>
      </w:r>
    </w:p>
    <w:p w14:paraId="0D037061" w14:textId="77777777" w:rsidR="00C03365" w:rsidRDefault="00C03365" w:rsidP="00C03365">
      <w:pPr>
        <w:pStyle w:val="SourceCode"/>
      </w:pPr>
    </w:p>
    <w:p w14:paraId="57FAE179" w14:textId="77777777" w:rsidR="00C03365" w:rsidRDefault="00C03365" w:rsidP="00C03365">
      <w:pPr>
        <w:pStyle w:val="SourceCode"/>
      </w:pPr>
      <w:r>
        <w:t>&gt;&gt; 10</w:t>
      </w:r>
    </w:p>
    <w:p w14:paraId="4EA8CD8D" w14:textId="77777777" w:rsidR="00C03365" w:rsidRDefault="00C03365" w:rsidP="00C03365">
      <w:pPr>
        <w:pStyle w:val="SourceCode"/>
      </w:pPr>
      <w:r>
        <w:t>&gt;&gt; undefined</w:t>
      </w:r>
    </w:p>
    <w:p w14:paraId="3CE277F5" w14:textId="77777777" w:rsidR="00C03365" w:rsidRDefault="00C03365" w:rsidP="00C03365">
      <w:pPr>
        <w:pStyle w:val="SourceCode"/>
      </w:pPr>
    </w:p>
    <w:p w14:paraId="224172DC" w14:textId="77777777" w:rsidR="00AA1DEA" w:rsidRDefault="00AA1DEA">
      <w:pPr>
        <w:spacing w:after="160" w:line="259" w:lineRule="auto"/>
        <w:rPr>
          <w:rFonts w:asciiTheme="majorHAnsi" w:eastAsiaTheme="majorEastAsia" w:hAnsiTheme="majorHAnsi" w:cstheme="majorBidi"/>
          <w:b/>
          <w:iCs/>
          <w:color w:val="7076CC" w:themeColor="text2" w:themeTint="99"/>
          <w:sz w:val="20"/>
          <w:szCs w:val="24"/>
        </w:rPr>
      </w:pPr>
      <w:r>
        <w:br w:type="page"/>
      </w:r>
    </w:p>
    <w:p w14:paraId="5720D4C2" w14:textId="46899C60" w:rsidR="00C03365" w:rsidRDefault="00C03365" w:rsidP="00C03365">
      <w:pPr>
        <w:pStyle w:val="Heading5"/>
      </w:pPr>
      <w:r>
        <w:lastRenderedPageBreak/>
        <w:t>Temporal Dead Zone</w:t>
      </w:r>
    </w:p>
    <w:p w14:paraId="3799096C" w14:textId="1F6F652D" w:rsidR="00EE164F" w:rsidRDefault="00DE2B17" w:rsidP="00C03365">
      <w:r>
        <w:t xml:space="preserve">A variable declared with let comes into existence at the same time as its scope. It cannot, however, be accessed until it is initialized. In </w:t>
      </w:r>
      <w:r w:rsidR="00032DB2">
        <w:t>contrast with</w:t>
      </w:r>
      <w:r>
        <w:t xml:space="preserve"> var, the compiler does not provide an automatic initialization to the value undefined </w:t>
      </w:r>
      <w:r w:rsidR="00032DB2">
        <w:t xml:space="preserve">at the point </w:t>
      </w:r>
      <w:r w:rsidR="00EE164F">
        <w:t>a let variable comes into existence.</w:t>
      </w:r>
    </w:p>
    <w:p w14:paraId="045DB886" w14:textId="74A8942D" w:rsidR="00032DB2" w:rsidRDefault="00032DB2" w:rsidP="00C03365">
      <w:r>
        <w:t xml:space="preserve">Consider the following fragment of code. </w:t>
      </w:r>
      <w:r w:rsidR="0003662C">
        <w:t xml:space="preserve">If the shadowing variable with block scope was not in existence when we </w:t>
      </w:r>
      <w:r w:rsidR="00EE164F">
        <w:t>log,</w:t>
      </w:r>
      <w:r w:rsidR="0003662C">
        <w:t xml:space="preserve"> we would see the value 10 from the var defined variable. The fact we see the reference error is proof that on the first line in the block the </w:t>
      </w:r>
      <w:r w:rsidR="00987A4D">
        <w:t xml:space="preserve">global variable is already shadowed by the let variable but it has no initial undefined value so we cannot access it. </w:t>
      </w:r>
    </w:p>
    <w:p w14:paraId="18C22039" w14:textId="77777777" w:rsidR="00032DB2" w:rsidRPr="00032DB2" w:rsidRDefault="00032DB2" w:rsidP="00032DB2">
      <w:pPr>
        <w:shd w:val="clear" w:color="auto" w:fill="FFFFFF"/>
        <w:spacing w:after="0" w:line="285" w:lineRule="atLeast"/>
        <w:rPr>
          <w:rFonts w:ascii="Consolas" w:eastAsia="Times New Roman" w:hAnsi="Consolas" w:cs="Times New Roman"/>
          <w:color w:val="000000"/>
          <w:sz w:val="21"/>
          <w:szCs w:val="21"/>
        </w:rPr>
      </w:pPr>
    </w:p>
    <w:p w14:paraId="6A5AEE84" w14:textId="77777777" w:rsidR="00032DB2" w:rsidRPr="00032DB2" w:rsidRDefault="00032DB2" w:rsidP="00032DB2">
      <w:pPr>
        <w:pStyle w:val="SourceCode"/>
        <w:rPr>
          <w:rFonts w:eastAsia="Times New Roman"/>
        </w:rPr>
      </w:pPr>
      <w:r w:rsidRPr="00032DB2">
        <w:rPr>
          <w:rFonts w:eastAsia="Times New Roman"/>
          <w:color w:val="0000FF"/>
        </w:rPr>
        <w:t>var</w:t>
      </w:r>
      <w:r w:rsidRPr="00032DB2">
        <w:rPr>
          <w:rFonts w:eastAsia="Times New Roman"/>
        </w:rPr>
        <w:t> a = </w:t>
      </w:r>
      <w:r w:rsidRPr="00032DB2">
        <w:rPr>
          <w:rFonts w:eastAsia="Times New Roman"/>
          <w:color w:val="098658"/>
        </w:rPr>
        <w:t>10</w:t>
      </w:r>
      <w:r w:rsidRPr="00032DB2">
        <w:rPr>
          <w:rFonts w:eastAsia="Times New Roman"/>
        </w:rPr>
        <w:t>;</w:t>
      </w:r>
    </w:p>
    <w:p w14:paraId="3D7D268E" w14:textId="77777777" w:rsidR="00032DB2" w:rsidRPr="00032DB2" w:rsidRDefault="00032DB2" w:rsidP="00032DB2">
      <w:pPr>
        <w:pStyle w:val="SourceCode"/>
        <w:rPr>
          <w:rFonts w:eastAsia="Times New Roman"/>
        </w:rPr>
      </w:pPr>
    </w:p>
    <w:p w14:paraId="053CDEF2" w14:textId="77777777" w:rsidR="00032DB2" w:rsidRPr="00032DB2" w:rsidRDefault="00032DB2" w:rsidP="00032DB2">
      <w:pPr>
        <w:pStyle w:val="SourceCode"/>
        <w:rPr>
          <w:rFonts w:eastAsia="Times New Roman"/>
        </w:rPr>
      </w:pPr>
      <w:r w:rsidRPr="00032DB2">
        <w:rPr>
          <w:rFonts w:eastAsia="Times New Roman"/>
        </w:rPr>
        <w:t>{</w:t>
      </w:r>
    </w:p>
    <w:p w14:paraId="0B4196BA" w14:textId="77777777" w:rsidR="00032DB2" w:rsidRPr="00032DB2" w:rsidRDefault="00032DB2" w:rsidP="00032DB2">
      <w:pPr>
        <w:pStyle w:val="SourceCode"/>
        <w:rPr>
          <w:rFonts w:eastAsia="Times New Roman"/>
        </w:rPr>
      </w:pPr>
      <w:r w:rsidRPr="00032DB2">
        <w:rPr>
          <w:rFonts w:eastAsia="Times New Roman"/>
        </w:rPr>
        <w:t>    console.log(a);</w:t>
      </w:r>
    </w:p>
    <w:p w14:paraId="6E400282" w14:textId="77777777" w:rsidR="00032DB2" w:rsidRPr="00032DB2" w:rsidRDefault="00032DB2" w:rsidP="00032DB2">
      <w:pPr>
        <w:pStyle w:val="SourceCode"/>
        <w:rPr>
          <w:rFonts w:eastAsia="Times New Roman"/>
        </w:rPr>
      </w:pPr>
    </w:p>
    <w:p w14:paraId="28AD241F" w14:textId="77777777" w:rsidR="00032DB2" w:rsidRPr="00032DB2" w:rsidRDefault="00032DB2" w:rsidP="00032DB2">
      <w:pPr>
        <w:pStyle w:val="SourceCode"/>
        <w:rPr>
          <w:rFonts w:eastAsia="Times New Roman"/>
        </w:rPr>
      </w:pPr>
      <w:r w:rsidRPr="00032DB2">
        <w:rPr>
          <w:rFonts w:eastAsia="Times New Roman"/>
        </w:rPr>
        <w:t>    </w:t>
      </w:r>
      <w:r w:rsidRPr="00032DB2">
        <w:rPr>
          <w:rFonts w:eastAsia="Times New Roman"/>
          <w:color w:val="0000FF"/>
        </w:rPr>
        <w:t>let</w:t>
      </w:r>
      <w:r w:rsidRPr="00032DB2">
        <w:rPr>
          <w:rFonts w:eastAsia="Times New Roman"/>
        </w:rPr>
        <w:t> a = </w:t>
      </w:r>
      <w:r w:rsidRPr="00032DB2">
        <w:rPr>
          <w:rFonts w:eastAsia="Times New Roman"/>
          <w:color w:val="098658"/>
        </w:rPr>
        <w:t>5</w:t>
      </w:r>
      <w:r w:rsidRPr="00032DB2">
        <w:rPr>
          <w:rFonts w:eastAsia="Times New Roman"/>
        </w:rPr>
        <w:t>;</w:t>
      </w:r>
    </w:p>
    <w:p w14:paraId="154F8C83" w14:textId="7B44C737" w:rsidR="00032DB2" w:rsidRDefault="00032DB2" w:rsidP="00032DB2">
      <w:pPr>
        <w:pStyle w:val="SourceCode"/>
        <w:rPr>
          <w:rFonts w:eastAsia="Times New Roman"/>
        </w:rPr>
      </w:pPr>
      <w:r w:rsidRPr="00032DB2">
        <w:rPr>
          <w:rFonts w:eastAsia="Times New Roman"/>
        </w:rPr>
        <w:t>}</w:t>
      </w:r>
    </w:p>
    <w:p w14:paraId="189B77BA" w14:textId="1F4CE008" w:rsidR="00032DB2" w:rsidRDefault="00032DB2" w:rsidP="00032DB2">
      <w:pPr>
        <w:pStyle w:val="SourceCode"/>
        <w:rPr>
          <w:rFonts w:eastAsia="Times New Roman"/>
        </w:rPr>
      </w:pPr>
    </w:p>
    <w:p w14:paraId="633B54FE" w14:textId="0E62E624" w:rsidR="00032DB2" w:rsidRPr="00032DB2" w:rsidRDefault="00032DB2" w:rsidP="00032DB2">
      <w:pPr>
        <w:pStyle w:val="SourceCode"/>
        <w:rPr>
          <w:rFonts w:eastAsia="Times New Roman"/>
        </w:rPr>
      </w:pPr>
      <w:r>
        <w:rPr>
          <w:rFonts w:eastAsia="Times New Roman"/>
        </w:rPr>
        <w:t xml:space="preserve">&gt;&gt; </w:t>
      </w:r>
      <w:r w:rsidRPr="00032DB2">
        <w:t>ReferenceError: Cannot access 'a' before initialization</w:t>
      </w:r>
    </w:p>
    <w:p w14:paraId="27CE2980" w14:textId="77777777" w:rsidR="00032DB2" w:rsidRPr="00032DB2" w:rsidRDefault="00032DB2" w:rsidP="00032DB2">
      <w:pPr>
        <w:shd w:val="clear" w:color="auto" w:fill="FFFFFF"/>
        <w:spacing w:after="0" w:line="285" w:lineRule="atLeast"/>
        <w:rPr>
          <w:rFonts w:ascii="Consolas" w:eastAsia="Times New Roman" w:hAnsi="Consolas" w:cs="Times New Roman"/>
          <w:color w:val="000000"/>
          <w:sz w:val="21"/>
          <w:szCs w:val="21"/>
        </w:rPr>
      </w:pPr>
    </w:p>
    <w:p w14:paraId="085C3A42" w14:textId="3B2F85BC" w:rsidR="00DE2B17" w:rsidRDefault="00EE164F" w:rsidP="00C03365">
      <w:r>
        <w:t xml:space="preserve">This property of let variables leads to an effect known as the temporal dead zone. </w:t>
      </w:r>
      <w:r w:rsidR="00DE2B17">
        <w:t xml:space="preserve"> </w:t>
      </w:r>
    </w:p>
    <w:p w14:paraId="05F64A76" w14:textId="77777777" w:rsidR="00C03365" w:rsidRPr="00EF4377" w:rsidRDefault="00C03365" w:rsidP="00C03365">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54933EF2" w14:textId="77777777" w:rsidR="00C03365" w:rsidRPr="00EF4377" w:rsidRDefault="00C03365" w:rsidP="00C03365">
      <w:pPr>
        <w:pStyle w:val="SourceCode"/>
        <w:rPr>
          <w:rFonts w:eastAsia="Times New Roman"/>
          <w:color w:val="000000"/>
        </w:rPr>
      </w:pPr>
      <w:r w:rsidRPr="00EF4377">
        <w:rPr>
          <w:rFonts w:eastAsia="Times New Roman"/>
          <w:color w:val="000000"/>
        </w:rPr>
        <w:t>{</w:t>
      </w:r>
    </w:p>
    <w:p w14:paraId="2FE2BEF4" w14:textId="77777777" w:rsidR="00C03365" w:rsidRPr="00EF4377" w:rsidRDefault="00C03365" w:rsidP="00C03365">
      <w:pPr>
        <w:pStyle w:val="SourceCode"/>
        <w:rPr>
          <w:rFonts w:eastAsia="Times New Roman"/>
          <w:color w:val="000000"/>
        </w:rPr>
      </w:pPr>
      <w:r w:rsidRPr="00EF4377">
        <w:rPr>
          <w:rFonts w:eastAsia="Times New Roman"/>
          <w:color w:val="000000"/>
        </w:rPr>
        <w:t>    console.log(a);</w:t>
      </w:r>
    </w:p>
    <w:p w14:paraId="28C465D7" w14:textId="77777777" w:rsidR="00C03365" w:rsidRPr="00EF4377" w:rsidRDefault="00C03365" w:rsidP="00C03365">
      <w:pPr>
        <w:pStyle w:val="SourceCode"/>
        <w:rPr>
          <w:rFonts w:eastAsia="Times New Roman"/>
          <w:color w:val="000000"/>
        </w:rPr>
      </w:pPr>
      <w:r w:rsidRPr="00EF4377">
        <w:rPr>
          <w:rFonts w:eastAsia="Times New Roman"/>
          <w:color w:val="000000"/>
        </w:rPr>
        <w:t>    console.log(b);</w:t>
      </w:r>
    </w:p>
    <w:p w14:paraId="1183C2B9" w14:textId="77777777" w:rsidR="00C03365" w:rsidRPr="00EF4377" w:rsidRDefault="00C03365" w:rsidP="00C03365">
      <w:pPr>
        <w:pStyle w:val="SourceCode"/>
        <w:rPr>
          <w:rFonts w:eastAsia="Times New Roman"/>
          <w:color w:val="000000"/>
        </w:rPr>
      </w:pPr>
    </w:p>
    <w:p w14:paraId="06D1EFFA" w14:textId="77777777" w:rsidR="00C03365" w:rsidRPr="00EF4377" w:rsidRDefault="00C03365" w:rsidP="00C03365">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3EF00936" w14:textId="77777777" w:rsidR="00C03365" w:rsidRPr="00EF4377" w:rsidRDefault="00C03365" w:rsidP="00C03365">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199E29B9" w14:textId="77777777" w:rsidR="00C03365" w:rsidRPr="00EF4377" w:rsidRDefault="00C03365" w:rsidP="00C03365">
      <w:pPr>
        <w:pStyle w:val="SourceCode"/>
        <w:rPr>
          <w:rFonts w:eastAsia="Times New Roman"/>
          <w:color w:val="000000"/>
        </w:rPr>
      </w:pPr>
      <w:r w:rsidRPr="00EF4377">
        <w:rPr>
          <w:rFonts w:eastAsia="Times New Roman"/>
          <w:color w:val="000000"/>
        </w:rPr>
        <w:t>}</w:t>
      </w:r>
    </w:p>
    <w:p w14:paraId="63B34E29" w14:textId="77777777" w:rsidR="00C03365" w:rsidRPr="00EF4377" w:rsidRDefault="00C03365" w:rsidP="00C03365">
      <w:pPr>
        <w:pStyle w:val="SourceCode"/>
        <w:rPr>
          <w:rFonts w:eastAsia="Times New Roman"/>
          <w:color w:val="000000"/>
        </w:rPr>
      </w:pPr>
    </w:p>
    <w:p w14:paraId="70CA5E52" w14:textId="3B3576FC" w:rsidR="00C03365" w:rsidRDefault="00C03365" w:rsidP="00C03365">
      <w:pPr>
        <w:pStyle w:val="SourceCode"/>
        <w:rPr>
          <w:rFonts w:eastAsia="Times New Roman"/>
          <w:color w:val="000000"/>
        </w:rPr>
      </w:pPr>
      <w:r w:rsidRPr="00EF4377">
        <w:rPr>
          <w:rFonts w:eastAsia="Times New Roman"/>
          <w:color w:val="000000"/>
        </w:rPr>
        <w:t>f();</w:t>
      </w:r>
    </w:p>
    <w:p w14:paraId="0D227CF6" w14:textId="77777777" w:rsidR="00AA1DEA" w:rsidRDefault="00AA1DEA" w:rsidP="00C03365">
      <w:pPr>
        <w:pStyle w:val="SourceCode"/>
        <w:rPr>
          <w:rFonts w:eastAsia="Times New Roman"/>
          <w:color w:val="000000"/>
        </w:rPr>
      </w:pPr>
    </w:p>
    <w:p w14:paraId="0A8FCE77" w14:textId="4E58AEC4" w:rsidR="00AA1DEA" w:rsidRDefault="00AA1DEA" w:rsidP="00C03365">
      <w:pPr>
        <w:pStyle w:val="SourceCode"/>
        <w:rPr>
          <w:rFonts w:eastAsia="Times New Roman"/>
          <w:color w:val="000000"/>
        </w:rPr>
      </w:pPr>
      <w:r>
        <w:rPr>
          <w:rFonts w:eastAsia="Times New Roman"/>
          <w:color w:val="000000"/>
        </w:rPr>
        <w:t>&gt;&gt; Undefined</w:t>
      </w:r>
    </w:p>
    <w:p w14:paraId="1E91716B" w14:textId="77777777" w:rsidR="00C03365" w:rsidRDefault="00C03365" w:rsidP="00C03365">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2B0BA8F8" w14:textId="77777777" w:rsidR="00EC1067" w:rsidRDefault="00EC1067" w:rsidP="00D43059">
      <w:pPr>
        <w:pStyle w:val="SourceCode"/>
        <w:rPr>
          <w:rFonts w:eastAsia="Times New Roman"/>
        </w:rPr>
      </w:pPr>
    </w:p>
    <w:p w14:paraId="60F3FF46" w14:textId="25E90388" w:rsidR="00EC1067" w:rsidRDefault="00EC1067" w:rsidP="00D43059">
      <w:pPr>
        <w:pStyle w:val="SourceCode"/>
        <w:rPr>
          <w:rFonts w:eastAsia="Times New Roman"/>
        </w:rPr>
      </w:pPr>
      <w:r>
        <w:rPr>
          <w:rFonts w:eastAsia="Times New Roman"/>
        </w:rPr>
        <w:t>&gt;&gt; undefined</w:t>
      </w:r>
    </w:p>
    <w:p w14:paraId="77393B8A" w14:textId="6B7F4E37" w:rsidR="00EC1067" w:rsidRPr="00D43059" w:rsidRDefault="00EC1067" w:rsidP="00D43059">
      <w:pPr>
        <w:pStyle w:val="SourceCode"/>
        <w:rPr>
          <w:rFonts w:eastAsia="Times New Roman"/>
        </w:rPr>
      </w:pPr>
      <w:r>
        <w:rPr>
          <w:rFonts w:eastAsia="Times New Roman"/>
        </w:rPr>
        <w:t>&gt;&gt; 7</w:t>
      </w:r>
    </w:p>
    <w:p w14:paraId="20F44D11" w14:textId="77777777" w:rsidR="00C03365" w:rsidRDefault="00C03365" w:rsidP="00C03365">
      <w:pPr>
        <w:pStyle w:val="Heading4"/>
      </w:pPr>
      <w:r>
        <w:t>Const</w:t>
      </w:r>
    </w:p>
    <w:p w14:paraId="573D4FA7" w14:textId="77777777" w:rsidR="00C03365" w:rsidRPr="00460089" w:rsidRDefault="00C03365" w:rsidP="00C03365">
      <w:r>
        <w:t>Const is like let but the variable must be initialized when it is declared, after which it cannot be re-assigned. In most other behaviours it is the same as let. This includes temporal dead zone.</w:t>
      </w:r>
    </w:p>
    <w:p w14:paraId="6625A8A2" w14:textId="77777777" w:rsidR="00C03365" w:rsidRDefault="00C03365" w:rsidP="00C03365"/>
    <w:p w14:paraId="4DC34F6E" w14:textId="77777777" w:rsidR="00C03365" w:rsidRDefault="00C03365" w:rsidP="00C03365"/>
    <w:p w14:paraId="59D7EB81" w14:textId="77777777" w:rsidR="00914DA7" w:rsidRDefault="00914DA7" w:rsidP="00914DA7">
      <w:pPr>
        <w:pStyle w:val="Heading4"/>
      </w:pPr>
      <w:r>
        <w:lastRenderedPageBreak/>
        <w:t>Var</w:t>
      </w:r>
    </w:p>
    <w:p w14:paraId="4B729319" w14:textId="77777777" w:rsidR="00914DA7" w:rsidRDefault="00914DA7" w:rsidP="00914DA7">
      <w:r>
        <w:t xml:space="preserve">A variable declared with </w:t>
      </w:r>
      <w:r w:rsidRPr="00CD1233">
        <w:rPr>
          <w:rStyle w:val="KeywordChar"/>
        </w:rPr>
        <w:t>var</w:t>
      </w:r>
      <w:r>
        <w:t xml:space="preserve"> takes the scope of the function it is defined inside or if it is not defined inside a function it takes the global scope. </w:t>
      </w:r>
    </w:p>
    <w:p w14:paraId="0581FAC1" w14:textId="77777777" w:rsidR="00914DA7" w:rsidRPr="00D33E22" w:rsidRDefault="00914DA7" w:rsidP="00914DA7">
      <w:pPr>
        <w:pStyle w:val="SourceCode"/>
      </w:pPr>
      <w:r w:rsidRPr="00D33E22">
        <w:t>// Global </w:t>
      </w:r>
      <w:r>
        <w:t>scope</w:t>
      </w:r>
    </w:p>
    <w:p w14:paraId="667D7B54" w14:textId="77777777" w:rsidR="00914DA7" w:rsidRPr="00D33E22" w:rsidRDefault="00914DA7" w:rsidP="00914DA7">
      <w:pPr>
        <w:pStyle w:val="SourceCode"/>
      </w:pPr>
      <w:r w:rsidRPr="00D33E22">
        <w:t>var a = 5;</w:t>
      </w:r>
    </w:p>
    <w:p w14:paraId="76F12EB6" w14:textId="77777777" w:rsidR="00914DA7" w:rsidRPr="00D33E22" w:rsidRDefault="00914DA7" w:rsidP="00914DA7">
      <w:pPr>
        <w:pStyle w:val="SourceCode"/>
      </w:pPr>
    </w:p>
    <w:p w14:paraId="1D99FD39" w14:textId="77777777" w:rsidR="00914DA7" w:rsidRPr="00D33E22" w:rsidRDefault="00914DA7" w:rsidP="00914DA7">
      <w:pPr>
        <w:pStyle w:val="SourceCode"/>
      </w:pPr>
      <w:r w:rsidRPr="00D33E22">
        <w:t>function f() </w:t>
      </w:r>
    </w:p>
    <w:p w14:paraId="379425FC" w14:textId="77777777" w:rsidR="00914DA7" w:rsidRPr="00D33E22" w:rsidRDefault="00914DA7" w:rsidP="00914DA7">
      <w:pPr>
        <w:pStyle w:val="SourceCode"/>
      </w:pPr>
      <w:r w:rsidRPr="00D33E22">
        <w:t>{</w:t>
      </w:r>
    </w:p>
    <w:p w14:paraId="498209D1" w14:textId="77777777" w:rsidR="00914DA7" w:rsidRPr="00D33E22" w:rsidRDefault="00914DA7" w:rsidP="00914DA7">
      <w:pPr>
        <w:pStyle w:val="SourceCode"/>
      </w:pPr>
      <w:r w:rsidRPr="00D33E22">
        <w:t>    // </w:t>
      </w:r>
      <w:r>
        <w:t>Scoped to the function b</w:t>
      </w:r>
    </w:p>
    <w:p w14:paraId="1CBF6587" w14:textId="77777777" w:rsidR="00914DA7" w:rsidRPr="00D33E22" w:rsidRDefault="00914DA7" w:rsidP="00914DA7">
      <w:pPr>
        <w:pStyle w:val="SourceCode"/>
      </w:pPr>
      <w:r w:rsidRPr="00D33E22">
        <w:t>    var b = 15;</w:t>
      </w:r>
    </w:p>
    <w:p w14:paraId="75A6B445" w14:textId="77777777" w:rsidR="00914DA7" w:rsidRPr="00D33E22" w:rsidRDefault="00914DA7" w:rsidP="00914DA7">
      <w:pPr>
        <w:pStyle w:val="SourceCode"/>
      </w:pPr>
      <w:r w:rsidRPr="00D33E22">
        <w:t>}</w:t>
      </w:r>
    </w:p>
    <w:p w14:paraId="175EBF2B" w14:textId="77777777" w:rsidR="00914DA7" w:rsidRPr="00D33E22" w:rsidRDefault="00914DA7" w:rsidP="00914DA7">
      <w:pPr>
        <w:pStyle w:val="SourceCode"/>
      </w:pPr>
    </w:p>
    <w:p w14:paraId="28D89117" w14:textId="77777777" w:rsidR="00914DA7" w:rsidRPr="00D33E22" w:rsidRDefault="00914DA7" w:rsidP="00914DA7">
      <w:pPr>
        <w:pStyle w:val="SourceCode"/>
      </w:pPr>
      <w:r w:rsidRPr="00D33E22">
        <w:t>f();</w:t>
      </w:r>
    </w:p>
    <w:p w14:paraId="1742E93D" w14:textId="77777777" w:rsidR="00914DA7" w:rsidRPr="00D33E22" w:rsidRDefault="00914DA7" w:rsidP="00914DA7">
      <w:pPr>
        <w:pStyle w:val="SourceCode"/>
      </w:pPr>
    </w:p>
    <w:p w14:paraId="7CFA8061" w14:textId="77777777" w:rsidR="00914DA7" w:rsidRPr="00D33E22" w:rsidRDefault="00914DA7" w:rsidP="00914DA7">
      <w:pPr>
        <w:pStyle w:val="SourceCode"/>
      </w:pPr>
      <w:r w:rsidRPr="00D33E22">
        <w:t>console.log(a)</w:t>
      </w:r>
    </w:p>
    <w:p w14:paraId="7BB1ACEB" w14:textId="39366F66" w:rsidR="00914DA7" w:rsidRDefault="00914DA7" w:rsidP="00914DA7">
      <w:pPr>
        <w:pStyle w:val="SourceCode"/>
      </w:pPr>
      <w:r w:rsidRPr="00D33E22">
        <w:t>console.log(b);</w:t>
      </w:r>
    </w:p>
    <w:p w14:paraId="785C5DB0" w14:textId="0A832DA4" w:rsidR="00914DA7" w:rsidRDefault="00914DA7" w:rsidP="00914DA7">
      <w:pPr>
        <w:pStyle w:val="SourceCode"/>
      </w:pPr>
    </w:p>
    <w:p w14:paraId="657A9410" w14:textId="750698EF" w:rsidR="00914DA7" w:rsidRDefault="00914DA7" w:rsidP="00914DA7">
      <w:pPr>
        <w:pStyle w:val="SourceCode"/>
      </w:pPr>
      <w:r>
        <w:t>&gt;&gt; 5</w:t>
      </w:r>
    </w:p>
    <w:p w14:paraId="1925F0E7" w14:textId="321253E7" w:rsidR="00914DA7" w:rsidRPr="00D33E22" w:rsidRDefault="00914DA7" w:rsidP="00914DA7">
      <w:pPr>
        <w:pStyle w:val="SourceCode"/>
      </w:pPr>
      <w:r>
        <w:t xml:space="preserve">&gt;&gt; </w:t>
      </w:r>
      <w:r w:rsidRPr="00914DA7">
        <w:t>Uncaught ReferenceError: b is not defined</w:t>
      </w:r>
    </w:p>
    <w:p w14:paraId="428C1D4E" w14:textId="73D2CE2F" w:rsidR="00914DA7" w:rsidRDefault="00914DA7" w:rsidP="00914DA7">
      <w:pPr>
        <w:spacing w:after="160" w:line="259" w:lineRule="auto"/>
        <w:rPr>
          <w:rFonts w:asciiTheme="majorHAnsi" w:eastAsiaTheme="majorEastAsia" w:hAnsiTheme="majorHAnsi" w:cstheme="majorBidi"/>
          <w:b/>
          <w:iCs/>
          <w:color w:val="7076CC" w:themeColor="text2" w:themeTint="99"/>
          <w:sz w:val="20"/>
          <w:szCs w:val="24"/>
        </w:rPr>
      </w:pPr>
    </w:p>
    <w:p w14:paraId="144D0BC3" w14:textId="77777777" w:rsidR="00914DA7" w:rsidRDefault="00914DA7" w:rsidP="00914DA7">
      <w:pPr>
        <w:pStyle w:val="Heading5"/>
      </w:pPr>
      <w:r>
        <w:t>Hoisting</w:t>
      </w:r>
    </w:p>
    <w:p w14:paraId="6AC8E3D2" w14:textId="5DDA1A68" w:rsidR="00914DA7" w:rsidRDefault="00914DA7" w:rsidP="00914DA7">
      <w:r>
        <w:t xml:space="preserve">A variable is declared with the </w:t>
      </w:r>
      <w:r w:rsidRPr="00710CF1">
        <w:rPr>
          <w:rStyle w:val="KeywordChar"/>
        </w:rPr>
        <w:t>var</w:t>
      </w:r>
      <w:r>
        <w:t xml:space="preserve"> comes into existence at the same time as the scope in which it is declared (function or global). </w:t>
      </w:r>
      <w:r w:rsidR="00AC318C">
        <w:t xml:space="preserve">In addition, and in contrast to let, it is also automatically initialized to </w:t>
      </w:r>
      <w:r w:rsidR="00AC318C" w:rsidRPr="00AC318C">
        <w:rPr>
          <w:rStyle w:val="SourceCodeChar"/>
        </w:rPr>
        <w:t>undefined</w:t>
      </w:r>
      <w:r w:rsidR="00AC318C">
        <w:t xml:space="preserve"> at the point it comes into existence. There is no temporal dead zone with var variables. </w:t>
      </w:r>
      <w:r>
        <w:t xml:space="preserve">This is sometimes known as </w:t>
      </w:r>
      <w:r w:rsidRPr="00FC7431">
        <w:rPr>
          <w:rStyle w:val="KeywordChar"/>
        </w:rPr>
        <w:t>hoisting</w:t>
      </w:r>
      <w:r>
        <w:t>. It is as if the declaration was hoisted to the top of the scope</w:t>
      </w:r>
      <w:r w:rsidR="00AC318C">
        <w:t xml:space="preserve"> and initialized </w:t>
      </w:r>
      <w:r w:rsidR="0051066C">
        <w:t>as</w:t>
      </w:r>
      <w:r w:rsidR="00AC318C">
        <w:t xml:space="preserve"> </w:t>
      </w:r>
      <w:r w:rsidR="00AC318C" w:rsidRPr="0051066C">
        <w:rPr>
          <w:rStyle w:val="SourceCodeChar"/>
        </w:rPr>
        <w:t>undefined</w:t>
      </w:r>
      <w:r w:rsidR="00AC318C">
        <w:t xml:space="preserve">. </w:t>
      </w:r>
    </w:p>
    <w:p w14:paraId="61A6DEF5" w14:textId="77777777" w:rsidR="00AC318C" w:rsidRPr="00AC318C" w:rsidRDefault="00AC318C" w:rsidP="00AC318C">
      <w:pPr>
        <w:pStyle w:val="SourceCode"/>
        <w:rPr>
          <w:rFonts w:eastAsia="Times New Roman"/>
          <w:color w:val="000000"/>
        </w:rPr>
      </w:pPr>
      <w:r w:rsidRPr="00AC318C">
        <w:rPr>
          <w:rFonts w:eastAsia="Times New Roman"/>
        </w:rPr>
        <w:t>function</w:t>
      </w:r>
      <w:r w:rsidRPr="00AC318C">
        <w:rPr>
          <w:rFonts w:eastAsia="Times New Roman"/>
          <w:color w:val="000000"/>
        </w:rPr>
        <w:t> f()</w:t>
      </w:r>
    </w:p>
    <w:p w14:paraId="59C44A40" w14:textId="77777777" w:rsidR="00AC318C" w:rsidRPr="00AC318C" w:rsidRDefault="00AC318C" w:rsidP="00AC318C">
      <w:pPr>
        <w:pStyle w:val="SourceCode"/>
        <w:rPr>
          <w:rFonts w:eastAsia="Times New Roman"/>
          <w:color w:val="000000"/>
        </w:rPr>
      </w:pPr>
      <w:r w:rsidRPr="00AC318C">
        <w:rPr>
          <w:rFonts w:eastAsia="Times New Roman"/>
          <w:color w:val="000000"/>
        </w:rPr>
        <w:t>{</w:t>
      </w:r>
    </w:p>
    <w:p w14:paraId="5A614CA5" w14:textId="77777777" w:rsidR="00AC318C" w:rsidRPr="00AC318C" w:rsidRDefault="00AC318C" w:rsidP="00AC318C">
      <w:pPr>
        <w:pStyle w:val="SourceCode"/>
        <w:rPr>
          <w:rFonts w:eastAsia="Times New Roman"/>
          <w:color w:val="000000"/>
        </w:rPr>
      </w:pPr>
      <w:r w:rsidRPr="00AC318C">
        <w:rPr>
          <w:rFonts w:eastAsia="Times New Roman"/>
          <w:color w:val="000000"/>
        </w:rPr>
        <w:t>    console.log(a);</w:t>
      </w:r>
    </w:p>
    <w:p w14:paraId="61C63626" w14:textId="77777777" w:rsidR="00AC318C" w:rsidRPr="00AC318C" w:rsidRDefault="00AC318C" w:rsidP="00AC318C">
      <w:pPr>
        <w:pStyle w:val="SourceCode"/>
        <w:rPr>
          <w:rFonts w:eastAsia="Times New Roman"/>
          <w:color w:val="000000"/>
        </w:rPr>
      </w:pPr>
      <w:r w:rsidRPr="00AC318C">
        <w:rPr>
          <w:rFonts w:eastAsia="Times New Roman"/>
          <w:color w:val="000000"/>
        </w:rPr>
        <w:t>    </w:t>
      </w:r>
      <w:r w:rsidRPr="00AC318C">
        <w:rPr>
          <w:rFonts w:eastAsia="Times New Roman"/>
        </w:rPr>
        <w:t>var</w:t>
      </w:r>
      <w:r w:rsidRPr="00AC318C">
        <w:rPr>
          <w:rFonts w:eastAsia="Times New Roman"/>
          <w:color w:val="000000"/>
        </w:rPr>
        <w:t> a;</w:t>
      </w:r>
    </w:p>
    <w:p w14:paraId="0C183257" w14:textId="77777777" w:rsidR="00AC318C" w:rsidRPr="00AC318C" w:rsidRDefault="00AC318C" w:rsidP="00AC318C">
      <w:pPr>
        <w:pStyle w:val="SourceCode"/>
        <w:rPr>
          <w:rFonts w:eastAsia="Times New Roman"/>
          <w:color w:val="000000"/>
        </w:rPr>
      </w:pPr>
      <w:r w:rsidRPr="00AC318C">
        <w:rPr>
          <w:rFonts w:eastAsia="Times New Roman"/>
          <w:color w:val="000000"/>
        </w:rPr>
        <w:t>}</w:t>
      </w:r>
    </w:p>
    <w:p w14:paraId="174FE19D" w14:textId="4FCBFFE8" w:rsidR="00AC318C" w:rsidRDefault="00AC318C" w:rsidP="00AC318C">
      <w:pPr>
        <w:pStyle w:val="SourceCode"/>
        <w:rPr>
          <w:rFonts w:eastAsia="Times New Roman"/>
          <w:color w:val="000000"/>
        </w:rPr>
      </w:pPr>
      <w:r w:rsidRPr="00AC318C">
        <w:rPr>
          <w:rFonts w:eastAsia="Times New Roman"/>
          <w:color w:val="000000"/>
        </w:rPr>
        <w:t>f();</w:t>
      </w:r>
    </w:p>
    <w:p w14:paraId="602546BD" w14:textId="1117AA3D" w:rsidR="00AC318C" w:rsidRDefault="00AC318C" w:rsidP="00AC318C">
      <w:pPr>
        <w:pStyle w:val="SourceCode"/>
        <w:rPr>
          <w:rFonts w:eastAsia="Times New Roman"/>
          <w:color w:val="000000"/>
        </w:rPr>
      </w:pPr>
    </w:p>
    <w:p w14:paraId="53EA9703" w14:textId="376204B4" w:rsidR="00AC318C" w:rsidRPr="00AC318C" w:rsidRDefault="00AC318C" w:rsidP="00AC318C">
      <w:pPr>
        <w:pStyle w:val="SourceCode"/>
        <w:rPr>
          <w:rFonts w:eastAsia="Times New Roman"/>
          <w:color w:val="000000"/>
        </w:rPr>
      </w:pPr>
      <w:r>
        <w:rPr>
          <w:rFonts w:eastAsia="Times New Roman"/>
          <w:color w:val="000000"/>
        </w:rPr>
        <w:t>&gt;&gt; undefined</w:t>
      </w:r>
    </w:p>
    <w:p w14:paraId="6E8F0BBD" w14:textId="77777777" w:rsidR="00AC318C" w:rsidRPr="00AC318C" w:rsidRDefault="00AC318C" w:rsidP="00AC318C">
      <w:pPr>
        <w:shd w:val="clear" w:color="auto" w:fill="FFFFFF"/>
        <w:spacing w:after="0" w:line="285" w:lineRule="atLeast"/>
        <w:rPr>
          <w:rFonts w:ascii="Consolas" w:eastAsia="Times New Roman" w:hAnsi="Consolas" w:cs="Times New Roman"/>
          <w:color w:val="000000"/>
          <w:sz w:val="21"/>
          <w:szCs w:val="21"/>
        </w:rPr>
      </w:pPr>
    </w:p>
    <w:p w14:paraId="602F98E9" w14:textId="557D3775" w:rsidR="00914DA7" w:rsidRDefault="003535C4" w:rsidP="00914DA7">
      <w:pPr>
        <w:rPr>
          <w:rFonts w:eastAsia="Times New Roman"/>
        </w:rPr>
      </w:pPr>
      <w:r>
        <w:rPr>
          <w:rFonts w:eastAsia="Times New Roman"/>
        </w:rPr>
        <w:t xml:space="preserve">If we provide an explicit initial value this takes effect from the point in the code where we make the assignment. The explicit initial value is not hoisted. </w:t>
      </w:r>
    </w:p>
    <w:p w14:paraId="418E4C12" w14:textId="77777777" w:rsidR="003535C4" w:rsidRPr="003535C4" w:rsidRDefault="003535C4" w:rsidP="003535C4">
      <w:pPr>
        <w:pStyle w:val="SourceCode"/>
        <w:rPr>
          <w:rFonts w:eastAsia="Times New Roman"/>
          <w:color w:val="000000"/>
        </w:rPr>
      </w:pPr>
      <w:r w:rsidRPr="003535C4">
        <w:rPr>
          <w:rFonts w:eastAsia="Times New Roman"/>
        </w:rPr>
        <w:t>function</w:t>
      </w:r>
      <w:r w:rsidRPr="003535C4">
        <w:rPr>
          <w:rFonts w:eastAsia="Times New Roman"/>
          <w:color w:val="000000"/>
        </w:rPr>
        <w:t> f()</w:t>
      </w:r>
    </w:p>
    <w:p w14:paraId="0B091C9E" w14:textId="77777777" w:rsidR="003535C4" w:rsidRPr="003535C4" w:rsidRDefault="003535C4" w:rsidP="003535C4">
      <w:pPr>
        <w:pStyle w:val="SourceCode"/>
        <w:rPr>
          <w:rFonts w:eastAsia="Times New Roman"/>
          <w:color w:val="000000"/>
        </w:rPr>
      </w:pPr>
      <w:r w:rsidRPr="003535C4">
        <w:rPr>
          <w:rFonts w:eastAsia="Times New Roman"/>
          <w:color w:val="000000"/>
        </w:rPr>
        <w:t>{</w:t>
      </w:r>
    </w:p>
    <w:p w14:paraId="779B9736" w14:textId="77777777" w:rsidR="003535C4" w:rsidRPr="003535C4" w:rsidRDefault="003535C4" w:rsidP="003535C4">
      <w:pPr>
        <w:pStyle w:val="SourceCode"/>
        <w:rPr>
          <w:rFonts w:eastAsia="Times New Roman"/>
          <w:color w:val="000000"/>
        </w:rPr>
      </w:pPr>
      <w:r w:rsidRPr="003535C4">
        <w:rPr>
          <w:rFonts w:eastAsia="Times New Roman"/>
          <w:color w:val="000000"/>
        </w:rPr>
        <w:t>    console.log(a);</w:t>
      </w:r>
    </w:p>
    <w:p w14:paraId="2704ED34" w14:textId="77777777" w:rsidR="003535C4" w:rsidRPr="003535C4" w:rsidRDefault="003535C4" w:rsidP="003535C4">
      <w:pPr>
        <w:pStyle w:val="SourceCode"/>
        <w:rPr>
          <w:rFonts w:eastAsia="Times New Roman"/>
          <w:color w:val="000000"/>
        </w:rPr>
      </w:pPr>
      <w:r w:rsidRPr="003535C4">
        <w:rPr>
          <w:rFonts w:eastAsia="Times New Roman"/>
          <w:color w:val="000000"/>
        </w:rPr>
        <w:t>    </w:t>
      </w:r>
      <w:r w:rsidRPr="003535C4">
        <w:rPr>
          <w:rFonts w:eastAsia="Times New Roman"/>
        </w:rPr>
        <w:t>var</w:t>
      </w:r>
      <w:r w:rsidRPr="003535C4">
        <w:rPr>
          <w:rFonts w:eastAsia="Times New Roman"/>
          <w:color w:val="000000"/>
        </w:rPr>
        <w:t> a = </w:t>
      </w:r>
      <w:r w:rsidRPr="003535C4">
        <w:rPr>
          <w:rFonts w:eastAsia="Times New Roman"/>
          <w:color w:val="098658"/>
        </w:rPr>
        <w:t>5</w:t>
      </w:r>
      <w:r w:rsidRPr="003535C4">
        <w:rPr>
          <w:rFonts w:eastAsia="Times New Roman"/>
          <w:color w:val="000000"/>
        </w:rPr>
        <w:t>;</w:t>
      </w:r>
    </w:p>
    <w:p w14:paraId="030C9DAA" w14:textId="77777777" w:rsidR="003535C4" w:rsidRPr="003535C4" w:rsidRDefault="003535C4" w:rsidP="003535C4">
      <w:pPr>
        <w:pStyle w:val="SourceCode"/>
        <w:rPr>
          <w:rFonts w:eastAsia="Times New Roman"/>
          <w:color w:val="000000"/>
        </w:rPr>
      </w:pPr>
      <w:r w:rsidRPr="003535C4">
        <w:rPr>
          <w:rFonts w:eastAsia="Times New Roman"/>
          <w:color w:val="000000"/>
        </w:rPr>
        <w:t>    console.log(a);</w:t>
      </w:r>
    </w:p>
    <w:p w14:paraId="160937F6" w14:textId="77777777" w:rsidR="003535C4" w:rsidRPr="003535C4" w:rsidRDefault="003535C4" w:rsidP="003535C4">
      <w:pPr>
        <w:pStyle w:val="SourceCode"/>
        <w:rPr>
          <w:rFonts w:eastAsia="Times New Roman"/>
          <w:color w:val="000000"/>
        </w:rPr>
      </w:pPr>
      <w:r w:rsidRPr="003535C4">
        <w:rPr>
          <w:rFonts w:eastAsia="Times New Roman"/>
          <w:color w:val="000000"/>
        </w:rPr>
        <w:t>}</w:t>
      </w:r>
    </w:p>
    <w:p w14:paraId="7AB48A7E" w14:textId="047CB56A" w:rsidR="003535C4" w:rsidRDefault="003535C4" w:rsidP="003535C4">
      <w:pPr>
        <w:pStyle w:val="SourceCode"/>
        <w:rPr>
          <w:rFonts w:eastAsia="Times New Roman"/>
          <w:color w:val="000000"/>
        </w:rPr>
      </w:pPr>
      <w:r w:rsidRPr="003535C4">
        <w:rPr>
          <w:rFonts w:eastAsia="Times New Roman"/>
          <w:color w:val="000000"/>
        </w:rPr>
        <w:t>f();</w:t>
      </w:r>
    </w:p>
    <w:p w14:paraId="3F485808" w14:textId="55661168" w:rsidR="003535C4" w:rsidRDefault="003535C4" w:rsidP="003535C4">
      <w:pPr>
        <w:pStyle w:val="SourceCode"/>
        <w:rPr>
          <w:rFonts w:eastAsia="Times New Roman"/>
          <w:color w:val="000000"/>
        </w:rPr>
      </w:pPr>
    </w:p>
    <w:p w14:paraId="47B6AF34" w14:textId="7FED4A65" w:rsidR="003535C4" w:rsidRDefault="003535C4" w:rsidP="003535C4">
      <w:pPr>
        <w:pStyle w:val="SourceCode"/>
        <w:rPr>
          <w:rFonts w:eastAsia="Times New Roman"/>
          <w:color w:val="000000"/>
        </w:rPr>
      </w:pPr>
      <w:r>
        <w:rPr>
          <w:rFonts w:eastAsia="Times New Roman"/>
          <w:color w:val="000000"/>
        </w:rPr>
        <w:t>&gt;&gt; undefined</w:t>
      </w:r>
    </w:p>
    <w:p w14:paraId="4D4C0784" w14:textId="19375B1B" w:rsidR="003535C4" w:rsidRPr="003535C4" w:rsidRDefault="003535C4" w:rsidP="003535C4">
      <w:pPr>
        <w:pStyle w:val="SourceCode"/>
        <w:rPr>
          <w:rFonts w:eastAsia="Times New Roman"/>
          <w:color w:val="000000"/>
        </w:rPr>
      </w:pPr>
      <w:r>
        <w:rPr>
          <w:rFonts w:eastAsia="Times New Roman"/>
          <w:color w:val="000000"/>
        </w:rPr>
        <w:t>&gt;&gt; 5</w:t>
      </w:r>
    </w:p>
    <w:p w14:paraId="7B320878" w14:textId="77777777" w:rsidR="003535C4" w:rsidRPr="003535C4" w:rsidRDefault="003535C4" w:rsidP="003535C4">
      <w:pPr>
        <w:shd w:val="clear" w:color="auto" w:fill="FFFFFF"/>
        <w:spacing w:after="0" w:line="285" w:lineRule="atLeast"/>
        <w:rPr>
          <w:rFonts w:ascii="Consolas" w:eastAsia="Times New Roman" w:hAnsi="Consolas" w:cs="Times New Roman"/>
          <w:color w:val="000000"/>
          <w:sz w:val="21"/>
          <w:szCs w:val="21"/>
        </w:rPr>
      </w:pPr>
    </w:p>
    <w:p w14:paraId="55729EB0" w14:textId="77777777" w:rsidR="003535C4" w:rsidRDefault="003535C4" w:rsidP="00914DA7">
      <w:pPr>
        <w:rPr>
          <w:rFonts w:eastAsia="Times New Roman"/>
        </w:rPr>
      </w:pPr>
    </w:p>
    <w:p w14:paraId="05DC6907" w14:textId="77777777" w:rsidR="00914DA7" w:rsidRDefault="00914DA7" w:rsidP="00914DA7">
      <w:pPr>
        <w:pStyle w:val="SourceCode"/>
        <w:rPr>
          <w:rFonts w:eastAsia="Times New Roman"/>
        </w:rPr>
      </w:pPr>
    </w:p>
    <w:p w14:paraId="73B5DA73" w14:textId="77777777" w:rsidR="00914DA7" w:rsidRDefault="00914DA7" w:rsidP="00914DA7">
      <w:pPr>
        <w:pStyle w:val="Heading5"/>
      </w:pPr>
      <w:bookmarkStart w:id="15" w:name="_Hlk36836322"/>
      <w:r>
        <w:t>Blocks have no effect on var.</w:t>
      </w:r>
    </w:p>
    <w:bookmarkEnd w:id="15"/>
    <w:p w14:paraId="228A74BA" w14:textId="77777777" w:rsidR="00914DA7" w:rsidRPr="007D185A" w:rsidRDefault="00914DA7" w:rsidP="00914DA7">
      <w:r>
        <w:t>Blocks have no impact on the scope of variables declared with var.</w:t>
      </w:r>
    </w:p>
    <w:p w14:paraId="34ACBC4B" w14:textId="77777777" w:rsidR="00914DA7" w:rsidRPr="007D185A" w:rsidRDefault="00914DA7" w:rsidP="00914DA7">
      <w:pPr>
        <w:pStyle w:val="SourceCode"/>
      </w:pPr>
      <w:r w:rsidRPr="007D185A">
        <w:t>{</w:t>
      </w:r>
    </w:p>
    <w:p w14:paraId="61C04FFA" w14:textId="77777777" w:rsidR="00914DA7" w:rsidRPr="007D185A" w:rsidRDefault="00914DA7" w:rsidP="00914DA7">
      <w:pPr>
        <w:pStyle w:val="SourceCode"/>
      </w:pPr>
      <w:r w:rsidRPr="007D185A">
        <w:t>    var a = 5;</w:t>
      </w:r>
    </w:p>
    <w:p w14:paraId="29C915A5" w14:textId="77777777" w:rsidR="00914DA7" w:rsidRPr="007D185A" w:rsidRDefault="00914DA7" w:rsidP="00914DA7">
      <w:pPr>
        <w:pStyle w:val="SourceCode"/>
      </w:pPr>
      <w:r w:rsidRPr="007D185A">
        <w:t>}</w:t>
      </w:r>
    </w:p>
    <w:p w14:paraId="22501D08" w14:textId="77777777" w:rsidR="00914DA7" w:rsidRPr="007D185A" w:rsidRDefault="00914DA7" w:rsidP="00914DA7">
      <w:pPr>
        <w:pStyle w:val="SourceCode"/>
      </w:pPr>
    </w:p>
    <w:p w14:paraId="76767752" w14:textId="77777777" w:rsidR="00914DA7" w:rsidRDefault="00914DA7" w:rsidP="00914DA7">
      <w:pPr>
        <w:pStyle w:val="SourceCode"/>
      </w:pPr>
      <w:r w:rsidRPr="007D185A">
        <w:t>console.log(a);</w:t>
      </w:r>
    </w:p>
    <w:p w14:paraId="39CC8691" w14:textId="77777777" w:rsidR="00914DA7" w:rsidRDefault="00914DA7" w:rsidP="00914DA7">
      <w:pPr>
        <w:pStyle w:val="SourceCode"/>
      </w:pPr>
    </w:p>
    <w:p w14:paraId="7653333A" w14:textId="77777777" w:rsidR="00914DA7" w:rsidRDefault="00914DA7" w:rsidP="00914DA7">
      <w:pPr>
        <w:pStyle w:val="SourceCode"/>
      </w:pPr>
      <w:r>
        <w:t>&gt;&gt; 5</w:t>
      </w:r>
    </w:p>
    <w:p w14:paraId="70E12E01" w14:textId="77777777" w:rsidR="00914DA7" w:rsidRDefault="00914DA7" w:rsidP="00914DA7">
      <w:pPr>
        <w:pStyle w:val="Heading5"/>
      </w:pPr>
      <w:r>
        <w:t>Redeclaring</w:t>
      </w:r>
    </w:p>
    <w:p w14:paraId="09AED8F9" w14:textId="77777777" w:rsidR="00914DA7" w:rsidRDefault="00914DA7" w:rsidP="00914DA7">
      <w:r>
        <w:t>Redeclaring a variable declared initially with var has no effect and does not clear its value.</w:t>
      </w:r>
    </w:p>
    <w:p w14:paraId="13C67EA2" w14:textId="77777777" w:rsidR="00914DA7" w:rsidRPr="00671318" w:rsidRDefault="00914DA7" w:rsidP="00914DA7">
      <w:pPr>
        <w:pStyle w:val="SourceCode"/>
      </w:pPr>
      <w:r w:rsidRPr="00671318">
        <w:t>{</w:t>
      </w:r>
    </w:p>
    <w:p w14:paraId="40F4CCD7" w14:textId="77777777" w:rsidR="00914DA7" w:rsidRPr="00671318" w:rsidRDefault="00914DA7" w:rsidP="00914DA7">
      <w:pPr>
        <w:pStyle w:val="SourceCode"/>
      </w:pPr>
      <w:r w:rsidRPr="00671318">
        <w:t>    var a = 5;</w:t>
      </w:r>
    </w:p>
    <w:p w14:paraId="0A633298" w14:textId="77777777" w:rsidR="00914DA7" w:rsidRPr="00671318" w:rsidRDefault="00914DA7" w:rsidP="00914DA7">
      <w:pPr>
        <w:pStyle w:val="SourceCode"/>
      </w:pPr>
      <w:r w:rsidRPr="00671318">
        <w:t>}</w:t>
      </w:r>
    </w:p>
    <w:p w14:paraId="1A98A692" w14:textId="77777777" w:rsidR="00914DA7" w:rsidRPr="00671318" w:rsidRDefault="00914DA7" w:rsidP="00914DA7">
      <w:pPr>
        <w:pStyle w:val="SourceCode"/>
      </w:pPr>
    </w:p>
    <w:p w14:paraId="6D3AEF1A" w14:textId="77777777" w:rsidR="00914DA7" w:rsidRPr="00671318" w:rsidRDefault="00914DA7" w:rsidP="00914DA7">
      <w:pPr>
        <w:pStyle w:val="SourceCode"/>
      </w:pPr>
      <w:r w:rsidRPr="00671318">
        <w:t>var a;</w:t>
      </w:r>
    </w:p>
    <w:p w14:paraId="08F39DE7" w14:textId="77777777" w:rsidR="00914DA7" w:rsidRPr="00671318" w:rsidRDefault="00914DA7" w:rsidP="00914DA7">
      <w:pPr>
        <w:pStyle w:val="SourceCode"/>
      </w:pPr>
    </w:p>
    <w:p w14:paraId="04FD584D" w14:textId="77777777" w:rsidR="00914DA7" w:rsidRDefault="00914DA7" w:rsidP="00914DA7">
      <w:pPr>
        <w:pStyle w:val="SourceCode"/>
      </w:pPr>
      <w:r w:rsidRPr="00671318">
        <w:t>console.log(a);</w:t>
      </w:r>
    </w:p>
    <w:p w14:paraId="063129FD" w14:textId="77777777" w:rsidR="00914DA7" w:rsidRDefault="00914DA7" w:rsidP="00914DA7">
      <w:pPr>
        <w:pStyle w:val="SourceCode"/>
      </w:pPr>
    </w:p>
    <w:p w14:paraId="2724823D" w14:textId="77777777" w:rsidR="00914DA7" w:rsidRDefault="00914DA7" w:rsidP="00914DA7">
      <w:pPr>
        <w:pStyle w:val="SourceCode"/>
      </w:pPr>
      <w:r>
        <w:t>&gt;&gt; 5</w:t>
      </w:r>
    </w:p>
    <w:p w14:paraId="3EA521E5" w14:textId="77777777" w:rsidR="00914DA7" w:rsidRPr="001B602A" w:rsidRDefault="00914DA7" w:rsidP="00914DA7">
      <w:pPr>
        <w:pStyle w:val="Heading5"/>
      </w:pPr>
      <w:r>
        <w:t>Undeclared variables</w:t>
      </w:r>
    </w:p>
    <w:p w14:paraId="60122FD2" w14:textId="0E9EC9E3" w:rsidR="00914DA7" w:rsidRDefault="00914DA7" w:rsidP="00914DA7">
      <w:r>
        <w:t xml:space="preserve">An undeclared value has no var, let or cost modifier and just takes an initial value. Undeclared variables are implicitly scoped to the global scope. They are disallowed in strict mode which is anywhere we use ES6 modules. Frankly it </w:t>
      </w:r>
      <w:r w:rsidR="00DD7B68">
        <w:t>i</w:t>
      </w:r>
      <w:r>
        <w:t xml:space="preserve">s beyond me why anyone would ever do this ancient </w:t>
      </w:r>
      <w:proofErr w:type="gramStart"/>
      <w:r>
        <w:t>crap</w:t>
      </w:r>
      <w:proofErr w:type="gramEnd"/>
      <w:r>
        <w:t xml:space="preserve"> but I suppose it could come up in interview so here it is. </w:t>
      </w:r>
    </w:p>
    <w:p w14:paraId="34C17F21" w14:textId="77777777" w:rsidR="00914DA7" w:rsidRPr="00370C9E" w:rsidRDefault="00914DA7" w:rsidP="00914DA7">
      <w:pPr>
        <w:pStyle w:val="SourceCode"/>
      </w:pPr>
      <w:r w:rsidRPr="00370C9E">
        <w:t>function f() </w:t>
      </w:r>
    </w:p>
    <w:p w14:paraId="7E36E7C8" w14:textId="77777777" w:rsidR="00914DA7" w:rsidRPr="00370C9E" w:rsidRDefault="00914DA7" w:rsidP="00914DA7">
      <w:pPr>
        <w:pStyle w:val="SourceCode"/>
      </w:pPr>
      <w:r w:rsidRPr="00370C9E">
        <w:t>{</w:t>
      </w:r>
    </w:p>
    <w:p w14:paraId="1B66D8D9" w14:textId="77777777" w:rsidR="00914DA7" w:rsidRPr="00370C9E" w:rsidRDefault="00914DA7" w:rsidP="00914DA7">
      <w:pPr>
        <w:pStyle w:val="SourceCode"/>
      </w:pPr>
      <w:r w:rsidRPr="00370C9E">
        <w:t>    // Undeclared variable. </w:t>
      </w:r>
      <w:r>
        <w:t>Implicit</w:t>
      </w:r>
      <w:r w:rsidRPr="00370C9E">
        <w:t> global </w:t>
      </w:r>
      <w:r>
        <w:t>scope</w:t>
      </w:r>
    </w:p>
    <w:p w14:paraId="5399B39B" w14:textId="77777777" w:rsidR="00914DA7" w:rsidRPr="00370C9E" w:rsidRDefault="00914DA7" w:rsidP="00914DA7">
      <w:pPr>
        <w:pStyle w:val="SourceCode"/>
      </w:pPr>
      <w:r w:rsidRPr="00370C9E">
        <w:t>    a = 10;</w:t>
      </w:r>
    </w:p>
    <w:p w14:paraId="4A8C12AE" w14:textId="77777777" w:rsidR="00914DA7" w:rsidRPr="00370C9E" w:rsidRDefault="00914DA7" w:rsidP="00914DA7">
      <w:pPr>
        <w:pStyle w:val="SourceCode"/>
      </w:pPr>
    </w:p>
    <w:p w14:paraId="7AB58116" w14:textId="77777777" w:rsidR="00914DA7" w:rsidRPr="00370C9E" w:rsidRDefault="00914DA7" w:rsidP="00914DA7">
      <w:pPr>
        <w:pStyle w:val="SourceCode"/>
      </w:pPr>
      <w:r w:rsidRPr="00370C9E">
        <w:t>    // </w:t>
      </w:r>
      <w:r>
        <w:t>Scope</w:t>
      </w:r>
      <w:r w:rsidRPr="00370C9E">
        <w:t> of enclosing function</w:t>
      </w:r>
    </w:p>
    <w:p w14:paraId="20262E11" w14:textId="77777777" w:rsidR="00914DA7" w:rsidRPr="00370C9E" w:rsidRDefault="00914DA7" w:rsidP="00914DA7">
      <w:pPr>
        <w:pStyle w:val="SourceCode"/>
      </w:pPr>
      <w:r w:rsidRPr="00370C9E">
        <w:t>    var b = 15;</w:t>
      </w:r>
    </w:p>
    <w:p w14:paraId="73C20C6D" w14:textId="77777777" w:rsidR="00914DA7" w:rsidRPr="00370C9E" w:rsidRDefault="00914DA7" w:rsidP="00914DA7">
      <w:pPr>
        <w:pStyle w:val="SourceCode"/>
      </w:pPr>
      <w:r w:rsidRPr="00370C9E">
        <w:t>}</w:t>
      </w:r>
    </w:p>
    <w:p w14:paraId="7663B206" w14:textId="77777777" w:rsidR="00914DA7" w:rsidRPr="00370C9E" w:rsidRDefault="00914DA7" w:rsidP="00914DA7">
      <w:pPr>
        <w:pStyle w:val="SourceCode"/>
      </w:pPr>
    </w:p>
    <w:p w14:paraId="69B176E7" w14:textId="77777777" w:rsidR="00914DA7" w:rsidRPr="00370C9E" w:rsidRDefault="00914DA7" w:rsidP="00914DA7">
      <w:pPr>
        <w:pStyle w:val="SourceCode"/>
      </w:pPr>
      <w:r w:rsidRPr="00370C9E">
        <w:t>f();</w:t>
      </w:r>
    </w:p>
    <w:p w14:paraId="582B7D51" w14:textId="77777777" w:rsidR="00914DA7" w:rsidRPr="00370C9E" w:rsidRDefault="00914DA7" w:rsidP="00914DA7">
      <w:pPr>
        <w:pStyle w:val="SourceCode"/>
      </w:pPr>
    </w:p>
    <w:p w14:paraId="177380DE" w14:textId="77777777" w:rsidR="00914DA7" w:rsidRDefault="00914DA7" w:rsidP="00914DA7">
      <w:pPr>
        <w:pStyle w:val="SourceCode"/>
      </w:pPr>
      <w:r w:rsidRPr="00370C9E">
        <w:t>console.log(a)</w:t>
      </w:r>
    </w:p>
    <w:p w14:paraId="45238277" w14:textId="77777777" w:rsidR="00914DA7" w:rsidRDefault="00914DA7" w:rsidP="00914DA7">
      <w:pPr>
        <w:pStyle w:val="SourceCode"/>
      </w:pPr>
    </w:p>
    <w:p w14:paraId="7E50E372" w14:textId="77777777" w:rsidR="00914DA7" w:rsidRDefault="00914DA7" w:rsidP="00914DA7">
      <w:pPr>
        <w:pStyle w:val="SourceCode"/>
      </w:pPr>
      <w:r>
        <w:t>&gt;&gt; 10</w:t>
      </w:r>
    </w:p>
    <w:p w14:paraId="003292EA" w14:textId="77777777" w:rsidR="00914DA7" w:rsidRDefault="00914DA7" w:rsidP="00914DA7">
      <w:pPr>
        <w:pStyle w:val="SourceCode"/>
      </w:pPr>
    </w:p>
    <w:p w14:paraId="2F3AD048" w14:textId="77777777" w:rsidR="00914DA7" w:rsidRDefault="00914DA7" w:rsidP="00914DA7">
      <w:pPr>
        <w:pStyle w:val="SourceCode"/>
      </w:pPr>
      <w:r>
        <w:t>JavaScript</w:t>
      </w:r>
    </w:p>
    <w:p w14:paraId="7E55399D" w14:textId="77777777" w:rsidR="00914DA7" w:rsidRDefault="00914DA7" w:rsidP="00914DA7">
      <w:pPr>
        <w:pStyle w:val="SourceCode"/>
      </w:pPr>
    </w:p>
    <w:p w14:paraId="269033FF" w14:textId="77777777" w:rsidR="00914DA7" w:rsidRDefault="00914DA7" w:rsidP="00914DA7">
      <w:r>
        <w:t>Undeclared variables do not exist until after they have been assigned to, so the following is a reference exception.</w:t>
      </w:r>
    </w:p>
    <w:p w14:paraId="05279023" w14:textId="77777777" w:rsidR="00914DA7" w:rsidRDefault="00914DA7" w:rsidP="00914DA7">
      <w:pPr>
        <w:pStyle w:val="SourceCode"/>
        <w:rPr>
          <w:rFonts w:eastAsia="Times New Roman"/>
        </w:rPr>
      </w:pPr>
      <w:r w:rsidRPr="007A71E5">
        <w:rPr>
          <w:rFonts w:eastAsia="Times New Roman"/>
        </w:rPr>
        <w:t>console.log(a);</w:t>
      </w:r>
    </w:p>
    <w:p w14:paraId="59D141AA" w14:textId="77777777" w:rsidR="00914DA7" w:rsidRDefault="00914DA7" w:rsidP="00914DA7">
      <w:pPr>
        <w:pStyle w:val="SourceCode"/>
        <w:rPr>
          <w:rFonts w:eastAsia="Times New Roman"/>
        </w:rPr>
      </w:pPr>
      <w:r>
        <w:rPr>
          <w:rFonts w:eastAsia="Times New Roman"/>
        </w:rPr>
        <w:t>&gt;&gt; Reference error: a is not defined</w:t>
      </w:r>
    </w:p>
    <w:p w14:paraId="179848B2" w14:textId="77777777" w:rsidR="00914DA7" w:rsidRDefault="00914DA7" w:rsidP="00C03365">
      <w:pPr>
        <w:shd w:val="clear" w:color="auto" w:fill="FFFFFF"/>
        <w:spacing w:after="0" w:line="285" w:lineRule="atLeast"/>
      </w:pPr>
    </w:p>
    <w:p w14:paraId="7F581C37" w14:textId="77777777" w:rsidR="00914DA7" w:rsidRDefault="00914DA7" w:rsidP="00C03365">
      <w:pPr>
        <w:shd w:val="clear" w:color="auto" w:fill="FFFFFF"/>
        <w:spacing w:after="0" w:line="285" w:lineRule="atLeast"/>
      </w:pPr>
    </w:p>
    <w:p w14:paraId="4E929ECE" w14:textId="4F4D4F73" w:rsidR="00462087" w:rsidRDefault="00462087" w:rsidP="00462087">
      <w:pPr>
        <w:pStyle w:val="Heading4"/>
      </w:pPr>
      <w:bookmarkStart w:id="16" w:name="_Toc44265514"/>
      <w:r>
        <w:lastRenderedPageBreak/>
        <w:t>Global</w:t>
      </w:r>
    </w:p>
    <w:p w14:paraId="63EDC3F8" w14:textId="2BDF1DD1" w:rsidR="00462087" w:rsidRDefault="00FE452B" w:rsidP="00462087">
      <w:r>
        <w:t>The first point of note is that</w:t>
      </w:r>
      <w:r w:rsidR="004D3C1F">
        <w:t xml:space="preserve"> using</w:t>
      </w:r>
      <w:r>
        <w:t xml:space="preserve"> ES6 modules exclusively </w:t>
      </w:r>
      <w:r w:rsidR="004D3C1F">
        <w:t xml:space="preserve">massively reduces exposure to the global scope. Each module imports what it needs directly from other modules. </w:t>
      </w:r>
      <w:r w:rsidR="0098695E">
        <w:t>Nevertheless,</w:t>
      </w:r>
      <w:r w:rsidR="004D3C1F">
        <w:t xml:space="preserve"> there are always somethings we need from the global scope such as the DOM and the window. </w:t>
      </w:r>
    </w:p>
    <w:p w14:paraId="5DB477A4" w14:textId="1BEFD60C" w:rsidR="00A23F36" w:rsidRDefault="00A23F36" w:rsidP="00A23F36">
      <w:pPr>
        <w:pStyle w:val="Heading4"/>
      </w:pPr>
      <w:r>
        <w:t>Scope and Looping</w:t>
      </w:r>
    </w:p>
    <w:p w14:paraId="5AF3384A" w14:textId="37B0DF0F" w:rsidR="00A23F36" w:rsidRDefault="00A23F36" w:rsidP="00A23F36">
      <w:r>
        <w:t>Let us consider some scenarios.</w:t>
      </w:r>
    </w:p>
    <w:p w14:paraId="176A1519" w14:textId="77777777" w:rsidR="00A23F36" w:rsidRDefault="00A23F36" w:rsidP="00A23F36"/>
    <w:p w14:paraId="660FD330" w14:textId="77777777" w:rsidR="00A23F36" w:rsidRPr="00A23F36" w:rsidRDefault="00A23F36" w:rsidP="00A23F36"/>
    <w:p w14:paraId="6EAD880C" w14:textId="77777777" w:rsidR="00764DB2" w:rsidRDefault="00764DB2">
      <w:pPr>
        <w:spacing w:after="160" w:line="259" w:lineRule="auto"/>
        <w:rPr>
          <w:rFonts w:asciiTheme="majorHAnsi" w:eastAsiaTheme="majorEastAsia" w:hAnsiTheme="majorHAnsi" w:cstheme="majorBidi"/>
          <w:color w:val="31378B" w:themeColor="text2"/>
          <w:sz w:val="28"/>
          <w:szCs w:val="26"/>
        </w:rPr>
      </w:pPr>
      <w:r>
        <w:br w:type="page"/>
      </w:r>
    </w:p>
    <w:p w14:paraId="136DB3B8" w14:textId="5794487B" w:rsidR="0048043B" w:rsidRDefault="0048043B" w:rsidP="0048043B">
      <w:pPr>
        <w:pStyle w:val="Heading3"/>
      </w:pPr>
      <w:r>
        <w:lastRenderedPageBreak/>
        <w:t>Functions</w:t>
      </w:r>
      <w:bookmarkEnd w:id="16"/>
    </w:p>
    <w:p w14:paraId="6096A5B0" w14:textId="77777777" w:rsidR="00462C61" w:rsidRDefault="008E050C" w:rsidP="008E050C">
      <w:r>
        <w:t>Functions are first class objects in JavaScript and there are many ways of creating them.</w:t>
      </w:r>
    </w:p>
    <w:p w14:paraId="76CA6580" w14:textId="48A63A79" w:rsidR="00462C61" w:rsidRDefault="00462C61" w:rsidP="00462C61">
      <w:pPr>
        <w:pStyle w:val="Heading4"/>
      </w:pPr>
      <w:r>
        <w:t>Declarations</w:t>
      </w:r>
    </w:p>
    <w:p w14:paraId="2587517E" w14:textId="2B38BB02" w:rsidR="008E050C" w:rsidRDefault="008E050C" w:rsidP="002C68F9">
      <w:r>
        <w:t xml:space="preserve">The first form we will look at is called a </w:t>
      </w:r>
      <w:r w:rsidRPr="008E050C">
        <w:rPr>
          <w:rStyle w:val="KeywordChar"/>
        </w:rPr>
        <w:t>function declaration</w:t>
      </w:r>
      <w:r>
        <w:t xml:space="preserve"> and it is treated specially. </w:t>
      </w:r>
      <w:r w:rsidR="00F3615A">
        <w:t xml:space="preserve">Function declarations are </w:t>
      </w:r>
      <w:r w:rsidR="00AB1CD9">
        <w:t>hoisted to the top of their scopes</w:t>
      </w:r>
      <w:r w:rsidR="002C68F9">
        <w:t xml:space="preserve"> and automatically initialized to their function definition at the same time. </w:t>
      </w:r>
      <w:r w:rsidR="00AB1CD9">
        <w:t xml:space="preserve">This enables us to invoke them as follows. </w:t>
      </w:r>
    </w:p>
    <w:p w14:paraId="12838A20" w14:textId="33375D4A" w:rsidR="00F3615A" w:rsidRPr="00F3615A" w:rsidRDefault="00F3615A" w:rsidP="00F3615A">
      <w:pPr>
        <w:pStyle w:val="SourceCode"/>
        <w:rPr>
          <w:rFonts w:eastAsia="Times New Roman"/>
        </w:rPr>
      </w:pPr>
      <w:r w:rsidRPr="00F3615A">
        <w:rPr>
          <w:rFonts w:eastAsia="Times New Roman"/>
        </w:rPr>
        <w:t>console.log(</w:t>
      </w:r>
      <w:r w:rsidR="00462C61">
        <w:rPr>
          <w:rFonts w:eastAsia="Times New Roman"/>
        </w:rPr>
        <w:t>declaredAdd</w:t>
      </w:r>
      <w:r w:rsidRPr="00F3615A">
        <w:rPr>
          <w:rFonts w:eastAsia="Times New Roman"/>
        </w:rPr>
        <w:t>(</w:t>
      </w:r>
      <w:r w:rsidRPr="00F3615A">
        <w:rPr>
          <w:rFonts w:eastAsia="Times New Roman"/>
          <w:color w:val="098658"/>
        </w:rPr>
        <w:t>5</w:t>
      </w:r>
      <w:r w:rsidRPr="00F3615A">
        <w:rPr>
          <w:rFonts w:eastAsia="Times New Roman"/>
        </w:rPr>
        <w:t>,</w:t>
      </w:r>
      <w:r w:rsidRPr="00F3615A">
        <w:rPr>
          <w:rFonts w:eastAsia="Times New Roman"/>
          <w:color w:val="098658"/>
        </w:rPr>
        <w:t>6</w:t>
      </w:r>
      <w:r w:rsidRPr="00F3615A">
        <w:rPr>
          <w:rFonts w:eastAsia="Times New Roman"/>
        </w:rPr>
        <w:t>));</w:t>
      </w:r>
    </w:p>
    <w:p w14:paraId="5B569BEE" w14:textId="77777777" w:rsidR="00F3615A" w:rsidRPr="00F3615A" w:rsidRDefault="00F3615A" w:rsidP="00F3615A">
      <w:pPr>
        <w:pStyle w:val="SourceCode"/>
        <w:rPr>
          <w:rFonts w:eastAsia="Times New Roman"/>
        </w:rPr>
      </w:pPr>
    </w:p>
    <w:p w14:paraId="24A8DD0B" w14:textId="048D5F64" w:rsidR="00F3615A" w:rsidRPr="00F3615A" w:rsidRDefault="00F3615A" w:rsidP="00F3615A">
      <w:pPr>
        <w:pStyle w:val="SourceCode"/>
        <w:rPr>
          <w:rFonts w:eastAsia="Times New Roman"/>
        </w:rPr>
      </w:pPr>
      <w:r w:rsidRPr="00F3615A">
        <w:rPr>
          <w:rFonts w:eastAsia="Times New Roman"/>
          <w:color w:val="0000FF"/>
        </w:rPr>
        <w:t>function</w:t>
      </w:r>
      <w:r w:rsidRPr="00F3615A">
        <w:rPr>
          <w:rFonts w:eastAsia="Times New Roman"/>
        </w:rPr>
        <w:t> </w:t>
      </w:r>
      <w:r w:rsidR="00462C61">
        <w:rPr>
          <w:rFonts w:eastAsia="Times New Roman"/>
        </w:rPr>
        <w:t>declaredAdd</w:t>
      </w:r>
      <w:r w:rsidR="00462C61" w:rsidRPr="00F3615A">
        <w:rPr>
          <w:rFonts w:eastAsia="Times New Roman"/>
        </w:rPr>
        <w:t xml:space="preserve"> </w:t>
      </w:r>
      <w:r w:rsidRPr="00F3615A">
        <w:rPr>
          <w:rFonts w:eastAsia="Times New Roman"/>
        </w:rPr>
        <w:t>(a,b)</w:t>
      </w:r>
    </w:p>
    <w:p w14:paraId="7D34B1D4" w14:textId="77777777" w:rsidR="00F3615A" w:rsidRPr="00F3615A" w:rsidRDefault="00F3615A" w:rsidP="00F3615A">
      <w:pPr>
        <w:pStyle w:val="SourceCode"/>
        <w:rPr>
          <w:rFonts w:eastAsia="Times New Roman"/>
        </w:rPr>
      </w:pPr>
      <w:r w:rsidRPr="00F3615A">
        <w:rPr>
          <w:rFonts w:eastAsia="Times New Roman"/>
        </w:rPr>
        <w:t>{</w:t>
      </w:r>
    </w:p>
    <w:p w14:paraId="6997131D" w14:textId="77777777" w:rsidR="00F3615A" w:rsidRPr="00F3615A" w:rsidRDefault="00F3615A" w:rsidP="00F3615A">
      <w:pPr>
        <w:pStyle w:val="SourceCode"/>
        <w:rPr>
          <w:rFonts w:eastAsia="Times New Roman"/>
        </w:rPr>
      </w:pPr>
      <w:r w:rsidRPr="00F3615A">
        <w:rPr>
          <w:rFonts w:eastAsia="Times New Roman"/>
        </w:rPr>
        <w:t>    </w:t>
      </w:r>
      <w:r w:rsidRPr="00F3615A">
        <w:rPr>
          <w:rFonts w:eastAsia="Times New Roman"/>
          <w:color w:val="0000FF"/>
        </w:rPr>
        <w:t>return</w:t>
      </w:r>
      <w:r w:rsidRPr="00F3615A">
        <w:rPr>
          <w:rFonts w:eastAsia="Times New Roman"/>
        </w:rPr>
        <w:t> a + b;</w:t>
      </w:r>
    </w:p>
    <w:p w14:paraId="63C53E89" w14:textId="55F01088" w:rsidR="00F3615A" w:rsidRDefault="00F3615A" w:rsidP="00F3615A">
      <w:pPr>
        <w:pStyle w:val="SourceCode"/>
        <w:rPr>
          <w:rFonts w:eastAsia="Times New Roman"/>
        </w:rPr>
      </w:pPr>
      <w:r w:rsidRPr="00F3615A">
        <w:rPr>
          <w:rFonts w:eastAsia="Times New Roman"/>
        </w:rPr>
        <w:t>}</w:t>
      </w:r>
    </w:p>
    <w:p w14:paraId="75B71DC0" w14:textId="0CFD419E" w:rsidR="00C35C8D" w:rsidRDefault="00C35C8D" w:rsidP="00F3615A">
      <w:pPr>
        <w:pStyle w:val="SourceCode"/>
        <w:rPr>
          <w:rFonts w:eastAsia="Times New Roman"/>
        </w:rPr>
      </w:pPr>
    </w:p>
    <w:p w14:paraId="6ACB0F68" w14:textId="318BF951" w:rsidR="00C35C8D" w:rsidRDefault="00C35C8D" w:rsidP="00F3615A">
      <w:pPr>
        <w:pStyle w:val="SourceCode"/>
        <w:rPr>
          <w:rFonts w:eastAsia="Times New Roman"/>
        </w:rPr>
      </w:pPr>
      <w:r>
        <w:rPr>
          <w:rFonts w:eastAsia="Times New Roman"/>
        </w:rPr>
        <w:t>&gt;&gt; 11</w:t>
      </w:r>
    </w:p>
    <w:p w14:paraId="61E8702A" w14:textId="2D23EFFF" w:rsidR="00861E54" w:rsidRDefault="00861E54" w:rsidP="00F3615A">
      <w:pPr>
        <w:pStyle w:val="SourceCode"/>
        <w:rPr>
          <w:rFonts w:eastAsia="Times New Roman"/>
        </w:rPr>
      </w:pPr>
    </w:p>
    <w:p w14:paraId="25FB65E2" w14:textId="16EBC43D" w:rsidR="00861E54" w:rsidRDefault="00861E54" w:rsidP="00861E54">
      <w:r>
        <w:t xml:space="preserve">The declared function itself lives in the scope it is declared it. </w:t>
      </w:r>
    </w:p>
    <w:p w14:paraId="7BC952A2" w14:textId="77777777" w:rsidR="003B730D" w:rsidRPr="00861E54" w:rsidRDefault="003B730D" w:rsidP="003B730D">
      <w:pPr>
        <w:pStyle w:val="SourceCode"/>
        <w:rPr>
          <w:rFonts w:eastAsia="Times New Roman"/>
        </w:rPr>
      </w:pPr>
      <w:r w:rsidRPr="00861E54">
        <w:rPr>
          <w:rFonts w:eastAsia="Times New Roman"/>
          <w:color w:val="0000FF"/>
        </w:rPr>
        <w:t>function</w:t>
      </w:r>
      <w:r w:rsidRPr="00861E54">
        <w:rPr>
          <w:rFonts w:eastAsia="Times New Roman"/>
        </w:rPr>
        <w:t> declaredAdd(a,b)</w:t>
      </w:r>
    </w:p>
    <w:p w14:paraId="7574036A" w14:textId="77777777" w:rsidR="003B730D" w:rsidRPr="00861E54" w:rsidRDefault="003B730D" w:rsidP="003B730D">
      <w:pPr>
        <w:pStyle w:val="SourceCode"/>
        <w:rPr>
          <w:rFonts w:eastAsia="Times New Roman"/>
        </w:rPr>
      </w:pPr>
      <w:r w:rsidRPr="00861E54">
        <w:rPr>
          <w:rFonts w:eastAsia="Times New Roman"/>
        </w:rPr>
        <w:t>{</w:t>
      </w:r>
    </w:p>
    <w:p w14:paraId="7EB3EF5E" w14:textId="77777777" w:rsidR="003B730D" w:rsidRPr="00861E54" w:rsidRDefault="003B730D" w:rsidP="003B730D">
      <w:pPr>
        <w:pStyle w:val="SourceCode"/>
        <w:rPr>
          <w:rFonts w:eastAsia="Times New Roman"/>
        </w:rPr>
      </w:pPr>
      <w:r w:rsidRPr="00861E54">
        <w:rPr>
          <w:rFonts w:eastAsia="Times New Roman"/>
        </w:rPr>
        <w:t>    </w:t>
      </w:r>
      <w:r w:rsidRPr="00861E54">
        <w:rPr>
          <w:rFonts w:eastAsia="Times New Roman"/>
          <w:color w:val="0000FF"/>
        </w:rPr>
        <w:t>return</w:t>
      </w:r>
      <w:r w:rsidRPr="00861E54">
        <w:rPr>
          <w:rFonts w:eastAsia="Times New Roman"/>
        </w:rPr>
        <w:t> a + b;</w:t>
      </w:r>
    </w:p>
    <w:p w14:paraId="57F2DEB6" w14:textId="77777777" w:rsidR="003B730D" w:rsidRPr="00861E54" w:rsidRDefault="003B730D" w:rsidP="003B730D">
      <w:pPr>
        <w:pStyle w:val="SourceCode"/>
        <w:rPr>
          <w:rFonts w:eastAsia="Times New Roman"/>
        </w:rPr>
      </w:pPr>
      <w:r w:rsidRPr="00861E54">
        <w:rPr>
          <w:rFonts w:eastAsia="Times New Roman"/>
        </w:rPr>
        <w:t>}</w:t>
      </w:r>
    </w:p>
    <w:p w14:paraId="1B56C5CF" w14:textId="77777777" w:rsidR="003B730D" w:rsidRPr="00861E54" w:rsidRDefault="003B730D" w:rsidP="003B730D">
      <w:pPr>
        <w:pStyle w:val="SourceCode"/>
        <w:rPr>
          <w:rFonts w:eastAsia="Times New Roman"/>
        </w:rPr>
      </w:pPr>
    </w:p>
    <w:p w14:paraId="6AEF59EF" w14:textId="77777777" w:rsidR="003B730D" w:rsidRDefault="003B730D" w:rsidP="003B730D">
      <w:pPr>
        <w:pStyle w:val="SourceCode"/>
        <w:rPr>
          <w:rFonts w:eastAsia="Times New Roman"/>
        </w:rPr>
      </w:pPr>
      <w:r w:rsidRPr="00861E54">
        <w:rPr>
          <w:rFonts w:eastAsia="Times New Roman"/>
        </w:rPr>
        <w:t>console.log(declaredAdd);</w:t>
      </w:r>
    </w:p>
    <w:p w14:paraId="7B5A0774" w14:textId="77777777" w:rsidR="003B730D" w:rsidRDefault="003B730D" w:rsidP="003B730D">
      <w:pPr>
        <w:pStyle w:val="SourceCode"/>
        <w:rPr>
          <w:rFonts w:eastAsia="Times New Roman"/>
        </w:rPr>
      </w:pPr>
    </w:p>
    <w:p w14:paraId="47DCE10E" w14:textId="7E059B45" w:rsidR="003B730D" w:rsidRDefault="003B730D" w:rsidP="003B730D">
      <w:pPr>
        <w:pStyle w:val="SourceCode"/>
      </w:pPr>
      <w:r>
        <w:rPr>
          <w:rFonts w:eastAsia="Times New Roman"/>
        </w:rPr>
        <w:t xml:space="preserve">&gt;&gt; </w:t>
      </w:r>
      <w:r w:rsidRPr="00861E54">
        <w:t>ƒ declaredAdd(a,b)</w:t>
      </w:r>
    </w:p>
    <w:p w14:paraId="3822A48C" w14:textId="240F59B7" w:rsidR="002646B3" w:rsidRDefault="002646B3" w:rsidP="003B730D">
      <w:pPr>
        <w:pStyle w:val="SourceCode"/>
      </w:pPr>
    </w:p>
    <w:p w14:paraId="7BF18690" w14:textId="1AEFFDF0" w:rsidR="002646B3" w:rsidRDefault="002646B3" w:rsidP="002646B3">
      <w:r>
        <w:t xml:space="preserve">Like var, function declarations belong to the nearest enclosing function scope or the global scope. They never belong to a block scope. </w:t>
      </w:r>
    </w:p>
    <w:p w14:paraId="3030769F" w14:textId="77777777" w:rsidR="002646B3" w:rsidRPr="00861E54" w:rsidRDefault="002646B3" w:rsidP="003B730D">
      <w:pPr>
        <w:pStyle w:val="SourceCode"/>
        <w:rPr>
          <w:rFonts w:eastAsia="Times New Roman"/>
        </w:rPr>
      </w:pPr>
    </w:p>
    <w:p w14:paraId="50B4631E" w14:textId="75FE7B6B" w:rsidR="00701F42" w:rsidRDefault="00204B52" w:rsidP="00701F42">
      <w:pPr>
        <w:pStyle w:val="Heading4"/>
      </w:pPr>
      <w:r>
        <w:t xml:space="preserve">Named </w:t>
      </w:r>
      <w:r w:rsidR="00701F42">
        <w:t>Function Expressions</w:t>
      </w:r>
    </w:p>
    <w:p w14:paraId="3ED1B5D3" w14:textId="1CF9513A" w:rsidR="00204B52" w:rsidRDefault="00204B52" w:rsidP="00204B52">
      <w:r>
        <w:t xml:space="preserve">Now </w:t>
      </w:r>
      <w:r w:rsidR="002002CA">
        <w:t>let us</w:t>
      </w:r>
      <w:r>
        <w:t xml:space="preserve"> consider a named function declaration. </w:t>
      </w:r>
      <w:r w:rsidR="000254DF">
        <w:t>Although the variable we assign the function expression to (</w:t>
      </w:r>
      <w:r w:rsidR="000254DF" w:rsidRPr="000254DF">
        <w:rPr>
          <w:rStyle w:val="SourceCodeChar"/>
        </w:rPr>
        <w:t>funcVar</w:t>
      </w:r>
      <w:r w:rsidR="000254DF">
        <w:t>) exists in the containing global scope, the actual function itself (</w:t>
      </w:r>
      <w:r w:rsidR="000254DF" w:rsidRPr="000254DF">
        <w:rPr>
          <w:rStyle w:val="SourceCodeChar"/>
        </w:rPr>
        <w:t>namedAdd</w:t>
      </w:r>
      <w:r w:rsidR="000254DF">
        <w:t xml:space="preserve">) only exists inside the function itself. </w:t>
      </w:r>
    </w:p>
    <w:p w14:paraId="39EC7B85" w14:textId="77777777" w:rsidR="002002CA" w:rsidRPr="002002CA" w:rsidRDefault="002002CA" w:rsidP="002002CA">
      <w:pPr>
        <w:pStyle w:val="SourceCode"/>
        <w:rPr>
          <w:rFonts w:eastAsia="Times New Roman"/>
        </w:rPr>
      </w:pPr>
      <w:r w:rsidRPr="002002CA">
        <w:rPr>
          <w:rFonts w:eastAsia="Times New Roman"/>
          <w:color w:val="0000FF"/>
        </w:rPr>
        <w:t>var</w:t>
      </w:r>
      <w:r w:rsidRPr="002002CA">
        <w:rPr>
          <w:rFonts w:eastAsia="Times New Roman"/>
        </w:rPr>
        <w:t> funcVar = </w:t>
      </w:r>
      <w:r w:rsidRPr="002002CA">
        <w:rPr>
          <w:rFonts w:eastAsia="Times New Roman"/>
          <w:color w:val="0000FF"/>
        </w:rPr>
        <w:t>function</w:t>
      </w:r>
      <w:r w:rsidRPr="002002CA">
        <w:rPr>
          <w:rFonts w:eastAsia="Times New Roman"/>
        </w:rPr>
        <w:t> namedAdd(a,b)</w:t>
      </w:r>
    </w:p>
    <w:p w14:paraId="404B7C7A" w14:textId="77777777" w:rsidR="002002CA" w:rsidRPr="002002CA" w:rsidRDefault="002002CA" w:rsidP="002002CA">
      <w:pPr>
        <w:pStyle w:val="SourceCode"/>
        <w:rPr>
          <w:rFonts w:eastAsia="Times New Roman"/>
        </w:rPr>
      </w:pPr>
      <w:r w:rsidRPr="002002CA">
        <w:rPr>
          <w:rFonts w:eastAsia="Times New Roman"/>
        </w:rPr>
        <w:t>{</w:t>
      </w:r>
    </w:p>
    <w:p w14:paraId="2AF32206" w14:textId="77777777" w:rsidR="002002CA" w:rsidRPr="002002CA" w:rsidRDefault="002002CA" w:rsidP="002002CA">
      <w:pPr>
        <w:pStyle w:val="SourceCode"/>
        <w:rPr>
          <w:rFonts w:eastAsia="Times New Roman"/>
        </w:rPr>
      </w:pPr>
      <w:r w:rsidRPr="002002CA">
        <w:rPr>
          <w:rFonts w:eastAsia="Times New Roman"/>
        </w:rPr>
        <w:t>    console.log(namedAdd);    </w:t>
      </w:r>
    </w:p>
    <w:p w14:paraId="4C6D0184" w14:textId="77777777" w:rsidR="002002CA" w:rsidRPr="002002CA" w:rsidRDefault="002002CA" w:rsidP="002002CA">
      <w:pPr>
        <w:pStyle w:val="SourceCode"/>
        <w:rPr>
          <w:rFonts w:eastAsia="Times New Roman"/>
        </w:rPr>
      </w:pPr>
      <w:r w:rsidRPr="002002CA">
        <w:rPr>
          <w:rFonts w:eastAsia="Times New Roman"/>
        </w:rPr>
        <w:t>    </w:t>
      </w:r>
      <w:r w:rsidRPr="002002CA">
        <w:rPr>
          <w:rFonts w:eastAsia="Times New Roman"/>
          <w:color w:val="0000FF"/>
        </w:rPr>
        <w:t>return</w:t>
      </w:r>
      <w:r w:rsidRPr="002002CA">
        <w:rPr>
          <w:rFonts w:eastAsia="Times New Roman"/>
        </w:rPr>
        <w:t> a + b;</w:t>
      </w:r>
    </w:p>
    <w:p w14:paraId="0CE00DC8" w14:textId="77777777" w:rsidR="002002CA" w:rsidRPr="002002CA" w:rsidRDefault="002002CA" w:rsidP="002002CA">
      <w:pPr>
        <w:pStyle w:val="SourceCode"/>
        <w:rPr>
          <w:rFonts w:eastAsia="Times New Roman"/>
        </w:rPr>
      </w:pPr>
      <w:r w:rsidRPr="002002CA">
        <w:rPr>
          <w:rFonts w:eastAsia="Times New Roman"/>
        </w:rPr>
        <w:t>}</w:t>
      </w:r>
    </w:p>
    <w:p w14:paraId="0A7D698E" w14:textId="77777777" w:rsidR="002002CA" w:rsidRPr="002002CA" w:rsidRDefault="002002CA" w:rsidP="002002CA">
      <w:pPr>
        <w:pStyle w:val="SourceCode"/>
        <w:rPr>
          <w:rFonts w:eastAsia="Times New Roman"/>
        </w:rPr>
      </w:pPr>
    </w:p>
    <w:p w14:paraId="08473366" w14:textId="77777777" w:rsidR="002002CA" w:rsidRPr="002002CA" w:rsidRDefault="002002CA" w:rsidP="002002CA">
      <w:pPr>
        <w:pStyle w:val="SourceCode"/>
        <w:rPr>
          <w:rFonts w:eastAsia="Times New Roman"/>
        </w:rPr>
      </w:pPr>
      <w:r w:rsidRPr="002002CA">
        <w:rPr>
          <w:rFonts w:eastAsia="Times New Roman"/>
        </w:rPr>
        <w:t>funcVar(</w:t>
      </w:r>
      <w:r w:rsidRPr="002002CA">
        <w:rPr>
          <w:rFonts w:eastAsia="Times New Roman"/>
          <w:color w:val="098658"/>
        </w:rPr>
        <w:t>5</w:t>
      </w:r>
      <w:r w:rsidRPr="002002CA">
        <w:rPr>
          <w:rFonts w:eastAsia="Times New Roman"/>
        </w:rPr>
        <w:t>,</w:t>
      </w:r>
      <w:r w:rsidRPr="002002CA">
        <w:rPr>
          <w:rFonts w:eastAsia="Times New Roman"/>
          <w:color w:val="098658"/>
        </w:rPr>
        <w:t>6</w:t>
      </w:r>
      <w:r w:rsidRPr="002002CA">
        <w:rPr>
          <w:rFonts w:eastAsia="Times New Roman"/>
        </w:rPr>
        <w:t>);</w:t>
      </w:r>
    </w:p>
    <w:p w14:paraId="2E8B761F" w14:textId="77777777" w:rsidR="002002CA" w:rsidRPr="002002CA" w:rsidRDefault="002002CA" w:rsidP="002002CA">
      <w:pPr>
        <w:pStyle w:val="SourceCode"/>
        <w:rPr>
          <w:rFonts w:eastAsia="Times New Roman"/>
        </w:rPr>
      </w:pPr>
    </w:p>
    <w:p w14:paraId="373F413A" w14:textId="4E9491AD" w:rsidR="002002CA" w:rsidRDefault="002002CA" w:rsidP="002002CA">
      <w:pPr>
        <w:pStyle w:val="SourceCode"/>
        <w:rPr>
          <w:rFonts w:eastAsia="Times New Roman"/>
        </w:rPr>
      </w:pPr>
      <w:r w:rsidRPr="002002CA">
        <w:rPr>
          <w:rFonts w:eastAsia="Times New Roman"/>
        </w:rPr>
        <w:t>console.log(namedAdd);</w:t>
      </w:r>
    </w:p>
    <w:p w14:paraId="34A58106" w14:textId="4C53A197" w:rsidR="00FE4257" w:rsidRDefault="00FE4257" w:rsidP="002002CA">
      <w:pPr>
        <w:pStyle w:val="SourceCode"/>
        <w:rPr>
          <w:rFonts w:eastAsia="Times New Roman"/>
        </w:rPr>
      </w:pPr>
    </w:p>
    <w:p w14:paraId="3F6AF29A" w14:textId="6A98751D" w:rsidR="00FE4257" w:rsidRDefault="00FE4257" w:rsidP="002002CA">
      <w:pPr>
        <w:pStyle w:val="SourceCode"/>
        <w:rPr>
          <w:rFonts w:eastAsia="Times New Roman"/>
        </w:rPr>
      </w:pPr>
      <w:r>
        <w:rPr>
          <w:rFonts w:eastAsia="Times New Roman"/>
        </w:rPr>
        <w:t xml:space="preserve">&gt;&gt; </w:t>
      </w:r>
      <w:r w:rsidRPr="00FE4257">
        <w:rPr>
          <w:rFonts w:eastAsia="Times New Roman"/>
        </w:rPr>
        <w:t>ƒ namedAdd(a,b)</w:t>
      </w:r>
    </w:p>
    <w:p w14:paraId="75D1C847" w14:textId="5EC59208" w:rsidR="00FE4257" w:rsidRPr="002002CA" w:rsidRDefault="00FE4257" w:rsidP="002002CA">
      <w:pPr>
        <w:pStyle w:val="SourceCode"/>
        <w:rPr>
          <w:rFonts w:eastAsia="Times New Roman"/>
        </w:rPr>
      </w:pPr>
      <w:r>
        <w:rPr>
          <w:rFonts w:eastAsia="Times New Roman"/>
        </w:rPr>
        <w:t xml:space="preserve">&gt;&gt; </w:t>
      </w:r>
      <w:r w:rsidRPr="00FE4257">
        <w:rPr>
          <w:rFonts w:eastAsia="Times New Roman"/>
        </w:rPr>
        <w:t>ReferenceError: namedAdd is not defined</w:t>
      </w:r>
    </w:p>
    <w:p w14:paraId="10B6303B" w14:textId="77777777" w:rsidR="002002CA" w:rsidRPr="002002CA" w:rsidRDefault="002002CA" w:rsidP="002002CA">
      <w:pPr>
        <w:shd w:val="clear" w:color="auto" w:fill="FFFFFF"/>
        <w:spacing w:line="285" w:lineRule="atLeast"/>
        <w:rPr>
          <w:rFonts w:ascii="Consolas" w:eastAsia="Times New Roman" w:hAnsi="Consolas" w:cs="Times New Roman"/>
          <w:color w:val="000000"/>
          <w:sz w:val="21"/>
          <w:szCs w:val="21"/>
        </w:rPr>
      </w:pPr>
    </w:p>
    <w:p w14:paraId="6EE8C2DB" w14:textId="0B2A555D" w:rsidR="006E7CDA" w:rsidRDefault="006E7CDA" w:rsidP="006E7CDA">
      <w:pPr>
        <w:pStyle w:val="Heading4"/>
      </w:pPr>
      <w:r>
        <w:lastRenderedPageBreak/>
        <w:t>Anonymous Function Expressions</w:t>
      </w:r>
    </w:p>
    <w:p w14:paraId="39D21D50" w14:textId="77777777" w:rsidR="006E7CDA" w:rsidRPr="006E7CDA" w:rsidRDefault="006E7CDA" w:rsidP="006E7CDA">
      <w:pPr>
        <w:pStyle w:val="SourceCode"/>
        <w:rPr>
          <w:rFonts w:eastAsia="Times New Roman"/>
        </w:rPr>
      </w:pPr>
      <w:r w:rsidRPr="006E7CDA">
        <w:rPr>
          <w:rFonts w:eastAsia="Times New Roman"/>
          <w:color w:val="0000FF"/>
        </w:rPr>
        <w:t>var</w:t>
      </w:r>
      <w:r w:rsidRPr="006E7CDA">
        <w:rPr>
          <w:rFonts w:eastAsia="Times New Roman"/>
        </w:rPr>
        <w:t> funcVar = </w:t>
      </w:r>
      <w:r w:rsidRPr="006E7CDA">
        <w:rPr>
          <w:rFonts w:eastAsia="Times New Roman"/>
          <w:color w:val="0000FF"/>
        </w:rPr>
        <w:t>function</w:t>
      </w:r>
      <w:r w:rsidRPr="006E7CDA">
        <w:rPr>
          <w:rFonts w:eastAsia="Times New Roman"/>
        </w:rPr>
        <w:t>(a,b)</w:t>
      </w:r>
    </w:p>
    <w:p w14:paraId="4CBB4EBE" w14:textId="77777777" w:rsidR="006E7CDA" w:rsidRPr="006E7CDA" w:rsidRDefault="006E7CDA" w:rsidP="006E7CDA">
      <w:pPr>
        <w:pStyle w:val="SourceCode"/>
        <w:rPr>
          <w:rFonts w:eastAsia="Times New Roman"/>
        </w:rPr>
      </w:pPr>
      <w:r w:rsidRPr="006E7CDA">
        <w:rPr>
          <w:rFonts w:eastAsia="Times New Roman"/>
        </w:rPr>
        <w:t>{</w:t>
      </w:r>
    </w:p>
    <w:p w14:paraId="48C8B035" w14:textId="77777777" w:rsidR="006E7CDA" w:rsidRPr="006E7CDA" w:rsidRDefault="006E7CDA" w:rsidP="006E7CDA">
      <w:pPr>
        <w:pStyle w:val="SourceCode"/>
        <w:rPr>
          <w:rFonts w:eastAsia="Times New Roman"/>
        </w:rPr>
      </w:pPr>
      <w:r w:rsidRPr="006E7CDA">
        <w:rPr>
          <w:rFonts w:eastAsia="Times New Roman"/>
        </w:rPr>
        <w:t>    </w:t>
      </w:r>
      <w:r w:rsidRPr="006E7CDA">
        <w:rPr>
          <w:rFonts w:eastAsia="Times New Roman"/>
          <w:color w:val="0000FF"/>
        </w:rPr>
        <w:t>return</w:t>
      </w:r>
      <w:r w:rsidRPr="006E7CDA">
        <w:rPr>
          <w:rFonts w:eastAsia="Times New Roman"/>
        </w:rPr>
        <w:t> a + b;</w:t>
      </w:r>
    </w:p>
    <w:p w14:paraId="561CAB48" w14:textId="77777777" w:rsidR="006E7CDA" w:rsidRPr="006E7CDA" w:rsidRDefault="006E7CDA" w:rsidP="006E7CDA">
      <w:pPr>
        <w:pStyle w:val="SourceCode"/>
        <w:rPr>
          <w:rFonts w:eastAsia="Times New Roman"/>
        </w:rPr>
      </w:pPr>
      <w:r w:rsidRPr="006E7CDA">
        <w:rPr>
          <w:rFonts w:eastAsia="Times New Roman"/>
        </w:rPr>
        <w:t>}</w:t>
      </w:r>
    </w:p>
    <w:p w14:paraId="24E3D4AE" w14:textId="77777777" w:rsidR="006E7CDA" w:rsidRPr="006E7CDA" w:rsidRDefault="006E7CDA" w:rsidP="006E7CDA">
      <w:pPr>
        <w:pStyle w:val="SourceCode"/>
        <w:rPr>
          <w:rFonts w:eastAsia="Times New Roman"/>
        </w:rPr>
      </w:pPr>
    </w:p>
    <w:p w14:paraId="5362E3C9" w14:textId="77777777" w:rsidR="006E7CDA" w:rsidRPr="006E7CDA" w:rsidRDefault="006E7CDA" w:rsidP="006E7CDA">
      <w:pPr>
        <w:pStyle w:val="SourceCode"/>
        <w:rPr>
          <w:rFonts w:eastAsia="Times New Roman"/>
        </w:rPr>
      </w:pPr>
      <w:r w:rsidRPr="006E7CDA">
        <w:rPr>
          <w:rFonts w:eastAsia="Times New Roman"/>
        </w:rPr>
        <w:t>console.log( funcVar(</w:t>
      </w:r>
      <w:r w:rsidRPr="006E7CDA">
        <w:rPr>
          <w:rFonts w:eastAsia="Times New Roman"/>
          <w:color w:val="098658"/>
        </w:rPr>
        <w:t>5</w:t>
      </w:r>
      <w:r w:rsidRPr="006E7CDA">
        <w:rPr>
          <w:rFonts w:eastAsia="Times New Roman"/>
        </w:rPr>
        <w:t>,</w:t>
      </w:r>
      <w:r w:rsidRPr="006E7CDA">
        <w:rPr>
          <w:rFonts w:eastAsia="Times New Roman"/>
          <w:color w:val="098658"/>
        </w:rPr>
        <w:t>6</w:t>
      </w:r>
      <w:r w:rsidRPr="006E7CDA">
        <w:rPr>
          <w:rFonts w:eastAsia="Times New Roman"/>
        </w:rPr>
        <w:t>));</w:t>
      </w:r>
    </w:p>
    <w:p w14:paraId="4E1C6799" w14:textId="3EA3329E" w:rsidR="006E7CDA" w:rsidRDefault="006E7CDA" w:rsidP="006E7CDA">
      <w:pPr>
        <w:pStyle w:val="Heading4"/>
      </w:pPr>
      <w:r>
        <w:t>Arrow Functions</w:t>
      </w:r>
    </w:p>
    <w:p w14:paraId="15D9B91C" w14:textId="22BAA2E0" w:rsidR="006E7CDA" w:rsidRDefault="00C23FD0" w:rsidP="006E7CDA">
      <w:r>
        <w:t xml:space="preserve">Arrow functions are anonymous meaning there is no identifier we can use to directly access the function. </w:t>
      </w:r>
    </w:p>
    <w:p w14:paraId="257316DC" w14:textId="77777777" w:rsidR="00C23FD0" w:rsidRPr="00C23FD0" w:rsidRDefault="00C23FD0" w:rsidP="00C23FD0">
      <w:pPr>
        <w:pStyle w:val="SourceCode"/>
        <w:rPr>
          <w:rFonts w:eastAsia="Times New Roman"/>
        </w:rPr>
      </w:pPr>
      <w:r w:rsidRPr="00C23FD0">
        <w:rPr>
          <w:rFonts w:eastAsia="Times New Roman"/>
          <w:color w:val="0000FF"/>
        </w:rPr>
        <w:t>var</w:t>
      </w:r>
      <w:r w:rsidRPr="00C23FD0">
        <w:rPr>
          <w:rFonts w:eastAsia="Times New Roman"/>
        </w:rPr>
        <w:t> arrowVar = (a,b) </w:t>
      </w:r>
      <w:r w:rsidRPr="00C23FD0">
        <w:rPr>
          <w:rFonts w:eastAsia="Times New Roman"/>
          <w:color w:val="0000FF"/>
        </w:rPr>
        <w:t>=&gt;</w:t>
      </w:r>
      <w:r w:rsidRPr="00C23FD0">
        <w:rPr>
          <w:rFonts w:eastAsia="Times New Roman"/>
        </w:rPr>
        <w:t> a+b;</w:t>
      </w:r>
    </w:p>
    <w:p w14:paraId="4B40B636" w14:textId="77777777" w:rsidR="00C23FD0" w:rsidRPr="00C23FD0" w:rsidRDefault="00C23FD0" w:rsidP="00C23FD0">
      <w:pPr>
        <w:shd w:val="clear" w:color="auto" w:fill="FFFFFF"/>
        <w:spacing w:after="0" w:line="285" w:lineRule="atLeast"/>
        <w:rPr>
          <w:rFonts w:ascii="Consolas" w:eastAsia="Times New Roman" w:hAnsi="Consolas" w:cs="Times New Roman"/>
          <w:color w:val="000000"/>
          <w:sz w:val="21"/>
          <w:szCs w:val="21"/>
        </w:rPr>
      </w:pPr>
    </w:p>
    <w:p w14:paraId="0510BE17" w14:textId="6514A429" w:rsidR="00885A7E" w:rsidRDefault="00885A7E" w:rsidP="00885A7E">
      <w:pPr>
        <w:pStyle w:val="Heading4"/>
      </w:pPr>
      <w:r>
        <w:t>Variable Parameter Lists</w:t>
      </w:r>
    </w:p>
    <w:p w14:paraId="2A0C6F1A" w14:textId="77777777" w:rsidR="0048043B" w:rsidRDefault="0048043B" w:rsidP="0048043B">
      <w:r>
        <w:t>Variable parameter lists are supported via the rest parameter syntax.</w:t>
      </w:r>
    </w:p>
    <w:p w14:paraId="3A0EF31D" w14:textId="77777777" w:rsidR="0048043B" w:rsidRPr="00B20A0C" w:rsidRDefault="0048043B" w:rsidP="0048043B">
      <w:pPr>
        <w:pStyle w:val="SourceCode"/>
      </w:pPr>
      <w:r w:rsidRPr="00B20A0C">
        <w:t>function avg(...args) {</w:t>
      </w:r>
    </w:p>
    <w:p w14:paraId="6A9181FD" w14:textId="77777777" w:rsidR="0048043B" w:rsidRPr="00B20A0C" w:rsidRDefault="0048043B" w:rsidP="0048043B">
      <w:pPr>
        <w:pStyle w:val="SourceCode"/>
      </w:pPr>
      <w:r w:rsidRPr="00B20A0C">
        <w:t>    var sum = 0;</w:t>
      </w:r>
    </w:p>
    <w:p w14:paraId="6B34BAAC" w14:textId="77777777" w:rsidR="0048043B" w:rsidRPr="00B20A0C" w:rsidRDefault="0048043B" w:rsidP="0048043B">
      <w:pPr>
        <w:pStyle w:val="SourceCode"/>
      </w:pPr>
      <w:r w:rsidRPr="00B20A0C">
        <w:t>    for (let value of args) {</w:t>
      </w:r>
    </w:p>
    <w:p w14:paraId="60EA4AAC" w14:textId="77777777" w:rsidR="0048043B" w:rsidRPr="00B20A0C" w:rsidRDefault="0048043B" w:rsidP="0048043B">
      <w:pPr>
        <w:pStyle w:val="SourceCode"/>
      </w:pPr>
      <w:r w:rsidRPr="00B20A0C">
        <w:t>      sum += value;</w:t>
      </w:r>
    </w:p>
    <w:p w14:paraId="173FA1CC" w14:textId="77777777" w:rsidR="0048043B" w:rsidRPr="00B20A0C" w:rsidRDefault="0048043B" w:rsidP="0048043B">
      <w:pPr>
        <w:pStyle w:val="SourceCode"/>
      </w:pPr>
      <w:r w:rsidRPr="00B20A0C">
        <w:t>    }</w:t>
      </w:r>
    </w:p>
    <w:p w14:paraId="7F2EC581" w14:textId="77777777" w:rsidR="0048043B" w:rsidRPr="00B20A0C" w:rsidRDefault="0048043B" w:rsidP="0048043B">
      <w:pPr>
        <w:pStyle w:val="SourceCode"/>
      </w:pPr>
      <w:r w:rsidRPr="00B20A0C">
        <w:t>    return sum / args.length;</w:t>
      </w:r>
    </w:p>
    <w:p w14:paraId="405BE11F" w14:textId="77777777" w:rsidR="0048043B" w:rsidRPr="00B20A0C" w:rsidRDefault="0048043B" w:rsidP="0048043B">
      <w:pPr>
        <w:pStyle w:val="SourceCode"/>
      </w:pPr>
      <w:r w:rsidRPr="00B20A0C">
        <w:t>  }</w:t>
      </w:r>
    </w:p>
    <w:p w14:paraId="1FD83476" w14:textId="77777777" w:rsidR="0048043B" w:rsidRDefault="0048043B" w:rsidP="0048043B">
      <w:pPr>
        <w:pStyle w:val="SourceCode"/>
      </w:pPr>
      <w:r w:rsidRPr="00B20A0C">
        <w:t>  console.log(avg(2,8));</w:t>
      </w:r>
    </w:p>
    <w:p w14:paraId="4461504F" w14:textId="77777777" w:rsidR="0048043B" w:rsidRPr="00B20A0C" w:rsidRDefault="0048043B" w:rsidP="0048043B">
      <w:pPr>
        <w:pStyle w:val="SourceCode"/>
      </w:pPr>
    </w:p>
    <w:p w14:paraId="6452BE70" w14:textId="77777777" w:rsidR="0048043B" w:rsidRDefault="0048043B" w:rsidP="0048043B">
      <w:r>
        <w:t xml:space="preserve">If we want to use the elements of an array as function arguments, we can use the spread operator. The following uses the spread operator to send all the elements of the array to the variable parameters of avg. </w:t>
      </w:r>
    </w:p>
    <w:p w14:paraId="5560C36D" w14:textId="77777777" w:rsidR="0048043B" w:rsidRPr="009717C6" w:rsidRDefault="0048043B" w:rsidP="0048043B">
      <w:pPr>
        <w:pStyle w:val="SourceCode"/>
      </w:pPr>
      <w:r w:rsidRPr="009717C6">
        <w:t>var numbers = [10,20,30]</w:t>
      </w:r>
    </w:p>
    <w:p w14:paraId="7C360649" w14:textId="77777777" w:rsidR="0048043B" w:rsidRDefault="0048043B" w:rsidP="0048043B">
      <w:pPr>
        <w:pStyle w:val="SourceCode"/>
      </w:pPr>
      <w:r w:rsidRPr="009717C6">
        <w:t>console.log(avg(...numbers));</w:t>
      </w:r>
    </w:p>
    <w:p w14:paraId="3F9C089E" w14:textId="77777777" w:rsidR="0048043B" w:rsidRDefault="0048043B" w:rsidP="0048043B">
      <w:pPr>
        <w:pStyle w:val="SourceCode"/>
      </w:pPr>
    </w:p>
    <w:p w14:paraId="60037707" w14:textId="77777777" w:rsidR="0048043B" w:rsidRDefault="0048043B" w:rsidP="0048043B">
      <w:r>
        <w:t>We can also use the spread operator to apply array elements to normal parameters.</w:t>
      </w:r>
    </w:p>
    <w:p w14:paraId="7FFA3B61" w14:textId="77777777" w:rsidR="0048043B" w:rsidRPr="003B2402" w:rsidRDefault="0048043B" w:rsidP="0048043B">
      <w:pPr>
        <w:pStyle w:val="SourceCode"/>
      </w:pPr>
      <w:r w:rsidRPr="003B2402">
        <w:t>function add(x,y) {return x+y;}</w:t>
      </w:r>
    </w:p>
    <w:p w14:paraId="3DC4F166" w14:textId="77777777" w:rsidR="0048043B" w:rsidRPr="003B2402" w:rsidRDefault="0048043B" w:rsidP="0048043B">
      <w:pPr>
        <w:pStyle w:val="SourceCode"/>
      </w:pPr>
      <w:r w:rsidRPr="003B2402">
        <w:t>console.log(add(...[3,5]));</w:t>
      </w:r>
    </w:p>
    <w:p w14:paraId="4D0D672B" w14:textId="77777777" w:rsidR="00167DE4" w:rsidRDefault="00167DE4">
      <w:pPr>
        <w:spacing w:after="160" w:line="259" w:lineRule="auto"/>
        <w:rPr>
          <w:rFonts w:asciiTheme="majorHAnsi" w:eastAsiaTheme="majorEastAsia" w:hAnsiTheme="majorHAnsi" w:cstheme="majorBidi"/>
          <w:b/>
          <w:iCs/>
          <w:smallCaps/>
          <w:color w:val="31378B" w:themeColor="text2"/>
          <w:szCs w:val="25"/>
        </w:rPr>
      </w:pPr>
      <w:r>
        <w:br w:type="page"/>
      </w:r>
    </w:p>
    <w:p w14:paraId="747E7CCC" w14:textId="1E3AB3B8" w:rsidR="003E3A12" w:rsidRDefault="003E3A12" w:rsidP="003E3A12">
      <w:pPr>
        <w:pStyle w:val="Heading4"/>
      </w:pPr>
      <w:r>
        <w:lastRenderedPageBreak/>
        <w:t>Closure</w:t>
      </w:r>
    </w:p>
    <w:p w14:paraId="4B143A8D" w14:textId="77777777" w:rsidR="00167DE4" w:rsidRPr="00B43747" w:rsidRDefault="00167DE4" w:rsidP="00167DE4">
      <w:r>
        <w:t xml:space="preserve">A closure is a combination of a function and its enclosing state. Functions are first-class objects. A function can reference any variable from its enclosing scope. If that function is passed around and used in another scope it will retain access to the original variables. </w:t>
      </w:r>
    </w:p>
    <w:p w14:paraId="621704D1" w14:textId="77777777" w:rsidR="00167DE4" w:rsidRPr="00FB0A9C" w:rsidRDefault="00167DE4" w:rsidP="00167DE4">
      <w:pPr>
        <w:pStyle w:val="SourceCode"/>
      </w:pPr>
      <w:r w:rsidRPr="00FB0A9C">
        <w:t>function factory()</w:t>
      </w:r>
    </w:p>
    <w:p w14:paraId="2820BEB6" w14:textId="77777777" w:rsidR="00167DE4" w:rsidRPr="00FB0A9C" w:rsidRDefault="00167DE4" w:rsidP="00167DE4">
      <w:pPr>
        <w:pStyle w:val="SourceCode"/>
      </w:pPr>
      <w:r w:rsidRPr="00FB0A9C">
        <w:t>{</w:t>
      </w:r>
    </w:p>
    <w:p w14:paraId="0B411E78" w14:textId="77777777" w:rsidR="00167DE4" w:rsidRPr="00FB0A9C" w:rsidRDefault="00167DE4" w:rsidP="00167DE4">
      <w:pPr>
        <w:pStyle w:val="SourceCode"/>
      </w:pPr>
      <w:r w:rsidRPr="00FB0A9C">
        <w:t>    var count = 0;</w:t>
      </w:r>
    </w:p>
    <w:p w14:paraId="5C3A869B" w14:textId="77777777" w:rsidR="00167DE4" w:rsidRPr="00FB0A9C" w:rsidRDefault="00167DE4" w:rsidP="00167DE4">
      <w:pPr>
        <w:pStyle w:val="SourceCode"/>
      </w:pPr>
    </w:p>
    <w:p w14:paraId="4C4ADE2C" w14:textId="77777777" w:rsidR="00167DE4" w:rsidRPr="00FB0A9C" w:rsidRDefault="00167DE4" w:rsidP="00167DE4">
      <w:pPr>
        <w:pStyle w:val="SourceCode"/>
      </w:pPr>
      <w:r w:rsidRPr="00FB0A9C">
        <w:t>    return () =&gt; count++;</w:t>
      </w:r>
    </w:p>
    <w:p w14:paraId="6F3A0D1B" w14:textId="77777777" w:rsidR="00167DE4" w:rsidRPr="00FB0A9C" w:rsidRDefault="00167DE4" w:rsidP="00167DE4">
      <w:pPr>
        <w:pStyle w:val="SourceCode"/>
      </w:pPr>
      <w:r w:rsidRPr="00FB0A9C">
        <w:t>}</w:t>
      </w:r>
    </w:p>
    <w:p w14:paraId="2115BDD2" w14:textId="77777777" w:rsidR="00167DE4" w:rsidRPr="00FB0A9C" w:rsidRDefault="00167DE4" w:rsidP="00167DE4">
      <w:pPr>
        <w:pStyle w:val="SourceCode"/>
      </w:pPr>
      <w:r w:rsidRPr="00FB0A9C">
        <w:t>var f1 = factory();</w:t>
      </w:r>
    </w:p>
    <w:p w14:paraId="5A1FE240" w14:textId="77777777" w:rsidR="00167DE4" w:rsidRDefault="00167DE4" w:rsidP="00167DE4">
      <w:pPr>
        <w:pStyle w:val="SourceCode"/>
      </w:pPr>
      <w:r w:rsidRPr="00FB0A9C">
        <w:t>var f2 = factory();</w:t>
      </w:r>
    </w:p>
    <w:p w14:paraId="14379D99" w14:textId="77777777" w:rsidR="00167DE4" w:rsidRPr="00FB0A9C" w:rsidRDefault="00167DE4" w:rsidP="00167DE4">
      <w:pPr>
        <w:pStyle w:val="SourceCode"/>
      </w:pPr>
    </w:p>
    <w:p w14:paraId="34A5C316" w14:textId="77777777" w:rsidR="00167DE4" w:rsidRPr="00FB0A9C" w:rsidRDefault="00167DE4" w:rsidP="00167DE4">
      <w:pPr>
        <w:pStyle w:val="SourceCode"/>
      </w:pPr>
      <w:r w:rsidRPr="00FB0A9C">
        <w:t>console.log(f1());</w:t>
      </w:r>
      <w:r>
        <w:t xml:space="preserve">  // &gt; 0</w:t>
      </w:r>
    </w:p>
    <w:p w14:paraId="5639E7ED" w14:textId="77777777" w:rsidR="00167DE4" w:rsidRPr="00FB0A9C" w:rsidRDefault="00167DE4" w:rsidP="00167DE4">
      <w:pPr>
        <w:pStyle w:val="SourceCode"/>
      </w:pPr>
      <w:r w:rsidRPr="00FB0A9C">
        <w:t>console.log(f1());</w:t>
      </w:r>
      <w:r>
        <w:t xml:space="preserve">  // &gt; 1</w:t>
      </w:r>
    </w:p>
    <w:p w14:paraId="06834D23" w14:textId="77777777" w:rsidR="00167DE4" w:rsidRPr="00FB0A9C" w:rsidRDefault="00167DE4" w:rsidP="00167DE4">
      <w:pPr>
        <w:pStyle w:val="SourceCode"/>
      </w:pPr>
      <w:r w:rsidRPr="00FB0A9C">
        <w:t>console.log(f2());</w:t>
      </w:r>
      <w:r>
        <w:t xml:space="preserve">  // &gt; 0</w:t>
      </w:r>
    </w:p>
    <w:p w14:paraId="7632E99D" w14:textId="77777777" w:rsidR="00167DE4" w:rsidRDefault="00167DE4" w:rsidP="00167DE4">
      <w:pPr>
        <w:pStyle w:val="SourceCode"/>
      </w:pPr>
      <w:r w:rsidRPr="00FB0A9C">
        <w:t>console.log(f2());</w:t>
      </w:r>
      <w:r>
        <w:t xml:space="preserve">  // &gt; 1</w:t>
      </w:r>
    </w:p>
    <w:p w14:paraId="1A392B31" w14:textId="77777777" w:rsidR="00167DE4" w:rsidRDefault="00167DE4" w:rsidP="00167DE4">
      <w:pPr>
        <w:rPr>
          <w:rFonts w:asciiTheme="majorHAnsi" w:eastAsiaTheme="majorEastAsia" w:hAnsiTheme="majorHAnsi" w:cstheme="majorBidi"/>
          <w:color w:val="31378B" w:themeColor="text2"/>
          <w:sz w:val="28"/>
          <w:szCs w:val="26"/>
        </w:rPr>
      </w:pPr>
      <w:r>
        <w:br w:type="page"/>
      </w:r>
    </w:p>
    <w:p w14:paraId="567F291E" w14:textId="3099A0EF" w:rsidR="00F9234E" w:rsidRDefault="00F9234E" w:rsidP="00786DDB">
      <w:pPr>
        <w:pStyle w:val="Heading3"/>
      </w:pPr>
      <w:r>
        <w:lastRenderedPageBreak/>
        <w:t>Comparisons and coercions</w:t>
      </w:r>
    </w:p>
    <w:p w14:paraId="11D96505" w14:textId="2D54C65B" w:rsidR="00F9234E" w:rsidRDefault="00F9234E" w:rsidP="00F9234E">
      <w:r>
        <w:t xml:space="preserve">Consider difference between equality and equivalence. </w:t>
      </w:r>
    </w:p>
    <w:p w14:paraId="284A6A00" w14:textId="64BE96E7" w:rsidR="00F9234E" w:rsidRDefault="00F9234E" w:rsidP="00F9234E">
      <w:r>
        <w:t xml:space="preserve">=== disallows type </w:t>
      </w:r>
      <w:proofErr w:type="spellStart"/>
      <w:r>
        <w:t>coercison</w:t>
      </w:r>
      <w:proofErr w:type="spellEnd"/>
      <w:r>
        <w:t xml:space="preserve"> </w:t>
      </w:r>
    </w:p>
    <w:p w14:paraId="7EB01633" w14:textId="6E21C4D0" w:rsidR="00F9234E" w:rsidRDefault="00F9234E" w:rsidP="00F9234E">
      <w:r>
        <w:t>All other comparison operators perform coercion</w:t>
      </w:r>
      <w:r w:rsidR="006F5584">
        <w:t>. This includes &lt;, &gt;, &lt;=, &gt;=, ==</w:t>
      </w:r>
    </w:p>
    <w:p w14:paraId="20884278" w14:textId="525FAC7E" w:rsidR="006F5584" w:rsidRDefault="006F5584" w:rsidP="00F9234E">
      <w:r>
        <w:t xml:space="preserve">These operators </w:t>
      </w:r>
      <w:proofErr w:type="spellStart"/>
      <w:r>
        <w:t>typeically</w:t>
      </w:r>
      <w:proofErr w:type="spellEnd"/>
      <w:r>
        <w:t xml:space="preserve"> prefer to coerce to numbers where </w:t>
      </w:r>
      <w:proofErr w:type="gramStart"/>
      <w:r>
        <w:t>possible</w:t>
      </w:r>
      <w:proofErr w:type="gramEnd"/>
      <w:r>
        <w:t xml:space="preserve"> </w:t>
      </w:r>
    </w:p>
    <w:p w14:paraId="5167FBC4" w14:textId="329FE445" w:rsidR="00F9234E" w:rsidRDefault="00F9234E" w:rsidP="00F9234E">
      <w:r>
        <w:t>For objects === uses identity comparison rather than structural value comparison</w:t>
      </w:r>
    </w:p>
    <w:p w14:paraId="3B04F16D" w14:textId="532C5AA3" w:rsidR="00F9234E" w:rsidRDefault="00F9234E" w:rsidP="00F9234E">
      <w:r>
        <w:t xml:space="preserve">Arrays are objects so also using referential </w:t>
      </w:r>
      <w:proofErr w:type="spellStart"/>
      <w:r>
        <w:t>compasrions</w:t>
      </w:r>
      <w:proofErr w:type="spellEnd"/>
      <w:r>
        <w:t xml:space="preserve">. </w:t>
      </w:r>
    </w:p>
    <w:p w14:paraId="679DF621" w14:textId="4121E579" w:rsidR="00F9234E" w:rsidRDefault="00F9234E" w:rsidP="00F9234E">
      <w:r>
        <w:t xml:space="preserve">JS has no means of performing structural object comparisons. We need to implement it ourselves. </w:t>
      </w:r>
    </w:p>
    <w:p w14:paraId="4C6D31E4" w14:textId="231BED70" w:rsidR="00F9234E" w:rsidRDefault="00F9234E" w:rsidP="00F9234E">
      <w:r>
        <w:t xml:space="preserve">Coercion is when a value of one type is converted to its equivalent representation in another type. </w:t>
      </w:r>
    </w:p>
    <w:p w14:paraId="0170B5B0" w14:textId="0FA169C2" w:rsidR="00F9234E" w:rsidRDefault="00F9234E" w:rsidP="00F9234E">
      <w:r>
        <w:t xml:space="preserve">== allows type coercion before the </w:t>
      </w:r>
      <w:proofErr w:type="spellStart"/>
      <w:r>
        <w:t>comparions</w:t>
      </w:r>
      <w:proofErr w:type="spellEnd"/>
      <w:r>
        <w:t xml:space="preserve"> while === does now. </w:t>
      </w:r>
    </w:p>
    <w:p w14:paraId="7D7B52C5" w14:textId="77777777" w:rsidR="00F9234E" w:rsidRPr="00F9234E" w:rsidRDefault="00F9234E" w:rsidP="00F9234E"/>
    <w:p w14:paraId="3981E2AB" w14:textId="77777777" w:rsidR="00885A7E" w:rsidRDefault="00885A7E">
      <w:pPr>
        <w:spacing w:after="160" w:line="259" w:lineRule="auto"/>
        <w:rPr>
          <w:rFonts w:asciiTheme="majorHAnsi" w:eastAsiaTheme="majorEastAsia" w:hAnsiTheme="majorHAnsi" w:cstheme="majorBidi"/>
          <w:color w:val="31378B" w:themeColor="text2"/>
          <w:sz w:val="28"/>
          <w:szCs w:val="26"/>
        </w:rPr>
      </w:pPr>
      <w:r>
        <w:br w:type="page"/>
      </w:r>
    </w:p>
    <w:p w14:paraId="1CB9543F" w14:textId="63EA95CE" w:rsidR="001F3C3A" w:rsidRDefault="001F3C3A" w:rsidP="00786DDB">
      <w:pPr>
        <w:pStyle w:val="Heading3"/>
      </w:pPr>
      <w:r>
        <w:lastRenderedPageBreak/>
        <w:t>Objects</w:t>
      </w:r>
      <w:bookmarkEnd w:id="14"/>
      <w:r w:rsidR="002A18CD">
        <w:t xml:space="preserve"> and Prototypes</w:t>
      </w:r>
    </w:p>
    <w:p w14:paraId="71F29035" w14:textId="7F0B91D1" w:rsidR="00E57CF0" w:rsidRPr="00E57CF0" w:rsidRDefault="00266E22" w:rsidP="00E57CF0">
      <w:pPr>
        <w:pStyle w:val="Heading4"/>
      </w:pPr>
      <w:r>
        <w:t>Collection Of Properties</w:t>
      </w:r>
    </w:p>
    <w:p w14:paraId="29802B56" w14:textId="77777777" w:rsidR="00D81B91" w:rsidRDefault="001F3C3A" w:rsidP="001F3C3A">
      <w:r>
        <w:t xml:space="preserve">A JavaScript object is essentially a collection of properties where each property associates a key with a value. </w:t>
      </w:r>
    </w:p>
    <w:p w14:paraId="0FEF6245" w14:textId="4C61F553" w:rsidR="00D81B91" w:rsidRDefault="00D81B91" w:rsidP="00197AE8">
      <w:r>
        <w:rPr>
          <w:noProof/>
        </w:rPr>
        <w:drawing>
          <wp:inline distT="0" distB="0" distL="0" distR="0" wp14:anchorId="6D36042A" wp14:editId="6B18F2B5">
            <wp:extent cx="764902"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759" cy="852195"/>
                    </a:xfrm>
                    <a:prstGeom prst="rect">
                      <a:avLst/>
                    </a:prstGeom>
                    <a:noFill/>
                    <a:ln>
                      <a:noFill/>
                    </a:ln>
                  </pic:spPr>
                </pic:pic>
              </a:graphicData>
            </a:graphic>
          </wp:inline>
        </w:drawing>
      </w:r>
    </w:p>
    <w:p w14:paraId="650D3C61" w14:textId="4C5E6A0D" w:rsidR="00153B11" w:rsidRDefault="00153B11" w:rsidP="00153B11">
      <w:pPr>
        <w:pStyle w:val="Heading5"/>
      </w:pPr>
      <w:r>
        <w:t>Initializing Object Properties</w:t>
      </w:r>
    </w:p>
    <w:p w14:paraId="0A37370D" w14:textId="6C12E6E3" w:rsidR="001F3C3A" w:rsidRDefault="00CC0F58" w:rsidP="001F3C3A">
      <w:r>
        <w:t xml:space="preserve">The </w:t>
      </w:r>
      <w:r w:rsidR="001F3C3A">
        <w:t xml:space="preserve">following defines an object using </w:t>
      </w:r>
      <w:r w:rsidR="001F3C3A" w:rsidRPr="00976EC9">
        <w:rPr>
          <w:rStyle w:val="KeywordChar"/>
        </w:rPr>
        <w:t>literal format</w:t>
      </w:r>
      <w:r w:rsidR="00976EC9">
        <w:rPr>
          <w:rStyle w:val="KeywordChar"/>
        </w:rPr>
        <w:t>.</w:t>
      </w:r>
    </w:p>
    <w:p w14:paraId="0347A7F2" w14:textId="77777777" w:rsidR="001F3C3A" w:rsidRPr="00C200BC" w:rsidRDefault="001F3C3A" w:rsidP="001F3C3A">
      <w:pPr>
        <w:pStyle w:val="SourceCode"/>
      </w:pPr>
      <w:r w:rsidRPr="00C200BC">
        <w:t>var name = {</w:t>
      </w:r>
    </w:p>
    <w:p w14:paraId="6F02A78F" w14:textId="77777777" w:rsidR="001F3C3A" w:rsidRPr="00C200BC" w:rsidRDefault="001F3C3A" w:rsidP="001F3C3A">
      <w:pPr>
        <w:pStyle w:val="SourceCode"/>
      </w:pPr>
      <w:r w:rsidRPr="00C200BC">
        <w:t>    First : "Kenny",</w:t>
      </w:r>
    </w:p>
    <w:p w14:paraId="53E2FF14" w14:textId="1B7C8D9D" w:rsidR="001F3C3A" w:rsidRDefault="001F3C3A" w:rsidP="001F3C3A">
      <w:pPr>
        <w:pStyle w:val="SourceCode"/>
      </w:pPr>
      <w:r w:rsidRPr="00C200BC">
        <w:t>    Second: "Wilson" </w:t>
      </w:r>
    </w:p>
    <w:p w14:paraId="466082D9" w14:textId="1894A30B" w:rsidR="001F3C3A" w:rsidRDefault="001F3C3A" w:rsidP="001F3C3A">
      <w:pPr>
        <w:pStyle w:val="SourceCode"/>
      </w:pPr>
      <w:r w:rsidRPr="00C200BC">
        <w:t>}</w:t>
      </w:r>
    </w:p>
    <w:p w14:paraId="193F950C" w14:textId="37459BBE" w:rsidR="0080580C" w:rsidRDefault="0080580C" w:rsidP="001F3C3A">
      <w:pPr>
        <w:pStyle w:val="SourceCode"/>
      </w:pPr>
    </w:p>
    <w:p w14:paraId="04748C36" w14:textId="33753F53" w:rsidR="0080580C" w:rsidRDefault="0080580C" w:rsidP="0080580C">
      <w:r>
        <w:t xml:space="preserve">Although the literal format is the preferred way on initializing a new object, we can also use the following form. </w:t>
      </w:r>
    </w:p>
    <w:p w14:paraId="4E19F273" w14:textId="77777777" w:rsidR="001F3C3A" w:rsidRPr="005A0F1A" w:rsidRDefault="001F3C3A" w:rsidP="001F3C3A">
      <w:pPr>
        <w:pStyle w:val="SourceCode"/>
      </w:pPr>
      <w:r w:rsidRPr="005A0F1A">
        <w:t>var o1 = new Object();</w:t>
      </w:r>
    </w:p>
    <w:p w14:paraId="547714D2" w14:textId="77777777" w:rsidR="001F3C3A" w:rsidRPr="005A0F1A" w:rsidRDefault="001F3C3A" w:rsidP="001F3C3A">
      <w:pPr>
        <w:pStyle w:val="SourceCode"/>
      </w:pPr>
      <w:r w:rsidRPr="005A0F1A">
        <w:t>o1.First = "Kenny";</w:t>
      </w:r>
    </w:p>
    <w:p w14:paraId="77669D78" w14:textId="0A4DFCD3" w:rsidR="001F3C3A" w:rsidRDefault="001F3C3A" w:rsidP="001F3C3A">
      <w:pPr>
        <w:pStyle w:val="SourceCode"/>
      </w:pPr>
      <w:r w:rsidRPr="005A0F1A">
        <w:t>o1.Second = "Wilson";</w:t>
      </w:r>
    </w:p>
    <w:p w14:paraId="777C0453" w14:textId="77777777" w:rsidR="00F9406D" w:rsidRDefault="00F9406D" w:rsidP="00F9406D"/>
    <w:p w14:paraId="30CA5312" w14:textId="05323678" w:rsidR="001F3C3A" w:rsidRDefault="00F9406D" w:rsidP="00F9406D">
      <w:r>
        <w:t>We can also use</w:t>
      </w:r>
      <w:r w:rsidR="001F3C3A">
        <w:t xml:space="preserve"> variable</w:t>
      </w:r>
      <w:r>
        <w:t>s</w:t>
      </w:r>
      <w:r w:rsidR="001F3C3A">
        <w:t xml:space="preserve"> to initialise </w:t>
      </w:r>
      <w:r>
        <w:t xml:space="preserve">object properties. </w:t>
      </w:r>
      <w:r w:rsidR="001F3C3A">
        <w:t xml:space="preserve">The property name </w:t>
      </w:r>
      <w:r w:rsidR="00976EC9">
        <w:t>takes</w:t>
      </w:r>
      <w:r w:rsidR="001F3C3A">
        <w:t xml:space="preserve"> the variable</w:t>
      </w:r>
      <w:r w:rsidR="00976EC9">
        <w:t>’s</w:t>
      </w:r>
      <w:r w:rsidR="001F3C3A">
        <w:t xml:space="preserve"> </w:t>
      </w:r>
      <w:r w:rsidR="00976EC9">
        <w:t>name,</w:t>
      </w:r>
      <w:r w:rsidR="001F3C3A">
        <w:t xml:space="preserve"> and the </w:t>
      </w:r>
      <w:r>
        <w:t xml:space="preserve">property </w:t>
      </w:r>
      <w:r w:rsidR="001F3C3A">
        <w:t xml:space="preserve">value </w:t>
      </w:r>
      <w:r w:rsidR="00976EC9">
        <w:t>takes the</w:t>
      </w:r>
      <w:r w:rsidR="001F3C3A">
        <w:t xml:space="preserve"> variable</w:t>
      </w:r>
      <w:r w:rsidR="00976EC9">
        <w:t>’s</w:t>
      </w:r>
      <w:r w:rsidR="001F3C3A">
        <w:t xml:space="preserve"> value.</w:t>
      </w:r>
    </w:p>
    <w:p w14:paraId="5CE1A61D" w14:textId="5FC81442" w:rsidR="001F3C3A" w:rsidRPr="00F9406D" w:rsidRDefault="001F3C3A" w:rsidP="00F9406D">
      <w:pPr>
        <w:pStyle w:val="SourceCode"/>
      </w:pPr>
      <w:r w:rsidRPr="00F9406D">
        <w:t>var </w:t>
      </w:r>
      <w:r w:rsidR="00197AE8">
        <w:t>first</w:t>
      </w:r>
      <w:r w:rsidRPr="00F9406D">
        <w:t> = </w:t>
      </w:r>
      <w:r w:rsidR="00197AE8">
        <w:t>“Kenny”</w:t>
      </w:r>
      <w:r w:rsidRPr="00F9406D">
        <w:t>;</w:t>
      </w:r>
    </w:p>
    <w:p w14:paraId="57AE98CD" w14:textId="3077FBC2" w:rsidR="001F3C3A" w:rsidRPr="00F9406D" w:rsidRDefault="001F3C3A" w:rsidP="00F9406D">
      <w:pPr>
        <w:pStyle w:val="SourceCode"/>
      </w:pPr>
      <w:r w:rsidRPr="00F9406D">
        <w:t>var o2 = {</w:t>
      </w:r>
      <w:r w:rsidR="00197AE8">
        <w:t>first</w:t>
      </w:r>
      <w:r w:rsidRPr="00F9406D">
        <w:t>};</w:t>
      </w:r>
    </w:p>
    <w:p w14:paraId="6028CA63" w14:textId="77777777" w:rsidR="001F3C3A" w:rsidRPr="00F9406D" w:rsidRDefault="001F3C3A" w:rsidP="00F9406D">
      <w:pPr>
        <w:pStyle w:val="SourceCode"/>
      </w:pPr>
      <w:r w:rsidRPr="00F9406D">
        <w:t>console.log(o2);</w:t>
      </w:r>
    </w:p>
    <w:p w14:paraId="17E9109C" w14:textId="77777777" w:rsidR="001F3C3A" w:rsidRDefault="001F3C3A" w:rsidP="001F3C3A">
      <w:pPr>
        <w:pStyle w:val="SourceCode"/>
        <w:rPr>
          <w:rFonts w:eastAsia="Times New Roman"/>
          <w:lang w:val="sv-SE"/>
        </w:rPr>
      </w:pPr>
    </w:p>
    <w:p w14:paraId="632EDF93" w14:textId="0948065D" w:rsidR="001F3C3A" w:rsidRDefault="001F3C3A" w:rsidP="001F3C3A">
      <w:pPr>
        <w:pStyle w:val="SourceCode"/>
        <w:rPr>
          <w:rFonts w:eastAsia="Times New Roman"/>
        </w:rPr>
      </w:pPr>
      <w:r w:rsidRPr="00B159C2">
        <w:rPr>
          <w:rFonts w:eastAsia="Times New Roman"/>
        </w:rPr>
        <w:t>&gt;&gt; {</w:t>
      </w:r>
      <w:r w:rsidR="00197AE8">
        <w:rPr>
          <w:rFonts w:eastAsia="Times New Roman"/>
        </w:rPr>
        <w:t>first</w:t>
      </w:r>
      <w:r w:rsidRPr="00B159C2">
        <w:rPr>
          <w:rFonts w:eastAsia="Times New Roman"/>
        </w:rPr>
        <w:t>:</w:t>
      </w:r>
      <w:r w:rsidR="00197AE8">
        <w:rPr>
          <w:rFonts w:eastAsia="Times New Roman"/>
        </w:rPr>
        <w:t>”Kenny”</w:t>
      </w:r>
      <w:r w:rsidRPr="00B159C2">
        <w:rPr>
          <w:rFonts w:eastAsia="Times New Roman"/>
        </w:rPr>
        <w:t>}</w:t>
      </w:r>
    </w:p>
    <w:p w14:paraId="59783AAD" w14:textId="3F6B677B" w:rsidR="00976EC9" w:rsidRDefault="00976EC9" w:rsidP="001F3C3A">
      <w:pPr>
        <w:pStyle w:val="SourceCode"/>
        <w:rPr>
          <w:rFonts w:eastAsia="Times New Roman"/>
        </w:rPr>
      </w:pPr>
    </w:p>
    <w:p w14:paraId="063733C4" w14:textId="066D6BA7" w:rsidR="00E07C2C" w:rsidRDefault="00E07C2C" w:rsidP="00E07C2C">
      <w:pPr>
        <w:pStyle w:val="Heading5"/>
      </w:pPr>
      <w:r>
        <w:t>Accessing</w:t>
      </w:r>
      <w:r w:rsidR="001570D1">
        <w:t xml:space="preserve"> Object</w:t>
      </w:r>
      <w:r>
        <w:t xml:space="preserve"> Properties</w:t>
      </w:r>
    </w:p>
    <w:p w14:paraId="72B19CB7" w14:textId="77777777" w:rsidR="00E07C2C" w:rsidRDefault="00E07C2C" w:rsidP="00E07C2C">
      <w:r>
        <w:t>Given an object we can access its properties use the ‘.’ operator or by using a string key.</w:t>
      </w:r>
    </w:p>
    <w:p w14:paraId="22D60F65" w14:textId="77777777" w:rsidR="00E07C2C" w:rsidRPr="00806D74" w:rsidRDefault="00E07C2C" w:rsidP="00E07C2C">
      <w:pPr>
        <w:pStyle w:val="SourceCode"/>
      </w:pPr>
      <w:r w:rsidRPr="00806D74">
        <w:t>// Accessing using '.</w:t>
      </w:r>
      <w:r>
        <w:t>’</w:t>
      </w:r>
      <w:r w:rsidRPr="00806D74">
        <w:t> operator</w:t>
      </w:r>
    </w:p>
    <w:p w14:paraId="0919535C" w14:textId="77777777" w:rsidR="00E07C2C" w:rsidRPr="00806D74" w:rsidRDefault="00E07C2C" w:rsidP="00E07C2C">
      <w:pPr>
        <w:pStyle w:val="SourceCode"/>
      </w:pPr>
      <w:r w:rsidRPr="00806D74">
        <w:t>console.log(o3.Name.FirsName);</w:t>
      </w:r>
    </w:p>
    <w:p w14:paraId="2B9FB6B5" w14:textId="77777777" w:rsidR="00E07C2C" w:rsidRPr="00806D74" w:rsidRDefault="00E07C2C" w:rsidP="00E07C2C">
      <w:pPr>
        <w:pStyle w:val="SourceCode"/>
      </w:pPr>
    </w:p>
    <w:p w14:paraId="2930FFC4" w14:textId="77777777" w:rsidR="00E07C2C" w:rsidRPr="00806D74" w:rsidRDefault="00E07C2C" w:rsidP="00E07C2C">
      <w:pPr>
        <w:pStyle w:val="SourceCode"/>
      </w:pPr>
      <w:r w:rsidRPr="00806D74">
        <w:t>// </w:t>
      </w:r>
      <w:r>
        <w:t>Accessing using string keys</w:t>
      </w:r>
    </w:p>
    <w:p w14:paraId="57D0DD04" w14:textId="77777777" w:rsidR="00E07C2C" w:rsidRPr="00806D74" w:rsidRDefault="00E07C2C" w:rsidP="00E07C2C">
      <w:pPr>
        <w:pStyle w:val="SourceCode"/>
      </w:pPr>
      <w:r w:rsidRPr="00806D74">
        <w:t>var key = "Name";</w:t>
      </w:r>
    </w:p>
    <w:p w14:paraId="02BBC1FE" w14:textId="77777777" w:rsidR="00E07C2C" w:rsidRDefault="00E07C2C" w:rsidP="00E07C2C">
      <w:pPr>
        <w:pStyle w:val="SourceCode"/>
      </w:pPr>
      <w:r w:rsidRPr="00806D74">
        <w:t>console.log(o3[key]["SecondName"]);</w:t>
      </w:r>
    </w:p>
    <w:p w14:paraId="055E5DAA" w14:textId="77777777" w:rsidR="00E07C2C" w:rsidRDefault="00E07C2C">
      <w:pPr>
        <w:spacing w:after="160" w:line="259" w:lineRule="auto"/>
        <w:rPr>
          <w:rFonts w:asciiTheme="majorHAnsi" w:eastAsiaTheme="majorEastAsia" w:hAnsiTheme="majorHAnsi" w:cstheme="majorBidi"/>
          <w:b/>
          <w:iCs/>
          <w:color w:val="7076CC" w:themeColor="text2" w:themeTint="99"/>
          <w:sz w:val="20"/>
          <w:szCs w:val="24"/>
        </w:rPr>
      </w:pPr>
      <w:r>
        <w:br w:type="page"/>
      </w:r>
    </w:p>
    <w:p w14:paraId="3D915C3F" w14:textId="4E0733E3" w:rsidR="003D3EEB" w:rsidRDefault="003D3EEB" w:rsidP="003D3EEB">
      <w:pPr>
        <w:pStyle w:val="Heading5"/>
      </w:pPr>
      <w:r>
        <w:lastRenderedPageBreak/>
        <w:t>Complex Properties</w:t>
      </w:r>
    </w:p>
    <w:p w14:paraId="1843FF5E" w14:textId="3D1DC6E8" w:rsidR="001F3C3A" w:rsidRPr="00B159C2" w:rsidRDefault="00976EC9" w:rsidP="001F3C3A">
      <w:r>
        <w:t xml:space="preserve">An object’s property values can themselves be other objects giving us complex properties. </w:t>
      </w:r>
    </w:p>
    <w:p w14:paraId="68E07C44" w14:textId="77777777" w:rsidR="00E07C2C" w:rsidRDefault="00E07C2C" w:rsidP="001F3C3A">
      <w:pPr>
        <w:pStyle w:val="SourceCode"/>
      </w:pPr>
    </w:p>
    <w:p w14:paraId="3E4216C7" w14:textId="746B82A1" w:rsidR="00E07C2C" w:rsidRDefault="00D81B91" w:rsidP="001F3C3A">
      <w:pPr>
        <w:pStyle w:val="SourceCode"/>
      </w:pPr>
      <w:r>
        <w:drawing>
          <wp:inline distT="0" distB="0" distL="0" distR="0" wp14:anchorId="7DF8B253" wp14:editId="6659FD89">
            <wp:extent cx="1917429" cy="10731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7308" cy="1084276"/>
                    </a:xfrm>
                    <a:prstGeom prst="rect">
                      <a:avLst/>
                    </a:prstGeom>
                    <a:noFill/>
                    <a:ln>
                      <a:noFill/>
                    </a:ln>
                  </pic:spPr>
                </pic:pic>
              </a:graphicData>
            </a:graphic>
          </wp:inline>
        </w:drawing>
      </w:r>
    </w:p>
    <w:p w14:paraId="076D4260" w14:textId="77777777" w:rsidR="00E07C2C" w:rsidRDefault="00E07C2C" w:rsidP="001F3C3A"/>
    <w:p w14:paraId="53DF9F67" w14:textId="77777777" w:rsidR="00D81B91" w:rsidRPr="009A583D" w:rsidRDefault="00D81B91" w:rsidP="00D81B91">
      <w:pPr>
        <w:pStyle w:val="SourceCode"/>
      </w:pPr>
      <w:r w:rsidRPr="009A583D">
        <w:t>var o3 = {</w:t>
      </w:r>
    </w:p>
    <w:p w14:paraId="44F30943" w14:textId="77777777" w:rsidR="00D81B91" w:rsidRPr="009A583D" w:rsidRDefault="00D81B91" w:rsidP="00D81B91">
      <w:pPr>
        <w:pStyle w:val="SourceCode"/>
      </w:pPr>
      <w:r w:rsidRPr="009A583D">
        <w:t>    Name :</w:t>
      </w:r>
    </w:p>
    <w:p w14:paraId="3AB716D2" w14:textId="77777777" w:rsidR="00D81B91" w:rsidRPr="009A583D" w:rsidRDefault="00D81B91" w:rsidP="00D81B91">
      <w:pPr>
        <w:pStyle w:val="SourceCode"/>
      </w:pPr>
      <w:r w:rsidRPr="009A583D">
        <w:t>    {</w:t>
      </w:r>
    </w:p>
    <w:p w14:paraId="1CF35B12" w14:textId="77777777" w:rsidR="00D81B91" w:rsidRPr="009A583D" w:rsidRDefault="00D81B91" w:rsidP="00D81B91">
      <w:pPr>
        <w:pStyle w:val="SourceCode"/>
      </w:pPr>
      <w:r w:rsidRPr="009A583D">
        <w:t>        Firs</w:t>
      </w:r>
      <w:r>
        <w:t>t</w:t>
      </w:r>
      <w:r w:rsidRPr="009A583D">
        <w:t>: "Kenny",</w:t>
      </w:r>
    </w:p>
    <w:p w14:paraId="3EF980C7" w14:textId="77777777" w:rsidR="00D81B91" w:rsidRPr="009A583D" w:rsidRDefault="00D81B91" w:rsidP="00D81B91">
      <w:pPr>
        <w:pStyle w:val="SourceCode"/>
      </w:pPr>
      <w:r w:rsidRPr="009A583D">
        <w:t>        Second: "Wilson",</w:t>
      </w:r>
    </w:p>
    <w:p w14:paraId="04CE37D3" w14:textId="77777777" w:rsidR="00D81B91" w:rsidRPr="009A583D" w:rsidRDefault="00D81B91" w:rsidP="00D81B91">
      <w:pPr>
        <w:pStyle w:val="SourceCode"/>
      </w:pPr>
      <w:r w:rsidRPr="009A583D">
        <w:t>    },</w:t>
      </w:r>
    </w:p>
    <w:p w14:paraId="764051D8" w14:textId="77777777" w:rsidR="00D81B91" w:rsidRPr="009A583D" w:rsidRDefault="00D81B91" w:rsidP="00D81B91">
      <w:pPr>
        <w:pStyle w:val="SourceCode"/>
      </w:pPr>
    </w:p>
    <w:p w14:paraId="1C90D484" w14:textId="77777777" w:rsidR="00D81B91" w:rsidRDefault="00D81B91" w:rsidP="00D81B91">
      <w:pPr>
        <w:pStyle w:val="SourceCode"/>
      </w:pPr>
      <w:r w:rsidRPr="009A583D">
        <w:t>}</w:t>
      </w:r>
    </w:p>
    <w:p w14:paraId="4D60EB6F" w14:textId="77777777" w:rsidR="001F3C3A" w:rsidRPr="00806D74" w:rsidRDefault="001F3C3A" w:rsidP="001F3C3A">
      <w:pPr>
        <w:pStyle w:val="SourceCode"/>
      </w:pPr>
    </w:p>
    <w:p w14:paraId="79FC3E17" w14:textId="77777777" w:rsidR="001F3C3A" w:rsidRDefault="001F3C3A" w:rsidP="001F3C3A">
      <w:pPr>
        <w:pStyle w:val="Heading4"/>
      </w:pPr>
      <w:r>
        <w:t>Methods</w:t>
      </w:r>
    </w:p>
    <w:p w14:paraId="733A2922" w14:textId="679BE70A" w:rsidR="00491B9B" w:rsidRDefault="00491B9B" w:rsidP="001F3C3A">
      <w:r>
        <w:t xml:space="preserve">Because functions are first class </w:t>
      </w:r>
      <w:r w:rsidR="0064353E">
        <w:t>objects,</w:t>
      </w:r>
      <w:r>
        <w:t xml:space="preserve"> we can set </w:t>
      </w:r>
      <w:r w:rsidR="00EA5661">
        <w:t>an</w:t>
      </w:r>
      <w:r>
        <w:t xml:space="preserve"> object</w:t>
      </w:r>
      <w:r w:rsidR="00543B84">
        <w:t>’</w:t>
      </w:r>
      <w:r>
        <w:t>s property</w:t>
      </w:r>
      <w:r w:rsidR="00543B84">
        <w:t xml:space="preserve"> value</w:t>
      </w:r>
      <w:r>
        <w:t xml:space="preserve"> to be </w:t>
      </w:r>
      <w:r w:rsidR="00167D0B">
        <w:t xml:space="preserve">a function thereby creating a </w:t>
      </w:r>
      <w:r w:rsidR="00167D0B" w:rsidRPr="00543B84">
        <w:rPr>
          <w:rStyle w:val="KeywordChar"/>
        </w:rPr>
        <w:t>method</w:t>
      </w:r>
      <w:r w:rsidR="00167D0B">
        <w:t xml:space="preserve">. </w:t>
      </w:r>
    </w:p>
    <w:p w14:paraId="20F1D91E" w14:textId="094D5D7D" w:rsidR="001F3C3A" w:rsidRDefault="00FD0F78" w:rsidP="001F3C3A">
      <w:pPr>
        <w:pStyle w:val="SourceCode"/>
        <w:ind w:left="0"/>
      </w:pPr>
      <w:r>
        <w:drawing>
          <wp:inline distT="0" distB="0" distL="0" distR="0" wp14:anchorId="691BEE86" wp14:editId="70E7D7C4">
            <wp:extent cx="3161861" cy="12414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9341" cy="1248288"/>
                    </a:xfrm>
                    <a:prstGeom prst="rect">
                      <a:avLst/>
                    </a:prstGeom>
                    <a:noFill/>
                    <a:ln>
                      <a:noFill/>
                    </a:ln>
                  </pic:spPr>
                </pic:pic>
              </a:graphicData>
            </a:graphic>
          </wp:inline>
        </w:drawing>
      </w:r>
    </w:p>
    <w:p w14:paraId="78082B72" w14:textId="2A9CA973" w:rsidR="00FD0F78" w:rsidRDefault="00FD0F78" w:rsidP="001F3C3A">
      <w:pPr>
        <w:pStyle w:val="SourceCode"/>
        <w:ind w:left="0"/>
      </w:pPr>
    </w:p>
    <w:p w14:paraId="571D7CA3" w14:textId="77777777" w:rsidR="00FD0F78" w:rsidRDefault="00FD0F78" w:rsidP="001F3C3A">
      <w:pPr>
        <w:pStyle w:val="SourceCode"/>
        <w:ind w:left="0"/>
      </w:pPr>
    </w:p>
    <w:p w14:paraId="79232677" w14:textId="77777777" w:rsidR="001F3C3A" w:rsidRPr="00D53D47" w:rsidRDefault="001F3C3A" w:rsidP="001F3C3A">
      <w:pPr>
        <w:pStyle w:val="SourceCode"/>
        <w:ind w:left="0"/>
      </w:pPr>
      <w:r w:rsidRPr="00D53D47">
        <w:t>var o5 = {</w:t>
      </w:r>
    </w:p>
    <w:p w14:paraId="5487A9E0" w14:textId="610AE1A3" w:rsidR="001F3C3A" w:rsidRPr="00D53D47" w:rsidRDefault="001F3C3A" w:rsidP="001F3C3A">
      <w:pPr>
        <w:pStyle w:val="SourceCode"/>
      </w:pPr>
      <w:r w:rsidRPr="00D53D47">
        <w:t>    </w:t>
      </w:r>
      <w:r w:rsidR="00EA5661">
        <w:t>P</w:t>
      </w:r>
      <w:r w:rsidRPr="00D53D47">
        <w:t>rint: function() {</w:t>
      </w:r>
    </w:p>
    <w:p w14:paraId="738CDFF2" w14:textId="77777777" w:rsidR="001F3C3A" w:rsidRPr="00D53D47" w:rsidRDefault="001F3C3A" w:rsidP="001F3C3A">
      <w:pPr>
        <w:pStyle w:val="SourceCode"/>
      </w:pPr>
      <w:r w:rsidRPr="00D53D47">
        <w:t>        console.log("Hello World");</w:t>
      </w:r>
    </w:p>
    <w:p w14:paraId="7E78447E" w14:textId="77777777" w:rsidR="001F3C3A" w:rsidRPr="00D53D47" w:rsidRDefault="001F3C3A" w:rsidP="001F3C3A">
      <w:pPr>
        <w:pStyle w:val="SourceCode"/>
      </w:pPr>
      <w:r w:rsidRPr="00D53D47">
        <w:t>    }</w:t>
      </w:r>
    </w:p>
    <w:p w14:paraId="66E88018" w14:textId="77777777" w:rsidR="001F3C3A" w:rsidRPr="00D53D47" w:rsidRDefault="001F3C3A" w:rsidP="001F3C3A">
      <w:pPr>
        <w:pStyle w:val="SourceCode"/>
      </w:pPr>
      <w:r w:rsidRPr="00D53D47">
        <w:t>}   </w:t>
      </w:r>
    </w:p>
    <w:p w14:paraId="00870F56" w14:textId="77777777" w:rsidR="001F3C3A" w:rsidRPr="00D53D47" w:rsidRDefault="001F3C3A" w:rsidP="001F3C3A">
      <w:pPr>
        <w:pStyle w:val="SourceCode"/>
      </w:pPr>
    </w:p>
    <w:p w14:paraId="5863F7F5" w14:textId="77777777" w:rsidR="001F3C3A" w:rsidRDefault="001F3C3A" w:rsidP="001F3C3A">
      <w:pPr>
        <w:pStyle w:val="SourceCode"/>
      </w:pPr>
      <w:r w:rsidRPr="00D53D47">
        <w:t>o5.print();</w:t>
      </w:r>
    </w:p>
    <w:p w14:paraId="0E2C682C" w14:textId="77777777" w:rsidR="001F3C3A" w:rsidRDefault="001F3C3A" w:rsidP="001F3C3A">
      <w:pPr>
        <w:pStyle w:val="SourceCode"/>
      </w:pPr>
    </w:p>
    <w:p w14:paraId="58A509B8" w14:textId="26986C53" w:rsidR="001F3C3A" w:rsidRDefault="001F3C3A" w:rsidP="001F3C3A">
      <w:pPr>
        <w:pStyle w:val="SourceCode"/>
      </w:pPr>
      <w:r>
        <w:t>&gt;&gt; Hello World</w:t>
      </w:r>
    </w:p>
    <w:p w14:paraId="408081DF" w14:textId="1D031A10" w:rsidR="00E07C2C" w:rsidRDefault="00E07C2C" w:rsidP="001F3C3A">
      <w:pPr>
        <w:pStyle w:val="SourceCode"/>
      </w:pPr>
    </w:p>
    <w:p w14:paraId="71B692E6" w14:textId="77777777" w:rsidR="00BB32A6" w:rsidRDefault="00BB32A6">
      <w:pPr>
        <w:spacing w:after="160" w:line="259" w:lineRule="auto"/>
        <w:rPr>
          <w:rFonts w:asciiTheme="majorHAnsi" w:eastAsiaTheme="majorEastAsia" w:hAnsiTheme="majorHAnsi" w:cstheme="majorBidi"/>
          <w:b/>
          <w:iCs/>
          <w:color w:val="7076CC" w:themeColor="text2" w:themeTint="99"/>
          <w:sz w:val="20"/>
          <w:szCs w:val="24"/>
        </w:rPr>
      </w:pPr>
      <w:r>
        <w:br w:type="page"/>
      </w:r>
    </w:p>
    <w:p w14:paraId="22172CBD" w14:textId="4EF6EB88" w:rsidR="001F3C3A" w:rsidRDefault="00FD0F78" w:rsidP="00FD0F78">
      <w:pPr>
        <w:pStyle w:val="Heading5"/>
      </w:pPr>
      <w:r>
        <w:lastRenderedPageBreak/>
        <w:t>Execution Context (this)</w:t>
      </w:r>
    </w:p>
    <w:p w14:paraId="6E1C128B" w14:textId="6B5AE74E" w:rsidR="001F3C3A" w:rsidRDefault="001F3C3A" w:rsidP="001F3C3A">
      <w:r>
        <w:t>In JavaScript</w:t>
      </w:r>
      <w:r w:rsidR="00167D0B">
        <w:t>,</w:t>
      </w:r>
      <w:r>
        <w:t xml:space="preserve"> </w:t>
      </w:r>
      <w:r w:rsidRPr="00167D0B">
        <w:rPr>
          <w:rStyle w:val="KeywordChar"/>
        </w:rPr>
        <w:t>this</w:t>
      </w:r>
      <w:r>
        <w:t xml:space="preserve"> refers to an execution context. It allows us to carry out the following.</w:t>
      </w:r>
    </w:p>
    <w:p w14:paraId="46004E10" w14:textId="77777777" w:rsidR="001F3C3A" w:rsidRPr="00176B1A" w:rsidRDefault="001F3C3A" w:rsidP="001F3C3A">
      <w:pPr>
        <w:pStyle w:val="SourceCode"/>
      </w:pPr>
      <w:r w:rsidRPr="00176B1A">
        <w:t>var o5 = {</w:t>
      </w:r>
    </w:p>
    <w:p w14:paraId="14BFA77D" w14:textId="77777777" w:rsidR="001F3C3A" w:rsidRPr="00176B1A" w:rsidRDefault="001F3C3A" w:rsidP="001F3C3A">
      <w:pPr>
        <w:pStyle w:val="SourceCode"/>
      </w:pPr>
      <w:r w:rsidRPr="00176B1A">
        <w:t>    name:"Kenny",</w:t>
      </w:r>
    </w:p>
    <w:p w14:paraId="17891A90" w14:textId="77777777" w:rsidR="001F3C3A" w:rsidRPr="00176B1A" w:rsidRDefault="001F3C3A" w:rsidP="001F3C3A">
      <w:pPr>
        <w:pStyle w:val="SourceCode"/>
      </w:pPr>
      <w:r w:rsidRPr="00176B1A">
        <w:t>    print: function() {</w:t>
      </w:r>
    </w:p>
    <w:p w14:paraId="01CCC9FA" w14:textId="77777777" w:rsidR="001F3C3A" w:rsidRPr="00176B1A" w:rsidRDefault="001F3C3A" w:rsidP="001F3C3A">
      <w:pPr>
        <w:pStyle w:val="SourceCode"/>
      </w:pPr>
      <w:r w:rsidRPr="00176B1A">
        <w:t>        console.log("Hello World " + this.name);</w:t>
      </w:r>
    </w:p>
    <w:p w14:paraId="286D301F" w14:textId="77777777" w:rsidR="001F3C3A" w:rsidRPr="00176B1A" w:rsidRDefault="001F3C3A" w:rsidP="001F3C3A">
      <w:pPr>
        <w:pStyle w:val="SourceCode"/>
      </w:pPr>
      <w:r w:rsidRPr="00176B1A">
        <w:t>    }</w:t>
      </w:r>
    </w:p>
    <w:p w14:paraId="7FDBE6DB" w14:textId="77777777" w:rsidR="001F3C3A" w:rsidRPr="00176B1A" w:rsidRDefault="001F3C3A" w:rsidP="001F3C3A">
      <w:pPr>
        <w:pStyle w:val="SourceCode"/>
      </w:pPr>
      <w:r w:rsidRPr="00176B1A">
        <w:t>}   </w:t>
      </w:r>
    </w:p>
    <w:p w14:paraId="32346F59" w14:textId="77777777" w:rsidR="001F3C3A" w:rsidRPr="00176B1A" w:rsidRDefault="001F3C3A" w:rsidP="001F3C3A">
      <w:pPr>
        <w:pStyle w:val="SourceCode"/>
      </w:pPr>
    </w:p>
    <w:p w14:paraId="20A072B0" w14:textId="77777777" w:rsidR="001F3C3A" w:rsidRPr="00176B1A" w:rsidRDefault="001F3C3A" w:rsidP="00C30204">
      <w:pPr>
        <w:pStyle w:val="SourceCodeStrong"/>
      </w:pPr>
      <w:r w:rsidRPr="00176B1A">
        <w:t>o5.print();</w:t>
      </w:r>
    </w:p>
    <w:p w14:paraId="465C9D1C" w14:textId="77777777" w:rsidR="001F3C3A" w:rsidRPr="00A818EB" w:rsidRDefault="001F3C3A" w:rsidP="001F3C3A">
      <w:pPr>
        <w:shd w:val="clear" w:color="auto" w:fill="FFFFFF"/>
        <w:spacing w:after="0" w:line="285" w:lineRule="atLeast"/>
        <w:rPr>
          <w:rFonts w:ascii="Consolas" w:eastAsia="Times New Roman" w:hAnsi="Consolas" w:cs="Times New Roman"/>
          <w:color w:val="000000"/>
          <w:sz w:val="21"/>
          <w:szCs w:val="21"/>
        </w:rPr>
      </w:pPr>
    </w:p>
    <w:p w14:paraId="6A040679" w14:textId="77777777" w:rsidR="001F3C3A" w:rsidRDefault="001F3C3A" w:rsidP="001F3C3A">
      <w:pPr>
        <w:pStyle w:val="SourceCode"/>
      </w:pPr>
      <w:r>
        <w:t>&gt;&gt; Hello World Kenny</w:t>
      </w:r>
    </w:p>
    <w:p w14:paraId="37793EDA" w14:textId="77777777" w:rsidR="001F3C3A" w:rsidRDefault="001F3C3A" w:rsidP="001F3C3A">
      <w:pPr>
        <w:pStyle w:val="SourceCode"/>
      </w:pPr>
    </w:p>
    <w:p w14:paraId="416D0471" w14:textId="2D5B1568" w:rsidR="001F3C3A" w:rsidRDefault="00FD0F78" w:rsidP="001F3C3A">
      <w:pPr>
        <w:pStyle w:val="SourceCode"/>
      </w:pPr>
      <w:r>
        <w:drawing>
          <wp:inline distT="0" distB="0" distL="0" distR="0" wp14:anchorId="1A5114F8" wp14:editId="31E8FC7F">
            <wp:extent cx="3477239" cy="13652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7932" cy="1369448"/>
                    </a:xfrm>
                    <a:prstGeom prst="rect">
                      <a:avLst/>
                    </a:prstGeom>
                    <a:noFill/>
                    <a:ln>
                      <a:noFill/>
                    </a:ln>
                  </pic:spPr>
                </pic:pic>
              </a:graphicData>
            </a:graphic>
          </wp:inline>
        </w:drawing>
      </w:r>
    </w:p>
    <w:p w14:paraId="0E503553" w14:textId="7558F2E1" w:rsidR="001F3C3A" w:rsidRDefault="001F3C3A" w:rsidP="001F3C3A">
      <w:pPr>
        <w:pStyle w:val="SourceCode"/>
      </w:pPr>
    </w:p>
    <w:p w14:paraId="09F5C2F7" w14:textId="77777777" w:rsidR="00BB32A6" w:rsidRDefault="00BB32A6" w:rsidP="001F3C3A"/>
    <w:p w14:paraId="301CE8EF" w14:textId="0720A20F" w:rsidR="001F3C3A" w:rsidRDefault="001F3C3A" w:rsidP="001F3C3A">
      <w:r>
        <w:t xml:space="preserve">We need to be careful. When invoked through the </w:t>
      </w:r>
      <w:r w:rsidRPr="00BB32A6">
        <w:rPr>
          <w:rStyle w:val="SourceCodeChar"/>
        </w:rPr>
        <w:t>o5</w:t>
      </w:r>
      <w:r>
        <w:t xml:space="preserve"> object using the ‘.’ Operator, </w:t>
      </w:r>
      <w:r w:rsidRPr="00BB32A6">
        <w:rPr>
          <w:rStyle w:val="SourceCodeChar"/>
        </w:rPr>
        <w:t>this</w:t>
      </w:r>
      <w:r>
        <w:t xml:space="preserve"> is defined to be the object o5. If we store the method in a variable as follows </w:t>
      </w:r>
      <w:r w:rsidRPr="00FD0F78">
        <w:rPr>
          <w:rStyle w:val="SourceCodeChar"/>
        </w:rPr>
        <w:t>this</w:t>
      </w:r>
      <w:r>
        <w:t xml:space="preserve"> becomes the global context. </w:t>
      </w:r>
    </w:p>
    <w:p w14:paraId="6020E792" w14:textId="77777777" w:rsidR="001F3C3A" w:rsidRPr="00167D0B" w:rsidRDefault="001F3C3A" w:rsidP="00167D0B">
      <w:pPr>
        <w:pStyle w:val="SourceCode"/>
      </w:pPr>
      <w:r w:rsidRPr="00167D0B">
        <w:t>var o5 = {</w:t>
      </w:r>
    </w:p>
    <w:p w14:paraId="6960C891" w14:textId="77777777" w:rsidR="001F3C3A" w:rsidRPr="00167D0B" w:rsidRDefault="001F3C3A" w:rsidP="00167D0B">
      <w:pPr>
        <w:pStyle w:val="SourceCode"/>
      </w:pPr>
      <w:r w:rsidRPr="00167D0B">
        <w:t>    name:"Kenny",</w:t>
      </w:r>
    </w:p>
    <w:p w14:paraId="40FB5E88" w14:textId="77777777" w:rsidR="001F3C3A" w:rsidRPr="00167D0B" w:rsidRDefault="001F3C3A" w:rsidP="00167D0B">
      <w:pPr>
        <w:pStyle w:val="SourceCode"/>
      </w:pPr>
      <w:r w:rsidRPr="00167D0B">
        <w:t>    print: function() {</w:t>
      </w:r>
    </w:p>
    <w:p w14:paraId="06666AEA" w14:textId="77777777" w:rsidR="001F3C3A" w:rsidRPr="00167D0B" w:rsidRDefault="001F3C3A" w:rsidP="00167D0B">
      <w:pPr>
        <w:pStyle w:val="SourceCode"/>
      </w:pPr>
      <w:r w:rsidRPr="00167D0B">
        <w:t>        console.log("Hello World " + this.name);</w:t>
      </w:r>
    </w:p>
    <w:p w14:paraId="22204EE1" w14:textId="77777777" w:rsidR="001F3C3A" w:rsidRPr="00167D0B" w:rsidRDefault="001F3C3A" w:rsidP="00167D0B">
      <w:pPr>
        <w:pStyle w:val="SourceCode"/>
      </w:pPr>
      <w:r w:rsidRPr="00167D0B">
        <w:t>    }</w:t>
      </w:r>
    </w:p>
    <w:p w14:paraId="4C7EC63C" w14:textId="77777777" w:rsidR="001F3C3A" w:rsidRPr="00167D0B" w:rsidRDefault="001F3C3A" w:rsidP="00167D0B">
      <w:pPr>
        <w:pStyle w:val="SourceCode"/>
      </w:pPr>
      <w:r w:rsidRPr="00167D0B">
        <w:t>}   </w:t>
      </w:r>
    </w:p>
    <w:p w14:paraId="3687C3FD" w14:textId="77777777" w:rsidR="001F3C3A" w:rsidRPr="00167D0B" w:rsidRDefault="001F3C3A" w:rsidP="00167D0B">
      <w:pPr>
        <w:pStyle w:val="SourceCode"/>
      </w:pPr>
    </w:p>
    <w:p w14:paraId="117692BC" w14:textId="77777777" w:rsidR="001F3C3A" w:rsidRPr="00167D0B" w:rsidRDefault="001F3C3A" w:rsidP="00167D0B">
      <w:pPr>
        <w:pStyle w:val="SourceCodeStrong"/>
      </w:pPr>
      <w:r w:rsidRPr="00167D0B">
        <w:t>var f = o5.print;</w:t>
      </w:r>
    </w:p>
    <w:p w14:paraId="0CE7F743" w14:textId="77777777" w:rsidR="001F3C3A" w:rsidRPr="00167D0B" w:rsidRDefault="001F3C3A" w:rsidP="00167D0B">
      <w:pPr>
        <w:pStyle w:val="SourceCodeStrong"/>
      </w:pPr>
      <w:r w:rsidRPr="00167D0B">
        <w:t>f();</w:t>
      </w:r>
    </w:p>
    <w:p w14:paraId="3A058B53" w14:textId="77777777" w:rsidR="001F3C3A" w:rsidRPr="00167D0B" w:rsidRDefault="001F3C3A" w:rsidP="00167D0B">
      <w:pPr>
        <w:pStyle w:val="SourceCode"/>
      </w:pPr>
    </w:p>
    <w:p w14:paraId="01BEBBA9" w14:textId="4FA4CDAB" w:rsidR="001F3C3A" w:rsidRDefault="001F3C3A" w:rsidP="00167D0B">
      <w:pPr>
        <w:pStyle w:val="SourceCode"/>
      </w:pPr>
      <w:r w:rsidRPr="00167D0B">
        <w:t>&gt;&gt; Hello World undefined</w:t>
      </w:r>
    </w:p>
    <w:p w14:paraId="0072FFB4" w14:textId="77777777" w:rsidR="00FD0F78" w:rsidRPr="00167D0B" w:rsidRDefault="00FD0F78" w:rsidP="00167D0B">
      <w:pPr>
        <w:pStyle w:val="SourceCode"/>
      </w:pPr>
    </w:p>
    <w:p w14:paraId="3CADC6DA" w14:textId="77777777" w:rsidR="00C30204" w:rsidRDefault="00C30204">
      <w:pPr>
        <w:spacing w:after="160" w:line="259" w:lineRule="auto"/>
        <w:rPr>
          <w:rFonts w:asciiTheme="majorHAnsi" w:eastAsiaTheme="majorEastAsia" w:hAnsiTheme="majorHAnsi" w:cstheme="majorBidi"/>
          <w:b/>
          <w:iCs/>
          <w:color w:val="7076CC" w:themeColor="text2" w:themeTint="99"/>
          <w:sz w:val="20"/>
          <w:szCs w:val="24"/>
        </w:rPr>
      </w:pPr>
      <w:r>
        <w:br w:type="page"/>
      </w:r>
    </w:p>
    <w:p w14:paraId="4D9041C4" w14:textId="715DF5DB" w:rsidR="001F3C3A" w:rsidRDefault="001F3C3A" w:rsidP="00FD0F78">
      <w:pPr>
        <w:pStyle w:val="Heading5"/>
      </w:pPr>
      <w:r>
        <w:lastRenderedPageBreak/>
        <w:t>Bind</w:t>
      </w:r>
    </w:p>
    <w:p w14:paraId="3237EB77" w14:textId="1D40D459" w:rsidR="001F3C3A" w:rsidRDefault="001F3C3A" w:rsidP="001F3C3A">
      <w:r>
        <w:t xml:space="preserve">To fix the problem mentioned in the previous section we can </w:t>
      </w:r>
      <w:r w:rsidRPr="00C30204">
        <w:rPr>
          <w:rStyle w:val="KeywordChar"/>
        </w:rPr>
        <w:t>bind</w:t>
      </w:r>
      <w:r>
        <w:t xml:space="preserve"> an execution context to a </w:t>
      </w:r>
      <w:r w:rsidR="0064353E">
        <w:t>method.</w:t>
      </w:r>
    </w:p>
    <w:p w14:paraId="2650F4AC" w14:textId="77777777" w:rsidR="001F3C3A" w:rsidRPr="0039174C" w:rsidRDefault="001F3C3A" w:rsidP="001F3C3A">
      <w:pPr>
        <w:pStyle w:val="SourceCode"/>
      </w:pPr>
      <w:r w:rsidRPr="0039174C">
        <w:t>var o5 = {</w:t>
      </w:r>
    </w:p>
    <w:p w14:paraId="0AC7260E" w14:textId="77777777" w:rsidR="001F3C3A" w:rsidRPr="0039174C" w:rsidRDefault="001F3C3A" w:rsidP="001F3C3A">
      <w:pPr>
        <w:pStyle w:val="SourceCode"/>
      </w:pPr>
      <w:r w:rsidRPr="0039174C">
        <w:t>    name:"Kenny",</w:t>
      </w:r>
    </w:p>
    <w:p w14:paraId="150BAA13" w14:textId="77777777" w:rsidR="001F3C3A" w:rsidRPr="0039174C" w:rsidRDefault="001F3C3A" w:rsidP="001F3C3A">
      <w:pPr>
        <w:pStyle w:val="SourceCode"/>
      </w:pPr>
      <w:r w:rsidRPr="0039174C">
        <w:t>    print: function() {</w:t>
      </w:r>
    </w:p>
    <w:p w14:paraId="7B885D36" w14:textId="77777777" w:rsidR="001F3C3A" w:rsidRPr="0039174C" w:rsidRDefault="001F3C3A" w:rsidP="001F3C3A">
      <w:pPr>
        <w:pStyle w:val="SourceCode"/>
      </w:pPr>
      <w:r w:rsidRPr="0039174C">
        <w:t>        console.log("Hello World " + this.name);</w:t>
      </w:r>
    </w:p>
    <w:p w14:paraId="396CD74E" w14:textId="77777777" w:rsidR="001F3C3A" w:rsidRPr="00B159C2" w:rsidRDefault="001F3C3A" w:rsidP="001F3C3A">
      <w:pPr>
        <w:pStyle w:val="SourceCode"/>
        <w:rPr>
          <w:lang w:val="sv-SE"/>
        </w:rPr>
      </w:pPr>
      <w:r w:rsidRPr="0039174C">
        <w:t>    </w:t>
      </w:r>
      <w:r w:rsidRPr="00B159C2">
        <w:rPr>
          <w:lang w:val="sv-SE"/>
        </w:rPr>
        <w:t>}</w:t>
      </w:r>
    </w:p>
    <w:p w14:paraId="1F8C9A63" w14:textId="77777777" w:rsidR="001F3C3A" w:rsidRPr="00B159C2" w:rsidRDefault="001F3C3A" w:rsidP="001F3C3A">
      <w:pPr>
        <w:pStyle w:val="SourceCode"/>
        <w:rPr>
          <w:lang w:val="sv-SE"/>
        </w:rPr>
      </w:pPr>
      <w:r w:rsidRPr="00B159C2">
        <w:rPr>
          <w:lang w:val="sv-SE"/>
        </w:rPr>
        <w:t>}   </w:t>
      </w:r>
    </w:p>
    <w:p w14:paraId="700B93A4" w14:textId="77777777" w:rsidR="001F3C3A" w:rsidRPr="00B159C2" w:rsidRDefault="001F3C3A" w:rsidP="001F3C3A">
      <w:pPr>
        <w:pStyle w:val="SourceCode"/>
        <w:rPr>
          <w:lang w:val="sv-SE"/>
        </w:rPr>
      </w:pPr>
    </w:p>
    <w:p w14:paraId="072BE5F4" w14:textId="77777777" w:rsidR="001F3C3A" w:rsidRPr="00B159C2" w:rsidRDefault="001F3C3A" w:rsidP="001F3C3A">
      <w:pPr>
        <w:pStyle w:val="SourceCode"/>
        <w:rPr>
          <w:lang w:val="sv-SE"/>
        </w:rPr>
      </w:pPr>
      <w:r w:rsidRPr="00B159C2">
        <w:rPr>
          <w:lang w:val="sv-SE"/>
        </w:rPr>
        <w:t>var f = o5.print.bind(o5);</w:t>
      </w:r>
    </w:p>
    <w:p w14:paraId="3A21805B" w14:textId="77777777" w:rsidR="001F3C3A" w:rsidRDefault="001F3C3A" w:rsidP="001F3C3A">
      <w:pPr>
        <w:pStyle w:val="SourceCode"/>
      </w:pPr>
      <w:r w:rsidRPr="0039174C">
        <w:t>f();</w:t>
      </w:r>
    </w:p>
    <w:p w14:paraId="3245FE2C" w14:textId="77777777" w:rsidR="001F3C3A" w:rsidRDefault="001F3C3A" w:rsidP="001F3C3A">
      <w:pPr>
        <w:pStyle w:val="SourceCode"/>
      </w:pPr>
    </w:p>
    <w:p w14:paraId="4234B307" w14:textId="77777777" w:rsidR="001F3C3A" w:rsidRPr="0039174C" w:rsidRDefault="001F3C3A" w:rsidP="001F3C3A">
      <w:pPr>
        <w:pStyle w:val="SourceCode"/>
      </w:pPr>
      <w:r>
        <w:t>&gt;&gt; Hello World Kenny</w:t>
      </w:r>
    </w:p>
    <w:p w14:paraId="7AC4F399" w14:textId="77777777" w:rsidR="001F3C3A" w:rsidRDefault="001F3C3A" w:rsidP="001F3C3A"/>
    <w:p w14:paraId="70C22F89" w14:textId="03E6DEE3" w:rsidR="001F3C3A" w:rsidRDefault="001F3C3A" w:rsidP="001F3C3A">
      <w:r>
        <w:t xml:space="preserve">A little mind bending is the following. Because the function f is taking the </w:t>
      </w:r>
      <w:r w:rsidRPr="00C30204">
        <w:rPr>
          <w:rStyle w:val="KeywordChar"/>
        </w:rPr>
        <w:t xml:space="preserve">global execution context </w:t>
      </w:r>
      <w:r>
        <w:t xml:space="preserve">and because undeclared variables belong to the global </w:t>
      </w:r>
      <w:r w:rsidR="00A777E0">
        <w:t>context,</w:t>
      </w:r>
      <w:r>
        <w:t xml:space="preserve"> we get</w:t>
      </w:r>
      <w:r w:rsidR="0090241B">
        <w:t xml:space="preserve"> the following.</w:t>
      </w:r>
    </w:p>
    <w:p w14:paraId="64A69DD1" w14:textId="77777777" w:rsidR="001F3C3A" w:rsidRPr="003D4AA8" w:rsidRDefault="001F3C3A" w:rsidP="001F3C3A">
      <w:pPr>
        <w:pStyle w:val="SourceCode"/>
      </w:pPr>
      <w:r w:rsidRPr="003D4AA8">
        <w:t>var o5 = {</w:t>
      </w:r>
    </w:p>
    <w:p w14:paraId="67014F4A" w14:textId="77777777" w:rsidR="001F3C3A" w:rsidRPr="003D4AA8" w:rsidRDefault="001F3C3A" w:rsidP="001F3C3A">
      <w:pPr>
        <w:pStyle w:val="SourceCode"/>
      </w:pPr>
      <w:r w:rsidRPr="003D4AA8">
        <w:t>    name:"Kenny",</w:t>
      </w:r>
    </w:p>
    <w:p w14:paraId="384BA718" w14:textId="77777777" w:rsidR="001F3C3A" w:rsidRPr="003D4AA8" w:rsidRDefault="001F3C3A" w:rsidP="001F3C3A">
      <w:pPr>
        <w:pStyle w:val="SourceCode"/>
      </w:pPr>
      <w:r w:rsidRPr="003D4AA8">
        <w:t>    print: function() {</w:t>
      </w:r>
    </w:p>
    <w:p w14:paraId="49561C0F" w14:textId="77777777" w:rsidR="001F3C3A" w:rsidRPr="003D4AA8" w:rsidRDefault="001F3C3A" w:rsidP="001F3C3A">
      <w:pPr>
        <w:pStyle w:val="SourceCode"/>
      </w:pPr>
      <w:r w:rsidRPr="003D4AA8">
        <w:t>        console.log("Hello World " + this.name);</w:t>
      </w:r>
    </w:p>
    <w:p w14:paraId="077F4B36" w14:textId="77777777" w:rsidR="001F3C3A" w:rsidRPr="003D4AA8" w:rsidRDefault="001F3C3A" w:rsidP="001F3C3A">
      <w:pPr>
        <w:pStyle w:val="SourceCode"/>
      </w:pPr>
      <w:r w:rsidRPr="003D4AA8">
        <w:t>    }</w:t>
      </w:r>
    </w:p>
    <w:p w14:paraId="39750F57" w14:textId="77777777" w:rsidR="001F3C3A" w:rsidRPr="003D4AA8" w:rsidRDefault="001F3C3A" w:rsidP="001F3C3A">
      <w:pPr>
        <w:pStyle w:val="SourceCode"/>
      </w:pPr>
      <w:r w:rsidRPr="003D4AA8">
        <w:t>}   </w:t>
      </w:r>
    </w:p>
    <w:p w14:paraId="5ADA4356" w14:textId="77777777" w:rsidR="001F3C3A" w:rsidRPr="003D4AA8" w:rsidRDefault="001F3C3A" w:rsidP="001F3C3A">
      <w:pPr>
        <w:pStyle w:val="SourceCode"/>
      </w:pPr>
    </w:p>
    <w:p w14:paraId="02562611" w14:textId="77777777" w:rsidR="001F3C3A" w:rsidRPr="003D4AA8" w:rsidRDefault="001F3C3A" w:rsidP="001F3C3A">
      <w:pPr>
        <w:pStyle w:val="SourceCode"/>
      </w:pPr>
      <w:r w:rsidRPr="003D4AA8">
        <w:t>name= "John";</w:t>
      </w:r>
    </w:p>
    <w:p w14:paraId="3DFF1C43" w14:textId="77777777" w:rsidR="001F3C3A" w:rsidRPr="003D4AA8" w:rsidRDefault="001F3C3A" w:rsidP="001F3C3A">
      <w:pPr>
        <w:pStyle w:val="SourceCode"/>
      </w:pPr>
      <w:r w:rsidRPr="003D4AA8">
        <w:t>var f = o5.print;</w:t>
      </w:r>
    </w:p>
    <w:p w14:paraId="7EEC181F" w14:textId="77777777" w:rsidR="001F3C3A" w:rsidRPr="003D4AA8" w:rsidRDefault="001F3C3A" w:rsidP="001F3C3A">
      <w:pPr>
        <w:pStyle w:val="SourceCode"/>
      </w:pPr>
      <w:r w:rsidRPr="003D4AA8">
        <w:t>f();</w:t>
      </w:r>
    </w:p>
    <w:p w14:paraId="42664FAD" w14:textId="77777777" w:rsidR="001F3C3A" w:rsidRDefault="001F3C3A" w:rsidP="001F3C3A"/>
    <w:p w14:paraId="6A0B87C5" w14:textId="77777777" w:rsidR="001F3C3A" w:rsidRDefault="001F3C3A" w:rsidP="001F3C3A">
      <w:pPr>
        <w:pStyle w:val="SourceCode"/>
      </w:pPr>
      <w:r>
        <w:t>&gt;&gt; Hello World John</w:t>
      </w:r>
    </w:p>
    <w:p w14:paraId="57930228" w14:textId="77777777" w:rsidR="001F3C3A" w:rsidRDefault="001F3C3A" w:rsidP="001F3C3A">
      <w:pPr>
        <w:pStyle w:val="SourceCode"/>
      </w:pPr>
    </w:p>
    <w:p w14:paraId="0534A342" w14:textId="22786967" w:rsidR="007B5F16" w:rsidRDefault="007B5F16" w:rsidP="007B5F16">
      <w:pPr>
        <w:pStyle w:val="Heading5"/>
      </w:pPr>
      <w:r>
        <w:t>Call</w:t>
      </w:r>
    </w:p>
    <w:p w14:paraId="00705AEE" w14:textId="46C973CD" w:rsidR="007B5F16" w:rsidRDefault="007B5F16" w:rsidP="007B5F16">
      <w:r>
        <w:t xml:space="preserve">An alternative to bind is to use the call method on the function to pass in an execution context. </w:t>
      </w:r>
    </w:p>
    <w:p w14:paraId="630DF045" w14:textId="77777777" w:rsidR="007B5F16" w:rsidRPr="00B159C2" w:rsidRDefault="007B5F16" w:rsidP="007B5F16">
      <w:pPr>
        <w:pStyle w:val="SourceCode"/>
        <w:rPr>
          <w:lang w:val="sv-SE"/>
        </w:rPr>
      </w:pPr>
      <w:r w:rsidRPr="00B159C2">
        <w:rPr>
          <w:lang w:val="sv-SE"/>
        </w:rPr>
        <w:t>var f = o5.print.bind(o5);</w:t>
      </w:r>
    </w:p>
    <w:p w14:paraId="28C76C99" w14:textId="12C5D843" w:rsidR="007B5F16" w:rsidRDefault="007B5F16" w:rsidP="007B5F16">
      <w:pPr>
        <w:pStyle w:val="SourceCode"/>
      </w:pPr>
      <w:r w:rsidRPr="0039174C">
        <w:t>f</w:t>
      </w:r>
      <w:r>
        <w:t>.call</w:t>
      </w:r>
      <w:r w:rsidRPr="0039174C">
        <w:t>(</w:t>
      </w:r>
      <w:r>
        <w:t>o5</w:t>
      </w:r>
      <w:r w:rsidRPr="0039174C">
        <w:t>);</w:t>
      </w:r>
    </w:p>
    <w:p w14:paraId="396C6C1F" w14:textId="77777777" w:rsidR="007B5F16" w:rsidRPr="007B5F16" w:rsidRDefault="007B5F16" w:rsidP="007B5F16"/>
    <w:p w14:paraId="631F9288" w14:textId="77777777" w:rsidR="00C30204" w:rsidRDefault="00C30204">
      <w:pPr>
        <w:spacing w:after="160" w:line="259" w:lineRule="auto"/>
        <w:rPr>
          <w:rFonts w:asciiTheme="majorHAnsi" w:eastAsiaTheme="majorEastAsia" w:hAnsiTheme="majorHAnsi" w:cstheme="majorBidi"/>
          <w:b/>
          <w:iCs/>
          <w:smallCaps/>
          <w:color w:val="31378B" w:themeColor="text2"/>
          <w:szCs w:val="25"/>
        </w:rPr>
      </w:pPr>
      <w:r>
        <w:br w:type="page"/>
      </w:r>
    </w:p>
    <w:p w14:paraId="0811FF5B" w14:textId="71B26026" w:rsidR="001F3C3A" w:rsidRDefault="001F3C3A" w:rsidP="001F3C3A">
      <w:pPr>
        <w:pStyle w:val="Heading4"/>
      </w:pPr>
      <w:r>
        <w:lastRenderedPageBreak/>
        <w:t>Prototypes</w:t>
      </w:r>
    </w:p>
    <w:p w14:paraId="3D2F9E61" w14:textId="615180A8" w:rsidR="00786DDB" w:rsidRDefault="00CF698A" w:rsidP="00786DDB">
      <w:r>
        <w:t xml:space="preserve">Unless explicitly disabled, all objects in JavaScript have a prototype which provides a set of common methods. </w:t>
      </w:r>
      <w:r w:rsidR="001F250A">
        <w:t xml:space="preserve">Consider the following piece of code. </w:t>
      </w:r>
    </w:p>
    <w:p w14:paraId="7641DBC7" w14:textId="77777777" w:rsidR="001F250A" w:rsidRPr="008A7ABD" w:rsidRDefault="001F250A" w:rsidP="001F250A">
      <w:pPr>
        <w:pStyle w:val="SourceCode"/>
      </w:pPr>
      <w:r w:rsidRPr="008A7ABD">
        <w:t>var o5 = {</w:t>
      </w:r>
    </w:p>
    <w:p w14:paraId="57996038" w14:textId="77777777" w:rsidR="001F250A" w:rsidRPr="008A7ABD" w:rsidRDefault="001F250A" w:rsidP="001F250A">
      <w:pPr>
        <w:pStyle w:val="SourceCode"/>
      </w:pPr>
      <w:r w:rsidRPr="008A7ABD">
        <w:t>    name:"Kenny",</w:t>
      </w:r>
    </w:p>
    <w:p w14:paraId="75DA4F6B" w14:textId="77777777" w:rsidR="00C30204" w:rsidRDefault="001F250A" w:rsidP="001F250A">
      <w:pPr>
        <w:pStyle w:val="SourceCode"/>
      </w:pPr>
      <w:r w:rsidRPr="008A7ABD">
        <w:t>}  </w:t>
      </w:r>
    </w:p>
    <w:p w14:paraId="320D3928" w14:textId="4D4547A4" w:rsidR="001F250A" w:rsidRPr="008A7ABD" w:rsidRDefault="001F250A" w:rsidP="001F250A">
      <w:pPr>
        <w:pStyle w:val="SourceCode"/>
      </w:pPr>
      <w:r w:rsidRPr="008A7ABD">
        <w:t> </w:t>
      </w:r>
    </w:p>
    <w:p w14:paraId="0EC19BC7" w14:textId="0241FE34" w:rsidR="001F250A" w:rsidRDefault="001F250A" w:rsidP="00786DDB">
      <w:r>
        <w:t xml:space="preserve">JavaScript will implicitly set the prototype of this object to be the default prototype. </w:t>
      </w:r>
    </w:p>
    <w:p w14:paraId="38C1B921" w14:textId="2ECA041D" w:rsidR="001F250A" w:rsidRDefault="001F250A" w:rsidP="00786DDB">
      <w:r w:rsidRPr="00ED1E9C">
        <w:rPr>
          <w:noProof/>
        </w:rPr>
        <w:drawing>
          <wp:inline distT="0" distB="0" distL="0" distR="0" wp14:anchorId="170C899B" wp14:editId="5707B435">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6123" cy="1729196"/>
                    </a:xfrm>
                    <a:prstGeom prst="rect">
                      <a:avLst/>
                    </a:prstGeom>
                  </pic:spPr>
                </pic:pic>
              </a:graphicData>
            </a:graphic>
          </wp:inline>
        </w:drawing>
      </w:r>
    </w:p>
    <w:p w14:paraId="6BBC8F33" w14:textId="77E44E2C" w:rsidR="001F250A" w:rsidRDefault="001F250A" w:rsidP="00C30204">
      <w:r>
        <w:t xml:space="preserve">This prototype, which can be accessed explicitly as </w:t>
      </w:r>
      <w:r w:rsidRPr="00AC1D34">
        <w:rPr>
          <w:rStyle w:val="SourceCodeChar"/>
        </w:rPr>
        <w:t>Object.prototype</w:t>
      </w:r>
      <w:r>
        <w:rPr>
          <w:rStyle w:val="SourceCodeChar"/>
        </w:rPr>
        <w:t xml:space="preserve">, </w:t>
      </w:r>
      <w:r>
        <w:t xml:space="preserve">provides common behaviour such as the </w:t>
      </w:r>
      <w:r w:rsidRPr="001F4955">
        <w:rPr>
          <w:rStyle w:val="SourceCodeChar"/>
        </w:rPr>
        <w:t>toString</w:t>
      </w:r>
      <w:r>
        <w:t xml:space="preserve"> method. When</w:t>
      </w:r>
      <w:r w:rsidR="00C30204">
        <w:t xml:space="preserve"> we access a property on our object, </w:t>
      </w:r>
      <w:r>
        <w:t xml:space="preserve">JavaScript will first look for a definition on the object itself and if none is found it then looks on the prototype. </w:t>
      </w:r>
    </w:p>
    <w:p w14:paraId="392C1F7F" w14:textId="607016EF" w:rsidR="001F250A" w:rsidRDefault="001F250A" w:rsidP="001F250A">
      <w:pPr>
        <w:pStyle w:val="SourceCode"/>
        <w:rPr>
          <w:rFonts w:eastAsia="Times New Roman"/>
        </w:rPr>
      </w:pPr>
      <w:r w:rsidRPr="008A7ABD">
        <w:rPr>
          <w:rFonts w:eastAsia="Times New Roman"/>
        </w:rPr>
        <w:t>console.log(o5</w:t>
      </w:r>
      <w:r>
        <w:rPr>
          <w:rFonts w:eastAsia="Times New Roman"/>
        </w:rPr>
        <w:t>.toString()</w:t>
      </w:r>
      <w:r w:rsidRPr="008A7ABD">
        <w:rPr>
          <w:rFonts w:eastAsia="Times New Roman"/>
        </w:rPr>
        <w:t>);</w:t>
      </w:r>
    </w:p>
    <w:p w14:paraId="472CB0FB" w14:textId="77777777" w:rsidR="001F250A" w:rsidRPr="008A7ABD" w:rsidRDefault="001F250A" w:rsidP="001F250A">
      <w:pPr>
        <w:pStyle w:val="SourceCode"/>
        <w:rPr>
          <w:rFonts w:eastAsia="Times New Roman"/>
        </w:rPr>
      </w:pPr>
    </w:p>
    <w:p w14:paraId="45DA3D57" w14:textId="77C92740" w:rsidR="001F250A" w:rsidRDefault="001F250A" w:rsidP="001F250A">
      <w:pPr>
        <w:pStyle w:val="SourceCode"/>
      </w:pPr>
      <w:r>
        <w:t xml:space="preserve">&gt;&gt; </w:t>
      </w:r>
      <w:r w:rsidR="00497520">
        <w:t>[object Object]</w:t>
      </w:r>
    </w:p>
    <w:p w14:paraId="1CFAA068" w14:textId="77777777" w:rsidR="004D3402" w:rsidRDefault="004D3402" w:rsidP="004D3402"/>
    <w:p w14:paraId="2BF5FC40" w14:textId="4073290D" w:rsidR="004D3402" w:rsidRDefault="004D3402" w:rsidP="004D3402">
      <w:r>
        <w:t xml:space="preserve">We can access the prototype of an object using the </w:t>
      </w:r>
      <w:r w:rsidRPr="009167DC">
        <w:rPr>
          <w:rStyle w:val="SourceCodeChar"/>
        </w:rPr>
        <w:t>Object.getPrototype</w:t>
      </w:r>
      <w:r>
        <w:t xml:space="preserve"> method.</w:t>
      </w:r>
    </w:p>
    <w:p w14:paraId="16DAECD5" w14:textId="77777777" w:rsidR="004D3402" w:rsidRDefault="004D3402" w:rsidP="004D3402">
      <w:pPr>
        <w:pStyle w:val="SourceCode"/>
      </w:pPr>
      <w:r w:rsidRPr="000D1A4D">
        <w:t>console.log(Object.prototype == Object.getPrototypeOf(o</w:t>
      </w:r>
      <w:r>
        <w:t>5</w:t>
      </w:r>
      <w:r w:rsidRPr="000D1A4D">
        <w:t>)); </w:t>
      </w:r>
    </w:p>
    <w:p w14:paraId="67BC6917" w14:textId="77777777" w:rsidR="004D3402" w:rsidRDefault="004D3402" w:rsidP="004D3402">
      <w:pPr>
        <w:pStyle w:val="SourceCode"/>
      </w:pPr>
    </w:p>
    <w:p w14:paraId="42187CA9" w14:textId="0E37F57F" w:rsidR="004D3402" w:rsidRDefault="004D3402" w:rsidP="004D3402">
      <w:pPr>
        <w:pStyle w:val="SourceCode"/>
      </w:pPr>
      <w:r>
        <w:t xml:space="preserve">&gt;&gt; </w:t>
      </w:r>
      <w:r w:rsidR="00E0438D">
        <w:t>true</w:t>
      </w:r>
    </w:p>
    <w:p w14:paraId="6569EEAB" w14:textId="77777777" w:rsidR="004D3402" w:rsidRDefault="004D3402" w:rsidP="001F250A">
      <w:pPr>
        <w:pStyle w:val="SourceCode"/>
      </w:pPr>
    </w:p>
    <w:p w14:paraId="7FD51807" w14:textId="77777777" w:rsidR="00867793" w:rsidRDefault="00867793">
      <w:pPr>
        <w:spacing w:after="160" w:line="259" w:lineRule="auto"/>
        <w:rPr>
          <w:rFonts w:asciiTheme="majorHAnsi" w:eastAsiaTheme="majorEastAsia" w:hAnsiTheme="majorHAnsi" w:cstheme="majorBidi"/>
          <w:b/>
          <w:iCs/>
          <w:smallCaps/>
          <w:color w:val="31378B" w:themeColor="text2"/>
          <w:szCs w:val="25"/>
        </w:rPr>
      </w:pPr>
      <w:r>
        <w:br w:type="page"/>
      </w:r>
    </w:p>
    <w:p w14:paraId="52F7A9E8" w14:textId="2924B233" w:rsidR="009167DC" w:rsidRDefault="009167DC" w:rsidP="009167DC">
      <w:pPr>
        <w:pStyle w:val="Heading4"/>
      </w:pPr>
      <w:r>
        <w:lastRenderedPageBreak/>
        <w:t>Custom Prototypes</w:t>
      </w:r>
    </w:p>
    <w:p w14:paraId="69BC63BF" w14:textId="12E54F03" w:rsidR="001F3C3A" w:rsidRDefault="00867793" w:rsidP="001F3C3A">
      <w:r>
        <w:t xml:space="preserve">We can create our own prototypes to provide common behaviour across a set of objects. </w:t>
      </w:r>
      <w:r w:rsidR="001F3C3A">
        <w:t xml:space="preserve">The following code fragment shows how to create </w:t>
      </w:r>
      <w:r>
        <w:t xml:space="preserve">such a </w:t>
      </w:r>
      <w:r w:rsidR="001F3C3A">
        <w:t xml:space="preserve">prototype. Note the importance of the execution context </w:t>
      </w:r>
      <w:r w:rsidR="001F3C3A" w:rsidRPr="00115CD3">
        <w:rPr>
          <w:rStyle w:val="SourceCodeChar"/>
        </w:rPr>
        <w:t>this</w:t>
      </w:r>
      <w:r w:rsidR="001F3C3A">
        <w:t xml:space="preserve">. Each object provides its own execution context </w:t>
      </w:r>
      <w:r w:rsidR="001F3C3A" w:rsidRPr="00DE3C7E">
        <w:rPr>
          <w:rStyle w:val="SourceCodeChar"/>
        </w:rPr>
        <w:t>this</w:t>
      </w:r>
      <w:r w:rsidR="00D91D8D" w:rsidRPr="00D91D8D">
        <w:t xml:space="preserve"> </w:t>
      </w:r>
      <w:r w:rsidR="00D91D8D">
        <w:t>We can see from this code that a prototype is just a standard JavaScript object.</w:t>
      </w:r>
    </w:p>
    <w:p w14:paraId="7B4B90AB"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a = {</w:t>
      </w:r>
    </w:p>
    <w:p w14:paraId="1CF9DABF" w14:textId="77777777" w:rsidR="001F3C3A" w:rsidRPr="00773E82" w:rsidRDefault="001F3C3A" w:rsidP="001F3C3A">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38499725" w14:textId="77777777" w:rsidR="001F3C3A" w:rsidRPr="00773E82" w:rsidRDefault="001F3C3A" w:rsidP="001F3C3A">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7A384466" w14:textId="77777777" w:rsidR="001F3C3A" w:rsidRPr="00773E82" w:rsidRDefault="001F3C3A" w:rsidP="001F3C3A">
      <w:pPr>
        <w:pStyle w:val="SourceCode"/>
        <w:rPr>
          <w:rFonts w:eastAsia="Times New Roman"/>
        </w:rPr>
      </w:pPr>
      <w:r w:rsidRPr="00773E82">
        <w:rPr>
          <w:rFonts w:eastAsia="Times New Roman"/>
        </w:rPr>
        <w:t>}   </w:t>
      </w:r>
    </w:p>
    <w:p w14:paraId="5BA4F4B7"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b = {</w:t>
      </w:r>
    </w:p>
    <w:p w14:paraId="624CED77" w14:textId="77777777" w:rsidR="001F3C3A" w:rsidRPr="00773E82" w:rsidRDefault="001F3C3A" w:rsidP="001F3C3A">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3C3ED808" w14:textId="77777777" w:rsidR="001F3C3A" w:rsidRPr="00773E82" w:rsidRDefault="001F3C3A" w:rsidP="001F3C3A">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51F270AA" w14:textId="77777777" w:rsidR="001F3C3A" w:rsidRPr="00773E82" w:rsidRDefault="001F3C3A" w:rsidP="001F3C3A">
      <w:pPr>
        <w:pStyle w:val="SourceCode"/>
        <w:rPr>
          <w:rFonts w:eastAsia="Times New Roman"/>
        </w:rPr>
      </w:pPr>
      <w:r w:rsidRPr="00773E82">
        <w:rPr>
          <w:rFonts w:eastAsia="Times New Roman"/>
        </w:rPr>
        <w:t>}   </w:t>
      </w:r>
    </w:p>
    <w:p w14:paraId="5CD907B7" w14:textId="77777777" w:rsidR="001F3C3A" w:rsidRPr="00773E82" w:rsidRDefault="001F3C3A" w:rsidP="001F3C3A">
      <w:pPr>
        <w:pStyle w:val="SourceCode"/>
        <w:rPr>
          <w:rFonts w:eastAsia="Times New Roman"/>
        </w:rPr>
      </w:pPr>
    </w:p>
    <w:p w14:paraId="0D09EF25" w14:textId="77777777" w:rsidR="001F3C3A" w:rsidRPr="00773E82" w:rsidRDefault="001F3C3A" w:rsidP="001F3C3A">
      <w:pPr>
        <w:pStyle w:val="SourceCode"/>
        <w:rPr>
          <w:rFonts w:eastAsia="Times New Roman"/>
        </w:rPr>
      </w:pPr>
      <w:r w:rsidRPr="00773E82">
        <w:rPr>
          <w:rFonts w:eastAsia="Times New Roman"/>
          <w:color w:val="0000FF"/>
        </w:rPr>
        <w:t>var</w:t>
      </w:r>
      <w:r w:rsidRPr="00773E82">
        <w:rPr>
          <w:rFonts w:eastAsia="Times New Roman"/>
        </w:rPr>
        <w:t> NameProto = {</w:t>
      </w:r>
    </w:p>
    <w:p w14:paraId="512814FD" w14:textId="783C9B59" w:rsidR="001F3C3A" w:rsidRPr="00773E82" w:rsidRDefault="001F3C3A" w:rsidP="001F3C3A">
      <w:pPr>
        <w:pStyle w:val="SourceCode"/>
        <w:rPr>
          <w:rFonts w:eastAsia="Times New Roman"/>
        </w:rPr>
      </w:pPr>
      <w:r w:rsidRPr="00773E82">
        <w:rPr>
          <w:rFonts w:eastAsia="Times New Roman"/>
        </w:rPr>
        <w:t>    fullName</w:t>
      </w:r>
      <w:r>
        <w:rPr>
          <w:rFonts w:eastAsia="Times New Roman"/>
        </w:rPr>
        <w:t>: function</w:t>
      </w:r>
      <w:r w:rsidRPr="00773E82">
        <w:rPr>
          <w:rFonts w:eastAsia="Times New Roman"/>
        </w:rPr>
        <w:t>() {</w:t>
      </w:r>
    </w:p>
    <w:p w14:paraId="09BA10BF" w14:textId="77777777" w:rsidR="001F3C3A" w:rsidRPr="00773E82" w:rsidRDefault="001F3C3A" w:rsidP="001F3C3A">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422112E7" w14:textId="77777777" w:rsidR="001F3C3A" w:rsidRPr="00773E82" w:rsidRDefault="001F3C3A" w:rsidP="001F3C3A">
      <w:pPr>
        <w:pStyle w:val="SourceCode"/>
        <w:rPr>
          <w:rFonts w:eastAsia="Times New Roman"/>
        </w:rPr>
      </w:pPr>
      <w:r w:rsidRPr="00773E82">
        <w:rPr>
          <w:rFonts w:eastAsia="Times New Roman"/>
        </w:rPr>
        <w:t>    }   </w:t>
      </w:r>
    </w:p>
    <w:p w14:paraId="09DF0582" w14:textId="77777777" w:rsidR="001F3C3A" w:rsidRPr="00773E82" w:rsidRDefault="001F3C3A" w:rsidP="001F3C3A">
      <w:pPr>
        <w:pStyle w:val="SourceCode"/>
        <w:rPr>
          <w:rFonts w:eastAsia="Times New Roman"/>
        </w:rPr>
      </w:pPr>
      <w:r w:rsidRPr="00773E82">
        <w:rPr>
          <w:rFonts w:eastAsia="Times New Roman"/>
        </w:rPr>
        <w:t>}</w:t>
      </w:r>
    </w:p>
    <w:p w14:paraId="4BE2FAAF" w14:textId="77777777" w:rsidR="001F3C3A" w:rsidRPr="00773E82" w:rsidRDefault="001F3C3A" w:rsidP="001F3C3A">
      <w:pPr>
        <w:pStyle w:val="SourceCode"/>
        <w:rPr>
          <w:rFonts w:eastAsia="Times New Roman"/>
        </w:rPr>
      </w:pPr>
    </w:p>
    <w:p w14:paraId="5DB7D6BA" w14:textId="77777777" w:rsidR="001F3C3A" w:rsidRPr="00773E82" w:rsidRDefault="001F3C3A" w:rsidP="001F3C3A">
      <w:pPr>
        <w:pStyle w:val="SourceCode"/>
        <w:rPr>
          <w:rFonts w:eastAsia="Times New Roman"/>
        </w:rPr>
      </w:pPr>
      <w:r w:rsidRPr="00773E82">
        <w:rPr>
          <w:rFonts w:eastAsia="Times New Roman"/>
        </w:rPr>
        <w:t>Object.setPrototypeOf(a,NameProto);</w:t>
      </w:r>
    </w:p>
    <w:p w14:paraId="70B57E86" w14:textId="77777777" w:rsidR="001F3C3A" w:rsidRPr="00773E82" w:rsidRDefault="001F3C3A" w:rsidP="001F3C3A">
      <w:pPr>
        <w:pStyle w:val="SourceCode"/>
        <w:rPr>
          <w:rFonts w:eastAsia="Times New Roman"/>
        </w:rPr>
      </w:pPr>
      <w:r w:rsidRPr="00773E82">
        <w:rPr>
          <w:rFonts w:eastAsia="Times New Roman"/>
        </w:rPr>
        <w:t>Object.setPrototypeOf(b,NameProto);</w:t>
      </w:r>
    </w:p>
    <w:p w14:paraId="7DC3DC87" w14:textId="77777777" w:rsidR="001F3C3A" w:rsidRPr="00773E82" w:rsidRDefault="001F3C3A" w:rsidP="001F3C3A">
      <w:pPr>
        <w:pStyle w:val="SourceCode"/>
        <w:rPr>
          <w:rFonts w:eastAsia="Times New Roman"/>
        </w:rPr>
      </w:pPr>
    </w:p>
    <w:p w14:paraId="5DF01F00" w14:textId="77777777" w:rsidR="001F3C3A" w:rsidRPr="00773E82" w:rsidRDefault="001F3C3A" w:rsidP="001F3C3A">
      <w:pPr>
        <w:pStyle w:val="SourceCode"/>
        <w:rPr>
          <w:rFonts w:eastAsia="Times New Roman"/>
        </w:rPr>
      </w:pPr>
      <w:r w:rsidRPr="00773E82">
        <w:rPr>
          <w:rFonts w:eastAsia="Times New Roman"/>
        </w:rPr>
        <w:t>console.log(a.fullName());</w:t>
      </w:r>
    </w:p>
    <w:p w14:paraId="5FE23BDC" w14:textId="77777777" w:rsidR="001F3C3A" w:rsidRDefault="001F3C3A" w:rsidP="001F3C3A">
      <w:pPr>
        <w:pStyle w:val="SourceCode"/>
        <w:rPr>
          <w:rFonts w:eastAsia="Times New Roman"/>
        </w:rPr>
      </w:pPr>
      <w:r w:rsidRPr="00773E82">
        <w:rPr>
          <w:rFonts w:eastAsia="Times New Roman"/>
        </w:rPr>
        <w:t>console.log(b.fullName());</w:t>
      </w:r>
    </w:p>
    <w:p w14:paraId="051F403E" w14:textId="77777777" w:rsidR="001F3C3A" w:rsidRDefault="001F3C3A" w:rsidP="001F3C3A">
      <w:pPr>
        <w:pStyle w:val="SourceCode"/>
        <w:rPr>
          <w:rFonts w:eastAsia="Times New Roman"/>
        </w:rPr>
      </w:pPr>
    </w:p>
    <w:p w14:paraId="1AF02B6B" w14:textId="77777777" w:rsidR="001F3C3A" w:rsidRDefault="001F3C3A" w:rsidP="001F3C3A">
      <w:pPr>
        <w:pStyle w:val="SourceCode"/>
        <w:rPr>
          <w:rFonts w:eastAsia="Times New Roman"/>
        </w:rPr>
      </w:pPr>
      <w:r>
        <w:rPr>
          <w:rFonts w:eastAsia="Times New Roman"/>
        </w:rPr>
        <w:t>&gt;&gt; Kenny Wilson</w:t>
      </w:r>
    </w:p>
    <w:p w14:paraId="0ABE77C0" w14:textId="77777777" w:rsidR="001F3C3A" w:rsidRDefault="001F3C3A" w:rsidP="001F3C3A">
      <w:pPr>
        <w:pStyle w:val="SourceCode"/>
        <w:rPr>
          <w:rFonts w:eastAsia="Times New Roman"/>
        </w:rPr>
      </w:pPr>
      <w:r>
        <w:rPr>
          <w:rFonts w:eastAsia="Times New Roman"/>
        </w:rPr>
        <w:t>&gt;&gt; John Smith</w:t>
      </w:r>
    </w:p>
    <w:p w14:paraId="4804A5FD" w14:textId="77777777" w:rsidR="001F3C3A" w:rsidRDefault="001F3C3A" w:rsidP="001F3C3A">
      <w:pPr>
        <w:pStyle w:val="SourceCode"/>
        <w:rPr>
          <w:rFonts w:eastAsia="Times New Roman"/>
        </w:rPr>
      </w:pPr>
    </w:p>
    <w:p w14:paraId="7560BF50" w14:textId="77777777" w:rsidR="001F3C3A" w:rsidRDefault="001F3C3A" w:rsidP="001F3C3A">
      <w:pPr>
        <w:pStyle w:val="SourceCode"/>
        <w:rPr>
          <w:rFonts w:eastAsia="Times New Roman"/>
        </w:rPr>
      </w:pPr>
      <w:r w:rsidRPr="00046BEE">
        <w:rPr>
          <w:rFonts w:eastAsia="Times New Roman"/>
        </w:rPr>
        <w:drawing>
          <wp:inline distT="0" distB="0" distL="0" distR="0" wp14:anchorId="21962132" wp14:editId="17843F94">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8810"/>
                    </a:xfrm>
                    <a:prstGeom prst="rect">
                      <a:avLst/>
                    </a:prstGeom>
                  </pic:spPr>
                </pic:pic>
              </a:graphicData>
            </a:graphic>
          </wp:inline>
        </w:drawing>
      </w:r>
    </w:p>
    <w:p w14:paraId="1B984930" w14:textId="77777777" w:rsidR="001F3C3A" w:rsidRDefault="001F3C3A" w:rsidP="001F3C3A">
      <w:pPr>
        <w:pStyle w:val="SourceCode"/>
        <w:rPr>
          <w:rFonts w:eastAsia="Times New Roman"/>
        </w:rPr>
      </w:pPr>
    </w:p>
    <w:p w14:paraId="3C3C8A48" w14:textId="77777777" w:rsidR="001F3C3A" w:rsidRDefault="001F3C3A" w:rsidP="001F3C3A">
      <w:pPr>
        <w:pStyle w:val="SourceCode"/>
        <w:rPr>
          <w:rFonts w:eastAsia="Times New Roman"/>
        </w:rPr>
      </w:pPr>
    </w:p>
    <w:p w14:paraId="7991CFCF" w14:textId="77777777" w:rsidR="001F3C3A" w:rsidRPr="00773E82" w:rsidRDefault="001F3C3A" w:rsidP="001F3C3A">
      <w:pPr>
        <w:pStyle w:val="SourceCode"/>
        <w:rPr>
          <w:rFonts w:eastAsia="Times New Roman"/>
        </w:rPr>
      </w:pPr>
    </w:p>
    <w:p w14:paraId="69DE285D" w14:textId="77777777" w:rsidR="001F3C3A" w:rsidRPr="004A7A83" w:rsidRDefault="001F3C3A" w:rsidP="001F3C3A">
      <w:pPr>
        <w:pStyle w:val="SourceCode"/>
      </w:pPr>
    </w:p>
    <w:p w14:paraId="741A5EB4" w14:textId="77777777" w:rsidR="00867793" w:rsidRDefault="00867793">
      <w:pPr>
        <w:spacing w:after="160" w:line="259" w:lineRule="auto"/>
        <w:rPr>
          <w:rFonts w:asciiTheme="majorHAnsi" w:eastAsiaTheme="majorEastAsia" w:hAnsiTheme="majorHAnsi" w:cstheme="majorBidi"/>
          <w:b/>
          <w:iCs/>
          <w:smallCaps/>
          <w:color w:val="31378B" w:themeColor="text2"/>
          <w:szCs w:val="25"/>
        </w:rPr>
      </w:pPr>
      <w:r>
        <w:br w:type="page"/>
      </w:r>
    </w:p>
    <w:p w14:paraId="77745808" w14:textId="4EEC60EF" w:rsidR="00775D3D" w:rsidRDefault="00775D3D" w:rsidP="002D74CD">
      <w:pPr>
        <w:pStyle w:val="Heading5"/>
      </w:pPr>
      <w:r>
        <w:lastRenderedPageBreak/>
        <w:t>Overriding Methods</w:t>
      </w:r>
    </w:p>
    <w:p w14:paraId="5D4F90A8" w14:textId="15238813" w:rsidR="00775D3D" w:rsidRDefault="00775D3D" w:rsidP="00775D3D">
      <w:r>
        <w:t xml:space="preserve">We saw that </w:t>
      </w:r>
      <w:r w:rsidRPr="00AC1D34">
        <w:rPr>
          <w:rStyle w:val="SourceCodeChar"/>
        </w:rPr>
        <w:t>Object.prototype</w:t>
      </w:r>
      <w:r>
        <w:rPr>
          <w:rStyle w:val="SourceCodeChar"/>
        </w:rPr>
        <w:t xml:space="preserve"> </w:t>
      </w:r>
      <w:r>
        <w:t xml:space="preserve">provides a </w:t>
      </w:r>
      <w:r w:rsidRPr="00775D3D">
        <w:rPr>
          <w:rStyle w:val="SourceCodeChar"/>
        </w:rPr>
        <w:t>toString</w:t>
      </w:r>
      <w:r>
        <w:t xml:space="preserve"> method. If we want our own implementation, we can add a method to our custom prototype. Because the method resolution walks back up the prototype chain </w:t>
      </w:r>
      <w:r w:rsidR="00564AB3">
        <w:t>it will find our method first and hence that will override the one further up the chain in Object.prototype.</w:t>
      </w:r>
    </w:p>
    <w:p w14:paraId="0F27F116" w14:textId="77777777" w:rsidR="00241C9E" w:rsidRDefault="00241C9E" w:rsidP="00775D3D"/>
    <w:p w14:paraId="1AEC2F0A" w14:textId="7FB8F70E" w:rsidR="00EE0B1F" w:rsidRDefault="00EE0B1F" w:rsidP="00EE0B1F">
      <w:pPr>
        <w:jc w:val="center"/>
      </w:pPr>
      <w:r>
        <w:rPr>
          <w:noProof/>
        </w:rPr>
        <w:drawing>
          <wp:inline distT="0" distB="0" distL="0" distR="0" wp14:anchorId="570ED340" wp14:editId="6B5DE7C9">
            <wp:extent cx="2628900" cy="3623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127" cy="3649050"/>
                    </a:xfrm>
                    <a:prstGeom prst="rect">
                      <a:avLst/>
                    </a:prstGeom>
                    <a:noFill/>
                    <a:ln>
                      <a:noFill/>
                    </a:ln>
                  </pic:spPr>
                </pic:pic>
              </a:graphicData>
            </a:graphic>
          </wp:inline>
        </w:drawing>
      </w:r>
    </w:p>
    <w:p w14:paraId="63DCCA17" w14:textId="77777777" w:rsidR="00E75E5A" w:rsidRPr="00E75E5A" w:rsidRDefault="00E75E5A" w:rsidP="00E75E5A">
      <w:pPr>
        <w:pStyle w:val="SourceCode"/>
        <w:rPr>
          <w:rFonts w:eastAsia="Times New Roman"/>
        </w:rPr>
      </w:pPr>
      <w:r w:rsidRPr="00E75E5A">
        <w:rPr>
          <w:rFonts w:eastAsia="Times New Roman"/>
          <w:color w:val="0000FF"/>
        </w:rPr>
        <w:t>var</w:t>
      </w:r>
      <w:r w:rsidRPr="00E75E5A">
        <w:rPr>
          <w:rFonts w:eastAsia="Times New Roman"/>
        </w:rPr>
        <w:t> a = {</w:t>
      </w:r>
    </w:p>
    <w:p w14:paraId="2841B6D0" w14:textId="77777777" w:rsidR="00E75E5A" w:rsidRPr="00E75E5A" w:rsidRDefault="00E75E5A" w:rsidP="00E75E5A">
      <w:pPr>
        <w:pStyle w:val="SourceCode"/>
        <w:rPr>
          <w:rFonts w:eastAsia="Times New Roman"/>
        </w:rPr>
      </w:pPr>
      <w:r w:rsidRPr="00E75E5A">
        <w:rPr>
          <w:rFonts w:eastAsia="Times New Roman"/>
        </w:rPr>
        <w:t>    first:</w:t>
      </w:r>
      <w:r w:rsidRPr="00E75E5A">
        <w:rPr>
          <w:rFonts w:eastAsia="Times New Roman"/>
          <w:color w:val="A31515"/>
        </w:rPr>
        <w:t>"Kenny"</w:t>
      </w:r>
      <w:r w:rsidRPr="00E75E5A">
        <w:rPr>
          <w:rFonts w:eastAsia="Times New Roman"/>
        </w:rPr>
        <w:t>,</w:t>
      </w:r>
    </w:p>
    <w:p w14:paraId="7C0F16F6" w14:textId="77777777" w:rsidR="00E75E5A" w:rsidRPr="00E75E5A" w:rsidRDefault="00E75E5A" w:rsidP="00E75E5A">
      <w:pPr>
        <w:pStyle w:val="SourceCode"/>
        <w:rPr>
          <w:rFonts w:eastAsia="Times New Roman"/>
        </w:rPr>
      </w:pPr>
      <w:r w:rsidRPr="00E75E5A">
        <w:rPr>
          <w:rFonts w:eastAsia="Times New Roman"/>
        </w:rPr>
        <w:t>    second:</w:t>
      </w:r>
      <w:r w:rsidRPr="00E75E5A">
        <w:rPr>
          <w:rFonts w:eastAsia="Times New Roman"/>
          <w:color w:val="A31515"/>
        </w:rPr>
        <w:t>"Wilson"</w:t>
      </w:r>
      <w:r w:rsidRPr="00E75E5A">
        <w:rPr>
          <w:rFonts w:eastAsia="Times New Roman"/>
        </w:rPr>
        <w:t>,</w:t>
      </w:r>
    </w:p>
    <w:p w14:paraId="69F0CD8E" w14:textId="77777777" w:rsidR="00E75E5A" w:rsidRPr="00E75E5A" w:rsidRDefault="00E75E5A" w:rsidP="00E75E5A">
      <w:pPr>
        <w:pStyle w:val="SourceCode"/>
        <w:rPr>
          <w:rFonts w:eastAsia="Times New Roman"/>
        </w:rPr>
      </w:pPr>
      <w:r w:rsidRPr="00E75E5A">
        <w:rPr>
          <w:rFonts w:eastAsia="Times New Roman"/>
        </w:rPr>
        <w:t>}   </w:t>
      </w:r>
    </w:p>
    <w:p w14:paraId="560AB9E5" w14:textId="77777777" w:rsidR="00E75E5A" w:rsidRPr="00E75E5A" w:rsidRDefault="00E75E5A" w:rsidP="00E75E5A">
      <w:pPr>
        <w:pStyle w:val="SourceCode"/>
        <w:rPr>
          <w:rFonts w:eastAsia="Times New Roman"/>
        </w:rPr>
      </w:pPr>
      <w:r w:rsidRPr="00E75E5A">
        <w:rPr>
          <w:rFonts w:eastAsia="Times New Roman"/>
          <w:color w:val="0000FF"/>
        </w:rPr>
        <w:t>var</w:t>
      </w:r>
      <w:r w:rsidRPr="00E75E5A">
        <w:rPr>
          <w:rFonts w:eastAsia="Times New Roman"/>
        </w:rPr>
        <w:t> b = {</w:t>
      </w:r>
    </w:p>
    <w:p w14:paraId="748A62F3" w14:textId="77777777" w:rsidR="00E75E5A" w:rsidRPr="00E75E5A" w:rsidRDefault="00E75E5A" w:rsidP="00E75E5A">
      <w:pPr>
        <w:pStyle w:val="SourceCode"/>
        <w:rPr>
          <w:rFonts w:eastAsia="Times New Roman"/>
        </w:rPr>
      </w:pPr>
      <w:r w:rsidRPr="00E75E5A">
        <w:rPr>
          <w:rFonts w:eastAsia="Times New Roman"/>
        </w:rPr>
        <w:t>    first:</w:t>
      </w:r>
      <w:r w:rsidRPr="00E75E5A">
        <w:rPr>
          <w:rFonts w:eastAsia="Times New Roman"/>
          <w:color w:val="A31515"/>
        </w:rPr>
        <w:t>"John"</w:t>
      </w:r>
      <w:r w:rsidRPr="00E75E5A">
        <w:rPr>
          <w:rFonts w:eastAsia="Times New Roman"/>
        </w:rPr>
        <w:t>,</w:t>
      </w:r>
    </w:p>
    <w:p w14:paraId="7C02FF88" w14:textId="77777777" w:rsidR="00E75E5A" w:rsidRPr="00E75E5A" w:rsidRDefault="00E75E5A" w:rsidP="00E75E5A">
      <w:pPr>
        <w:pStyle w:val="SourceCode"/>
        <w:rPr>
          <w:rFonts w:eastAsia="Times New Roman"/>
        </w:rPr>
      </w:pPr>
      <w:r w:rsidRPr="00E75E5A">
        <w:rPr>
          <w:rFonts w:eastAsia="Times New Roman"/>
        </w:rPr>
        <w:t>    second:</w:t>
      </w:r>
      <w:r w:rsidRPr="00E75E5A">
        <w:rPr>
          <w:rFonts w:eastAsia="Times New Roman"/>
          <w:color w:val="A31515"/>
        </w:rPr>
        <w:t>"Smith"</w:t>
      </w:r>
      <w:r w:rsidRPr="00E75E5A">
        <w:rPr>
          <w:rFonts w:eastAsia="Times New Roman"/>
        </w:rPr>
        <w:t>,</w:t>
      </w:r>
    </w:p>
    <w:p w14:paraId="1A11FCF8" w14:textId="77777777" w:rsidR="00E75E5A" w:rsidRPr="00E75E5A" w:rsidRDefault="00E75E5A" w:rsidP="00E75E5A">
      <w:pPr>
        <w:pStyle w:val="SourceCode"/>
        <w:rPr>
          <w:rFonts w:eastAsia="Times New Roman"/>
        </w:rPr>
      </w:pPr>
      <w:r w:rsidRPr="00E75E5A">
        <w:rPr>
          <w:rFonts w:eastAsia="Times New Roman"/>
        </w:rPr>
        <w:t>}   </w:t>
      </w:r>
    </w:p>
    <w:p w14:paraId="3F22739C" w14:textId="77777777" w:rsidR="00E75E5A" w:rsidRPr="00E75E5A" w:rsidRDefault="00E75E5A" w:rsidP="00E75E5A">
      <w:pPr>
        <w:pStyle w:val="SourceCode"/>
        <w:rPr>
          <w:rFonts w:eastAsia="Times New Roman"/>
        </w:rPr>
      </w:pPr>
    </w:p>
    <w:p w14:paraId="13A301D4" w14:textId="77777777" w:rsidR="00EE0B1F" w:rsidRPr="00EE0B1F" w:rsidRDefault="00EE0B1F" w:rsidP="00EE0B1F">
      <w:pPr>
        <w:pStyle w:val="SourceCode"/>
      </w:pPr>
      <w:r w:rsidRPr="00EE0B1F">
        <w:t>var Person = {</w:t>
      </w:r>
    </w:p>
    <w:p w14:paraId="6F89E6F2" w14:textId="77777777" w:rsidR="00EE0B1F" w:rsidRPr="00EE0B1F" w:rsidRDefault="00EE0B1F" w:rsidP="00EE0B1F">
      <w:pPr>
        <w:pStyle w:val="SourceCode"/>
      </w:pPr>
      <w:r w:rsidRPr="00EE0B1F">
        <w:t xml:space="preserve">    toString: function() { return this.first + " " + this.second }</w:t>
      </w:r>
    </w:p>
    <w:p w14:paraId="2756F857" w14:textId="2EB87E2B" w:rsidR="00E75E5A" w:rsidRPr="00EE0B1F" w:rsidRDefault="00EE0B1F" w:rsidP="00EE0B1F">
      <w:pPr>
        <w:pStyle w:val="SourceCode"/>
      </w:pPr>
      <w:r w:rsidRPr="00EE0B1F">
        <w:t>}</w:t>
      </w:r>
    </w:p>
    <w:p w14:paraId="76CD0FF5" w14:textId="77777777" w:rsidR="00EE0B1F" w:rsidRPr="00E75E5A" w:rsidRDefault="00EE0B1F" w:rsidP="00EE0B1F">
      <w:pPr>
        <w:pStyle w:val="SourceCode"/>
        <w:rPr>
          <w:rFonts w:eastAsia="Times New Roman"/>
        </w:rPr>
      </w:pPr>
    </w:p>
    <w:p w14:paraId="4E81EEA2" w14:textId="4B2A0DE6" w:rsidR="00E75E5A" w:rsidRDefault="00E75E5A" w:rsidP="00E75E5A">
      <w:pPr>
        <w:pStyle w:val="SourceCode"/>
        <w:rPr>
          <w:rFonts w:eastAsia="Times New Roman"/>
        </w:rPr>
      </w:pPr>
      <w:r w:rsidRPr="00E75E5A">
        <w:rPr>
          <w:rFonts w:eastAsia="Times New Roman"/>
        </w:rPr>
        <w:t>Object.setPrototypeOf(a,</w:t>
      </w:r>
      <w:r w:rsidR="002D74CD" w:rsidRPr="002D74CD">
        <w:rPr>
          <w:rFonts w:eastAsia="Times New Roman"/>
        </w:rPr>
        <w:t xml:space="preserve"> </w:t>
      </w:r>
      <w:r w:rsidR="002D74CD">
        <w:rPr>
          <w:rFonts w:eastAsia="Times New Roman"/>
        </w:rPr>
        <w:t>Person</w:t>
      </w:r>
      <w:r w:rsidR="002D74CD" w:rsidRPr="00E75E5A">
        <w:rPr>
          <w:rFonts w:eastAsia="Times New Roman"/>
        </w:rPr>
        <w:t> </w:t>
      </w:r>
      <w:r w:rsidRPr="00E75E5A">
        <w:rPr>
          <w:rFonts w:eastAsia="Times New Roman"/>
        </w:rPr>
        <w:t>);</w:t>
      </w:r>
    </w:p>
    <w:p w14:paraId="20299A9A" w14:textId="3597C3A3" w:rsidR="002D74CD" w:rsidRPr="00E75E5A" w:rsidRDefault="002D74CD" w:rsidP="002D74CD">
      <w:pPr>
        <w:pStyle w:val="SourceCode"/>
        <w:rPr>
          <w:rFonts w:eastAsia="Times New Roman"/>
        </w:rPr>
      </w:pPr>
      <w:r w:rsidRPr="00E75E5A">
        <w:rPr>
          <w:rFonts w:eastAsia="Times New Roman"/>
        </w:rPr>
        <w:t>Object.setPrototypeOf(</w:t>
      </w:r>
      <w:r>
        <w:rPr>
          <w:rFonts w:eastAsia="Times New Roman"/>
        </w:rPr>
        <w:t>b</w:t>
      </w:r>
      <w:r w:rsidRPr="00E75E5A">
        <w:rPr>
          <w:rFonts w:eastAsia="Times New Roman"/>
        </w:rPr>
        <w:t>,</w:t>
      </w:r>
      <w:r w:rsidRPr="002D74CD">
        <w:rPr>
          <w:rFonts w:eastAsia="Times New Roman"/>
        </w:rPr>
        <w:t xml:space="preserve"> </w:t>
      </w:r>
      <w:r>
        <w:rPr>
          <w:rFonts w:eastAsia="Times New Roman"/>
        </w:rPr>
        <w:t>Person</w:t>
      </w:r>
      <w:r w:rsidRPr="00E75E5A">
        <w:rPr>
          <w:rFonts w:eastAsia="Times New Roman"/>
        </w:rPr>
        <w:t> );</w:t>
      </w:r>
    </w:p>
    <w:p w14:paraId="69AC8C33" w14:textId="77777777" w:rsidR="00E75E5A" w:rsidRPr="00E75E5A" w:rsidRDefault="00E75E5A" w:rsidP="00E75E5A">
      <w:pPr>
        <w:pStyle w:val="SourceCode"/>
        <w:rPr>
          <w:rFonts w:eastAsia="Times New Roman"/>
        </w:rPr>
      </w:pPr>
    </w:p>
    <w:p w14:paraId="1B8B6815" w14:textId="362EDC0B" w:rsidR="00E75E5A" w:rsidRDefault="00E75E5A" w:rsidP="00E75E5A">
      <w:pPr>
        <w:pStyle w:val="SourceCode"/>
        <w:rPr>
          <w:rFonts w:eastAsia="Times New Roman"/>
        </w:rPr>
      </w:pPr>
      <w:r w:rsidRPr="00E75E5A">
        <w:rPr>
          <w:rFonts w:eastAsia="Times New Roman"/>
        </w:rPr>
        <w:t>console.log(a.toString());</w:t>
      </w:r>
    </w:p>
    <w:p w14:paraId="3EBC59DA" w14:textId="5ACFE173" w:rsidR="00E75E5A" w:rsidRDefault="00E75E5A" w:rsidP="00E75E5A">
      <w:pPr>
        <w:pStyle w:val="SourceCode"/>
        <w:rPr>
          <w:rFonts w:eastAsia="Times New Roman"/>
        </w:rPr>
      </w:pPr>
    </w:p>
    <w:p w14:paraId="7408F023" w14:textId="2E122155" w:rsidR="00E75E5A" w:rsidRPr="00E75E5A" w:rsidRDefault="00E75E5A" w:rsidP="00E75E5A">
      <w:pPr>
        <w:pStyle w:val="SourceCode"/>
        <w:rPr>
          <w:rFonts w:eastAsia="Times New Roman"/>
        </w:rPr>
      </w:pPr>
      <w:r>
        <w:rPr>
          <w:rFonts w:eastAsia="Times New Roman"/>
        </w:rPr>
        <w:t xml:space="preserve">&gt;&gt; </w:t>
      </w:r>
      <w:r w:rsidR="00EE0B1F">
        <w:rPr>
          <w:rFonts w:eastAsia="Times New Roman"/>
        </w:rPr>
        <w:t>Kenny Wilson</w:t>
      </w:r>
    </w:p>
    <w:p w14:paraId="0ABF74D8" w14:textId="25E42275" w:rsidR="001F3C3A" w:rsidRDefault="001F3C3A" w:rsidP="002D74CD">
      <w:pPr>
        <w:pStyle w:val="Heading4"/>
      </w:pPr>
      <w:r>
        <w:lastRenderedPageBreak/>
        <w:t>Constructors</w:t>
      </w:r>
    </w:p>
    <w:p w14:paraId="77C05C21" w14:textId="35311714" w:rsidR="002D74CD" w:rsidRDefault="00867793" w:rsidP="00867793">
      <w:r>
        <w:t xml:space="preserve">The code in the previous section was a little longwinded. </w:t>
      </w:r>
      <w:r w:rsidR="002D74CD">
        <w:t xml:space="preserve">Each object must duplicate the field initialization logic and we need to explicitly set the prototype on each object. Constructor functions provide a much more succinct way of achieving this. </w:t>
      </w:r>
    </w:p>
    <w:p w14:paraId="79BCAA03"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Person = </w:t>
      </w:r>
      <w:r w:rsidRPr="002D74CD">
        <w:rPr>
          <w:rFonts w:eastAsia="Times New Roman"/>
          <w:color w:val="0000FF"/>
        </w:rPr>
        <w:t>function</w:t>
      </w:r>
      <w:r w:rsidRPr="002D74CD">
        <w:rPr>
          <w:rFonts w:eastAsia="Times New Roman"/>
        </w:rPr>
        <w:t>(first, second)</w:t>
      </w:r>
    </w:p>
    <w:p w14:paraId="55D32927" w14:textId="77777777" w:rsidR="002D74CD" w:rsidRPr="002D74CD" w:rsidRDefault="002D74CD" w:rsidP="002D74CD">
      <w:pPr>
        <w:pStyle w:val="SourceCode"/>
        <w:rPr>
          <w:rFonts w:eastAsia="Times New Roman"/>
        </w:rPr>
      </w:pPr>
      <w:r w:rsidRPr="002D74CD">
        <w:rPr>
          <w:rFonts w:eastAsia="Times New Roman"/>
        </w:rPr>
        <w:t>{</w:t>
      </w:r>
    </w:p>
    <w:p w14:paraId="20DEA4F2" w14:textId="77777777" w:rsidR="002D74CD" w:rsidRPr="002D74CD" w:rsidRDefault="002D74CD" w:rsidP="002D74CD">
      <w:pPr>
        <w:pStyle w:val="SourceCode"/>
        <w:rPr>
          <w:rFonts w:eastAsia="Times New Roman"/>
        </w:rPr>
      </w:pPr>
      <w:r w:rsidRPr="002D74CD">
        <w:rPr>
          <w:rFonts w:eastAsia="Times New Roman"/>
        </w:rPr>
        <w:t>    </w:t>
      </w:r>
      <w:r w:rsidRPr="002D74CD">
        <w:rPr>
          <w:rFonts w:eastAsia="Times New Roman"/>
          <w:color w:val="0000FF"/>
        </w:rPr>
        <w:t>this</w:t>
      </w:r>
      <w:r w:rsidRPr="002D74CD">
        <w:rPr>
          <w:rFonts w:eastAsia="Times New Roman"/>
        </w:rPr>
        <w:t>.first = first;</w:t>
      </w:r>
    </w:p>
    <w:p w14:paraId="186AA159" w14:textId="77777777" w:rsidR="002D74CD" w:rsidRPr="002D74CD" w:rsidRDefault="002D74CD" w:rsidP="002D74CD">
      <w:pPr>
        <w:pStyle w:val="SourceCode"/>
        <w:rPr>
          <w:rFonts w:eastAsia="Times New Roman"/>
        </w:rPr>
      </w:pPr>
      <w:r w:rsidRPr="002D74CD">
        <w:rPr>
          <w:rFonts w:eastAsia="Times New Roman"/>
        </w:rPr>
        <w:t>    </w:t>
      </w:r>
      <w:r w:rsidRPr="002D74CD">
        <w:rPr>
          <w:rFonts w:eastAsia="Times New Roman"/>
          <w:color w:val="0000FF"/>
        </w:rPr>
        <w:t>this</w:t>
      </w:r>
      <w:r w:rsidRPr="002D74CD">
        <w:rPr>
          <w:rFonts w:eastAsia="Times New Roman"/>
        </w:rPr>
        <w:t>.second = second;</w:t>
      </w:r>
    </w:p>
    <w:p w14:paraId="4DBC871B" w14:textId="77777777" w:rsidR="002D74CD" w:rsidRPr="002D74CD" w:rsidRDefault="002D74CD" w:rsidP="002D74CD">
      <w:pPr>
        <w:pStyle w:val="SourceCode"/>
        <w:rPr>
          <w:rFonts w:eastAsia="Times New Roman"/>
        </w:rPr>
      </w:pPr>
      <w:r w:rsidRPr="002D74CD">
        <w:rPr>
          <w:rFonts w:eastAsia="Times New Roman"/>
        </w:rPr>
        <w:t>}</w:t>
      </w:r>
    </w:p>
    <w:p w14:paraId="5498045A" w14:textId="77777777" w:rsidR="002D74CD" w:rsidRPr="002D74CD" w:rsidRDefault="002D74CD" w:rsidP="002D74CD">
      <w:pPr>
        <w:pStyle w:val="SourceCode"/>
        <w:rPr>
          <w:rFonts w:eastAsia="Times New Roman"/>
        </w:rPr>
      </w:pPr>
    </w:p>
    <w:p w14:paraId="355F042C"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a = </w:t>
      </w:r>
      <w:r w:rsidRPr="002D74CD">
        <w:rPr>
          <w:rFonts w:eastAsia="Times New Roman"/>
          <w:color w:val="0000FF"/>
        </w:rPr>
        <w:t>new</w:t>
      </w:r>
      <w:r w:rsidRPr="002D74CD">
        <w:rPr>
          <w:rFonts w:eastAsia="Times New Roman"/>
        </w:rPr>
        <w:t> Person(</w:t>
      </w:r>
      <w:r w:rsidRPr="002D74CD">
        <w:rPr>
          <w:rFonts w:eastAsia="Times New Roman"/>
          <w:color w:val="A31515"/>
        </w:rPr>
        <w:t>"Kenny"</w:t>
      </w:r>
      <w:r w:rsidRPr="002D74CD">
        <w:rPr>
          <w:rFonts w:eastAsia="Times New Roman"/>
        </w:rPr>
        <w:t>, </w:t>
      </w:r>
      <w:r w:rsidRPr="002D74CD">
        <w:rPr>
          <w:rFonts w:eastAsia="Times New Roman"/>
          <w:color w:val="A31515"/>
        </w:rPr>
        <w:t>"Wilson"</w:t>
      </w:r>
      <w:r w:rsidRPr="002D74CD">
        <w:rPr>
          <w:rFonts w:eastAsia="Times New Roman"/>
        </w:rPr>
        <w:t>);</w:t>
      </w:r>
    </w:p>
    <w:p w14:paraId="192FD246" w14:textId="77777777" w:rsidR="002D74CD" w:rsidRPr="002D74CD" w:rsidRDefault="002D74CD" w:rsidP="002D74CD">
      <w:pPr>
        <w:pStyle w:val="SourceCode"/>
        <w:rPr>
          <w:rFonts w:eastAsia="Times New Roman"/>
        </w:rPr>
      </w:pPr>
      <w:r w:rsidRPr="002D74CD">
        <w:rPr>
          <w:rFonts w:eastAsia="Times New Roman"/>
          <w:color w:val="0000FF"/>
        </w:rPr>
        <w:t>let</w:t>
      </w:r>
      <w:r w:rsidRPr="002D74CD">
        <w:rPr>
          <w:rFonts w:eastAsia="Times New Roman"/>
        </w:rPr>
        <w:t> b = </w:t>
      </w:r>
      <w:r w:rsidRPr="002D74CD">
        <w:rPr>
          <w:rFonts w:eastAsia="Times New Roman"/>
          <w:color w:val="0000FF"/>
        </w:rPr>
        <w:t>new</w:t>
      </w:r>
      <w:r w:rsidRPr="002D74CD">
        <w:rPr>
          <w:rFonts w:eastAsia="Times New Roman"/>
        </w:rPr>
        <w:t> Person(</w:t>
      </w:r>
      <w:r w:rsidRPr="002D74CD">
        <w:rPr>
          <w:rFonts w:eastAsia="Times New Roman"/>
          <w:color w:val="A31515"/>
        </w:rPr>
        <w:t>"John"</w:t>
      </w:r>
      <w:r w:rsidRPr="002D74CD">
        <w:rPr>
          <w:rFonts w:eastAsia="Times New Roman"/>
        </w:rPr>
        <w:t>, </w:t>
      </w:r>
      <w:r w:rsidRPr="002D74CD">
        <w:rPr>
          <w:rFonts w:eastAsia="Times New Roman"/>
          <w:color w:val="A31515"/>
        </w:rPr>
        <w:t>"Smith"</w:t>
      </w:r>
      <w:r w:rsidRPr="002D74CD">
        <w:rPr>
          <w:rFonts w:eastAsia="Times New Roman"/>
        </w:rPr>
        <w:t>);</w:t>
      </w:r>
    </w:p>
    <w:p w14:paraId="5AA27A14" w14:textId="77777777" w:rsidR="002D74CD" w:rsidRPr="002D74CD" w:rsidRDefault="002D74CD" w:rsidP="002D74CD">
      <w:pPr>
        <w:pStyle w:val="SourceCode"/>
        <w:rPr>
          <w:rFonts w:eastAsia="Times New Roman"/>
        </w:rPr>
      </w:pPr>
    </w:p>
    <w:p w14:paraId="26324961" w14:textId="77777777" w:rsidR="002D74CD" w:rsidRPr="002D74CD" w:rsidRDefault="002D74CD" w:rsidP="002D74CD">
      <w:pPr>
        <w:pStyle w:val="SourceCode"/>
        <w:rPr>
          <w:rFonts w:eastAsia="Times New Roman"/>
        </w:rPr>
      </w:pPr>
      <w:r w:rsidRPr="002D74CD">
        <w:rPr>
          <w:rFonts w:eastAsia="Times New Roman"/>
        </w:rPr>
        <w:t>console.log(a.toString());</w:t>
      </w:r>
    </w:p>
    <w:p w14:paraId="793A9169" w14:textId="405B08DC" w:rsidR="001F3C3A" w:rsidRDefault="001F3C3A" w:rsidP="001F3C3A">
      <w:pPr>
        <w:shd w:val="clear" w:color="auto" w:fill="FFFFFF"/>
        <w:spacing w:after="0" w:line="285" w:lineRule="atLeast"/>
        <w:rPr>
          <w:rFonts w:ascii="Consolas" w:eastAsia="Times New Roman" w:hAnsi="Consolas" w:cs="Times New Roman"/>
          <w:color w:val="000000"/>
          <w:sz w:val="21"/>
          <w:szCs w:val="21"/>
        </w:rPr>
      </w:pPr>
    </w:p>
    <w:p w14:paraId="7F6FA454" w14:textId="5A5AF6A7" w:rsidR="00241C9E" w:rsidRPr="003617CF" w:rsidRDefault="00241C9E" w:rsidP="001F3C3A">
      <w:pPr>
        <w:shd w:val="clear" w:color="auto" w:fill="FFFFFF"/>
        <w:spacing w:after="0" w:line="285" w:lineRule="atLeast"/>
        <w:rPr>
          <w:rFonts w:ascii="Consolas" w:eastAsia="Times New Roman" w:hAnsi="Consolas" w:cs="Times New Roman"/>
          <w:color w:val="000000"/>
          <w:sz w:val="21"/>
          <w:szCs w:val="21"/>
        </w:rPr>
      </w:pPr>
      <w:r>
        <w:rPr>
          <w:rFonts w:ascii="Consolas" w:eastAsia="Times New Roman" w:hAnsi="Consolas" w:cs="Times New Roman"/>
          <w:noProof/>
          <w:color w:val="000000"/>
          <w:sz w:val="21"/>
          <w:szCs w:val="21"/>
        </w:rPr>
        <w:drawing>
          <wp:inline distT="0" distB="0" distL="0" distR="0" wp14:anchorId="3CAC444A" wp14:editId="4470EB17">
            <wp:extent cx="4792197" cy="36957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5208" cy="3698022"/>
                    </a:xfrm>
                    <a:prstGeom prst="rect">
                      <a:avLst/>
                    </a:prstGeom>
                    <a:noFill/>
                    <a:ln>
                      <a:noFill/>
                    </a:ln>
                  </pic:spPr>
                </pic:pic>
              </a:graphicData>
            </a:graphic>
          </wp:inline>
        </w:drawing>
      </w:r>
    </w:p>
    <w:p w14:paraId="55B68BAA" w14:textId="77777777" w:rsidR="00241C9E" w:rsidRDefault="00241C9E" w:rsidP="001F3C3A"/>
    <w:p w14:paraId="56E958C9" w14:textId="7224D527" w:rsidR="001F3C3A" w:rsidRDefault="00241C9E" w:rsidP="001F3C3A">
      <w:pPr>
        <w:rPr>
          <w:rFonts w:asciiTheme="majorHAnsi" w:eastAsiaTheme="majorEastAsia" w:hAnsiTheme="majorHAnsi" w:cstheme="majorBidi"/>
          <w:b/>
          <w:iCs/>
          <w:color w:val="7076CC" w:themeColor="text2" w:themeTint="99"/>
          <w:sz w:val="20"/>
          <w:szCs w:val="24"/>
        </w:rPr>
      </w:pPr>
      <w:r>
        <w:t xml:space="preserve">A constructor functions </w:t>
      </w:r>
      <w:r w:rsidRPr="00E82695">
        <w:rPr>
          <w:rStyle w:val="SourceCodeChar"/>
        </w:rPr>
        <w:t>prototype</w:t>
      </w:r>
      <w:r>
        <w:t xml:space="preserve"> </w:t>
      </w:r>
      <w:r w:rsidR="00E82695">
        <w:t xml:space="preserve">field </w:t>
      </w:r>
      <w:r>
        <w:t xml:space="preserve">is, rather confusingly, the prototype of the objects it creates and not its own prototype. The constructor </w:t>
      </w:r>
      <w:r w:rsidR="002E0A48">
        <w:t xml:space="preserve">function </w:t>
      </w:r>
      <w:r>
        <w:t xml:space="preserve">creates a new object, initializes its </w:t>
      </w:r>
      <w:r w:rsidR="005636FB">
        <w:t>fields,</w:t>
      </w:r>
      <w:r>
        <w:t xml:space="preserve"> and associates it with a prototype of the same name as the constructor function. </w:t>
      </w:r>
      <w:r w:rsidR="001F3C3A">
        <w:br w:type="page"/>
      </w:r>
    </w:p>
    <w:p w14:paraId="510009BC" w14:textId="053A521B" w:rsidR="001F3C3A" w:rsidRDefault="001F3C3A" w:rsidP="001F3C3A">
      <w:pPr>
        <w:pStyle w:val="Heading5"/>
      </w:pPr>
      <w:r>
        <w:lastRenderedPageBreak/>
        <w:t>Chaining Constructors</w:t>
      </w:r>
    </w:p>
    <w:p w14:paraId="09824EA9" w14:textId="6C99B256" w:rsidR="001F3C3A" w:rsidRDefault="001F3C3A" w:rsidP="001F3C3A">
      <w:r>
        <w:t xml:space="preserve">We need to be careful when chaining </w:t>
      </w:r>
      <w:r w:rsidR="00115CD3">
        <w:t>constructors.</w:t>
      </w:r>
    </w:p>
    <w:p w14:paraId="6710694E" w14:textId="77777777" w:rsidR="001F3C3A" w:rsidRPr="00892F52" w:rsidRDefault="001F3C3A" w:rsidP="001F3C3A">
      <w:pPr>
        <w:pStyle w:val="SourceCode"/>
      </w:pPr>
      <w:r w:rsidRPr="00892F52">
        <w:t>let Person = function(first,second)</w:t>
      </w:r>
    </w:p>
    <w:p w14:paraId="7BA4D336" w14:textId="77777777" w:rsidR="001F3C3A" w:rsidRPr="00892F52" w:rsidRDefault="001F3C3A" w:rsidP="001F3C3A">
      <w:pPr>
        <w:pStyle w:val="SourceCode"/>
      </w:pPr>
      <w:r w:rsidRPr="00892F52">
        <w:t>{</w:t>
      </w:r>
    </w:p>
    <w:p w14:paraId="7D47C4CF" w14:textId="77777777" w:rsidR="001F3C3A" w:rsidRPr="00892F52" w:rsidRDefault="001F3C3A" w:rsidP="001F3C3A">
      <w:pPr>
        <w:pStyle w:val="SourceCode"/>
      </w:pPr>
      <w:r w:rsidRPr="00892F52">
        <w:t>    this.firstName = first;</w:t>
      </w:r>
    </w:p>
    <w:p w14:paraId="455645B1" w14:textId="77777777" w:rsidR="001F3C3A" w:rsidRPr="00892F52" w:rsidRDefault="001F3C3A" w:rsidP="001F3C3A">
      <w:pPr>
        <w:pStyle w:val="SourceCode"/>
      </w:pPr>
      <w:r w:rsidRPr="00892F52">
        <w:t>    this.secondName = second;</w:t>
      </w:r>
    </w:p>
    <w:p w14:paraId="19BC60F5" w14:textId="77777777" w:rsidR="001F3C3A" w:rsidRPr="00892F52" w:rsidRDefault="001F3C3A" w:rsidP="001F3C3A">
      <w:pPr>
        <w:pStyle w:val="SourceCode"/>
      </w:pPr>
      <w:r w:rsidRPr="00892F52">
        <w:t>}</w:t>
      </w:r>
    </w:p>
    <w:p w14:paraId="6AE05FAF" w14:textId="77777777" w:rsidR="001F3C3A" w:rsidRPr="00892F52" w:rsidRDefault="001F3C3A" w:rsidP="001F3C3A">
      <w:pPr>
        <w:pStyle w:val="SourceCode"/>
      </w:pPr>
    </w:p>
    <w:p w14:paraId="3CC39DC2" w14:textId="77777777" w:rsidR="001F3C3A" w:rsidRPr="00892F52" w:rsidRDefault="001F3C3A" w:rsidP="001F3C3A">
      <w:pPr>
        <w:pStyle w:val="SourceCode"/>
      </w:pPr>
      <w:r w:rsidRPr="00892F52">
        <w:t>Person.prototype.fullName = function()</w:t>
      </w:r>
    </w:p>
    <w:p w14:paraId="3787E595" w14:textId="77777777" w:rsidR="001F3C3A" w:rsidRPr="00892F52" w:rsidRDefault="001F3C3A" w:rsidP="001F3C3A">
      <w:pPr>
        <w:pStyle w:val="SourceCode"/>
      </w:pPr>
      <w:r w:rsidRPr="00892F52">
        <w:t>{</w:t>
      </w:r>
    </w:p>
    <w:p w14:paraId="737F5141" w14:textId="77777777" w:rsidR="001F3C3A" w:rsidRPr="00892F52" w:rsidRDefault="001F3C3A" w:rsidP="001F3C3A">
      <w:pPr>
        <w:pStyle w:val="SourceCode"/>
      </w:pPr>
      <w:r w:rsidRPr="00892F52">
        <w:t>    return this.firstName + " " + this.secondName;</w:t>
      </w:r>
    </w:p>
    <w:p w14:paraId="765D196E" w14:textId="77777777" w:rsidR="001F3C3A" w:rsidRPr="00892F52" w:rsidRDefault="001F3C3A" w:rsidP="001F3C3A">
      <w:pPr>
        <w:pStyle w:val="SourceCode"/>
      </w:pPr>
      <w:r w:rsidRPr="00892F52">
        <w:t>}</w:t>
      </w:r>
    </w:p>
    <w:p w14:paraId="6CA583AC" w14:textId="77777777" w:rsidR="001F3C3A" w:rsidRPr="00892F52" w:rsidRDefault="001F3C3A" w:rsidP="001F3C3A">
      <w:pPr>
        <w:pStyle w:val="SourceCode"/>
      </w:pPr>
    </w:p>
    <w:p w14:paraId="24B96149" w14:textId="77777777" w:rsidR="001F3C3A" w:rsidRPr="00892F52" w:rsidRDefault="001F3C3A" w:rsidP="001F3C3A">
      <w:pPr>
        <w:pStyle w:val="SourceCode"/>
      </w:pPr>
      <w:r w:rsidRPr="00892F52">
        <w:t>let Employee = function(first,second,salary)</w:t>
      </w:r>
    </w:p>
    <w:p w14:paraId="76D5F479" w14:textId="77777777" w:rsidR="001F3C3A" w:rsidRPr="00892F52" w:rsidRDefault="001F3C3A" w:rsidP="001F3C3A">
      <w:pPr>
        <w:pStyle w:val="SourceCode"/>
      </w:pPr>
      <w:r w:rsidRPr="00892F52">
        <w:t>{</w:t>
      </w:r>
    </w:p>
    <w:p w14:paraId="0910C6B0" w14:textId="77777777" w:rsidR="001F3C3A" w:rsidRPr="009C30FA" w:rsidRDefault="001F3C3A" w:rsidP="001F3C3A">
      <w:pPr>
        <w:pStyle w:val="SourceCode"/>
        <w:rPr>
          <w:b/>
          <w:bCs/>
        </w:rPr>
      </w:pPr>
      <w:r w:rsidRPr="00892F52">
        <w:t>    </w:t>
      </w:r>
      <w:r w:rsidRPr="009C30FA">
        <w:rPr>
          <w:b/>
          <w:bCs/>
        </w:rPr>
        <w:t>Person.call(this,first,second);</w:t>
      </w:r>
    </w:p>
    <w:p w14:paraId="63A303CF" w14:textId="77777777" w:rsidR="001F3C3A" w:rsidRPr="00892F52" w:rsidRDefault="001F3C3A" w:rsidP="001F3C3A">
      <w:pPr>
        <w:pStyle w:val="SourceCode"/>
      </w:pPr>
      <w:r w:rsidRPr="00892F52">
        <w:t>    this.salary = salary;</w:t>
      </w:r>
    </w:p>
    <w:p w14:paraId="7FD60D0A" w14:textId="77777777" w:rsidR="001F3C3A" w:rsidRPr="00892F52" w:rsidRDefault="001F3C3A" w:rsidP="001F3C3A">
      <w:pPr>
        <w:pStyle w:val="SourceCode"/>
      </w:pPr>
      <w:r w:rsidRPr="00892F52">
        <w:t>}</w:t>
      </w:r>
    </w:p>
    <w:p w14:paraId="51BF279A" w14:textId="77777777" w:rsidR="001F3C3A" w:rsidRPr="00892F52" w:rsidRDefault="001F3C3A" w:rsidP="001F3C3A">
      <w:pPr>
        <w:pStyle w:val="SourceCode"/>
      </w:pPr>
    </w:p>
    <w:p w14:paraId="2D5F193C" w14:textId="77777777" w:rsidR="001F3C3A" w:rsidRPr="009C30FA" w:rsidRDefault="001F3C3A" w:rsidP="001F3C3A">
      <w:pPr>
        <w:pStyle w:val="SourceCode"/>
        <w:rPr>
          <w:b/>
          <w:bCs/>
        </w:rPr>
      </w:pPr>
      <w:r w:rsidRPr="009C30FA">
        <w:rPr>
          <w:b/>
          <w:bCs/>
        </w:rPr>
        <w:t>Object.setPrototypeOf(Employee.prototype,Person.prototype);</w:t>
      </w:r>
    </w:p>
    <w:p w14:paraId="3457E7EB" w14:textId="77777777" w:rsidR="001F3C3A" w:rsidRPr="00892F52" w:rsidRDefault="001F3C3A" w:rsidP="001F3C3A">
      <w:pPr>
        <w:pStyle w:val="SourceCode"/>
      </w:pPr>
      <w:r w:rsidRPr="00892F52">
        <w:t>Employee.prototype.tax = function () {return this.salary * 0.4};</w:t>
      </w:r>
    </w:p>
    <w:p w14:paraId="2B68E309" w14:textId="77777777" w:rsidR="001F3C3A" w:rsidRPr="00892F52" w:rsidRDefault="001F3C3A" w:rsidP="001F3C3A">
      <w:pPr>
        <w:pStyle w:val="SourceCode"/>
      </w:pPr>
    </w:p>
    <w:p w14:paraId="71DAA0BD" w14:textId="77777777" w:rsidR="001F3C3A" w:rsidRPr="00892F52" w:rsidRDefault="001F3C3A" w:rsidP="001F3C3A">
      <w:pPr>
        <w:pStyle w:val="SourceCode"/>
      </w:pPr>
      <w:r w:rsidRPr="00892F52">
        <w:t> var emp = new Employee('Kenny', 'Wilson',100000);</w:t>
      </w:r>
    </w:p>
    <w:p w14:paraId="6B557602" w14:textId="77777777" w:rsidR="001F3C3A" w:rsidRPr="00892F52" w:rsidRDefault="001F3C3A" w:rsidP="001F3C3A">
      <w:pPr>
        <w:pStyle w:val="SourceCode"/>
      </w:pPr>
      <w:r w:rsidRPr="00892F52">
        <w:t> console.log(emp.fullName());</w:t>
      </w:r>
    </w:p>
    <w:p w14:paraId="489D149A" w14:textId="77777777" w:rsidR="001F3C3A" w:rsidRDefault="001F3C3A" w:rsidP="001F3C3A">
      <w:pPr>
        <w:pStyle w:val="SourceCode"/>
      </w:pPr>
      <w:r w:rsidRPr="00892F52">
        <w:t> console.log(emp.tax());</w:t>
      </w:r>
    </w:p>
    <w:p w14:paraId="4D2C24BF" w14:textId="77777777" w:rsidR="001F3C3A" w:rsidRDefault="001F3C3A" w:rsidP="001F3C3A">
      <w:pPr>
        <w:pStyle w:val="SourceCode"/>
      </w:pPr>
    </w:p>
    <w:p w14:paraId="318A9432" w14:textId="77777777" w:rsidR="001F3C3A" w:rsidRDefault="001F3C3A" w:rsidP="001F3C3A">
      <w:pPr>
        <w:pStyle w:val="SourceCode"/>
      </w:pPr>
      <w:r>
        <w:t>&gt;&gt; Kenny Wilson</w:t>
      </w:r>
    </w:p>
    <w:p w14:paraId="2C640FB7" w14:textId="1E851594" w:rsidR="001F3C3A" w:rsidRDefault="001F3C3A" w:rsidP="001F3C3A">
      <w:pPr>
        <w:pStyle w:val="SourceCode"/>
      </w:pPr>
      <w:r>
        <w:t xml:space="preserve">&gt;&gt; </w:t>
      </w:r>
      <w:r w:rsidR="00AA5BED">
        <w:t>100000</w:t>
      </w:r>
    </w:p>
    <w:p w14:paraId="15BBB93F" w14:textId="77777777" w:rsidR="001F3C3A" w:rsidRDefault="001F3C3A" w:rsidP="001F3C3A">
      <w:pPr>
        <w:pStyle w:val="SourceCode"/>
      </w:pPr>
    </w:p>
    <w:p w14:paraId="5DBE7097" w14:textId="7C9C49C2" w:rsidR="001F3C3A" w:rsidRDefault="00AA5BED" w:rsidP="001F3C3A">
      <w:r>
        <w:rPr>
          <w:noProof/>
        </w:rPr>
        <w:drawing>
          <wp:inline distT="0" distB="0" distL="0" distR="0" wp14:anchorId="12C68A0C" wp14:editId="68978FE6">
            <wp:extent cx="429342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2989" cy="4363197"/>
                    </a:xfrm>
                    <a:prstGeom prst="rect">
                      <a:avLst/>
                    </a:prstGeom>
                    <a:noFill/>
                    <a:ln>
                      <a:noFill/>
                    </a:ln>
                  </pic:spPr>
                </pic:pic>
              </a:graphicData>
            </a:graphic>
          </wp:inline>
        </w:drawing>
      </w:r>
    </w:p>
    <w:p w14:paraId="7EE999FF" w14:textId="77777777" w:rsidR="001F3C3A" w:rsidRDefault="001F3C3A" w:rsidP="001F3C3A">
      <w:pPr>
        <w:pStyle w:val="Heading5"/>
      </w:pPr>
      <w:r>
        <w:lastRenderedPageBreak/>
        <w:t>Overridden methods</w:t>
      </w:r>
    </w:p>
    <w:p w14:paraId="62C5C159" w14:textId="77777777" w:rsidR="001F3C3A" w:rsidRDefault="001F3C3A" w:rsidP="001F3C3A">
      <w:r>
        <w:t xml:space="preserve">When we override a method, we might want the overridden method to be called from the new method. </w:t>
      </w:r>
    </w:p>
    <w:p w14:paraId="57975AF5" w14:textId="77777777" w:rsidR="001F3C3A" w:rsidRPr="00570349" w:rsidRDefault="001F3C3A" w:rsidP="001F3C3A">
      <w:pPr>
        <w:pStyle w:val="SourceCode"/>
      </w:pPr>
      <w:r w:rsidRPr="00570349">
        <w:t>Employee.prototype.fullName = function() {</w:t>
      </w:r>
    </w:p>
    <w:p w14:paraId="64894ADC" w14:textId="77777777" w:rsidR="001F3C3A" w:rsidRPr="00570349" w:rsidRDefault="001F3C3A" w:rsidP="001F3C3A">
      <w:pPr>
        <w:pStyle w:val="SourceCode"/>
      </w:pPr>
      <w:r w:rsidRPr="00570349">
        <w:t>    let base = Person.prototype.fullName.call(this);</w:t>
      </w:r>
    </w:p>
    <w:p w14:paraId="0209BC4F" w14:textId="77777777" w:rsidR="001F3C3A" w:rsidRPr="00570349" w:rsidRDefault="001F3C3A" w:rsidP="001F3C3A">
      <w:pPr>
        <w:pStyle w:val="SourceCode"/>
      </w:pPr>
      <w:r w:rsidRPr="00570349">
        <w:t>    return base + " " +  this.salary;</w:t>
      </w:r>
    </w:p>
    <w:p w14:paraId="4A89C2C5" w14:textId="77777777" w:rsidR="001F3C3A" w:rsidRPr="00570349" w:rsidRDefault="001F3C3A" w:rsidP="001F3C3A">
      <w:pPr>
        <w:pStyle w:val="SourceCode"/>
      </w:pPr>
      <w:r w:rsidRPr="00570349">
        <w:t>}</w:t>
      </w:r>
    </w:p>
    <w:p w14:paraId="2201CF85" w14:textId="77777777" w:rsidR="001F3C3A" w:rsidRPr="00570349" w:rsidRDefault="001F3C3A" w:rsidP="001F3C3A">
      <w:pPr>
        <w:pStyle w:val="SourceCode"/>
      </w:pPr>
    </w:p>
    <w:p w14:paraId="3A82E487" w14:textId="77777777" w:rsidR="001F3C3A" w:rsidRPr="00570349" w:rsidRDefault="001F3C3A" w:rsidP="001F3C3A">
      <w:pPr>
        <w:pStyle w:val="SourceCode"/>
      </w:pPr>
      <w:r w:rsidRPr="00570349">
        <w:t> var emp = new Employee('Kenny', 'Wilson',100000);</w:t>
      </w:r>
    </w:p>
    <w:p w14:paraId="4A85E642" w14:textId="77777777" w:rsidR="001F3C3A" w:rsidRPr="00570349" w:rsidRDefault="001F3C3A" w:rsidP="001F3C3A">
      <w:pPr>
        <w:pStyle w:val="SourceCode"/>
      </w:pPr>
      <w:r w:rsidRPr="00570349">
        <w:t> console.log(emp.fullName());</w:t>
      </w:r>
    </w:p>
    <w:p w14:paraId="0DDF5C4E" w14:textId="77777777" w:rsidR="001F3C3A" w:rsidRDefault="001F3C3A" w:rsidP="001F3C3A">
      <w:pPr>
        <w:pStyle w:val="SourceCode"/>
      </w:pPr>
      <w:r w:rsidRPr="00570349">
        <w:t> console.log(emp.tax());</w:t>
      </w:r>
    </w:p>
    <w:p w14:paraId="4CE4C625" w14:textId="77777777" w:rsidR="001F3C3A" w:rsidRDefault="001F3C3A" w:rsidP="001F3C3A">
      <w:pPr>
        <w:pStyle w:val="SourceCode"/>
      </w:pPr>
    </w:p>
    <w:p w14:paraId="7F9260EA" w14:textId="77777777" w:rsidR="001F3C3A" w:rsidRDefault="001F3C3A" w:rsidP="001F3C3A">
      <w:pPr>
        <w:pStyle w:val="SourceCode"/>
      </w:pPr>
      <w:r>
        <w:t>&gt;&gt; Kenny Wilson 100000</w:t>
      </w:r>
    </w:p>
    <w:p w14:paraId="2D9CEB4B" w14:textId="77777777" w:rsidR="001F3C3A" w:rsidRDefault="001F3C3A" w:rsidP="001F3C3A">
      <w:pPr>
        <w:pStyle w:val="SourceCode"/>
      </w:pPr>
      <w:r>
        <w:t>&gt;&gt; 40000</w:t>
      </w:r>
    </w:p>
    <w:p w14:paraId="77FB6081" w14:textId="77777777" w:rsidR="001F3C3A" w:rsidRDefault="001F3C3A" w:rsidP="001F3C3A">
      <w:pPr>
        <w:pStyle w:val="SourceCode"/>
      </w:pPr>
    </w:p>
    <w:p w14:paraId="01B220EA" w14:textId="77777777" w:rsidR="001F3C3A" w:rsidRDefault="001F3C3A" w:rsidP="001F3C3A">
      <w:pPr>
        <w:pStyle w:val="SourceCode"/>
      </w:pPr>
      <w:r w:rsidRPr="00B2177A">
        <w:drawing>
          <wp:inline distT="0" distB="0" distL="0" distR="0" wp14:anchorId="1ABD12A2" wp14:editId="62807FFB">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0102" cy="3211270"/>
                    </a:xfrm>
                    <a:prstGeom prst="rect">
                      <a:avLst/>
                    </a:prstGeom>
                  </pic:spPr>
                </pic:pic>
              </a:graphicData>
            </a:graphic>
          </wp:inline>
        </w:drawing>
      </w:r>
    </w:p>
    <w:p w14:paraId="29A561CA" w14:textId="77777777" w:rsidR="001F3C3A" w:rsidRPr="00570349" w:rsidRDefault="001F3C3A" w:rsidP="001F3C3A">
      <w:pPr>
        <w:pStyle w:val="SourceCode"/>
      </w:pPr>
    </w:p>
    <w:p w14:paraId="48A53F60" w14:textId="77777777" w:rsidR="001F3C3A" w:rsidRDefault="001F3C3A" w:rsidP="001F3C3A">
      <w:pPr>
        <w:pStyle w:val="Heading5"/>
      </w:pPr>
      <w:r>
        <w:t>Instanceof</w:t>
      </w:r>
    </w:p>
    <w:p w14:paraId="067D312D" w14:textId="77777777" w:rsidR="001F3C3A" w:rsidRPr="002D0203" w:rsidRDefault="001F3C3A" w:rsidP="001F3C3A">
      <w:pPr>
        <w:pStyle w:val="SourceCode"/>
      </w:pPr>
      <w:r w:rsidRPr="002D0203">
        <w:t>var emp = new Employee('Kenny', 'Wilson',100000);</w:t>
      </w:r>
    </w:p>
    <w:p w14:paraId="0BD44306" w14:textId="77777777" w:rsidR="001F3C3A" w:rsidRPr="002D0203" w:rsidRDefault="001F3C3A" w:rsidP="001F3C3A">
      <w:pPr>
        <w:pStyle w:val="SourceCode"/>
      </w:pPr>
      <w:r w:rsidRPr="002D0203">
        <w:t>console.log(emp instanceof Person);</w:t>
      </w:r>
    </w:p>
    <w:p w14:paraId="691BEF14" w14:textId="77777777" w:rsidR="001F3C3A" w:rsidRDefault="001F3C3A" w:rsidP="001F3C3A">
      <w:pPr>
        <w:pStyle w:val="SourceCode"/>
      </w:pPr>
      <w:r w:rsidRPr="002D0203">
        <w:t>console.log(emp instanceof Object);</w:t>
      </w:r>
    </w:p>
    <w:p w14:paraId="6FAFD16B" w14:textId="77777777" w:rsidR="001F3C3A" w:rsidRDefault="001F3C3A" w:rsidP="001F3C3A">
      <w:pPr>
        <w:pStyle w:val="SourceCode"/>
      </w:pPr>
    </w:p>
    <w:p w14:paraId="4701D913" w14:textId="77777777" w:rsidR="001F3C3A" w:rsidRDefault="001F3C3A" w:rsidP="001F3C3A">
      <w:pPr>
        <w:pStyle w:val="SourceCode"/>
      </w:pPr>
      <w:r>
        <w:t>&gt;&gt; true</w:t>
      </w:r>
    </w:p>
    <w:p w14:paraId="2CF19AA0" w14:textId="77777777" w:rsidR="001F3C3A" w:rsidRDefault="001F3C3A" w:rsidP="001F3C3A">
      <w:pPr>
        <w:pStyle w:val="SourceCode"/>
      </w:pPr>
      <w:r>
        <w:t>&gt;&gt; true</w:t>
      </w:r>
    </w:p>
    <w:p w14:paraId="4BC5B51B" w14:textId="77777777" w:rsidR="001F3C3A" w:rsidRDefault="001F3C3A" w:rsidP="001F3C3A">
      <w:pPr>
        <w:rPr>
          <w:rFonts w:asciiTheme="majorHAnsi" w:eastAsiaTheme="majorEastAsia" w:hAnsiTheme="majorHAnsi" w:cstheme="majorBidi"/>
          <w:b/>
          <w:iCs/>
          <w:color w:val="7076CC" w:themeColor="text2" w:themeTint="99"/>
          <w:sz w:val="20"/>
          <w:szCs w:val="24"/>
        </w:rPr>
      </w:pPr>
      <w:r>
        <w:br w:type="page"/>
      </w:r>
    </w:p>
    <w:p w14:paraId="7AC1A37F" w14:textId="77777777" w:rsidR="001F3C3A" w:rsidRDefault="001F3C3A" w:rsidP="001F3C3A">
      <w:pPr>
        <w:pStyle w:val="Heading5"/>
      </w:pPr>
      <w:r>
        <w:lastRenderedPageBreak/>
        <w:t>Static Properties and methods</w:t>
      </w:r>
    </w:p>
    <w:p w14:paraId="71AA4568" w14:textId="175CC89A" w:rsidR="001F3C3A" w:rsidRPr="001A4EB0" w:rsidRDefault="006E53A3" w:rsidP="001F3C3A">
      <w:r>
        <w:t xml:space="preserve">Static properties and methods are just properties and methods on the Constructor function object. </w:t>
      </w:r>
    </w:p>
    <w:p w14:paraId="2C3593CE" w14:textId="77777777" w:rsidR="001F3C3A" w:rsidRPr="00D4616C" w:rsidRDefault="001F3C3A" w:rsidP="001F3C3A">
      <w:pPr>
        <w:pStyle w:val="SourceCode"/>
      </w:pPr>
      <w:r w:rsidRPr="00D4616C">
        <w:t>let Name = function(first, second)</w:t>
      </w:r>
    </w:p>
    <w:p w14:paraId="1E740467" w14:textId="77777777" w:rsidR="001F3C3A" w:rsidRPr="00D4616C" w:rsidRDefault="001F3C3A" w:rsidP="001F3C3A">
      <w:pPr>
        <w:pStyle w:val="SourceCode"/>
      </w:pPr>
      <w:r w:rsidRPr="00D4616C">
        <w:t>{</w:t>
      </w:r>
    </w:p>
    <w:p w14:paraId="63D9B098" w14:textId="77777777" w:rsidR="001F3C3A" w:rsidRPr="00D4616C" w:rsidRDefault="001F3C3A" w:rsidP="001F3C3A">
      <w:pPr>
        <w:pStyle w:val="SourceCode"/>
      </w:pPr>
      <w:r w:rsidRPr="00D4616C">
        <w:t xml:space="preserve">    this.first = first;</w:t>
      </w:r>
    </w:p>
    <w:p w14:paraId="31589481" w14:textId="77777777" w:rsidR="001F3C3A" w:rsidRPr="00D4616C" w:rsidRDefault="001F3C3A" w:rsidP="001F3C3A">
      <w:pPr>
        <w:pStyle w:val="SourceCode"/>
      </w:pPr>
      <w:r w:rsidRPr="00D4616C">
        <w:t xml:space="preserve">    this.second = second;</w:t>
      </w:r>
    </w:p>
    <w:p w14:paraId="2E45F82C" w14:textId="77777777" w:rsidR="001F3C3A" w:rsidRPr="00D4616C" w:rsidRDefault="001F3C3A" w:rsidP="001F3C3A">
      <w:pPr>
        <w:pStyle w:val="SourceCode"/>
      </w:pPr>
    </w:p>
    <w:p w14:paraId="4D4E8B9F" w14:textId="77777777" w:rsidR="001F3C3A" w:rsidRPr="00D4616C" w:rsidRDefault="001F3C3A" w:rsidP="001F3C3A">
      <w:pPr>
        <w:pStyle w:val="SourceCode"/>
      </w:pPr>
      <w:r w:rsidRPr="00D4616C">
        <w:t xml:space="preserve">    Name.count = Name.count+1;</w:t>
      </w:r>
    </w:p>
    <w:p w14:paraId="594F3238" w14:textId="77777777" w:rsidR="001F3C3A" w:rsidRPr="00D4616C" w:rsidRDefault="001F3C3A" w:rsidP="001F3C3A">
      <w:pPr>
        <w:pStyle w:val="SourceCode"/>
      </w:pPr>
      <w:r w:rsidRPr="00D4616C">
        <w:t>}</w:t>
      </w:r>
    </w:p>
    <w:p w14:paraId="4E4677EB" w14:textId="77777777" w:rsidR="001F3C3A" w:rsidRPr="00D4616C" w:rsidRDefault="001F3C3A" w:rsidP="001F3C3A">
      <w:pPr>
        <w:pStyle w:val="SourceCode"/>
      </w:pPr>
    </w:p>
    <w:p w14:paraId="00734998" w14:textId="77777777" w:rsidR="001F3C3A" w:rsidRPr="00D4616C" w:rsidRDefault="001F3C3A" w:rsidP="001F3C3A">
      <w:pPr>
        <w:pStyle w:val="SourceCode"/>
      </w:pPr>
      <w:r w:rsidRPr="00D4616C">
        <w:t>Name.prototype.fullName = function() {</w:t>
      </w:r>
    </w:p>
    <w:p w14:paraId="61DAE9D0" w14:textId="77777777" w:rsidR="001F3C3A" w:rsidRPr="00D4616C" w:rsidRDefault="001F3C3A" w:rsidP="001F3C3A">
      <w:pPr>
        <w:pStyle w:val="SourceCode"/>
      </w:pPr>
      <w:r w:rsidRPr="00D4616C">
        <w:t xml:space="preserve">    return this.first + " " + this.second;</w:t>
      </w:r>
    </w:p>
    <w:p w14:paraId="2648C71A" w14:textId="77777777" w:rsidR="001F3C3A" w:rsidRPr="00D4616C" w:rsidRDefault="001F3C3A" w:rsidP="001F3C3A">
      <w:pPr>
        <w:pStyle w:val="SourceCode"/>
      </w:pPr>
      <w:r w:rsidRPr="00D4616C">
        <w:t>}</w:t>
      </w:r>
    </w:p>
    <w:p w14:paraId="510AFD05" w14:textId="77777777" w:rsidR="001F3C3A" w:rsidRPr="00D4616C" w:rsidRDefault="001F3C3A" w:rsidP="001F3C3A">
      <w:pPr>
        <w:pStyle w:val="SourceCode"/>
      </w:pPr>
    </w:p>
    <w:p w14:paraId="2D999B15" w14:textId="77777777" w:rsidR="001F3C3A" w:rsidRPr="00D4616C" w:rsidRDefault="001F3C3A" w:rsidP="001F3C3A">
      <w:pPr>
        <w:pStyle w:val="SourceCode"/>
      </w:pPr>
      <w:r w:rsidRPr="00D4616C">
        <w:t>// Add a static variable to the Name type</w:t>
      </w:r>
    </w:p>
    <w:p w14:paraId="78DF4E8A" w14:textId="77777777" w:rsidR="001F3C3A" w:rsidRPr="00D4616C" w:rsidRDefault="001F3C3A" w:rsidP="001F3C3A">
      <w:pPr>
        <w:pStyle w:val="SourceCode"/>
      </w:pPr>
      <w:r w:rsidRPr="00D4616C">
        <w:t>Name.count = 0;</w:t>
      </w:r>
    </w:p>
    <w:p w14:paraId="29D50323" w14:textId="77777777" w:rsidR="001F3C3A" w:rsidRPr="00D4616C" w:rsidRDefault="001F3C3A" w:rsidP="001F3C3A">
      <w:pPr>
        <w:pStyle w:val="SourceCode"/>
      </w:pPr>
    </w:p>
    <w:p w14:paraId="6BE62B0E" w14:textId="77777777" w:rsidR="001F3C3A" w:rsidRPr="00D4616C" w:rsidRDefault="001F3C3A" w:rsidP="001F3C3A">
      <w:pPr>
        <w:pStyle w:val="SourceCode"/>
      </w:pPr>
      <w:r w:rsidRPr="00D4616C">
        <w:t>// Add a static method</w:t>
      </w:r>
    </w:p>
    <w:p w14:paraId="780EB404" w14:textId="77777777" w:rsidR="001F3C3A" w:rsidRPr="00D4616C" w:rsidRDefault="001F3C3A" w:rsidP="001F3C3A">
      <w:pPr>
        <w:pStyle w:val="SourceCode"/>
      </w:pPr>
      <w:r w:rsidRPr="00D4616C">
        <w:t>Name.printCount = function() {</w:t>
      </w:r>
    </w:p>
    <w:p w14:paraId="671CE813" w14:textId="77777777" w:rsidR="001F3C3A" w:rsidRPr="00D4616C" w:rsidRDefault="001F3C3A" w:rsidP="001F3C3A">
      <w:pPr>
        <w:pStyle w:val="SourceCode"/>
      </w:pPr>
      <w:r w:rsidRPr="00D4616C">
        <w:t xml:space="preserve">    console.log("Count is " +Name.count);</w:t>
      </w:r>
    </w:p>
    <w:p w14:paraId="5B000D06" w14:textId="77777777" w:rsidR="001F3C3A" w:rsidRPr="00D4616C" w:rsidRDefault="001F3C3A" w:rsidP="001F3C3A">
      <w:pPr>
        <w:pStyle w:val="SourceCode"/>
      </w:pPr>
      <w:r w:rsidRPr="00D4616C">
        <w:t>}</w:t>
      </w:r>
    </w:p>
    <w:p w14:paraId="2C007D24" w14:textId="77777777" w:rsidR="001F3C3A" w:rsidRPr="00D4616C" w:rsidRDefault="001F3C3A" w:rsidP="001F3C3A">
      <w:pPr>
        <w:pStyle w:val="SourceCode"/>
      </w:pPr>
    </w:p>
    <w:p w14:paraId="29CD9F61" w14:textId="77777777" w:rsidR="001F3C3A" w:rsidRDefault="001F3C3A" w:rsidP="001F3C3A">
      <w:pPr>
        <w:pStyle w:val="SourceCode"/>
      </w:pPr>
      <w:r w:rsidRPr="00D4616C">
        <w:t>console.log(Name);</w:t>
      </w:r>
    </w:p>
    <w:p w14:paraId="506802C9" w14:textId="77777777" w:rsidR="001F3C3A" w:rsidRDefault="001F3C3A" w:rsidP="001F3C3A">
      <w:pPr>
        <w:pStyle w:val="SourceCode"/>
      </w:pPr>
    </w:p>
    <w:p w14:paraId="413FBBDA" w14:textId="77777777" w:rsidR="001F3C3A" w:rsidRDefault="001F3C3A" w:rsidP="001F3C3A">
      <w:pPr>
        <w:pStyle w:val="SourceCode"/>
      </w:pPr>
      <w:r>
        <w:t>&gt;&gt;</w:t>
      </w:r>
      <w:r w:rsidRPr="00D4616C">
        <w:t xml:space="preserve"> [Function: Name] { count: 2, printCount: [Function] }</w:t>
      </w:r>
    </w:p>
    <w:p w14:paraId="45166413" w14:textId="77777777" w:rsidR="001F3C3A" w:rsidRDefault="001F3C3A" w:rsidP="001F3C3A">
      <w:pPr>
        <w:pStyle w:val="SourceCode"/>
      </w:pPr>
    </w:p>
    <w:p w14:paraId="070A0A7E" w14:textId="77777777" w:rsidR="001F3C3A" w:rsidRDefault="001F3C3A" w:rsidP="001F3C3A">
      <w:pPr>
        <w:pStyle w:val="SourceCode"/>
      </w:pPr>
    </w:p>
    <w:p w14:paraId="2741323B" w14:textId="77777777" w:rsidR="001F3C3A" w:rsidRDefault="001F3C3A" w:rsidP="001F3C3A">
      <w:pPr>
        <w:pStyle w:val="SourceCode"/>
      </w:pPr>
    </w:p>
    <w:p w14:paraId="0B30CC97" w14:textId="77777777" w:rsidR="001F3C3A" w:rsidRDefault="001F3C3A" w:rsidP="001F3C3A">
      <w:pPr>
        <w:pStyle w:val="SourceCode"/>
      </w:pPr>
      <w:r w:rsidRPr="00D4616C">
        <w:drawing>
          <wp:inline distT="0" distB="0" distL="0" distR="0" wp14:anchorId="76BAA3AF" wp14:editId="7126792A">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0737" cy="1651467"/>
                    </a:xfrm>
                    <a:prstGeom prst="rect">
                      <a:avLst/>
                    </a:prstGeom>
                  </pic:spPr>
                </pic:pic>
              </a:graphicData>
            </a:graphic>
          </wp:inline>
        </w:drawing>
      </w:r>
    </w:p>
    <w:p w14:paraId="6A257772" w14:textId="77777777" w:rsidR="001F3C3A" w:rsidRDefault="001F3C3A" w:rsidP="001F3C3A">
      <w:pPr>
        <w:pStyle w:val="SourceCode"/>
      </w:pPr>
    </w:p>
    <w:p w14:paraId="3A645244" w14:textId="77777777" w:rsidR="001F3C3A" w:rsidRDefault="001F3C3A" w:rsidP="001F3C3A">
      <w:pPr>
        <w:pStyle w:val="SourceCode"/>
      </w:pPr>
    </w:p>
    <w:p w14:paraId="35B4CC3A" w14:textId="77777777" w:rsidR="001F3C3A" w:rsidRDefault="001F3C3A" w:rsidP="001F3C3A">
      <w:pPr>
        <w:pStyle w:val="SourceCode"/>
      </w:pPr>
    </w:p>
    <w:p w14:paraId="740B9885" w14:textId="77777777" w:rsidR="001F3C3A" w:rsidRDefault="001F3C3A" w:rsidP="001F3C3A">
      <w:pPr>
        <w:pStyle w:val="SourceCode"/>
      </w:pPr>
    </w:p>
    <w:p w14:paraId="7BE72325" w14:textId="77777777" w:rsidR="001F3C3A" w:rsidRDefault="001F3C3A" w:rsidP="001F3C3A">
      <w:pPr>
        <w:pStyle w:val="SourceCode"/>
      </w:pPr>
    </w:p>
    <w:p w14:paraId="6D3C33F5" w14:textId="77777777" w:rsidR="001F3C3A" w:rsidRDefault="001F3C3A" w:rsidP="001F3C3A">
      <w:r>
        <w:br w:type="page"/>
      </w:r>
    </w:p>
    <w:p w14:paraId="39A21F09" w14:textId="77777777" w:rsidR="001F3C3A" w:rsidRDefault="001F3C3A" w:rsidP="001F3C3A">
      <w:pPr>
        <w:pStyle w:val="Heading5"/>
      </w:pPr>
      <w:r>
        <w:lastRenderedPageBreak/>
        <w:t>Getters and Setters</w:t>
      </w:r>
    </w:p>
    <w:p w14:paraId="1B8D7ECE" w14:textId="6CA85D18" w:rsidR="001F3C3A" w:rsidRDefault="001F3C3A" w:rsidP="001F3C3A">
      <w:r>
        <w:t xml:space="preserve">We can create getters and setters as </w:t>
      </w:r>
      <w:r w:rsidR="00115CD3">
        <w:t>follows.</w:t>
      </w:r>
    </w:p>
    <w:p w14:paraId="1E4652D8" w14:textId="77777777" w:rsidR="001F3C3A" w:rsidRPr="00A96270" w:rsidRDefault="001F3C3A" w:rsidP="001F3C3A">
      <w:pPr>
        <w:pStyle w:val="SourceCode"/>
      </w:pPr>
      <w:r w:rsidRPr="00A96270">
        <w:t>Object.defineProperty(Car.prototype,"length", {</w:t>
      </w:r>
    </w:p>
    <w:p w14:paraId="0AE4F02E" w14:textId="77777777" w:rsidR="001F3C3A" w:rsidRPr="00A96270" w:rsidRDefault="001F3C3A" w:rsidP="001F3C3A">
      <w:pPr>
        <w:pStyle w:val="SourceCode"/>
      </w:pPr>
      <w:r w:rsidRPr="00A96270">
        <w:t>    get: function() {return this._length;},</w:t>
      </w:r>
    </w:p>
    <w:p w14:paraId="0BDEC1AC" w14:textId="77777777" w:rsidR="001F3C3A" w:rsidRPr="00A96270" w:rsidRDefault="001F3C3A" w:rsidP="001F3C3A">
      <w:pPr>
        <w:pStyle w:val="SourceCode"/>
      </w:pPr>
      <w:r w:rsidRPr="00A96270">
        <w:t>    set: function(length) {this._length=length;}</w:t>
      </w:r>
    </w:p>
    <w:p w14:paraId="7BB8965B" w14:textId="77777777" w:rsidR="001F3C3A" w:rsidRPr="00A96270" w:rsidRDefault="001F3C3A" w:rsidP="001F3C3A">
      <w:pPr>
        <w:pStyle w:val="SourceCode"/>
      </w:pPr>
      <w:r w:rsidRPr="00A96270">
        <w:t>});</w:t>
      </w:r>
    </w:p>
    <w:p w14:paraId="736D2E12" w14:textId="77777777" w:rsidR="001F3C3A" w:rsidRPr="00A96270" w:rsidRDefault="001F3C3A" w:rsidP="001F3C3A">
      <w:pPr>
        <w:pStyle w:val="SourceCode"/>
      </w:pPr>
      <w:r w:rsidRPr="00A96270">
        <w:t>car.length = 100;</w:t>
      </w:r>
    </w:p>
    <w:p w14:paraId="3E8D630C" w14:textId="77777777" w:rsidR="001F3C3A" w:rsidRDefault="001F3C3A" w:rsidP="001F3C3A">
      <w:pPr>
        <w:pStyle w:val="SourceCode"/>
      </w:pPr>
      <w:r w:rsidRPr="00A96270">
        <w:t>console.log(car.length);</w:t>
      </w:r>
    </w:p>
    <w:p w14:paraId="100B9945" w14:textId="67B6977B" w:rsidR="00733ECC" w:rsidRDefault="003B23E8" w:rsidP="00733ECC">
      <w:pPr>
        <w:pStyle w:val="Heading4"/>
      </w:pPr>
      <w:r>
        <w:t>Properties</w:t>
      </w:r>
    </w:p>
    <w:p w14:paraId="6CEE99FA" w14:textId="243E905E" w:rsidR="00733ECC" w:rsidRDefault="003B23E8" w:rsidP="00733ECC">
      <w:pPr>
        <w:pStyle w:val="Heading5"/>
      </w:pPr>
      <w:r>
        <w:t>Checking Existence</w:t>
      </w:r>
    </w:p>
    <w:p w14:paraId="2C646CC0" w14:textId="7DD1802C" w:rsidR="001B4D8E" w:rsidRDefault="001B4D8E" w:rsidP="001B4D8E">
      <w:r>
        <w:t xml:space="preserve">The </w:t>
      </w:r>
      <w:r w:rsidRPr="00733ECC">
        <w:rPr>
          <w:rStyle w:val="SourceCodeChar"/>
        </w:rPr>
        <w:t>in</w:t>
      </w:r>
      <w:r>
        <w:t xml:space="preserve"> operator checks if a property exists in an object or in any of the prototypes in its prototype chain. </w:t>
      </w:r>
    </w:p>
    <w:p w14:paraId="49134EFB" w14:textId="77777777" w:rsidR="001B4D8E" w:rsidRPr="00733ECC" w:rsidRDefault="001B4D8E" w:rsidP="001B4D8E">
      <w:pPr>
        <w:pStyle w:val="SourceCode"/>
        <w:rPr>
          <w:rFonts w:eastAsia="Times New Roman"/>
        </w:rPr>
      </w:pPr>
      <w:r w:rsidRPr="00733ECC">
        <w:rPr>
          <w:rFonts w:eastAsia="Times New Roman"/>
          <w:color w:val="0000FF"/>
        </w:rPr>
        <w:t>let</w:t>
      </w:r>
      <w:r w:rsidRPr="00733ECC">
        <w:rPr>
          <w:rFonts w:eastAsia="Times New Roman"/>
        </w:rPr>
        <w:t> aname = {</w:t>
      </w:r>
    </w:p>
    <w:p w14:paraId="04C9D1BF" w14:textId="77777777" w:rsidR="001B4D8E" w:rsidRPr="00733ECC" w:rsidRDefault="001B4D8E" w:rsidP="001B4D8E">
      <w:pPr>
        <w:pStyle w:val="SourceCode"/>
        <w:rPr>
          <w:rFonts w:eastAsia="Times New Roman"/>
        </w:rPr>
      </w:pPr>
      <w:r w:rsidRPr="00733ECC">
        <w:rPr>
          <w:rFonts w:eastAsia="Times New Roman"/>
        </w:rPr>
        <w:t>    first : </w:t>
      </w:r>
      <w:r w:rsidRPr="00733ECC">
        <w:rPr>
          <w:rFonts w:eastAsia="Times New Roman"/>
          <w:color w:val="A31515"/>
        </w:rPr>
        <w:t>"Kenny"</w:t>
      </w:r>
    </w:p>
    <w:p w14:paraId="4D8048B4" w14:textId="77777777" w:rsidR="001B4D8E" w:rsidRPr="00733ECC" w:rsidRDefault="001B4D8E" w:rsidP="001B4D8E">
      <w:pPr>
        <w:pStyle w:val="SourceCode"/>
        <w:rPr>
          <w:rFonts w:eastAsia="Times New Roman"/>
        </w:rPr>
      </w:pPr>
      <w:r w:rsidRPr="00733ECC">
        <w:rPr>
          <w:rFonts w:eastAsia="Times New Roman"/>
        </w:rPr>
        <w:t>}</w:t>
      </w:r>
    </w:p>
    <w:p w14:paraId="2A04A97E" w14:textId="77777777" w:rsidR="001B4D8E" w:rsidRDefault="001B4D8E" w:rsidP="00733ECC">
      <w:pPr>
        <w:pStyle w:val="SourceCode"/>
        <w:rPr>
          <w:rFonts w:eastAsia="Times New Roman"/>
        </w:rPr>
      </w:pPr>
    </w:p>
    <w:p w14:paraId="0BEB430F" w14:textId="4D7203B2" w:rsidR="00733ECC" w:rsidRPr="00733ECC" w:rsidRDefault="00733ECC" w:rsidP="00733ECC">
      <w:pPr>
        <w:pStyle w:val="SourceCode"/>
        <w:rPr>
          <w:rFonts w:eastAsia="Times New Roman"/>
        </w:rPr>
      </w:pPr>
      <w:r w:rsidRPr="00733ECC">
        <w:rPr>
          <w:rFonts w:eastAsia="Times New Roman"/>
        </w:rPr>
        <w:t>console.log(</w:t>
      </w:r>
      <w:r w:rsidRPr="00733ECC">
        <w:rPr>
          <w:rFonts w:eastAsia="Times New Roman"/>
          <w:color w:val="A31515"/>
        </w:rPr>
        <w:t>"first"</w:t>
      </w:r>
      <w:r w:rsidRPr="00733ECC">
        <w:rPr>
          <w:rFonts w:eastAsia="Times New Roman"/>
        </w:rPr>
        <w:t> </w:t>
      </w:r>
      <w:r w:rsidRPr="00733ECC">
        <w:rPr>
          <w:rFonts w:eastAsia="Times New Roman"/>
          <w:color w:val="0000FF"/>
        </w:rPr>
        <w:t>in</w:t>
      </w:r>
      <w:r w:rsidRPr="00733ECC">
        <w:rPr>
          <w:rFonts w:eastAsia="Times New Roman"/>
        </w:rPr>
        <w:t> aname);</w:t>
      </w:r>
    </w:p>
    <w:p w14:paraId="5B784DAC" w14:textId="48867F5E" w:rsidR="00733ECC" w:rsidRDefault="00733ECC" w:rsidP="00733ECC">
      <w:pPr>
        <w:pStyle w:val="SourceCode"/>
        <w:rPr>
          <w:rFonts w:eastAsia="Times New Roman"/>
        </w:rPr>
      </w:pPr>
      <w:r w:rsidRPr="00733ECC">
        <w:rPr>
          <w:rFonts w:eastAsia="Times New Roman"/>
        </w:rPr>
        <w:t>console.log(</w:t>
      </w:r>
      <w:r w:rsidRPr="00733ECC">
        <w:rPr>
          <w:rFonts w:eastAsia="Times New Roman"/>
          <w:color w:val="A31515"/>
        </w:rPr>
        <w:t>"toString"</w:t>
      </w:r>
      <w:r w:rsidRPr="00733ECC">
        <w:rPr>
          <w:rFonts w:eastAsia="Times New Roman"/>
        </w:rPr>
        <w:t> </w:t>
      </w:r>
      <w:r w:rsidRPr="00733ECC">
        <w:rPr>
          <w:rFonts w:eastAsia="Times New Roman"/>
          <w:color w:val="0000FF"/>
        </w:rPr>
        <w:t>in</w:t>
      </w:r>
      <w:r w:rsidRPr="00733ECC">
        <w:rPr>
          <w:rFonts w:eastAsia="Times New Roman"/>
        </w:rPr>
        <w:t> aname);</w:t>
      </w:r>
    </w:p>
    <w:p w14:paraId="6AD114A2" w14:textId="721182BC" w:rsidR="00733ECC" w:rsidRDefault="00733ECC" w:rsidP="00733ECC">
      <w:pPr>
        <w:pStyle w:val="SourceCode"/>
        <w:rPr>
          <w:rFonts w:eastAsia="Times New Roman"/>
        </w:rPr>
      </w:pPr>
    </w:p>
    <w:p w14:paraId="24D1581D" w14:textId="6C1B8EA9" w:rsidR="00733ECC" w:rsidRDefault="00733ECC" w:rsidP="00733ECC">
      <w:pPr>
        <w:pStyle w:val="SourceCode"/>
        <w:rPr>
          <w:rFonts w:eastAsia="Times New Roman"/>
        </w:rPr>
      </w:pPr>
      <w:r>
        <w:rPr>
          <w:rFonts w:eastAsia="Times New Roman"/>
        </w:rPr>
        <w:t>&gt;&gt; true</w:t>
      </w:r>
    </w:p>
    <w:p w14:paraId="783CEBB1" w14:textId="62E6A0F8" w:rsidR="00733ECC" w:rsidRDefault="00733ECC" w:rsidP="00733ECC">
      <w:pPr>
        <w:pStyle w:val="SourceCode"/>
        <w:rPr>
          <w:rFonts w:eastAsia="Times New Roman"/>
        </w:rPr>
      </w:pPr>
      <w:r>
        <w:rPr>
          <w:rFonts w:eastAsia="Times New Roman"/>
        </w:rPr>
        <w:t>&gt;&gt; true</w:t>
      </w:r>
    </w:p>
    <w:p w14:paraId="44BA401B" w14:textId="77777777" w:rsidR="00733ECC" w:rsidRPr="00733ECC" w:rsidRDefault="00733ECC" w:rsidP="00733ECC">
      <w:pPr>
        <w:pStyle w:val="SourceCode"/>
        <w:rPr>
          <w:rFonts w:eastAsia="Times New Roman"/>
        </w:rPr>
      </w:pPr>
    </w:p>
    <w:p w14:paraId="2FFDA2AB" w14:textId="51F1853C" w:rsidR="001B4D8E" w:rsidRDefault="001B4D8E" w:rsidP="002732D1">
      <w:r>
        <w:t xml:space="preserve">The method </w:t>
      </w:r>
      <w:r w:rsidRPr="002732D1">
        <w:rPr>
          <w:rStyle w:val="SourceCodeChar"/>
        </w:rPr>
        <w:t>hasOwnProperty</w:t>
      </w:r>
      <w:r>
        <w:rPr>
          <w:rStyle w:val="SourceCodeChar"/>
        </w:rPr>
        <w:t xml:space="preserve"> </w:t>
      </w:r>
      <w:r>
        <w:t xml:space="preserve">checks if a property exists in an object. The prototype chain is not checked. </w:t>
      </w:r>
    </w:p>
    <w:p w14:paraId="109DDDBF" w14:textId="77777777" w:rsidR="002732D1" w:rsidRPr="002732D1" w:rsidRDefault="002732D1" w:rsidP="002732D1">
      <w:pPr>
        <w:pStyle w:val="SourceCode"/>
        <w:rPr>
          <w:rFonts w:eastAsia="Times New Roman"/>
        </w:rPr>
      </w:pPr>
      <w:r w:rsidRPr="002732D1">
        <w:rPr>
          <w:rFonts w:eastAsia="Times New Roman"/>
        </w:rPr>
        <w:t>console.log(aname.hasOwnProperty(</w:t>
      </w:r>
      <w:r w:rsidRPr="002732D1">
        <w:rPr>
          <w:rFonts w:eastAsia="Times New Roman"/>
          <w:color w:val="A31515"/>
        </w:rPr>
        <w:t>"first"</w:t>
      </w:r>
      <w:r w:rsidRPr="002732D1">
        <w:rPr>
          <w:rFonts w:eastAsia="Times New Roman"/>
        </w:rPr>
        <w:t>));</w:t>
      </w:r>
    </w:p>
    <w:p w14:paraId="1350A0E3" w14:textId="60A4EC80" w:rsidR="002732D1" w:rsidRDefault="002732D1" w:rsidP="002732D1">
      <w:pPr>
        <w:pStyle w:val="SourceCode"/>
        <w:rPr>
          <w:rFonts w:eastAsia="Times New Roman"/>
        </w:rPr>
      </w:pPr>
      <w:r w:rsidRPr="002732D1">
        <w:rPr>
          <w:rFonts w:eastAsia="Times New Roman"/>
        </w:rPr>
        <w:t>console.log(aname.hasOwnProperty(</w:t>
      </w:r>
      <w:r w:rsidRPr="002732D1">
        <w:rPr>
          <w:rFonts w:eastAsia="Times New Roman"/>
          <w:color w:val="A31515"/>
        </w:rPr>
        <w:t>"toString"</w:t>
      </w:r>
      <w:r w:rsidRPr="002732D1">
        <w:rPr>
          <w:rFonts w:eastAsia="Times New Roman"/>
        </w:rPr>
        <w:t>));</w:t>
      </w:r>
    </w:p>
    <w:p w14:paraId="3211D6EC" w14:textId="716EEF34" w:rsidR="002732D1" w:rsidRDefault="002732D1" w:rsidP="002732D1">
      <w:pPr>
        <w:pStyle w:val="SourceCode"/>
        <w:rPr>
          <w:rFonts w:eastAsia="Times New Roman"/>
        </w:rPr>
      </w:pPr>
    </w:p>
    <w:p w14:paraId="47DB8511" w14:textId="53622556" w:rsidR="002732D1" w:rsidRDefault="002732D1" w:rsidP="002732D1">
      <w:pPr>
        <w:pStyle w:val="SourceCode"/>
        <w:rPr>
          <w:rFonts w:eastAsia="Times New Roman"/>
        </w:rPr>
      </w:pPr>
      <w:r>
        <w:rPr>
          <w:rFonts w:eastAsia="Times New Roman"/>
        </w:rPr>
        <w:t>&gt;&gt; true</w:t>
      </w:r>
    </w:p>
    <w:p w14:paraId="773F2862" w14:textId="085E20E6" w:rsidR="002732D1" w:rsidRDefault="002732D1" w:rsidP="002732D1">
      <w:pPr>
        <w:pStyle w:val="SourceCode"/>
        <w:rPr>
          <w:rFonts w:eastAsia="Times New Roman"/>
        </w:rPr>
      </w:pPr>
      <w:r>
        <w:rPr>
          <w:rFonts w:eastAsia="Times New Roman"/>
        </w:rPr>
        <w:t>&gt;&gt; false</w:t>
      </w:r>
    </w:p>
    <w:p w14:paraId="1E20C5DD" w14:textId="6A536C80" w:rsidR="002732D1" w:rsidRDefault="002732D1" w:rsidP="002732D1">
      <w:pPr>
        <w:pStyle w:val="SourceCode"/>
        <w:rPr>
          <w:rFonts w:eastAsia="Times New Roman"/>
        </w:rPr>
      </w:pPr>
    </w:p>
    <w:p w14:paraId="46BE35DE" w14:textId="73FFFE61" w:rsidR="00276F0E" w:rsidRDefault="00276F0E" w:rsidP="00276F0E">
      <w:pPr>
        <w:pStyle w:val="Heading5"/>
      </w:pPr>
      <w:r>
        <w:t>Property Attributes</w:t>
      </w:r>
    </w:p>
    <w:p w14:paraId="4580A83F" w14:textId="57D335B6" w:rsidR="00276F0E" w:rsidRDefault="00276F0E" w:rsidP="00276F0E">
      <w:r>
        <w:t xml:space="preserve">Properties specified in an object literal are writable and enumerable. If we want our properties to have different attributes, we can use the </w:t>
      </w:r>
      <w:r w:rsidRPr="00795795">
        <w:rPr>
          <w:rStyle w:val="SourceCodeChar"/>
        </w:rPr>
        <w:t>Object.define</w:t>
      </w:r>
      <w:r>
        <w:t xml:space="preserve"> function. The full list of attributes </w:t>
      </w:r>
      <w:r w:rsidR="006104AC">
        <w:t>is</w:t>
      </w:r>
      <w:r>
        <w:t xml:space="preserve"> listed </w:t>
      </w:r>
      <w:hyperlink r:id="rId24" w:history="1">
        <w:r w:rsidRPr="00EC7163">
          <w:rPr>
            <w:rStyle w:val="Hyperlink"/>
            <w:rFonts w:cstheme="minorBidi"/>
          </w:rPr>
          <w:t>here</w:t>
        </w:r>
      </w:hyperlink>
      <w:r>
        <w:t xml:space="preserve">. </w:t>
      </w:r>
      <w:r w:rsidR="00507391">
        <w:t xml:space="preserve">The following shows how to create a read-only, non-enumerable property. </w:t>
      </w:r>
    </w:p>
    <w:p w14:paraId="28EE7711" w14:textId="77777777" w:rsidR="00507391" w:rsidRPr="00507391" w:rsidRDefault="00507391" w:rsidP="00507391">
      <w:pPr>
        <w:pStyle w:val="SourceCode"/>
        <w:rPr>
          <w:rFonts w:eastAsia="Times New Roman"/>
        </w:rPr>
      </w:pPr>
      <w:r w:rsidRPr="00507391">
        <w:rPr>
          <w:rFonts w:eastAsia="Times New Roman"/>
          <w:color w:val="0000FF"/>
        </w:rPr>
        <w:t>let</w:t>
      </w:r>
      <w:r w:rsidRPr="00507391">
        <w:rPr>
          <w:rFonts w:eastAsia="Times New Roman"/>
        </w:rPr>
        <w:t> n = {</w:t>
      </w:r>
    </w:p>
    <w:p w14:paraId="5F5A9ED7" w14:textId="77777777" w:rsidR="00507391" w:rsidRPr="00507391" w:rsidRDefault="00507391" w:rsidP="00507391">
      <w:pPr>
        <w:pStyle w:val="SourceCode"/>
        <w:rPr>
          <w:rFonts w:eastAsia="Times New Roman"/>
        </w:rPr>
      </w:pPr>
      <w:r w:rsidRPr="00507391">
        <w:rPr>
          <w:rFonts w:eastAsia="Times New Roman"/>
        </w:rPr>
        <w:t>    first: </w:t>
      </w:r>
      <w:r w:rsidRPr="00507391">
        <w:rPr>
          <w:rFonts w:eastAsia="Times New Roman"/>
          <w:color w:val="A31515"/>
        </w:rPr>
        <w:t>'kenny'</w:t>
      </w:r>
      <w:r w:rsidRPr="00507391">
        <w:rPr>
          <w:rFonts w:eastAsia="Times New Roman"/>
        </w:rPr>
        <w:t>,</w:t>
      </w:r>
    </w:p>
    <w:p w14:paraId="328C8BE0" w14:textId="77777777" w:rsidR="00507391" w:rsidRPr="00507391" w:rsidRDefault="00507391" w:rsidP="00507391">
      <w:pPr>
        <w:pStyle w:val="SourceCode"/>
        <w:rPr>
          <w:rFonts w:eastAsia="Times New Roman"/>
        </w:rPr>
      </w:pPr>
      <w:r w:rsidRPr="00507391">
        <w:rPr>
          <w:rFonts w:eastAsia="Times New Roman"/>
        </w:rPr>
        <w:t>    second: </w:t>
      </w:r>
      <w:r w:rsidRPr="00507391">
        <w:rPr>
          <w:rFonts w:eastAsia="Times New Roman"/>
          <w:color w:val="A31515"/>
        </w:rPr>
        <w:t>'wilson'</w:t>
      </w:r>
    </w:p>
    <w:p w14:paraId="54DEEE2F" w14:textId="5F25AEBA" w:rsidR="00507391" w:rsidRDefault="00507391" w:rsidP="00507391">
      <w:pPr>
        <w:pStyle w:val="SourceCode"/>
        <w:rPr>
          <w:rFonts w:eastAsia="Times New Roman"/>
        </w:rPr>
      </w:pPr>
      <w:r w:rsidRPr="00507391">
        <w:rPr>
          <w:rFonts w:eastAsia="Times New Roman"/>
        </w:rPr>
        <w:t>}</w:t>
      </w:r>
    </w:p>
    <w:p w14:paraId="43ACFDB9" w14:textId="77777777" w:rsidR="00507391" w:rsidRPr="00507391" w:rsidRDefault="00507391" w:rsidP="00507391">
      <w:pPr>
        <w:pStyle w:val="SourceCode"/>
        <w:rPr>
          <w:rFonts w:eastAsia="Times New Roman"/>
        </w:rPr>
      </w:pPr>
    </w:p>
    <w:p w14:paraId="07646ACD" w14:textId="77777777" w:rsidR="00507391" w:rsidRPr="00507391" w:rsidRDefault="00507391" w:rsidP="00507391">
      <w:pPr>
        <w:pStyle w:val="SourceCode"/>
        <w:rPr>
          <w:rFonts w:eastAsia="Times New Roman"/>
        </w:rPr>
      </w:pPr>
      <w:r w:rsidRPr="00507391">
        <w:rPr>
          <w:rFonts w:eastAsia="Times New Roman"/>
        </w:rPr>
        <w:t>Object.defineProperty(n, </w:t>
      </w:r>
      <w:r w:rsidRPr="00507391">
        <w:rPr>
          <w:rFonts w:eastAsia="Times New Roman"/>
          <w:color w:val="A31515"/>
        </w:rPr>
        <w:t>'age'</w:t>
      </w:r>
      <w:r w:rsidRPr="00507391">
        <w:rPr>
          <w:rFonts w:eastAsia="Times New Roman"/>
        </w:rPr>
        <w:t>, {</w:t>
      </w:r>
    </w:p>
    <w:p w14:paraId="3261F944" w14:textId="77777777" w:rsidR="00507391" w:rsidRPr="00507391" w:rsidRDefault="00507391" w:rsidP="00507391">
      <w:pPr>
        <w:pStyle w:val="SourceCode"/>
        <w:rPr>
          <w:rFonts w:eastAsia="Times New Roman"/>
        </w:rPr>
      </w:pPr>
      <w:r w:rsidRPr="00507391">
        <w:rPr>
          <w:rFonts w:eastAsia="Times New Roman"/>
        </w:rPr>
        <w:t>    value: </w:t>
      </w:r>
      <w:r w:rsidRPr="00507391">
        <w:rPr>
          <w:rFonts w:eastAsia="Times New Roman"/>
          <w:color w:val="098658"/>
        </w:rPr>
        <w:t>42</w:t>
      </w:r>
      <w:r w:rsidRPr="00507391">
        <w:rPr>
          <w:rFonts w:eastAsia="Times New Roman"/>
        </w:rPr>
        <w:t>,</w:t>
      </w:r>
    </w:p>
    <w:p w14:paraId="73A4616B" w14:textId="77777777" w:rsidR="00507391" w:rsidRPr="00507391" w:rsidRDefault="00507391" w:rsidP="00507391">
      <w:pPr>
        <w:pStyle w:val="SourceCode"/>
        <w:rPr>
          <w:rFonts w:eastAsia="Times New Roman"/>
        </w:rPr>
      </w:pPr>
      <w:r w:rsidRPr="00507391">
        <w:rPr>
          <w:rFonts w:eastAsia="Times New Roman"/>
        </w:rPr>
        <w:t>    writable: </w:t>
      </w:r>
      <w:r w:rsidRPr="00507391">
        <w:rPr>
          <w:rFonts w:eastAsia="Times New Roman"/>
          <w:color w:val="0000FF"/>
        </w:rPr>
        <w:t>false</w:t>
      </w:r>
      <w:r w:rsidRPr="00507391">
        <w:rPr>
          <w:rFonts w:eastAsia="Times New Roman"/>
        </w:rPr>
        <w:t>,</w:t>
      </w:r>
    </w:p>
    <w:p w14:paraId="043A3D29" w14:textId="77777777" w:rsidR="00507391" w:rsidRPr="00507391" w:rsidRDefault="00507391" w:rsidP="00507391">
      <w:pPr>
        <w:pStyle w:val="SourceCode"/>
        <w:rPr>
          <w:rFonts w:eastAsia="Times New Roman"/>
        </w:rPr>
      </w:pPr>
      <w:r w:rsidRPr="00507391">
        <w:rPr>
          <w:rFonts w:eastAsia="Times New Roman"/>
        </w:rPr>
        <w:t>    enumerable: </w:t>
      </w:r>
      <w:r w:rsidRPr="00507391">
        <w:rPr>
          <w:rFonts w:eastAsia="Times New Roman"/>
          <w:color w:val="0000FF"/>
        </w:rPr>
        <w:t>false</w:t>
      </w:r>
    </w:p>
    <w:p w14:paraId="494907F7" w14:textId="77777777" w:rsidR="00507391" w:rsidRPr="00507391" w:rsidRDefault="00507391" w:rsidP="00507391">
      <w:pPr>
        <w:pStyle w:val="SourceCode"/>
        <w:rPr>
          <w:rFonts w:eastAsia="Times New Roman"/>
        </w:rPr>
      </w:pPr>
      <w:r w:rsidRPr="00507391">
        <w:rPr>
          <w:rFonts w:eastAsia="Times New Roman"/>
        </w:rPr>
        <w:t>  });</w:t>
      </w:r>
    </w:p>
    <w:p w14:paraId="11C35FCE" w14:textId="77777777" w:rsidR="00507391" w:rsidRPr="00507391" w:rsidRDefault="00507391" w:rsidP="00507391">
      <w:pPr>
        <w:shd w:val="clear" w:color="auto" w:fill="FFFFFF"/>
        <w:spacing w:after="0" w:line="285" w:lineRule="atLeast"/>
        <w:rPr>
          <w:rFonts w:ascii="Consolas" w:eastAsia="Times New Roman" w:hAnsi="Consolas" w:cs="Times New Roman"/>
          <w:color w:val="000000"/>
          <w:sz w:val="21"/>
          <w:szCs w:val="21"/>
        </w:rPr>
      </w:pPr>
    </w:p>
    <w:p w14:paraId="5CC06AD8" w14:textId="77777777" w:rsidR="00507391" w:rsidRPr="00795795" w:rsidRDefault="00507391" w:rsidP="00276F0E"/>
    <w:p w14:paraId="4F276FEB" w14:textId="0014BB4F" w:rsidR="009E6C5E" w:rsidRDefault="009E6C5E" w:rsidP="009E6C5E">
      <w:pPr>
        <w:pStyle w:val="Heading5"/>
      </w:pPr>
      <w:r>
        <w:lastRenderedPageBreak/>
        <w:t>Enumerating properties</w:t>
      </w:r>
    </w:p>
    <w:p w14:paraId="460B4D04" w14:textId="0677FA16" w:rsidR="002C6858" w:rsidRDefault="002C6858" w:rsidP="009E6C5E">
      <w:r>
        <w:t>Consider the following object.</w:t>
      </w:r>
    </w:p>
    <w:p w14:paraId="2E6B60B6" w14:textId="77777777" w:rsidR="002C6858" w:rsidRPr="002C6858" w:rsidRDefault="002C6858" w:rsidP="00E816CB">
      <w:pPr>
        <w:pStyle w:val="SourceCode"/>
        <w:ind w:left="0"/>
        <w:rPr>
          <w:rFonts w:eastAsia="Times New Roman"/>
        </w:rPr>
      </w:pPr>
      <w:r w:rsidRPr="002C6858">
        <w:rPr>
          <w:rFonts w:eastAsia="Times New Roman"/>
          <w:color w:val="0000FF"/>
        </w:rPr>
        <w:t>let</w:t>
      </w:r>
      <w:r w:rsidRPr="002C6858">
        <w:rPr>
          <w:rFonts w:eastAsia="Times New Roman"/>
        </w:rPr>
        <w:t> n = {</w:t>
      </w:r>
    </w:p>
    <w:p w14:paraId="6869EDBF" w14:textId="32308696" w:rsidR="002C6858" w:rsidRPr="002C6858" w:rsidRDefault="002C6858" w:rsidP="002C6858">
      <w:pPr>
        <w:pStyle w:val="SourceCode"/>
        <w:rPr>
          <w:rFonts w:eastAsia="Times New Roman"/>
        </w:rPr>
      </w:pPr>
      <w:r w:rsidRPr="002C6858">
        <w:rPr>
          <w:rFonts w:eastAsia="Times New Roman"/>
        </w:rPr>
        <w:t>  first: </w:t>
      </w:r>
      <w:r w:rsidRPr="002C6858">
        <w:rPr>
          <w:rFonts w:eastAsia="Times New Roman"/>
          <w:color w:val="A31515"/>
        </w:rPr>
        <w:t>'kenny'</w:t>
      </w:r>
      <w:r w:rsidRPr="002C6858">
        <w:rPr>
          <w:rFonts w:eastAsia="Times New Roman"/>
        </w:rPr>
        <w:t>,</w:t>
      </w:r>
    </w:p>
    <w:p w14:paraId="42D2AB1A" w14:textId="0F7ED1B9" w:rsidR="002C6858" w:rsidRPr="002C6858" w:rsidRDefault="002C6858" w:rsidP="002C6858">
      <w:pPr>
        <w:pStyle w:val="SourceCode"/>
        <w:rPr>
          <w:rFonts w:eastAsia="Times New Roman"/>
        </w:rPr>
      </w:pPr>
      <w:r w:rsidRPr="002C6858">
        <w:rPr>
          <w:rFonts w:eastAsia="Times New Roman"/>
        </w:rPr>
        <w:t>  second: </w:t>
      </w:r>
      <w:r w:rsidRPr="002C6858">
        <w:rPr>
          <w:rFonts w:eastAsia="Times New Roman"/>
          <w:color w:val="A31515"/>
        </w:rPr>
        <w:t>'wilson'</w:t>
      </w:r>
    </w:p>
    <w:p w14:paraId="26FAE1CF" w14:textId="77777777" w:rsidR="002C6858" w:rsidRPr="002C6858" w:rsidRDefault="002C6858" w:rsidP="00E816CB">
      <w:pPr>
        <w:pStyle w:val="SourceCode"/>
        <w:ind w:left="0"/>
        <w:rPr>
          <w:rFonts w:eastAsia="Times New Roman"/>
        </w:rPr>
      </w:pPr>
      <w:r w:rsidRPr="002C6858">
        <w:rPr>
          <w:rFonts w:eastAsia="Times New Roman"/>
        </w:rPr>
        <w:t>}</w:t>
      </w:r>
    </w:p>
    <w:p w14:paraId="01B5821E" w14:textId="77777777" w:rsidR="002C6858" w:rsidRPr="002C6858" w:rsidRDefault="002C6858" w:rsidP="002C6858">
      <w:pPr>
        <w:pStyle w:val="SourceCode"/>
        <w:rPr>
          <w:rFonts w:eastAsia="Times New Roman"/>
        </w:rPr>
      </w:pPr>
    </w:p>
    <w:p w14:paraId="2B4D6A0E" w14:textId="77777777" w:rsidR="002C6858" w:rsidRPr="002C6858" w:rsidRDefault="002C6858" w:rsidP="00E816CB">
      <w:pPr>
        <w:pStyle w:val="SourceCode"/>
        <w:ind w:left="0"/>
        <w:rPr>
          <w:rFonts w:eastAsia="Times New Roman"/>
        </w:rPr>
      </w:pPr>
      <w:r w:rsidRPr="002C6858">
        <w:rPr>
          <w:rFonts w:eastAsia="Times New Roman"/>
        </w:rPr>
        <w:t>Object.defineProperty(n, </w:t>
      </w:r>
      <w:r w:rsidRPr="002C6858">
        <w:rPr>
          <w:rFonts w:eastAsia="Times New Roman"/>
          <w:color w:val="A31515"/>
        </w:rPr>
        <w:t>'age'</w:t>
      </w:r>
      <w:r w:rsidRPr="002C6858">
        <w:rPr>
          <w:rFonts w:eastAsia="Times New Roman"/>
        </w:rPr>
        <w:t>, {</w:t>
      </w:r>
    </w:p>
    <w:p w14:paraId="53EA548F" w14:textId="381A3D0D" w:rsidR="002C6858" w:rsidRPr="002C6858" w:rsidRDefault="002C6858" w:rsidP="002C6858">
      <w:pPr>
        <w:pStyle w:val="SourceCode"/>
        <w:rPr>
          <w:rFonts w:eastAsia="Times New Roman"/>
        </w:rPr>
      </w:pPr>
      <w:r w:rsidRPr="002C6858">
        <w:rPr>
          <w:rFonts w:eastAsia="Times New Roman"/>
        </w:rPr>
        <w:t>  value: </w:t>
      </w:r>
      <w:r w:rsidRPr="002C6858">
        <w:rPr>
          <w:rFonts w:eastAsia="Times New Roman"/>
          <w:color w:val="098658"/>
        </w:rPr>
        <w:t>42</w:t>
      </w:r>
      <w:r w:rsidRPr="002C6858">
        <w:rPr>
          <w:rFonts w:eastAsia="Times New Roman"/>
        </w:rPr>
        <w:t>,</w:t>
      </w:r>
    </w:p>
    <w:p w14:paraId="5FBAC8A4" w14:textId="505DC34D" w:rsidR="002C6858" w:rsidRPr="002C6858" w:rsidRDefault="002C6858" w:rsidP="002C6858">
      <w:pPr>
        <w:pStyle w:val="SourceCode"/>
        <w:rPr>
          <w:rFonts w:eastAsia="Times New Roman"/>
        </w:rPr>
      </w:pPr>
      <w:r w:rsidRPr="002C6858">
        <w:rPr>
          <w:rFonts w:eastAsia="Times New Roman"/>
        </w:rPr>
        <w:t>  writable: </w:t>
      </w:r>
      <w:r w:rsidRPr="002C6858">
        <w:rPr>
          <w:rFonts w:eastAsia="Times New Roman"/>
          <w:color w:val="0000FF"/>
        </w:rPr>
        <w:t>false</w:t>
      </w:r>
      <w:r w:rsidRPr="002C6858">
        <w:rPr>
          <w:rFonts w:eastAsia="Times New Roman"/>
        </w:rPr>
        <w:t>,</w:t>
      </w:r>
    </w:p>
    <w:p w14:paraId="1BB01B7D" w14:textId="0B016A75" w:rsidR="002C6858" w:rsidRPr="002C6858" w:rsidRDefault="002C6858" w:rsidP="002C6858">
      <w:pPr>
        <w:pStyle w:val="SourceCode"/>
        <w:rPr>
          <w:rFonts w:eastAsia="Times New Roman"/>
        </w:rPr>
      </w:pPr>
      <w:r w:rsidRPr="002C6858">
        <w:rPr>
          <w:rFonts w:eastAsia="Times New Roman"/>
        </w:rPr>
        <w:t>  enumerable: </w:t>
      </w:r>
      <w:r w:rsidRPr="002C6858">
        <w:rPr>
          <w:rFonts w:eastAsia="Times New Roman"/>
          <w:color w:val="0000FF"/>
        </w:rPr>
        <w:t>false</w:t>
      </w:r>
    </w:p>
    <w:p w14:paraId="4E1B5111" w14:textId="45AF0989" w:rsidR="002C6858" w:rsidRDefault="002C6858" w:rsidP="00E816CB">
      <w:pPr>
        <w:pStyle w:val="SourceCode"/>
        <w:ind w:left="0"/>
        <w:rPr>
          <w:rFonts w:eastAsia="Times New Roman"/>
        </w:rPr>
      </w:pPr>
      <w:r w:rsidRPr="002C6858">
        <w:rPr>
          <w:rFonts w:eastAsia="Times New Roman"/>
        </w:rPr>
        <w:t>});</w:t>
      </w:r>
    </w:p>
    <w:p w14:paraId="6451D262" w14:textId="77777777" w:rsidR="002C6858" w:rsidRPr="002C6858" w:rsidRDefault="002C6858" w:rsidP="002C6858">
      <w:pPr>
        <w:pStyle w:val="SourceCode"/>
        <w:rPr>
          <w:rFonts w:eastAsia="Times New Roman"/>
        </w:rPr>
      </w:pPr>
    </w:p>
    <w:p w14:paraId="0901DE08" w14:textId="1AE36CDE" w:rsidR="002C6858" w:rsidRDefault="002C6858" w:rsidP="002C6858">
      <w:pPr>
        <w:rPr>
          <w:rFonts w:eastAsia="Times New Roman"/>
        </w:rPr>
      </w:pPr>
      <w:r>
        <w:rPr>
          <w:rFonts w:eastAsia="Times New Roman"/>
        </w:rPr>
        <w:t>We can list the enumerable properties as following.</w:t>
      </w:r>
    </w:p>
    <w:p w14:paraId="448E4FBC" w14:textId="77777777" w:rsidR="002C6858" w:rsidRPr="002C6858" w:rsidRDefault="002C6858" w:rsidP="00E816CB">
      <w:pPr>
        <w:pStyle w:val="SourceCode"/>
        <w:ind w:left="0"/>
        <w:rPr>
          <w:rFonts w:eastAsia="Times New Roman"/>
        </w:rPr>
      </w:pPr>
      <w:r w:rsidRPr="002C6858">
        <w:rPr>
          <w:rFonts w:eastAsia="Times New Roman"/>
        </w:rPr>
        <w:t>console.log(...Object.keys(n)); </w:t>
      </w:r>
      <w:r w:rsidRPr="002C6858">
        <w:rPr>
          <w:rFonts w:eastAsia="Times New Roman"/>
          <w:color w:val="008000"/>
        </w:rPr>
        <w:t>// first second</w:t>
      </w:r>
    </w:p>
    <w:p w14:paraId="27D4A829" w14:textId="77777777" w:rsidR="002C6858" w:rsidRDefault="002C6858" w:rsidP="002C6858">
      <w:pPr>
        <w:rPr>
          <w:rFonts w:eastAsia="Times New Roman"/>
        </w:rPr>
      </w:pPr>
    </w:p>
    <w:p w14:paraId="512D4255" w14:textId="768F8F69" w:rsidR="002C6858" w:rsidRDefault="002C6858" w:rsidP="002C6858">
      <w:pPr>
        <w:rPr>
          <w:rFonts w:eastAsia="Times New Roman"/>
        </w:rPr>
      </w:pPr>
      <w:r>
        <w:rPr>
          <w:rFonts w:eastAsia="Times New Roman"/>
        </w:rPr>
        <w:t>We can include the enumerable properties as following.</w:t>
      </w:r>
    </w:p>
    <w:p w14:paraId="62FDEEC4" w14:textId="77777777" w:rsidR="002C6858" w:rsidRPr="002C6858" w:rsidRDefault="002C6858" w:rsidP="00E816CB">
      <w:pPr>
        <w:pStyle w:val="SourceCode"/>
        <w:ind w:left="0"/>
        <w:rPr>
          <w:rFonts w:eastAsia="Times New Roman"/>
        </w:rPr>
      </w:pPr>
      <w:r w:rsidRPr="002C6858">
        <w:rPr>
          <w:rFonts w:eastAsia="Times New Roman"/>
        </w:rPr>
        <w:t>console.log(...Object.getOwnPropertyNames(n)); </w:t>
      </w:r>
      <w:r w:rsidRPr="002C6858">
        <w:rPr>
          <w:rFonts w:eastAsia="Times New Roman"/>
          <w:color w:val="008000"/>
        </w:rPr>
        <w:t>// first second age</w:t>
      </w:r>
    </w:p>
    <w:p w14:paraId="7C7D99C4" w14:textId="77777777" w:rsidR="002C6858" w:rsidRDefault="002C6858" w:rsidP="002C6858">
      <w:pPr>
        <w:rPr>
          <w:rFonts w:eastAsia="Times New Roman"/>
        </w:rPr>
      </w:pPr>
    </w:p>
    <w:p w14:paraId="763AA3AB" w14:textId="77777777" w:rsidR="002C6858" w:rsidRPr="002C6858" w:rsidRDefault="002C6858" w:rsidP="002C6858">
      <w:pPr>
        <w:rPr>
          <w:rFonts w:eastAsia="Times New Roman"/>
        </w:rPr>
      </w:pPr>
    </w:p>
    <w:p w14:paraId="40E697A8" w14:textId="77777777" w:rsidR="002C6858" w:rsidRPr="009E6C5E" w:rsidRDefault="002C6858" w:rsidP="009E6C5E"/>
    <w:p w14:paraId="1D7653B4" w14:textId="77777777" w:rsidR="002732D1" w:rsidRPr="002732D1" w:rsidRDefault="002732D1" w:rsidP="002732D1">
      <w:pPr>
        <w:pStyle w:val="SourceCode"/>
        <w:rPr>
          <w:rFonts w:eastAsia="Times New Roman"/>
        </w:rPr>
      </w:pPr>
    </w:p>
    <w:p w14:paraId="69B8DA39" w14:textId="77777777" w:rsidR="00733ECC" w:rsidRDefault="00733ECC" w:rsidP="00733ECC"/>
    <w:p w14:paraId="3B8EBDAE" w14:textId="77777777" w:rsidR="00733ECC" w:rsidRPr="00733ECC" w:rsidRDefault="00733ECC" w:rsidP="00733ECC"/>
    <w:p w14:paraId="659391CF" w14:textId="77777777" w:rsidR="00C5751F" w:rsidRDefault="00C5751F">
      <w:pPr>
        <w:spacing w:after="160" w:line="259" w:lineRule="auto"/>
        <w:rPr>
          <w:rFonts w:asciiTheme="majorHAnsi" w:eastAsiaTheme="majorEastAsia" w:hAnsiTheme="majorHAnsi" w:cstheme="majorBidi"/>
          <w:b/>
          <w:iCs/>
          <w:smallCaps/>
          <w:color w:val="31378B" w:themeColor="text2"/>
          <w:szCs w:val="25"/>
        </w:rPr>
      </w:pPr>
      <w:r>
        <w:br w:type="page"/>
      </w:r>
    </w:p>
    <w:p w14:paraId="6CD4D933" w14:textId="73543502" w:rsidR="00C13E80" w:rsidRDefault="00C13E80" w:rsidP="00C13E80">
      <w:pPr>
        <w:pStyle w:val="Heading3"/>
      </w:pPr>
      <w:r>
        <w:lastRenderedPageBreak/>
        <w:t>Arrays</w:t>
      </w:r>
    </w:p>
    <w:p w14:paraId="00827CD9" w14:textId="74394C2C" w:rsidR="00C13E80" w:rsidRDefault="00E80C83" w:rsidP="00C13E80">
      <w:r>
        <w:t>Arrays in JavaScript can be spare. Consider the following examples.</w:t>
      </w:r>
    </w:p>
    <w:p w14:paraId="223FF84B"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a3 = [];</w:t>
      </w:r>
    </w:p>
    <w:p w14:paraId="0B251E88" w14:textId="77777777" w:rsidR="00E80C83" w:rsidRPr="00E80C83" w:rsidRDefault="00E80C83" w:rsidP="00E80C83">
      <w:pPr>
        <w:pStyle w:val="SourceCode"/>
        <w:ind w:left="0"/>
        <w:rPr>
          <w:rFonts w:eastAsia="Times New Roman"/>
        </w:rPr>
      </w:pPr>
      <w:r w:rsidRPr="00E80C83">
        <w:rPr>
          <w:rFonts w:eastAsia="Times New Roman"/>
        </w:rPr>
        <w:t>a3[</w:t>
      </w:r>
      <w:r w:rsidRPr="00E80C83">
        <w:rPr>
          <w:rFonts w:eastAsia="Times New Roman"/>
          <w:color w:val="098658"/>
        </w:rPr>
        <w:t>2</w:t>
      </w:r>
      <w:r w:rsidRPr="00E80C83">
        <w:rPr>
          <w:rFonts w:eastAsia="Times New Roman"/>
        </w:rPr>
        <w:t>] = </w:t>
      </w:r>
      <w:r w:rsidRPr="00E80C83">
        <w:rPr>
          <w:rFonts w:eastAsia="Times New Roman"/>
          <w:color w:val="A31515"/>
        </w:rPr>
        <w:t>'a'</w:t>
      </w:r>
      <w:r w:rsidRPr="00E80C83">
        <w:rPr>
          <w:rFonts w:eastAsia="Times New Roman"/>
        </w:rPr>
        <w:t>;</w:t>
      </w:r>
    </w:p>
    <w:p w14:paraId="2A110440" w14:textId="77777777" w:rsidR="00E80C83" w:rsidRPr="00E80C83" w:rsidRDefault="00E80C83" w:rsidP="00E80C83">
      <w:pPr>
        <w:pStyle w:val="SourceCode"/>
        <w:ind w:left="0"/>
        <w:rPr>
          <w:rFonts w:eastAsia="Times New Roman"/>
        </w:rPr>
      </w:pPr>
      <w:r w:rsidRPr="00E80C83">
        <w:rPr>
          <w:rFonts w:eastAsia="Times New Roman"/>
        </w:rPr>
        <w:t>console.log(...a3);     </w:t>
      </w:r>
      <w:r w:rsidRPr="00E80C83">
        <w:rPr>
          <w:rFonts w:eastAsia="Times New Roman"/>
          <w:color w:val="008000"/>
        </w:rPr>
        <w:t>// undefined undefined a</w:t>
      </w:r>
    </w:p>
    <w:p w14:paraId="69DCD19B" w14:textId="77777777" w:rsidR="00E80C83" w:rsidRPr="00E80C83" w:rsidRDefault="00E80C83" w:rsidP="00E80C83">
      <w:pPr>
        <w:pStyle w:val="SourceCode"/>
        <w:ind w:left="0"/>
        <w:rPr>
          <w:rFonts w:eastAsia="Times New Roman"/>
        </w:rPr>
      </w:pPr>
      <w:r w:rsidRPr="00E80C83">
        <w:rPr>
          <w:rFonts w:eastAsia="Times New Roman"/>
        </w:rPr>
        <w:t>console.log(a3.length); </w:t>
      </w:r>
      <w:r w:rsidRPr="00E80C83">
        <w:rPr>
          <w:rFonts w:eastAsia="Times New Roman"/>
          <w:color w:val="008000"/>
        </w:rPr>
        <w:t>// 3</w:t>
      </w:r>
    </w:p>
    <w:p w14:paraId="1D9F4EB6" w14:textId="552C1E9B" w:rsidR="00E80C83" w:rsidRDefault="00E80C83" w:rsidP="00E80C83">
      <w:pPr>
        <w:shd w:val="clear" w:color="auto" w:fill="FFFFFF"/>
        <w:spacing w:after="0" w:line="285" w:lineRule="atLeast"/>
        <w:rPr>
          <w:rFonts w:ascii="Consolas" w:eastAsia="Times New Roman" w:hAnsi="Consolas" w:cs="Times New Roman"/>
          <w:color w:val="000000"/>
          <w:sz w:val="21"/>
          <w:szCs w:val="21"/>
        </w:rPr>
      </w:pPr>
    </w:p>
    <w:p w14:paraId="6F58AABB"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a4 = [</w:t>
      </w:r>
      <w:r w:rsidRPr="00E80C83">
        <w:rPr>
          <w:rFonts w:eastAsia="Times New Roman"/>
          <w:color w:val="A31515"/>
        </w:rPr>
        <w:t>'a'</w:t>
      </w:r>
      <w:r w:rsidRPr="00E80C83">
        <w:rPr>
          <w:rFonts w:eastAsia="Times New Roman"/>
        </w:rPr>
        <w:t>];</w:t>
      </w:r>
    </w:p>
    <w:p w14:paraId="379AC284" w14:textId="77777777" w:rsidR="00E80C83" w:rsidRPr="00E80C83" w:rsidRDefault="00E80C83" w:rsidP="00E80C83">
      <w:pPr>
        <w:pStyle w:val="SourceCode"/>
        <w:ind w:left="0"/>
        <w:rPr>
          <w:rFonts w:eastAsia="Times New Roman"/>
        </w:rPr>
      </w:pPr>
      <w:r w:rsidRPr="00E80C83">
        <w:rPr>
          <w:rFonts w:eastAsia="Times New Roman"/>
        </w:rPr>
        <w:t>a4.length = </w:t>
      </w:r>
      <w:r w:rsidRPr="00E80C83">
        <w:rPr>
          <w:rFonts w:eastAsia="Times New Roman"/>
          <w:color w:val="098658"/>
        </w:rPr>
        <w:t>3</w:t>
      </w:r>
      <w:r w:rsidRPr="00E80C83">
        <w:rPr>
          <w:rFonts w:eastAsia="Times New Roman"/>
        </w:rPr>
        <w:t>;</w:t>
      </w:r>
    </w:p>
    <w:p w14:paraId="47252216" w14:textId="4DE07623" w:rsidR="00E80C83" w:rsidRPr="00E80C83" w:rsidRDefault="00E80C83" w:rsidP="00E80C83">
      <w:pPr>
        <w:pStyle w:val="SourceCode"/>
        <w:ind w:left="0"/>
        <w:rPr>
          <w:rFonts w:eastAsia="Times New Roman"/>
        </w:rPr>
      </w:pPr>
      <w:r w:rsidRPr="00E80C83">
        <w:rPr>
          <w:rFonts w:eastAsia="Times New Roman"/>
        </w:rPr>
        <w:t>console.log(...a4);   </w:t>
      </w:r>
      <w:r>
        <w:rPr>
          <w:rFonts w:eastAsia="Times New Roman"/>
        </w:rPr>
        <w:t xml:space="preserve">  </w:t>
      </w:r>
      <w:r w:rsidRPr="00E80C83">
        <w:rPr>
          <w:rFonts w:eastAsia="Times New Roman"/>
          <w:color w:val="008000"/>
        </w:rPr>
        <w:t>// a undefined undefined </w:t>
      </w:r>
    </w:p>
    <w:p w14:paraId="0BB302A5" w14:textId="77777777" w:rsidR="00E80C83" w:rsidRPr="00E80C83" w:rsidRDefault="00E80C83" w:rsidP="00E80C83">
      <w:pPr>
        <w:shd w:val="clear" w:color="auto" w:fill="FFFFFF"/>
        <w:spacing w:after="0" w:line="285" w:lineRule="atLeast"/>
        <w:rPr>
          <w:rFonts w:ascii="Consolas" w:eastAsia="Times New Roman" w:hAnsi="Consolas" w:cs="Times New Roman"/>
          <w:color w:val="000000"/>
          <w:sz w:val="21"/>
          <w:szCs w:val="21"/>
        </w:rPr>
      </w:pPr>
    </w:p>
    <w:p w14:paraId="6D792910" w14:textId="77777777" w:rsidR="00E80C83" w:rsidRPr="00E80C83" w:rsidRDefault="00E80C83" w:rsidP="00E80C83">
      <w:pPr>
        <w:pStyle w:val="SourceCode"/>
        <w:ind w:left="0"/>
        <w:rPr>
          <w:rFonts w:eastAsia="Times New Roman"/>
        </w:rPr>
      </w:pPr>
      <w:r w:rsidRPr="00E80C83">
        <w:rPr>
          <w:rFonts w:eastAsia="Times New Roman"/>
          <w:color w:val="0000FF"/>
        </w:rPr>
        <w:t>let</w:t>
      </w:r>
      <w:r w:rsidRPr="00E80C83">
        <w:rPr>
          <w:rFonts w:eastAsia="Times New Roman"/>
        </w:rPr>
        <w:t> a5 = [</w:t>
      </w:r>
      <w:r w:rsidRPr="00E80C83">
        <w:rPr>
          <w:rFonts w:eastAsia="Times New Roman"/>
          <w:color w:val="A31515"/>
        </w:rPr>
        <w:t>'a'</w:t>
      </w:r>
      <w:r w:rsidRPr="00E80C83">
        <w:rPr>
          <w:rFonts w:eastAsia="Times New Roman"/>
        </w:rPr>
        <w:t>,</w:t>
      </w:r>
      <w:r w:rsidRPr="00E80C83">
        <w:rPr>
          <w:rFonts w:eastAsia="Times New Roman"/>
          <w:color w:val="A31515"/>
        </w:rPr>
        <w:t>'b'</w:t>
      </w:r>
      <w:r w:rsidRPr="00E80C83">
        <w:rPr>
          <w:rFonts w:eastAsia="Times New Roman"/>
        </w:rPr>
        <w:t>,</w:t>
      </w:r>
      <w:r w:rsidRPr="00E80C83">
        <w:rPr>
          <w:rFonts w:eastAsia="Times New Roman"/>
          <w:color w:val="A31515"/>
        </w:rPr>
        <w:t>'c'</w:t>
      </w:r>
      <w:r w:rsidRPr="00E80C83">
        <w:rPr>
          <w:rFonts w:eastAsia="Times New Roman"/>
        </w:rPr>
        <w:t>];</w:t>
      </w:r>
    </w:p>
    <w:p w14:paraId="5C2942B2" w14:textId="77777777" w:rsidR="00E80C83" w:rsidRPr="00E80C83" w:rsidRDefault="00E80C83" w:rsidP="00E80C83">
      <w:pPr>
        <w:pStyle w:val="SourceCode"/>
        <w:ind w:left="0"/>
        <w:rPr>
          <w:rFonts w:eastAsia="Times New Roman"/>
        </w:rPr>
      </w:pPr>
      <w:r w:rsidRPr="00E80C83">
        <w:rPr>
          <w:rFonts w:eastAsia="Times New Roman"/>
        </w:rPr>
        <w:t>a5.length = </w:t>
      </w:r>
      <w:r w:rsidRPr="00E80C83">
        <w:rPr>
          <w:rFonts w:eastAsia="Times New Roman"/>
          <w:color w:val="098658"/>
        </w:rPr>
        <w:t>1</w:t>
      </w:r>
      <w:r w:rsidRPr="00E80C83">
        <w:rPr>
          <w:rFonts w:eastAsia="Times New Roman"/>
        </w:rPr>
        <w:t>;</w:t>
      </w:r>
    </w:p>
    <w:p w14:paraId="35F0987B" w14:textId="3B6AAE62" w:rsidR="00E80C83" w:rsidRPr="00E80C83" w:rsidRDefault="00E80C83" w:rsidP="00E80C83">
      <w:pPr>
        <w:pStyle w:val="SourceCode"/>
        <w:ind w:left="0"/>
        <w:rPr>
          <w:rFonts w:eastAsia="Times New Roman"/>
        </w:rPr>
      </w:pPr>
      <w:r w:rsidRPr="00E80C83">
        <w:rPr>
          <w:rFonts w:eastAsia="Times New Roman"/>
        </w:rPr>
        <w:t>console.log(...a5); </w:t>
      </w:r>
      <w:r>
        <w:rPr>
          <w:rFonts w:eastAsia="Times New Roman"/>
        </w:rPr>
        <w:t xml:space="preserve">    </w:t>
      </w:r>
      <w:r w:rsidRPr="00E80C83">
        <w:rPr>
          <w:rFonts w:eastAsia="Times New Roman"/>
          <w:color w:val="008000"/>
        </w:rPr>
        <w:t>// a</w:t>
      </w:r>
    </w:p>
    <w:p w14:paraId="64B4A65F" w14:textId="7134CD0B" w:rsidR="00405AC2" w:rsidRDefault="00582867" w:rsidP="00582867">
      <w:pPr>
        <w:pStyle w:val="Heading4"/>
      </w:pPr>
      <w:r>
        <w:t>Adding to Front/Back</w:t>
      </w:r>
    </w:p>
    <w:p w14:paraId="11AB153C" w14:textId="5920C9E4" w:rsidR="00582867" w:rsidRPr="00582867" w:rsidRDefault="00582867" w:rsidP="00582867">
      <w:r>
        <w:t xml:space="preserve">We use </w:t>
      </w:r>
      <w:r w:rsidRPr="00582867">
        <w:rPr>
          <w:rStyle w:val="SourceCodeChar"/>
        </w:rPr>
        <w:t>push</w:t>
      </w:r>
      <w:r>
        <w:t xml:space="preserve"> to add a new element at the end of the array and </w:t>
      </w:r>
      <w:r w:rsidRPr="00582867">
        <w:rPr>
          <w:rStyle w:val="SourceCodeChar"/>
        </w:rPr>
        <w:t>unshift</w:t>
      </w:r>
      <w:r>
        <w:t xml:space="preserve"> to add a new element at the beginning of the array. </w:t>
      </w:r>
    </w:p>
    <w:p w14:paraId="7CFA837E" w14:textId="77777777" w:rsidR="003A0DBE" w:rsidRPr="003A0DBE" w:rsidRDefault="003A0DBE" w:rsidP="003A0DBE">
      <w:pPr>
        <w:pStyle w:val="SourceCode"/>
        <w:rPr>
          <w:rFonts w:eastAsia="Times New Roman"/>
        </w:rPr>
      </w:pPr>
      <w:r w:rsidRPr="003A0DBE">
        <w:rPr>
          <w:rFonts w:eastAsia="Times New Roman"/>
          <w:color w:val="0000FF"/>
        </w:rPr>
        <w:t>let</w:t>
      </w:r>
      <w:r w:rsidRPr="003A0DBE">
        <w:rPr>
          <w:rFonts w:eastAsia="Times New Roman"/>
        </w:rPr>
        <w:t> a = [</w:t>
      </w:r>
      <w:r w:rsidRPr="003A0DBE">
        <w:rPr>
          <w:rFonts w:eastAsia="Times New Roman"/>
          <w:color w:val="A31515"/>
        </w:rPr>
        <w:t>'c'</w:t>
      </w:r>
      <w:r w:rsidRPr="003A0DBE">
        <w:rPr>
          <w:rFonts w:eastAsia="Times New Roman"/>
        </w:rPr>
        <w:t>];</w:t>
      </w:r>
    </w:p>
    <w:p w14:paraId="319385DD" w14:textId="77777777" w:rsidR="003A0DBE" w:rsidRPr="003A0DBE" w:rsidRDefault="003A0DBE" w:rsidP="003A0DBE">
      <w:pPr>
        <w:pStyle w:val="SourceCode"/>
        <w:rPr>
          <w:rFonts w:eastAsia="Times New Roman"/>
        </w:rPr>
      </w:pPr>
      <w:r w:rsidRPr="003A0DBE">
        <w:rPr>
          <w:rFonts w:eastAsia="Times New Roman"/>
        </w:rPr>
        <w:t>a.push(</w:t>
      </w:r>
      <w:r w:rsidRPr="003A0DBE">
        <w:rPr>
          <w:rFonts w:eastAsia="Times New Roman"/>
          <w:color w:val="A31515"/>
        </w:rPr>
        <w:t>'d'</w:t>
      </w:r>
      <w:r w:rsidRPr="003A0DBE">
        <w:rPr>
          <w:rFonts w:eastAsia="Times New Roman"/>
        </w:rPr>
        <w:t>)</w:t>
      </w:r>
    </w:p>
    <w:p w14:paraId="03834A54" w14:textId="77777777" w:rsidR="003A0DBE" w:rsidRPr="003A0DBE" w:rsidRDefault="003A0DBE" w:rsidP="003A0DBE">
      <w:pPr>
        <w:pStyle w:val="SourceCode"/>
        <w:rPr>
          <w:rFonts w:eastAsia="Times New Roman"/>
        </w:rPr>
      </w:pPr>
      <w:r w:rsidRPr="003A0DBE">
        <w:rPr>
          <w:rFonts w:eastAsia="Times New Roman"/>
        </w:rPr>
        <w:t>console.log(...a); </w:t>
      </w:r>
      <w:r w:rsidRPr="003A0DBE">
        <w:rPr>
          <w:rFonts w:eastAsia="Times New Roman"/>
          <w:color w:val="008000"/>
        </w:rPr>
        <w:t>// c d</w:t>
      </w:r>
    </w:p>
    <w:p w14:paraId="5EC7203A" w14:textId="77777777" w:rsidR="003A0DBE" w:rsidRPr="003A0DBE" w:rsidRDefault="003A0DBE" w:rsidP="003A0DBE">
      <w:pPr>
        <w:pStyle w:val="SourceCode"/>
        <w:rPr>
          <w:rFonts w:eastAsia="Times New Roman"/>
        </w:rPr>
      </w:pPr>
    </w:p>
    <w:p w14:paraId="182C3541" w14:textId="77777777" w:rsidR="003A0DBE" w:rsidRPr="003A0DBE" w:rsidRDefault="003A0DBE" w:rsidP="003A0DBE">
      <w:pPr>
        <w:pStyle w:val="SourceCode"/>
        <w:rPr>
          <w:rFonts w:eastAsia="Times New Roman"/>
        </w:rPr>
      </w:pPr>
      <w:r w:rsidRPr="003A0DBE">
        <w:rPr>
          <w:rFonts w:eastAsia="Times New Roman"/>
        </w:rPr>
        <w:t>a.unshift(</w:t>
      </w:r>
      <w:r w:rsidRPr="003A0DBE">
        <w:rPr>
          <w:rFonts w:eastAsia="Times New Roman"/>
          <w:color w:val="A31515"/>
        </w:rPr>
        <w:t>'b'</w:t>
      </w:r>
      <w:r w:rsidRPr="003A0DBE">
        <w:rPr>
          <w:rFonts w:eastAsia="Times New Roman"/>
        </w:rPr>
        <w:t>);</w:t>
      </w:r>
    </w:p>
    <w:p w14:paraId="7303AC77" w14:textId="77777777" w:rsidR="003A0DBE" w:rsidRPr="003A0DBE" w:rsidRDefault="003A0DBE" w:rsidP="003A0DBE">
      <w:pPr>
        <w:pStyle w:val="SourceCode"/>
        <w:rPr>
          <w:rFonts w:eastAsia="Times New Roman"/>
        </w:rPr>
      </w:pPr>
      <w:r w:rsidRPr="003A0DBE">
        <w:rPr>
          <w:rFonts w:eastAsia="Times New Roman"/>
        </w:rPr>
        <w:t>console.log(...a); </w:t>
      </w:r>
      <w:r w:rsidRPr="003A0DBE">
        <w:rPr>
          <w:rFonts w:eastAsia="Times New Roman"/>
          <w:color w:val="008000"/>
        </w:rPr>
        <w:t>// b c d</w:t>
      </w:r>
    </w:p>
    <w:p w14:paraId="6EFC57B9" w14:textId="77777777" w:rsidR="003A0DBE" w:rsidRPr="003A0DBE" w:rsidRDefault="003A0DBE" w:rsidP="003A0DBE">
      <w:pPr>
        <w:shd w:val="clear" w:color="auto" w:fill="FFFFFF"/>
        <w:spacing w:after="0" w:line="285" w:lineRule="atLeast"/>
        <w:rPr>
          <w:rFonts w:ascii="Consolas" w:eastAsia="Times New Roman" w:hAnsi="Consolas" w:cs="Times New Roman"/>
          <w:color w:val="000000"/>
          <w:sz w:val="21"/>
          <w:szCs w:val="21"/>
        </w:rPr>
      </w:pPr>
    </w:p>
    <w:p w14:paraId="47459814" w14:textId="77777777" w:rsidR="00405AC2" w:rsidRDefault="00405AC2" w:rsidP="001F3C3A">
      <w:pPr>
        <w:pStyle w:val="Heading3"/>
      </w:pPr>
    </w:p>
    <w:p w14:paraId="7A78DFC5" w14:textId="015F7CDB" w:rsidR="001F3C3A" w:rsidRDefault="001F3C3A" w:rsidP="001F3C3A">
      <w:pPr>
        <w:pStyle w:val="Heading3"/>
      </w:pPr>
      <w:r>
        <w:t>Modules</w:t>
      </w:r>
    </w:p>
    <w:p w14:paraId="0A2D707F" w14:textId="77777777" w:rsidR="001F3C3A" w:rsidRDefault="001F3C3A" w:rsidP="001F3C3A">
      <w:pPr>
        <w:pStyle w:val="Heading4"/>
        <w:rPr>
          <w:lang w:val="sv-SE"/>
        </w:rPr>
      </w:pPr>
      <w:r w:rsidRPr="001D692F">
        <w:rPr>
          <w:lang w:val="sv-SE"/>
        </w:rPr>
        <w:t>ES5</w:t>
      </w:r>
      <w:r>
        <w:rPr>
          <w:lang w:val="sv-SE"/>
        </w:rPr>
        <w:t xml:space="preserve">  Vs Es6 </w:t>
      </w:r>
    </w:p>
    <w:p w14:paraId="0C416938" w14:textId="77777777" w:rsidR="001F3C3A" w:rsidRDefault="001F3C3A" w:rsidP="001F3C3A">
      <w:r>
        <w:t>JavaScript modules have changed a lot down the years. Let us look at modules in es5 and es6.</w:t>
      </w:r>
    </w:p>
    <w:p w14:paraId="446E3BD8" w14:textId="77777777" w:rsidR="001F3C3A" w:rsidRDefault="001F3C3A" w:rsidP="001F3C3A">
      <w:pPr>
        <w:pStyle w:val="Heading5"/>
      </w:pPr>
      <w:r>
        <w:t>ES5</w:t>
      </w:r>
    </w:p>
    <w:p w14:paraId="53FAB7A4" w14:textId="77777777" w:rsidR="001F3C3A" w:rsidRDefault="001F3C3A" w:rsidP="001F3C3A">
      <w:r>
        <w:t xml:space="preserve">The code is listed </w:t>
      </w:r>
      <w:hyperlink r:id="rId25" w:history="1">
        <w:r w:rsidRPr="004721A1">
          <w:rPr>
            <w:rStyle w:val="Hyperlink"/>
            <w:rFonts w:cstheme="minorBidi"/>
          </w:rPr>
          <w:t>here</w:t>
        </w:r>
      </w:hyperlink>
      <w:r>
        <w:t xml:space="preserve">. Run the example by typing the following command from the directory that contains </w:t>
      </w:r>
      <w:r w:rsidRPr="002960DD">
        <w:rPr>
          <w:rStyle w:val="SourceCodeChar"/>
        </w:rPr>
        <w:t>modconsumer.js</w:t>
      </w:r>
      <w:r>
        <w:t xml:space="preserve"> </w:t>
      </w:r>
    </w:p>
    <w:p w14:paraId="5463F72D" w14:textId="77777777" w:rsidR="001F3C3A" w:rsidRDefault="001F3C3A" w:rsidP="001F3C3A">
      <w:pPr>
        <w:pStyle w:val="SourceCode"/>
      </w:pPr>
      <w:r>
        <w:t>node modconsumer.js</w:t>
      </w:r>
    </w:p>
    <w:p w14:paraId="1A0E6912" w14:textId="77777777" w:rsidR="001F3C3A" w:rsidRPr="004721A1" w:rsidRDefault="001F3C3A" w:rsidP="001F3C3A">
      <w:pPr>
        <w:pStyle w:val="SourceCode"/>
      </w:pPr>
    </w:p>
    <w:p w14:paraId="35E18459" w14:textId="7DB39DD8" w:rsidR="001F3C3A" w:rsidRPr="00E96F79" w:rsidRDefault="001F3C3A" w:rsidP="001F3C3A">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733ECC">
        <w:rPr>
          <w:noProof/>
          <w:lang w:val="sv-SE"/>
        </w:rPr>
        <w:t>1</w:t>
      </w:r>
      <w:r>
        <w:fldChar w:fldCharType="end"/>
      </w:r>
      <w:r w:rsidRPr="00E96F79">
        <w:rPr>
          <w:lang w:val="sv-SE"/>
        </w:rPr>
        <w:t xml:space="preserve"> es5mod.js</w:t>
      </w:r>
    </w:p>
    <w:p w14:paraId="279F15A3" w14:textId="77777777" w:rsidR="001F3C3A" w:rsidRPr="00E96F79" w:rsidRDefault="001F3C3A" w:rsidP="001F3C3A">
      <w:pPr>
        <w:pStyle w:val="SourceCode"/>
        <w:rPr>
          <w:lang w:val="sv-SE"/>
        </w:rPr>
      </w:pPr>
      <w:r w:rsidRPr="00E96F79">
        <w:rPr>
          <w:lang w:val="sv-SE"/>
        </w:rPr>
        <w:t>var myModule = {</w:t>
      </w:r>
    </w:p>
    <w:p w14:paraId="1D0DD6BF" w14:textId="77777777" w:rsidR="001F3C3A" w:rsidRPr="00E96F79" w:rsidRDefault="001F3C3A" w:rsidP="001F3C3A">
      <w:pPr>
        <w:pStyle w:val="SourceCode"/>
      </w:pPr>
      <w:r w:rsidRPr="00E96F79">
        <w:rPr>
          <w:lang w:val="sv-SE"/>
        </w:rPr>
        <w:t>    </w:t>
      </w:r>
      <w:r w:rsidRPr="00E96F79">
        <w:t>add: function(x,y) { return x+y},</w:t>
      </w:r>
    </w:p>
    <w:p w14:paraId="36F430A2" w14:textId="77777777" w:rsidR="001F3C3A" w:rsidRPr="00E96F79" w:rsidRDefault="001F3C3A" w:rsidP="001F3C3A">
      <w:pPr>
        <w:pStyle w:val="SourceCode"/>
      </w:pPr>
      <w:r w:rsidRPr="00E96F79">
        <w:t>    sub: function(x,y) { return x-y}</w:t>
      </w:r>
    </w:p>
    <w:p w14:paraId="50FA891F" w14:textId="77777777" w:rsidR="001F3C3A" w:rsidRPr="00E96F79" w:rsidRDefault="001F3C3A" w:rsidP="001F3C3A">
      <w:pPr>
        <w:pStyle w:val="SourceCode"/>
      </w:pPr>
      <w:r w:rsidRPr="00E96F79">
        <w:t>}</w:t>
      </w:r>
    </w:p>
    <w:p w14:paraId="366B5509" w14:textId="77777777" w:rsidR="001F3C3A" w:rsidRPr="00E96F79" w:rsidRDefault="001F3C3A" w:rsidP="001F3C3A">
      <w:pPr>
        <w:pStyle w:val="SourceCode"/>
      </w:pPr>
    </w:p>
    <w:p w14:paraId="4EAA0DE4" w14:textId="77777777" w:rsidR="001F3C3A" w:rsidRDefault="001F3C3A" w:rsidP="001F3C3A">
      <w:pPr>
        <w:pStyle w:val="SourceCode"/>
      </w:pPr>
      <w:r w:rsidRPr="00E96F79">
        <w:t>module.exports = myModule;</w:t>
      </w:r>
    </w:p>
    <w:p w14:paraId="6CE3B293" w14:textId="77777777" w:rsidR="001F3C3A" w:rsidRPr="00E96F79" w:rsidRDefault="001F3C3A" w:rsidP="001F3C3A">
      <w:pPr>
        <w:pStyle w:val="SourceCode"/>
      </w:pPr>
    </w:p>
    <w:p w14:paraId="7646ADEE" w14:textId="77777777" w:rsidR="001F3C3A" w:rsidRPr="00E96F79" w:rsidRDefault="001F3C3A" w:rsidP="001F3C3A">
      <w:pPr>
        <w:shd w:val="clear" w:color="auto" w:fill="FFFFFF"/>
        <w:spacing w:after="0" w:line="285" w:lineRule="atLeast"/>
        <w:rPr>
          <w:rFonts w:ascii="Consolas" w:eastAsia="Times New Roman" w:hAnsi="Consolas" w:cs="Times New Roman"/>
          <w:color w:val="000000"/>
          <w:sz w:val="21"/>
          <w:szCs w:val="21"/>
        </w:rPr>
      </w:pPr>
    </w:p>
    <w:p w14:paraId="108B7F78" w14:textId="2A49E068" w:rsidR="001F3C3A" w:rsidRDefault="001F3C3A" w:rsidP="001F3C3A">
      <w:pPr>
        <w:pStyle w:val="CodeExampleCode"/>
      </w:pPr>
      <w:r>
        <w:lastRenderedPageBreak/>
        <w:t xml:space="preserve">Listing </w:t>
      </w:r>
      <w:r w:rsidR="00311C6A">
        <w:fldChar w:fldCharType="begin"/>
      </w:r>
      <w:r w:rsidR="00311C6A">
        <w:instrText xml:space="preserve"> SEQ Listing \* ARABIC </w:instrText>
      </w:r>
      <w:r w:rsidR="00311C6A">
        <w:fldChar w:fldCharType="separate"/>
      </w:r>
      <w:r w:rsidR="00733ECC">
        <w:rPr>
          <w:noProof/>
        </w:rPr>
        <w:t>2</w:t>
      </w:r>
      <w:r w:rsidR="00311C6A">
        <w:rPr>
          <w:noProof/>
        </w:rPr>
        <w:fldChar w:fldCharType="end"/>
      </w:r>
      <w:r>
        <w:t xml:space="preserve"> modconsumer.js</w:t>
      </w:r>
    </w:p>
    <w:p w14:paraId="52A5E9BF" w14:textId="77777777" w:rsidR="001F3C3A" w:rsidRPr="0051444F" w:rsidRDefault="001F3C3A" w:rsidP="001F3C3A">
      <w:pPr>
        <w:pStyle w:val="SourceCode"/>
      </w:pPr>
      <w:r w:rsidRPr="0051444F">
        <w:t>var myModule = require('./es5mod');</w:t>
      </w:r>
    </w:p>
    <w:p w14:paraId="42052558" w14:textId="77777777" w:rsidR="001F3C3A" w:rsidRPr="0051444F" w:rsidRDefault="001F3C3A" w:rsidP="001F3C3A">
      <w:pPr>
        <w:pStyle w:val="SourceCode"/>
      </w:pPr>
    </w:p>
    <w:p w14:paraId="5A767C74" w14:textId="77777777" w:rsidR="001F3C3A" w:rsidRPr="0051444F" w:rsidRDefault="001F3C3A" w:rsidP="001F3C3A">
      <w:pPr>
        <w:pStyle w:val="SourceCode"/>
      </w:pPr>
      <w:r w:rsidRPr="0051444F">
        <w:t>console.log(myModule.add(10,20));</w:t>
      </w:r>
    </w:p>
    <w:p w14:paraId="0E916607" w14:textId="77777777" w:rsidR="001F3C3A" w:rsidRPr="0051444F" w:rsidRDefault="001F3C3A" w:rsidP="001F3C3A">
      <w:pPr>
        <w:shd w:val="clear" w:color="auto" w:fill="FFFFFF"/>
        <w:spacing w:after="0" w:line="285" w:lineRule="atLeast"/>
        <w:rPr>
          <w:rFonts w:ascii="Consolas" w:eastAsia="Times New Roman" w:hAnsi="Consolas" w:cs="Times New Roman"/>
          <w:color w:val="000000"/>
          <w:sz w:val="21"/>
          <w:szCs w:val="21"/>
        </w:rPr>
      </w:pPr>
    </w:p>
    <w:p w14:paraId="7B03E5FE" w14:textId="77777777" w:rsidR="001F3C3A" w:rsidRDefault="001F3C3A" w:rsidP="001F3C3A">
      <w:pPr>
        <w:spacing w:after="160" w:line="259" w:lineRule="auto"/>
        <w:rPr>
          <w:rFonts w:asciiTheme="majorHAnsi" w:eastAsiaTheme="majorEastAsia" w:hAnsiTheme="majorHAnsi" w:cstheme="majorBidi"/>
          <w:color w:val="31378B" w:themeColor="text2"/>
          <w:sz w:val="28"/>
          <w:szCs w:val="26"/>
          <w:lang w:val="sv-SE"/>
        </w:rPr>
      </w:pPr>
      <w:r>
        <w:rPr>
          <w:lang w:val="sv-SE"/>
        </w:rPr>
        <w:br w:type="page"/>
      </w:r>
    </w:p>
    <w:p w14:paraId="5F9B3E1A" w14:textId="3B695270" w:rsidR="001F3C3A" w:rsidRDefault="001F3C3A" w:rsidP="001F3C3A">
      <w:pPr>
        <w:pStyle w:val="Heading5"/>
      </w:pPr>
      <w:r>
        <w:lastRenderedPageBreak/>
        <w:t>ES6</w:t>
      </w:r>
    </w:p>
    <w:p w14:paraId="528C6568" w14:textId="3987311A" w:rsidR="006F5584" w:rsidRDefault="006F5584" w:rsidP="006F5584">
      <w:r>
        <w:t xml:space="preserve">ES6 modules, also known as ESM, are file based. One file contains one module. We do not have to explicitly use </w:t>
      </w:r>
      <w:r w:rsidR="00675E93">
        <w:t>strict</w:t>
      </w:r>
      <w:r>
        <w:t xml:space="preserve"> mode with ES6 modules because they are automatically strict mode. Unlike older module formats ES6 modules do not require instantiation. Instead, we just import its exported symbols. ES6 modules are effectively singletons in that there is only ever one instance created. </w:t>
      </w:r>
    </w:p>
    <w:p w14:paraId="12737236" w14:textId="3482D4C1" w:rsidR="00675E93" w:rsidRDefault="00675E93" w:rsidP="006F5584">
      <w:r>
        <w:t xml:space="preserve">If we only use ES6 modules each module imports references from other ES6 modules it needs, thereby minimising any interaction with the global scope which is a huge advantage. </w:t>
      </w:r>
    </w:p>
    <w:p w14:paraId="61AA5CF6" w14:textId="77777777" w:rsidR="001F3C3A" w:rsidRPr="00B25F3A" w:rsidRDefault="001F3C3A" w:rsidP="001F3C3A">
      <w:pPr>
        <w:shd w:val="clear" w:color="auto" w:fill="FFFFFF"/>
        <w:spacing w:after="0" w:line="285" w:lineRule="atLeast"/>
        <w:rPr>
          <w:rStyle w:val="SourceCodeChar"/>
        </w:rPr>
      </w:pPr>
      <w:r>
        <w:t xml:space="preserve">The code is listed </w:t>
      </w:r>
      <w:hyperlink r:id="rId26" w:history="1">
        <w:r w:rsidRPr="004721A1">
          <w:rPr>
            <w:rStyle w:val="Hyperlink"/>
            <w:rFonts w:cstheme="minorBidi"/>
          </w:rPr>
          <w:t>here</w:t>
        </w:r>
      </w:hyperlink>
      <w:r>
        <w:t xml:space="preserve">. Run the example by typing the following command from the directory that contains </w:t>
      </w:r>
      <w:r w:rsidRPr="002960DD">
        <w:rPr>
          <w:rStyle w:val="SourceCodeChar"/>
        </w:rPr>
        <w:t>modconsumer.js</w:t>
      </w:r>
      <w:r>
        <w:t xml:space="preserve"> Note that to run ES6 modules using node we need to add </w:t>
      </w:r>
      <w:r w:rsidRPr="00B25F3A">
        <w:rPr>
          <w:rStyle w:val="SourceCodeChar"/>
        </w:rPr>
        <w:t>"type": "module"</w:t>
      </w:r>
      <w:r w:rsidRPr="00B25F3A">
        <w:t xml:space="preserve"> </w:t>
      </w:r>
      <w:r>
        <w:t xml:space="preserve">to the </w:t>
      </w:r>
      <w:r w:rsidRPr="00B25F3A">
        <w:rPr>
          <w:rStyle w:val="SourceCodeChar"/>
        </w:rPr>
        <w:t>package.json</w:t>
      </w:r>
      <w:r>
        <w:t xml:space="preserve"> at the top level. </w:t>
      </w:r>
    </w:p>
    <w:p w14:paraId="5FBD2A53" w14:textId="77777777" w:rsidR="001F3C3A" w:rsidRDefault="001F3C3A" w:rsidP="001F3C3A">
      <w:pPr>
        <w:pStyle w:val="SourceCode"/>
      </w:pPr>
    </w:p>
    <w:p w14:paraId="770D8DA3" w14:textId="77777777" w:rsidR="001F3C3A" w:rsidRDefault="001F3C3A" w:rsidP="001F3C3A">
      <w:pPr>
        <w:pStyle w:val="SourceCode"/>
      </w:pPr>
      <w:r>
        <w:t>node modconsumer.js</w:t>
      </w:r>
    </w:p>
    <w:p w14:paraId="5DFF9E19" w14:textId="77777777" w:rsidR="001F3C3A" w:rsidRDefault="001F3C3A" w:rsidP="001F3C3A">
      <w:pPr>
        <w:pStyle w:val="SourceCode"/>
      </w:pPr>
    </w:p>
    <w:p w14:paraId="326116E6" w14:textId="77777777" w:rsidR="001F3C3A" w:rsidRPr="004721A1" w:rsidRDefault="001F3C3A" w:rsidP="001F3C3A">
      <w:pPr>
        <w:pStyle w:val="SourceCode"/>
      </w:pPr>
    </w:p>
    <w:p w14:paraId="51B84C05" w14:textId="520D6B79" w:rsidR="001F3C3A" w:rsidRPr="00E96F79" w:rsidRDefault="001F3C3A" w:rsidP="001F3C3A">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733ECC">
        <w:rPr>
          <w:noProof/>
          <w:lang w:val="sv-SE"/>
        </w:rPr>
        <w:t>3</w:t>
      </w:r>
      <w:r>
        <w:fldChar w:fldCharType="end"/>
      </w:r>
      <w:r w:rsidRPr="00E96F79">
        <w:rPr>
          <w:lang w:val="sv-SE"/>
        </w:rPr>
        <w:t xml:space="preserve"> es</w:t>
      </w:r>
      <w:r>
        <w:rPr>
          <w:lang w:val="sv-SE"/>
        </w:rPr>
        <w:t>6</w:t>
      </w:r>
      <w:r w:rsidRPr="00E96F79">
        <w:rPr>
          <w:lang w:val="sv-SE"/>
        </w:rPr>
        <w:t>mod.js</w:t>
      </w:r>
    </w:p>
    <w:p w14:paraId="26494D2F" w14:textId="77777777" w:rsidR="001F3C3A" w:rsidRPr="002960DD" w:rsidRDefault="001F3C3A" w:rsidP="001F3C3A">
      <w:pPr>
        <w:pStyle w:val="SourceCode"/>
      </w:pPr>
      <w:r w:rsidRPr="002960DD">
        <w:t>var myModule = {</w:t>
      </w:r>
    </w:p>
    <w:p w14:paraId="6522D718" w14:textId="77777777" w:rsidR="001F3C3A" w:rsidRPr="002960DD" w:rsidRDefault="001F3C3A" w:rsidP="001F3C3A">
      <w:pPr>
        <w:pStyle w:val="SourceCode"/>
      </w:pPr>
      <w:r w:rsidRPr="002960DD">
        <w:t xml:space="preserve">    add: function(x,y) { return x+y},</w:t>
      </w:r>
    </w:p>
    <w:p w14:paraId="04A29774" w14:textId="77777777" w:rsidR="001F3C3A" w:rsidRPr="002960DD" w:rsidRDefault="001F3C3A" w:rsidP="001F3C3A">
      <w:pPr>
        <w:pStyle w:val="SourceCode"/>
      </w:pPr>
      <w:r w:rsidRPr="002960DD">
        <w:t xml:space="preserve">    sub: function(x,y) { return x-y}</w:t>
      </w:r>
    </w:p>
    <w:p w14:paraId="6C98E78C" w14:textId="77777777" w:rsidR="001F3C3A" w:rsidRPr="002960DD" w:rsidRDefault="001F3C3A" w:rsidP="001F3C3A">
      <w:pPr>
        <w:pStyle w:val="SourceCode"/>
      </w:pPr>
      <w:r w:rsidRPr="002960DD">
        <w:t>}</w:t>
      </w:r>
    </w:p>
    <w:p w14:paraId="40F7DEB8" w14:textId="77777777" w:rsidR="001F3C3A" w:rsidRPr="002960DD" w:rsidRDefault="001F3C3A" w:rsidP="001F3C3A">
      <w:pPr>
        <w:pStyle w:val="SourceCode"/>
      </w:pPr>
    </w:p>
    <w:p w14:paraId="0028123D" w14:textId="77777777" w:rsidR="001F3C3A" w:rsidRPr="002960DD" w:rsidRDefault="001F3C3A" w:rsidP="001F3C3A">
      <w:pPr>
        <w:pStyle w:val="SourceCode"/>
      </w:pPr>
      <w:r w:rsidRPr="002960DD">
        <w:t>export default myModule;</w:t>
      </w:r>
    </w:p>
    <w:p w14:paraId="1C505606" w14:textId="77777777" w:rsidR="001F3C3A" w:rsidRPr="002960DD" w:rsidRDefault="001F3C3A" w:rsidP="001F3C3A">
      <w:pPr>
        <w:shd w:val="clear" w:color="auto" w:fill="FFFFFE"/>
        <w:spacing w:after="0" w:line="270" w:lineRule="atLeast"/>
        <w:rPr>
          <w:rFonts w:ascii="Courier New" w:eastAsia="Times New Roman" w:hAnsi="Courier New" w:cs="Courier New"/>
          <w:color w:val="000000"/>
          <w:sz w:val="20"/>
          <w:szCs w:val="20"/>
        </w:rPr>
      </w:pPr>
    </w:p>
    <w:p w14:paraId="5100EFEF" w14:textId="77777777" w:rsidR="001F3C3A" w:rsidRPr="00E96F79" w:rsidRDefault="001F3C3A" w:rsidP="001F3C3A">
      <w:pPr>
        <w:pStyle w:val="SourceCode"/>
      </w:pPr>
    </w:p>
    <w:p w14:paraId="2C017E30" w14:textId="77777777" w:rsidR="001F3C3A" w:rsidRPr="00E96F79" w:rsidRDefault="001F3C3A" w:rsidP="001F3C3A">
      <w:pPr>
        <w:shd w:val="clear" w:color="auto" w:fill="FFFFFF"/>
        <w:spacing w:after="0" w:line="285" w:lineRule="atLeast"/>
        <w:rPr>
          <w:rFonts w:ascii="Consolas" w:eastAsia="Times New Roman" w:hAnsi="Consolas" w:cs="Times New Roman"/>
          <w:color w:val="000000"/>
          <w:sz w:val="21"/>
          <w:szCs w:val="21"/>
        </w:rPr>
      </w:pPr>
    </w:p>
    <w:p w14:paraId="5052D386" w14:textId="2C8364DE" w:rsidR="001F3C3A" w:rsidRDefault="001F3C3A" w:rsidP="001F3C3A">
      <w:pPr>
        <w:pStyle w:val="CodeExampleCode"/>
      </w:pPr>
      <w:r>
        <w:t xml:space="preserve">Listing </w:t>
      </w:r>
      <w:r w:rsidR="00311C6A">
        <w:fldChar w:fldCharType="begin"/>
      </w:r>
      <w:r w:rsidR="00311C6A">
        <w:instrText xml:space="preserve"> SEQ Listing \* ARABIC </w:instrText>
      </w:r>
      <w:r w:rsidR="00311C6A">
        <w:fldChar w:fldCharType="separate"/>
      </w:r>
      <w:r w:rsidR="00733ECC">
        <w:rPr>
          <w:noProof/>
        </w:rPr>
        <w:t>4</w:t>
      </w:r>
      <w:r w:rsidR="00311C6A">
        <w:rPr>
          <w:noProof/>
        </w:rPr>
        <w:fldChar w:fldCharType="end"/>
      </w:r>
      <w:r>
        <w:t xml:space="preserve"> modconsumer.js</w:t>
      </w:r>
    </w:p>
    <w:p w14:paraId="14899E97" w14:textId="77777777" w:rsidR="001F3C3A" w:rsidRPr="002960DD" w:rsidRDefault="001F3C3A" w:rsidP="001F3C3A">
      <w:pPr>
        <w:pStyle w:val="SourceCode"/>
      </w:pPr>
      <w:r w:rsidRPr="002960DD">
        <w:t>import myModule from './es6mod.js';</w:t>
      </w:r>
    </w:p>
    <w:p w14:paraId="7E95B156" w14:textId="77777777" w:rsidR="001F3C3A" w:rsidRPr="002960DD" w:rsidRDefault="001F3C3A" w:rsidP="001F3C3A">
      <w:pPr>
        <w:pStyle w:val="SourceCode"/>
      </w:pPr>
    </w:p>
    <w:p w14:paraId="4FC13012" w14:textId="77777777" w:rsidR="001F3C3A" w:rsidRPr="002960DD" w:rsidRDefault="001F3C3A" w:rsidP="001F3C3A">
      <w:pPr>
        <w:pStyle w:val="SourceCode"/>
      </w:pPr>
      <w:r w:rsidRPr="002960DD">
        <w:t>console.log(myModule.add(10,20));</w:t>
      </w:r>
    </w:p>
    <w:p w14:paraId="415DF7E2" w14:textId="77777777" w:rsidR="001F3C3A" w:rsidRPr="002960DD" w:rsidRDefault="001F3C3A" w:rsidP="001F3C3A">
      <w:pPr>
        <w:shd w:val="clear" w:color="auto" w:fill="FFFFFE"/>
        <w:spacing w:after="0" w:line="270" w:lineRule="atLeast"/>
        <w:rPr>
          <w:rFonts w:ascii="Courier New" w:eastAsia="Times New Roman" w:hAnsi="Courier New" w:cs="Courier New"/>
          <w:color w:val="000000"/>
          <w:sz w:val="20"/>
          <w:szCs w:val="20"/>
        </w:rPr>
      </w:pPr>
    </w:p>
    <w:p w14:paraId="543F2554" w14:textId="77777777" w:rsidR="001F3C3A" w:rsidRDefault="001F3C3A" w:rsidP="001F3C3A">
      <w:pPr>
        <w:pStyle w:val="Heading4"/>
        <w:rPr>
          <w:lang w:val="sv-SE"/>
        </w:rPr>
      </w:pPr>
      <w:r>
        <w:rPr>
          <w:lang w:val="sv-SE"/>
        </w:rPr>
        <w:t>Singleton</w:t>
      </w:r>
    </w:p>
    <w:p w14:paraId="1587E6C1" w14:textId="77777777" w:rsidR="001F3C3A" w:rsidRDefault="001F3C3A" w:rsidP="001F3C3A">
      <w:pPr>
        <w:rPr>
          <w:lang w:val="sv-SE"/>
        </w:rPr>
      </w:pPr>
      <w:r>
        <w:rPr>
          <w:lang w:val="sv-SE"/>
        </w:rPr>
        <w:t xml:space="preserve">If multiple modules include the same module then only one copy is created so we can export consts from a module to create effective singletons. </w:t>
      </w:r>
    </w:p>
    <w:p w14:paraId="19AC286C" w14:textId="77777777" w:rsidR="001F3C3A" w:rsidRDefault="001F3C3A" w:rsidP="001F3C3A">
      <w:pPr>
        <w:rPr>
          <w:lang w:val="sv-SE"/>
        </w:rPr>
      </w:pPr>
      <w:r>
        <w:rPr>
          <w:lang w:val="sv-SE"/>
        </w:rPr>
        <w:t xml:space="preserve">See this </w:t>
      </w:r>
      <w:hyperlink r:id="rId27" w:history="1">
        <w:r w:rsidRPr="003637DD">
          <w:rPr>
            <w:rStyle w:val="Hyperlink"/>
            <w:rFonts w:cstheme="minorBidi"/>
            <w:lang w:val="sv-SE"/>
          </w:rPr>
          <w:t>example</w:t>
        </w:r>
      </w:hyperlink>
      <w:r>
        <w:rPr>
          <w:lang w:val="sv-SE"/>
        </w:rPr>
        <w:t xml:space="preserve"> </w:t>
      </w:r>
    </w:p>
    <w:p w14:paraId="7C977473" w14:textId="77777777" w:rsidR="001F3C3A" w:rsidRPr="00CD0117" w:rsidRDefault="001F3C3A" w:rsidP="001F3C3A">
      <w:pPr>
        <w:rPr>
          <w:lang w:val="sv-SE"/>
        </w:rPr>
      </w:pPr>
    </w:p>
    <w:p w14:paraId="595B48FA" w14:textId="77777777" w:rsidR="001F3C3A" w:rsidRDefault="001F3C3A" w:rsidP="001F3C3A">
      <w:pPr>
        <w:spacing w:after="160" w:line="259" w:lineRule="auto"/>
        <w:rPr>
          <w:rFonts w:asciiTheme="majorHAnsi" w:eastAsiaTheme="majorEastAsia" w:hAnsiTheme="majorHAnsi" w:cstheme="majorBidi"/>
          <w:color w:val="31378B" w:themeColor="text2"/>
          <w:sz w:val="28"/>
          <w:szCs w:val="26"/>
        </w:rPr>
      </w:pPr>
      <w:r>
        <w:br w:type="page"/>
      </w:r>
    </w:p>
    <w:p w14:paraId="129D180A" w14:textId="77777777" w:rsidR="007102A2" w:rsidRDefault="007102A2" w:rsidP="007102A2">
      <w:pPr>
        <w:pStyle w:val="Heading3"/>
      </w:pPr>
      <w:r>
        <w:lastRenderedPageBreak/>
        <w:t>Types</w:t>
      </w:r>
    </w:p>
    <w:p w14:paraId="2FAFEB69" w14:textId="24DE240F" w:rsidR="007102A2" w:rsidRDefault="007102A2" w:rsidP="007102A2">
      <w:r>
        <w:t xml:space="preserve">JavaScript has a simple </w:t>
      </w:r>
      <w:r w:rsidR="00877AC5">
        <w:t>Type</w:t>
      </w:r>
      <w:r>
        <w:t xml:space="preserve"> </w:t>
      </w:r>
      <w:r w:rsidR="00877AC5">
        <w:t xml:space="preserve">System </w:t>
      </w:r>
      <w:r>
        <w:t>consisting of the following types.</w:t>
      </w:r>
    </w:p>
    <w:p w14:paraId="0AE6E254" w14:textId="77777777" w:rsidR="007102A2" w:rsidRDefault="007102A2" w:rsidP="007102A2">
      <w:pPr>
        <w:pStyle w:val="ListBullet"/>
      </w:pPr>
      <w:r>
        <w:t>string</w:t>
      </w:r>
    </w:p>
    <w:p w14:paraId="5685796B" w14:textId="77777777" w:rsidR="007102A2" w:rsidRDefault="007102A2" w:rsidP="007102A2">
      <w:pPr>
        <w:pStyle w:val="ListBullet"/>
      </w:pPr>
      <w:r>
        <w:t>number</w:t>
      </w:r>
    </w:p>
    <w:p w14:paraId="598FF3F5" w14:textId="77777777" w:rsidR="007102A2" w:rsidRDefault="007102A2" w:rsidP="007102A2">
      <w:pPr>
        <w:pStyle w:val="ListBullet"/>
      </w:pPr>
      <w:r>
        <w:t>boolean</w:t>
      </w:r>
    </w:p>
    <w:p w14:paraId="028EE20A" w14:textId="77777777" w:rsidR="007102A2" w:rsidRDefault="007102A2" w:rsidP="007102A2">
      <w:pPr>
        <w:pStyle w:val="ListBullet"/>
      </w:pPr>
      <w:r>
        <w:t>undefined</w:t>
      </w:r>
    </w:p>
    <w:p w14:paraId="3E82398D" w14:textId="77777777" w:rsidR="007102A2" w:rsidRDefault="007102A2" w:rsidP="007102A2">
      <w:pPr>
        <w:pStyle w:val="ListBullet"/>
      </w:pPr>
      <w:r>
        <w:t>null</w:t>
      </w:r>
    </w:p>
    <w:p w14:paraId="24E6BE9A" w14:textId="77777777" w:rsidR="007102A2" w:rsidRPr="008469A3" w:rsidRDefault="007102A2" w:rsidP="007102A2">
      <w:pPr>
        <w:pStyle w:val="ListBullet"/>
      </w:pPr>
      <w:r>
        <w:t>object</w:t>
      </w:r>
    </w:p>
    <w:p w14:paraId="432AE566" w14:textId="77777777" w:rsidR="007102A2" w:rsidRDefault="007102A2" w:rsidP="007102A2">
      <w:bookmarkStart w:id="17" w:name="_Variables_and_Scope"/>
      <w:bookmarkStart w:id="18" w:name="_Toc44265511"/>
      <w:bookmarkEnd w:id="17"/>
      <w:r>
        <w:t>Undefined is the default value for uninitialized variables. Undefined is also a data type. Null is also a data type.</w:t>
      </w:r>
    </w:p>
    <w:p w14:paraId="5FAF5085" w14:textId="77777777" w:rsidR="007102A2" w:rsidRDefault="007102A2" w:rsidP="007102A2">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7102A2" w14:paraId="7B79ADF2" w14:textId="77777777" w:rsidTr="0066117F">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3B0EFAE" w14:textId="77777777" w:rsidR="007102A2" w:rsidRDefault="007102A2" w:rsidP="0066117F">
            <w:r>
              <w:t>Name</w:t>
            </w:r>
          </w:p>
        </w:tc>
        <w:tc>
          <w:tcPr>
            <w:tcW w:w="5340" w:type="dxa"/>
          </w:tcPr>
          <w:p w14:paraId="15E7DF99" w14:textId="77777777" w:rsidR="007102A2" w:rsidRDefault="007102A2" w:rsidP="0066117F">
            <w:pPr>
              <w:cnfStyle w:val="100000000000" w:firstRow="1" w:lastRow="0" w:firstColumn="0" w:lastColumn="0" w:oddVBand="0" w:evenVBand="0" w:oddHBand="0" w:evenHBand="0" w:firstRowFirstColumn="0" w:firstRowLastColumn="0" w:lastRowFirstColumn="0" w:lastRowLastColumn="0"/>
            </w:pPr>
            <w:r>
              <w:t>Code</w:t>
            </w:r>
          </w:p>
        </w:tc>
      </w:tr>
      <w:tr w:rsidR="007102A2" w:rsidRPr="00167511" w14:paraId="67754266"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613140E" w14:textId="2C6615E7" w:rsidR="007102A2" w:rsidRDefault="00916F27" w:rsidP="0066117F">
            <w:r>
              <w:t>0</w:t>
            </w:r>
          </w:p>
        </w:tc>
        <w:tc>
          <w:tcPr>
            <w:tcW w:w="5340" w:type="dxa"/>
          </w:tcPr>
          <w:p w14:paraId="24F5095F" w14:textId="77777777" w:rsidR="007102A2" w:rsidRPr="00041B8B" w:rsidRDefault="007102A2" w:rsidP="0066117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7102A2" w:rsidRPr="00167511" w14:paraId="43C000D6"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881286F" w14:textId="77777777" w:rsidR="007102A2" w:rsidRDefault="007102A2" w:rsidP="0066117F">
            <w:r>
              <w:t>Non-zero number</w:t>
            </w:r>
          </w:p>
        </w:tc>
        <w:tc>
          <w:tcPr>
            <w:tcW w:w="5340" w:type="dxa"/>
          </w:tcPr>
          <w:p w14:paraId="2DF8FAF3"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446209A"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37ECF34D" w14:textId="77777777" w:rsidR="007102A2" w:rsidRDefault="007102A2" w:rsidP="0066117F">
            <w:r>
              <w:t>Undefined</w:t>
            </w:r>
          </w:p>
        </w:tc>
        <w:tc>
          <w:tcPr>
            <w:tcW w:w="5340" w:type="dxa"/>
          </w:tcPr>
          <w:p w14:paraId="183E977C"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361E6550"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15D8266" w14:textId="77777777" w:rsidR="007102A2" w:rsidRDefault="007102A2" w:rsidP="0066117F">
            <w:r>
              <w:t>NaN</w:t>
            </w:r>
          </w:p>
        </w:tc>
        <w:tc>
          <w:tcPr>
            <w:tcW w:w="5340" w:type="dxa"/>
          </w:tcPr>
          <w:p w14:paraId="7B603D58"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04A0375D"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217552" w14:textId="77777777" w:rsidR="007102A2" w:rsidRDefault="007102A2" w:rsidP="0066117F">
            <w:r>
              <w:t>{}</w:t>
            </w:r>
          </w:p>
        </w:tc>
        <w:tc>
          <w:tcPr>
            <w:tcW w:w="5340" w:type="dxa"/>
          </w:tcPr>
          <w:p w14:paraId="699E9AA9"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A259910"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178A8D4" w14:textId="77777777" w:rsidR="007102A2" w:rsidRDefault="007102A2" w:rsidP="0066117F">
            <w:r>
              <w:t>[]</w:t>
            </w:r>
          </w:p>
        </w:tc>
        <w:tc>
          <w:tcPr>
            <w:tcW w:w="5340" w:type="dxa"/>
          </w:tcPr>
          <w:p w14:paraId="5CF18FC6"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131C86D8"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F6DD780" w14:textId="77777777" w:rsidR="007102A2" w:rsidRDefault="007102A2" w:rsidP="0066117F">
            <w:r>
              <w:t>Null</w:t>
            </w:r>
          </w:p>
        </w:tc>
        <w:tc>
          <w:tcPr>
            <w:tcW w:w="5340" w:type="dxa"/>
          </w:tcPr>
          <w:p w14:paraId="43F1176D"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3DE4660E" w14:textId="77777777" w:rsidTr="0066117F">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486DC291" w14:textId="77777777" w:rsidR="007102A2" w:rsidRDefault="007102A2" w:rsidP="0066117F">
            <w:r>
              <w:t>Null</w:t>
            </w:r>
          </w:p>
        </w:tc>
        <w:tc>
          <w:tcPr>
            <w:tcW w:w="5340" w:type="dxa"/>
          </w:tcPr>
          <w:p w14:paraId="35CE140F"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526385EB" w14:textId="77777777" w:rsidTr="0066117F">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7E2C026C" w14:textId="77777777" w:rsidR="007102A2" w:rsidRDefault="007102A2" w:rsidP="0066117F"/>
        </w:tc>
        <w:tc>
          <w:tcPr>
            <w:tcW w:w="5340" w:type="dxa"/>
          </w:tcPr>
          <w:p w14:paraId="7965D32E" w14:textId="77777777" w:rsidR="007102A2" w:rsidRDefault="007102A2" w:rsidP="0066117F">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4F156C1A" w14:textId="77777777" w:rsidR="007102A2" w:rsidRPr="00C21C53" w:rsidRDefault="007102A2" w:rsidP="007102A2"/>
    <w:p w14:paraId="7AA7BDD1" w14:textId="1825FD00" w:rsidR="009D536C" w:rsidRDefault="009D536C" w:rsidP="009D536C">
      <w:pPr>
        <w:pStyle w:val="Heading4"/>
      </w:pPr>
      <w:r>
        <w:lastRenderedPageBreak/>
        <w:t>Numbers</w:t>
      </w:r>
    </w:p>
    <w:p w14:paraId="0467B2CF" w14:textId="58194C58" w:rsidR="009D536C" w:rsidRDefault="009D536C" w:rsidP="009D536C">
      <w:proofErr w:type="gramStart"/>
      <w:r>
        <w:t>64 bit</w:t>
      </w:r>
      <w:proofErr w:type="gramEnd"/>
      <w:r>
        <w:t xml:space="preserve"> IEEE 754 standard floating point numbers</w:t>
      </w:r>
      <w:r w:rsidR="006338DB">
        <w:t xml:space="preserve"> which support integers from -2^53 to 2^53 inclusive. </w:t>
      </w:r>
    </w:p>
    <w:p w14:paraId="6239D678" w14:textId="13C47A41" w:rsidR="00F95604" w:rsidRDefault="00F95604" w:rsidP="00F95604">
      <w:pPr>
        <w:pStyle w:val="Heading4"/>
      </w:pPr>
      <w:r>
        <w:t>Dates</w:t>
      </w:r>
    </w:p>
    <w:p w14:paraId="7392BA3F" w14:textId="65D409AA" w:rsidR="00F95604" w:rsidRPr="00F95604" w:rsidRDefault="00F95604" w:rsidP="00F95604">
      <w:r>
        <w:t>Number of milliseconds since January 1</w:t>
      </w:r>
      <w:r w:rsidRPr="00F95604">
        <w:rPr>
          <w:vertAlign w:val="superscript"/>
        </w:rPr>
        <w:t>st</w:t>
      </w:r>
      <w:proofErr w:type="gramStart"/>
      <w:r>
        <w:t xml:space="preserve"> 1970</w:t>
      </w:r>
      <w:proofErr w:type="gramEnd"/>
      <w:r>
        <w:t xml:space="preserve">. </w:t>
      </w:r>
    </w:p>
    <w:p w14:paraId="28BA60C6" w14:textId="42740FE0" w:rsidR="006F17E4" w:rsidRDefault="006F17E4" w:rsidP="006F17E4">
      <w:pPr>
        <w:pStyle w:val="Heading4"/>
      </w:pPr>
      <w:r>
        <w:t>String</w:t>
      </w:r>
    </w:p>
    <w:p w14:paraId="7991DF7C" w14:textId="3EC735A9" w:rsidR="000B06FA" w:rsidRPr="000B06FA" w:rsidRDefault="00311C6A" w:rsidP="000B06FA">
      <w:hyperlink r:id="rId28" w:history="1">
        <w:r w:rsidR="000B06FA" w:rsidRPr="000B06FA">
          <w:rPr>
            <w:rStyle w:val="Hyperlink"/>
            <w:rFonts w:cstheme="minorBidi"/>
          </w:rPr>
          <w:t>Mozilla String Reference</w:t>
        </w:r>
      </w:hyperlink>
    </w:p>
    <w:p w14:paraId="642DCE28" w14:textId="7CA43589" w:rsidR="006F17E4" w:rsidRPr="006F17E4" w:rsidRDefault="006F17E4" w:rsidP="006F17E4">
      <w:r>
        <w:t>Immutable sequence of Unicode values. There are no characters in JavaScript only strings with one element</w:t>
      </w:r>
      <w:r w:rsidR="00F56156">
        <w:t>.</w:t>
      </w:r>
    </w:p>
    <w:p w14:paraId="5D92C26E" w14:textId="77777777" w:rsidR="00F95604" w:rsidRPr="009D536C" w:rsidRDefault="00F95604" w:rsidP="009D536C"/>
    <w:p w14:paraId="03E0F239" w14:textId="2AB184B7" w:rsidR="007102A2" w:rsidRDefault="007102A2" w:rsidP="007102A2">
      <w:pPr>
        <w:pStyle w:val="Heading3"/>
      </w:pPr>
      <w:r>
        <w:t>Operators</w:t>
      </w:r>
    </w:p>
    <w:p w14:paraId="67B920D6" w14:textId="17645DA4" w:rsidR="007102A2" w:rsidRPr="00602E41" w:rsidRDefault="007102A2" w:rsidP="007102A2">
      <w:pPr>
        <w:pStyle w:val="Def"/>
      </w:pPr>
      <w:r>
        <w:t xml:space="preserve">!! Convert to </w:t>
      </w:r>
      <w:r w:rsidR="0066117F">
        <w:t>bool.</w:t>
      </w:r>
    </w:p>
    <w:p w14:paraId="442DB16C" w14:textId="77777777" w:rsidR="007102A2" w:rsidRDefault="007102A2" w:rsidP="007102A2">
      <w:pPr>
        <w:pStyle w:val="SourceCode"/>
      </w:pPr>
      <w:r>
        <w:t>&gt; !!''</w:t>
      </w:r>
    </w:p>
    <w:p w14:paraId="27FC437E" w14:textId="77777777" w:rsidR="007102A2" w:rsidRDefault="007102A2" w:rsidP="007102A2">
      <w:pPr>
        <w:pStyle w:val="SourceCode"/>
      </w:pPr>
      <w:r>
        <w:t>&gt; false</w:t>
      </w:r>
    </w:p>
    <w:p w14:paraId="13B608A6" w14:textId="77777777" w:rsidR="007102A2" w:rsidRDefault="007102A2" w:rsidP="007102A2">
      <w:pPr>
        <w:pStyle w:val="SourceCode"/>
      </w:pPr>
    </w:p>
    <w:p w14:paraId="497693E8" w14:textId="3A349894" w:rsidR="007102A2" w:rsidRPr="00602E41" w:rsidRDefault="007102A2" w:rsidP="007102A2">
      <w:pPr>
        <w:pStyle w:val="Def"/>
      </w:pPr>
      <w:r>
        <w:t xml:space="preserve">|| to provide default </w:t>
      </w:r>
      <w:r w:rsidR="0066117F">
        <w:t>value.</w:t>
      </w:r>
    </w:p>
    <w:p w14:paraId="65150FAF" w14:textId="77777777" w:rsidR="007102A2" w:rsidRDefault="007102A2" w:rsidP="007102A2">
      <w:pPr>
        <w:pStyle w:val="SourceCode"/>
      </w:pPr>
    </w:p>
    <w:p w14:paraId="740795B2" w14:textId="77777777" w:rsidR="007102A2" w:rsidRDefault="007102A2" w:rsidP="007102A2">
      <w:pPr>
        <w:pStyle w:val="SourceCode"/>
      </w:pPr>
      <w:r>
        <w:t>&gt;&gt; const v = input || "kenny"</w:t>
      </w:r>
    </w:p>
    <w:p w14:paraId="6206C7CC" w14:textId="77777777" w:rsidR="007102A2" w:rsidRDefault="007102A2" w:rsidP="007102A2">
      <w:pPr>
        <w:pStyle w:val="SourceCode"/>
      </w:pPr>
      <w:r>
        <w:t>&gt;&gt; undefined</w:t>
      </w:r>
    </w:p>
    <w:p w14:paraId="392BB9F2" w14:textId="77777777" w:rsidR="007102A2" w:rsidRDefault="007102A2" w:rsidP="007102A2">
      <w:pPr>
        <w:pStyle w:val="SourceCode"/>
      </w:pPr>
      <w:r>
        <w:t>&gt;&gt; v</w:t>
      </w:r>
    </w:p>
    <w:p w14:paraId="5D8954C6" w14:textId="77777777" w:rsidR="007102A2" w:rsidRDefault="007102A2" w:rsidP="007102A2">
      <w:pPr>
        <w:pStyle w:val="SourceCode"/>
      </w:pPr>
      <w:r>
        <w:t>&gt;&gt; “kenny</w:t>
      </w:r>
    </w:p>
    <w:p w14:paraId="7886244A" w14:textId="77777777" w:rsidR="007102A2" w:rsidRDefault="007102A2" w:rsidP="007102A2">
      <w:pPr>
        <w:pStyle w:val="SourceCode"/>
      </w:pPr>
    </w:p>
    <w:p w14:paraId="4D2B2E75" w14:textId="77777777" w:rsidR="007102A2" w:rsidRPr="00602E41" w:rsidRDefault="007102A2" w:rsidP="007102A2"/>
    <w:p w14:paraId="0CA216D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6366AA0E" w14:textId="77777777" w:rsidR="007102A2" w:rsidRDefault="007102A2" w:rsidP="007102A2">
      <w:pPr>
        <w:pStyle w:val="Heading3"/>
      </w:pPr>
      <w:bookmarkStart w:id="19" w:name="_Closures"/>
      <w:bookmarkStart w:id="20" w:name="_Equality"/>
      <w:bookmarkStart w:id="21" w:name="_Toc44265513"/>
      <w:bookmarkEnd w:id="18"/>
      <w:bookmarkEnd w:id="19"/>
      <w:bookmarkEnd w:id="20"/>
      <w:r>
        <w:lastRenderedPageBreak/>
        <w:t>Equality</w:t>
      </w:r>
      <w:bookmarkEnd w:id="21"/>
    </w:p>
    <w:p w14:paraId="7496CFAC" w14:textId="77777777" w:rsidR="007102A2" w:rsidRDefault="007102A2" w:rsidP="007102A2">
      <w:r>
        <w:t>JavaScript provides the double equals operator == and the triple equals operator ==</w:t>
      </w:r>
      <w:proofErr w:type="gramStart"/>
      <w:r>
        <w:t>= .</w:t>
      </w:r>
      <w:proofErr w:type="gramEnd"/>
      <w:r>
        <w:t xml:space="preserve"> The double equals operator uses type coercion where the two operands have different types. The triple equals operator does not use type correction. Where both arguments are of the same type both operators behave the same. Primitive types use value comparison.</w:t>
      </w:r>
    </w:p>
    <w:p w14:paraId="58A9EB99" w14:textId="77777777" w:rsidR="007102A2" w:rsidRPr="00E96E0C" w:rsidRDefault="007102A2" w:rsidP="007102A2">
      <w:pPr>
        <w:pStyle w:val="SourceCode"/>
      </w:pPr>
      <w:r w:rsidRPr="00E96E0C">
        <w:t>let c = "Kenny";</w:t>
      </w:r>
    </w:p>
    <w:p w14:paraId="09C03F00" w14:textId="77777777" w:rsidR="007102A2" w:rsidRPr="00E96E0C" w:rsidRDefault="007102A2" w:rsidP="007102A2">
      <w:pPr>
        <w:pStyle w:val="SourceCode"/>
      </w:pPr>
      <w:r w:rsidRPr="00E96E0C">
        <w:t>let d = "Kenny";</w:t>
      </w:r>
    </w:p>
    <w:p w14:paraId="2F3DA47D" w14:textId="77777777" w:rsidR="007102A2" w:rsidRDefault="007102A2" w:rsidP="007102A2">
      <w:pPr>
        <w:pStyle w:val="SourceCode"/>
      </w:pPr>
      <w:r w:rsidRPr="00E96E0C">
        <w:t>console.log(c == d);</w:t>
      </w:r>
    </w:p>
    <w:p w14:paraId="6ADC1FCE" w14:textId="77777777" w:rsidR="007102A2" w:rsidRDefault="007102A2" w:rsidP="007102A2">
      <w:pPr>
        <w:pStyle w:val="SourceCode"/>
      </w:pPr>
      <w:r w:rsidRPr="00E96E0C">
        <w:t>console.log(c =</w:t>
      </w:r>
      <w:r>
        <w:t>=</w:t>
      </w:r>
      <w:r w:rsidRPr="00E96E0C">
        <w:t>= d);</w:t>
      </w:r>
    </w:p>
    <w:p w14:paraId="19BD1E38" w14:textId="77777777" w:rsidR="007102A2" w:rsidRDefault="007102A2" w:rsidP="007102A2">
      <w:pPr>
        <w:pStyle w:val="SourceCode"/>
      </w:pPr>
    </w:p>
    <w:p w14:paraId="073D11E7" w14:textId="77777777" w:rsidR="007102A2" w:rsidRDefault="007102A2" w:rsidP="007102A2">
      <w:pPr>
        <w:pStyle w:val="SourceCode"/>
      </w:pPr>
      <w:r>
        <w:t>&gt;&gt; true</w:t>
      </w:r>
    </w:p>
    <w:p w14:paraId="4CE4904D" w14:textId="77777777" w:rsidR="007102A2" w:rsidRDefault="007102A2" w:rsidP="007102A2">
      <w:pPr>
        <w:pStyle w:val="SourceCode"/>
      </w:pPr>
      <w:r>
        <w:t>&gt;&gt; true</w:t>
      </w:r>
    </w:p>
    <w:p w14:paraId="7780BB74" w14:textId="77777777" w:rsidR="007102A2" w:rsidRDefault="007102A2" w:rsidP="007102A2">
      <w:pPr>
        <w:pStyle w:val="SourceCode"/>
        <w:ind w:left="0"/>
      </w:pPr>
    </w:p>
    <w:p w14:paraId="20A4370C" w14:textId="77777777" w:rsidR="007102A2" w:rsidRPr="00E96E0C" w:rsidRDefault="007102A2" w:rsidP="007102A2">
      <w:pPr>
        <w:pStyle w:val="SourceCode"/>
        <w:ind w:left="0"/>
      </w:pPr>
      <w:r>
        <w:tab/>
      </w:r>
    </w:p>
    <w:p w14:paraId="56E07C08" w14:textId="5A841484" w:rsidR="007102A2" w:rsidRDefault="007102A2" w:rsidP="007102A2">
      <w:r>
        <w:t xml:space="preserve">Object types use reference </w:t>
      </w:r>
      <w:r w:rsidR="00413AFC">
        <w:t>comparison.</w:t>
      </w:r>
      <w:r>
        <w:t xml:space="preserve"> </w:t>
      </w:r>
    </w:p>
    <w:p w14:paraId="7D033357" w14:textId="77777777" w:rsidR="007102A2" w:rsidRPr="002727C6" w:rsidRDefault="007102A2" w:rsidP="007102A2">
      <w:pPr>
        <w:pStyle w:val="SourceCode"/>
      </w:pPr>
      <w:r w:rsidRPr="002727C6">
        <w:t>let a = { name:"Kenny"};</w:t>
      </w:r>
    </w:p>
    <w:p w14:paraId="7ED59B25" w14:textId="77777777" w:rsidR="007102A2" w:rsidRPr="002727C6" w:rsidRDefault="007102A2" w:rsidP="007102A2">
      <w:pPr>
        <w:pStyle w:val="SourceCode"/>
      </w:pPr>
      <w:r w:rsidRPr="002727C6">
        <w:t>let b = { name: "Kenny"};</w:t>
      </w:r>
    </w:p>
    <w:p w14:paraId="63ADD519" w14:textId="77777777" w:rsidR="007102A2" w:rsidRPr="002727C6" w:rsidRDefault="007102A2" w:rsidP="007102A2">
      <w:pPr>
        <w:pStyle w:val="SourceCode"/>
      </w:pPr>
      <w:r w:rsidRPr="002727C6">
        <w:t>console.log(a == b);</w:t>
      </w:r>
    </w:p>
    <w:p w14:paraId="1ED50743" w14:textId="77777777" w:rsidR="007102A2" w:rsidRDefault="007102A2" w:rsidP="007102A2">
      <w:pPr>
        <w:pStyle w:val="SourceCode"/>
      </w:pPr>
      <w:r w:rsidRPr="002727C6">
        <w:t>console.log(a === b);</w:t>
      </w:r>
    </w:p>
    <w:p w14:paraId="6D844D62" w14:textId="77777777" w:rsidR="007102A2" w:rsidRDefault="007102A2" w:rsidP="007102A2">
      <w:pPr>
        <w:pStyle w:val="SourceCode"/>
      </w:pPr>
    </w:p>
    <w:p w14:paraId="0799A3B6" w14:textId="77777777" w:rsidR="007102A2" w:rsidRDefault="007102A2" w:rsidP="007102A2">
      <w:pPr>
        <w:pStyle w:val="SourceCode"/>
      </w:pPr>
      <w:r>
        <w:t>&gt;&gt; false</w:t>
      </w:r>
    </w:p>
    <w:p w14:paraId="2C2A4161" w14:textId="77777777" w:rsidR="007102A2" w:rsidRDefault="007102A2" w:rsidP="007102A2">
      <w:pPr>
        <w:pStyle w:val="SourceCode"/>
      </w:pPr>
      <w:r>
        <w:t>&gt;&gt; false</w:t>
      </w:r>
    </w:p>
    <w:p w14:paraId="6C1AEBEB" w14:textId="77777777" w:rsidR="007102A2" w:rsidRDefault="007102A2" w:rsidP="007102A2">
      <w:pPr>
        <w:pStyle w:val="SourceCode"/>
      </w:pPr>
    </w:p>
    <w:p w14:paraId="5FD993B9" w14:textId="77777777" w:rsidR="007102A2" w:rsidRPr="002727C6" w:rsidRDefault="007102A2" w:rsidP="007102A2">
      <w:pPr>
        <w:pStyle w:val="SourceCode"/>
      </w:pPr>
    </w:p>
    <w:p w14:paraId="39051C10" w14:textId="77777777" w:rsidR="007102A2" w:rsidRDefault="007102A2" w:rsidP="007102A2">
      <w:r>
        <w:t xml:space="preserve">Arrays are </w:t>
      </w:r>
      <w:proofErr w:type="gramStart"/>
      <w:r>
        <w:t>objects</w:t>
      </w:r>
      <w:proofErr w:type="gramEnd"/>
    </w:p>
    <w:p w14:paraId="14127552" w14:textId="77777777" w:rsidR="007102A2" w:rsidRPr="00CB7304" w:rsidRDefault="007102A2" w:rsidP="007102A2">
      <w:pPr>
        <w:pStyle w:val="SourceCode"/>
      </w:pPr>
      <w:r w:rsidRPr="00CB7304">
        <w:t>let a = [1,2,3];</w:t>
      </w:r>
    </w:p>
    <w:p w14:paraId="232B86A9" w14:textId="77777777" w:rsidR="007102A2" w:rsidRPr="00CB7304" w:rsidRDefault="007102A2" w:rsidP="007102A2">
      <w:pPr>
        <w:pStyle w:val="SourceCode"/>
      </w:pPr>
      <w:r w:rsidRPr="00CB7304">
        <w:t>let b = [1,2,3];</w:t>
      </w:r>
    </w:p>
    <w:p w14:paraId="57D9B9E4" w14:textId="77777777" w:rsidR="007102A2" w:rsidRPr="00CB7304" w:rsidRDefault="007102A2" w:rsidP="007102A2">
      <w:pPr>
        <w:pStyle w:val="SourceCode"/>
      </w:pPr>
      <w:r w:rsidRPr="00CB7304">
        <w:t>console.log(a == b);</w:t>
      </w:r>
    </w:p>
    <w:p w14:paraId="56BD3805" w14:textId="77777777" w:rsidR="007102A2" w:rsidRDefault="007102A2" w:rsidP="007102A2">
      <w:pPr>
        <w:pStyle w:val="SourceCode"/>
      </w:pPr>
      <w:r w:rsidRPr="00CB7304">
        <w:t>console.log(a === b);</w:t>
      </w:r>
    </w:p>
    <w:p w14:paraId="341AE9A4" w14:textId="77777777" w:rsidR="007102A2" w:rsidRDefault="007102A2" w:rsidP="007102A2">
      <w:pPr>
        <w:pStyle w:val="SourceCode"/>
      </w:pPr>
    </w:p>
    <w:p w14:paraId="0781F98B" w14:textId="77777777" w:rsidR="007102A2" w:rsidRDefault="007102A2" w:rsidP="007102A2">
      <w:pPr>
        <w:pStyle w:val="SourceCode"/>
      </w:pPr>
      <w:r>
        <w:t>&gt;&gt; true</w:t>
      </w:r>
    </w:p>
    <w:p w14:paraId="204F0F7B" w14:textId="77777777" w:rsidR="007102A2" w:rsidRPr="00CB7304" w:rsidRDefault="007102A2" w:rsidP="007102A2">
      <w:pPr>
        <w:pStyle w:val="SourceCode"/>
      </w:pPr>
      <w:r>
        <w:t>&gt;&gt; true</w:t>
      </w:r>
    </w:p>
    <w:p w14:paraId="1411AE30" w14:textId="77777777" w:rsidR="007102A2" w:rsidRPr="00CB7304" w:rsidRDefault="007102A2" w:rsidP="007102A2">
      <w:pPr>
        <w:shd w:val="clear" w:color="auto" w:fill="FFFFFF"/>
        <w:spacing w:after="0" w:line="285" w:lineRule="atLeast"/>
        <w:rPr>
          <w:rFonts w:ascii="Consolas" w:eastAsia="Times New Roman" w:hAnsi="Consolas" w:cs="Times New Roman"/>
          <w:color w:val="000000"/>
          <w:sz w:val="21"/>
          <w:szCs w:val="21"/>
        </w:rPr>
      </w:pPr>
    </w:p>
    <w:p w14:paraId="05542C60" w14:textId="77777777" w:rsidR="007102A2" w:rsidRDefault="007102A2" w:rsidP="007102A2">
      <w:r>
        <w:t>The double equals performance type correction.</w:t>
      </w:r>
    </w:p>
    <w:p w14:paraId="0937168D" w14:textId="77777777" w:rsidR="007102A2" w:rsidRPr="00C625B1"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2168D121" w14:textId="77777777" w:rsidR="007102A2"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4D2B916A" w14:textId="77777777" w:rsidR="007102A2" w:rsidRDefault="007102A2" w:rsidP="007102A2">
      <w:pPr>
        <w:pStyle w:val="SourceCode"/>
        <w:rPr>
          <w:rFonts w:eastAsia="Times New Roman"/>
        </w:rPr>
      </w:pPr>
    </w:p>
    <w:p w14:paraId="1B7672B7" w14:textId="77777777" w:rsidR="007102A2" w:rsidRDefault="007102A2" w:rsidP="007102A2">
      <w:pPr>
        <w:pStyle w:val="SourceCode"/>
        <w:rPr>
          <w:rFonts w:eastAsia="Times New Roman"/>
        </w:rPr>
      </w:pPr>
      <w:r>
        <w:rPr>
          <w:rFonts w:eastAsia="Times New Roman"/>
        </w:rPr>
        <w:t>&gt;&gt; true</w:t>
      </w:r>
    </w:p>
    <w:p w14:paraId="2A1B9CD7" w14:textId="77777777" w:rsidR="007102A2" w:rsidRPr="00C625B1" w:rsidRDefault="007102A2" w:rsidP="007102A2">
      <w:pPr>
        <w:pStyle w:val="SourceCode"/>
        <w:rPr>
          <w:rFonts w:eastAsia="Times New Roman"/>
        </w:rPr>
      </w:pPr>
      <w:r>
        <w:rPr>
          <w:rFonts w:eastAsia="Times New Roman"/>
        </w:rPr>
        <w:t>&gt;&gt; false</w:t>
      </w:r>
    </w:p>
    <w:p w14:paraId="005CAD17" w14:textId="77777777" w:rsidR="007102A2" w:rsidRPr="00C625B1" w:rsidRDefault="007102A2" w:rsidP="007102A2">
      <w:pPr>
        <w:shd w:val="clear" w:color="auto" w:fill="FFFFFF"/>
        <w:spacing w:after="0" w:line="285" w:lineRule="atLeast"/>
        <w:rPr>
          <w:rFonts w:ascii="Consolas" w:eastAsia="Times New Roman" w:hAnsi="Consolas" w:cs="Times New Roman"/>
          <w:color w:val="000000"/>
          <w:sz w:val="21"/>
          <w:szCs w:val="21"/>
        </w:rPr>
      </w:pPr>
    </w:p>
    <w:p w14:paraId="7E68FBAE" w14:textId="77777777" w:rsidR="007102A2" w:rsidRDefault="007102A2" w:rsidP="007102A2"/>
    <w:p w14:paraId="1C8C487D" w14:textId="77777777" w:rsidR="007102A2" w:rsidRDefault="007102A2" w:rsidP="007102A2"/>
    <w:p w14:paraId="4CC59217" w14:textId="77777777" w:rsidR="007102A2" w:rsidRDefault="007102A2" w:rsidP="007102A2"/>
    <w:p w14:paraId="52825C6A" w14:textId="77777777" w:rsidR="007102A2" w:rsidRDefault="007102A2" w:rsidP="007102A2"/>
    <w:p w14:paraId="6E202319" w14:textId="77777777" w:rsidR="007102A2" w:rsidRDefault="007102A2" w:rsidP="007102A2"/>
    <w:p w14:paraId="5F625A6E" w14:textId="2E4C784D" w:rsidR="007102A2" w:rsidRDefault="007102A2" w:rsidP="007102A2">
      <w:pPr>
        <w:pStyle w:val="Heading3"/>
      </w:pPr>
      <w:bookmarkStart w:id="22" w:name="_Objects"/>
      <w:bookmarkStart w:id="23" w:name="_Iterators,_Iterables_and"/>
      <w:bookmarkStart w:id="24" w:name="_Toc44265516"/>
      <w:bookmarkEnd w:id="22"/>
      <w:bookmarkEnd w:id="23"/>
      <w:r>
        <w:lastRenderedPageBreak/>
        <w:t>Iterators, Iterables and Generators</w:t>
      </w:r>
      <w:bookmarkEnd w:id="24"/>
    </w:p>
    <w:p w14:paraId="46AFF837" w14:textId="42FFA3FE" w:rsidR="00644062" w:rsidRDefault="00644062" w:rsidP="00644062">
      <w:r>
        <w:t xml:space="preserve">The built-in types string, array, Map, Set and all </w:t>
      </w:r>
      <w:r w:rsidRPr="00644062">
        <w:rPr>
          <w:rStyle w:val="KeywordChar"/>
        </w:rPr>
        <w:t>iterable</w:t>
      </w:r>
      <w:r>
        <w:t xml:space="preserve"> which means they can be consumed by for/of loops and rest operators.</w:t>
      </w:r>
    </w:p>
    <w:p w14:paraId="2F091A40" w14:textId="77777777" w:rsidR="00644062" w:rsidRPr="00644062" w:rsidRDefault="00644062" w:rsidP="00644062">
      <w:pPr>
        <w:pStyle w:val="SourceCode"/>
        <w:rPr>
          <w:rFonts w:eastAsia="Times New Roman"/>
        </w:rPr>
      </w:pPr>
      <w:r w:rsidRPr="00644062">
        <w:rPr>
          <w:rFonts w:eastAsia="Times New Roman"/>
          <w:color w:val="0000FF"/>
        </w:rPr>
        <w:t>let</w:t>
      </w:r>
      <w:r w:rsidRPr="00644062">
        <w:rPr>
          <w:rFonts w:eastAsia="Times New Roman"/>
        </w:rPr>
        <w:t> a = [</w:t>
      </w:r>
      <w:r w:rsidRPr="00644062">
        <w:rPr>
          <w:rFonts w:eastAsia="Times New Roman"/>
          <w:color w:val="098658"/>
        </w:rPr>
        <w:t>4</w:t>
      </w:r>
      <w:r w:rsidRPr="00644062">
        <w:rPr>
          <w:rFonts w:eastAsia="Times New Roman"/>
        </w:rPr>
        <w:t>,</w:t>
      </w:r>
      <w:r w:rsidRPr="00644062">
        <w:rPr>
          <w:rFonts w:eastAsia="Times New Roman"/>
          <w:color w:val="098658"/>
        </w:rPr>
        <w:t>8</w:t>
      </w:r>
      <w:r w:rsidRPr="00644062">
        <w:rPr>
          <w:rFonts w:eastAsia="Times New Roman"/>
        </w:rPr>
        <w:t>,</w:t>
      </w:r>
      <w:r w:rsidRPr="00644062">
        <w:rPr>
          <w:rFonts w:eastAsia="Times New Roman"/>
          <w:color w:val="098658"/>
        </w:rPr>
        <w:t>12</w:t>
      </w:r>
      <w:r w:rsidRPr="00644062">
        <w:rPr>
          <w:rFonts w:eastAsia="Times New Roman"/>
        </w:rPr>
        <w:t>];</w:t>
      </w:r>
    </w:p>
    <w:p w14:paraId="0B40DF0C" w14:textId="77777777" w:rsidR="00644062" w:rsidRPr="00644062" w:rsidRDefault="00644062" w:rsidP="00644062">
      <w:pPr>
        <w:pStyle w:val="SourceCode"/>
        <w:rPr>
          <w:rFonts w:eastAsia="Times New Roman"/>
        </w:rPr>
      </w:pPr>
    </w:p>
    <w:p w14:paraId="52B98203" w14:textId="5BC6438B" w:rsidR="00644062" w:rsidRPr="00644062" w:rsidRDefault="00644062" w:rsidP="00644062">
      <w:pPr>
        <w:pStyle w:val="SourceCode"/>
        <w:rPr>
          <w:rFonts w:eastAsia="Times New Roman"/>
        </w:rPr>
      </w:pPr>
      <w:r w:rsidRPr="00644062">
        <w:rPr>
          <w:rFonts w:eastAsia="Times New Roman"/>
          <w:color w:val="0000FF"/>
        </w:rPr>
        <w:t>for</w:t>
      </w:r>
      <w:r w:rsidRPr="00644062">
        <w:rPr>
          <w:rFonts w:eastAsia="Times New Roman"/>
        </w:rPr>
        <w:t> (</w:t>
      </w:r>
      <w:r w:rsidRPr="00644062">
        <w:rPr>
          <w:rFonts w:eastAsia="Times New Roman"/>
          <w:color w:val="0000FF"/>
        </w:rPr>
        <w:t>let</w:t>
      </w:r>
      <w:r w:rsidRPr="00644062">
        <w:rPr>
          <w:rFonts w:eastAsia="Times New Roman"/>
        </w:rPr>
        <w:t> idx </w:t>
      </w:r>
      <w:r w:rsidRPr="00644062">
        <w:rPr>
          <w:rFonts w:eastAsia="Times New Roman"/>
          <w:color w:val="0000FF"/>
        </w:rPr>
        <w:t>of</w:t>
      </w:r>
      <w:r w:rsidRPr="00644062">
        <w:rPr>
          <w:rFonts w:eastAsia="Times New Roman"/>
        </w:rPr>
        <w:t> a</w:t>
      </w:r>
      <w:r>
        <w:rPr>
          <w:rFonts w:eastAsia="Times New Roman"/>
        </w:rPr>
        <w:t>)</w:t>
      </w:r>
    </w:p>
    <w:p w14:paraId="31BD7ED6" w14:textId="77777777" w:rsidR="00644062" w:rsidRPr="00644062" w:rsidRDefault="00644062" w:rsidP="00644062">
      <w:pPr>
        <w:pStyle w:val="SourceCode"/>
        <w:rPr>
          <w:rFonts w:eastAsia="Times New Roman"/>
        </w:rPr>
      </w:pPr>
      <w:r w:rsidRPr="00644062">
        <w:rPr>
          <w:rFonts w:eastAsia="Times New Roman"/>
        </w:rPr>
        <w:t>{</w:t>
      </w:r>
    </w:p>
    <w:p w14:paraId="4DB7B819" w14:textId="77777777" w:rsidR="00644062" w:rsidRPr="00644062" w:rsidRDefault="00644062" w:rsidP="00644062">
      <w:pPr>
        <w:pStyle w:val="SourceCode"/>
        <w:rPr>
          <w:rFonts w:eastAsia="Times New Roman"/>
        </w:rPr>
      </w:pPr>
      <w:r w:rsidRPr="00644062">
        <w:rPr>
          <w:rFonts w:eastAsia="Times New Roman"/>
        </w:rPr>
        <w:t>    console.log(idx);</w:t>
      </w:r>
    </w:p>
    <w:p w14:paraId="1C1E878D" w14:textId="77777777" w:rsidR="00644062" w:rsidRPr="00644062" w:rsidRDefault="00644062" w:rsidP="00644062">
      <w:pPr>
        <w:pStyle w:val="SourceCode"/>
        <w:rPr>
          <w:rFonts w:eastAsia="Times New Roman"/>
        </w:rPr>
      </w:pPr>
      <w:r w:rsidRPr="00644062">
        <w:rPr>
          <w:rFonts w:eastAsia="Times New Roman"/>
        </w:rPr>
        <w:t>}</w:t>
      </w:r>
    </w:p>
    <w:p w14:paraId="5A42F859" w14:textId="77777777" w:rsidR="00644062" w:rsidRPr="00644062" w:rsidRDefault="00644062" w:rsidP="00644062">
      <w:pPr>
        <w:pStyle w:val="SourceCode"/>
        <w:rPr>
          <w:rFonts w:eastAsia="Times New Roman"/>
        </w:rPr>
      </w:pPr>
    </w:p>
    <w:p w14:paraId="563E5D26" w14:textId="7A143F8B" w:rsidR="00644062" w:rsidRDefault="00644062" w:rsidP="00644062">
      <w:pPr>
        <w:pStyle w:val="SourceCode"/>
        <w:rPr>
          <w:rFonts w:eastAsia="Times New Roman"/>
        </w:rPr>
      </w:pPr>
      <w:r w:rsidRPr="00644062">
        <w:rPr>
          <w:rFonts w:eastAsia="Times New Roman"/>
        </w:rPr>
        <w:t>console.log(...a)</w:t>
      </w:r>
    </w:p>
    <w:p w14:paraId="75D6A44A" w14:textId="77777777" w:rsidR="00022A69" w:rsidRPr="00644062" w:rsidRDefault="00022A69" w:rsidP="00644062">
      <w:pPr>
        <w:pStyle w:val="SourceCode"/>
        <w:rPr>
          <w:rFonts w:eastAsia="Times New Roman"/>
        </w:rPr>
      </w:pPr>
    </w:p>
    <w:p w14:paraId="64432ED3" w14:textId="69F977F3" w:rsidR="00644062" w:rsidRDefault="00022A69" w:rsidP="00644062">
      <w:r>
        <w:t xml:space="preserve">In this section we look at how </w:t>
      </w:r>
      <w:r w:rsidRPr="00022A69">
        <w:rPr>
          <w:rStyle w:val="KeywordChar"/>
        </w:rPr>
        <w:t>iterables</w:t>
      </w:r>
      <w:r>
        <w:t xml:space="preserve"> work. </w:t>
      </w:r>
      <w:r w:rsidR="00885380">
        <w:t xml:space="preserve">There are four key concepts when working with iterables. </w:t>
      </w:r>
    </w:p>
    <w:p w14:paraId="227B95BF" w14:textId="6E2250CE" w:rsidR="00885380" w:rsidRDefault="00885380" w:rsidP="00885380">
      <w:pPr>
        <w:pStyle w:val="ListBullet"/>
      </w:pPr>
      <w:r>
        <w:t>Iterable</w:t>
      </w:r>
    </w:p>
    <w:p w14:paraId="3582D770" w14:textId="2A9DE344" w:rsidR="00885380" w:rsidRDefault="00885380" w:rsidP="00885380">
      <w:pPr>
        <w:pStyle w:val="ListBullet"/>
      </w:pPr>
      <w:r>
        <w:t>Iterator</w:t>
      </w:r>
    </w:p>
    <w:p w14:paraId="062468AB" w14:textId="5FDBDD00" w:rsidR="00885380" w:rsidRDefault="00885380" w:rsidP="00885380">
      <w:pPr>
        <w:pStyle w:val="ListBullet"/>
      </w:pPr>
      <w:r>
        <w:t>Iterator Result</w:t>
      </w:r>
    </w:p>
    <w:p w14:paraId="10BA30A1" w14:textId="2328F735" w:rsidR="00885380" w:rsidRDefault="00885380" w:rsidP="00885380">
      <w:pPr>
        <w:pStyle w:val="ListBullet"/>
      </w:pPr>
      <w:r>
        <w:t>Generator</w:t>
      </w:r>
    </w:p>
    <w:p w14:paraId="5B341583" w14:textId="40AF7180" w:rsidR="007102A2" w:rsidRDefault="007102A2" w:rsidP="007102A2">
      <w:pPr>
        <w:pStyle w:val="Heading4"/>
      </w:pPr>
      <w:r>
        <w:t>Iterator</w:t>
      </w:r>
      <w:r w:rsidR="009B6820">
        <w:t xml:space="preserve"> and Iterator Result</w:t>
      </w:r>
    </w:p>
    <w:p w14:paraId="782A1D7A" w14:textId="6F2447C5" w:rsidR="007102A2" w:rsidRDefault="007102A2" w:rsidP="009B6820">
      <w:pPr>
        <w:pStyle w:val="Intro"/>
      </w:pPr>
      <w:r>
        <w:t xml:space="preserve">An </w:t>
      </w:r>
      <w:r w:rsidRPr="006F5584">
        <w:rPr>
          <w:rStyle w:val="KeywordChar"/>
        </w:rPr>
        <w:t>iterator</w:t>
      </w:r>
      <w:r>
        <w:t xml:space="preserve"> is an object that contains a</w:t>
      </w:r>
      <w:r w:rsidR="009B6820">
        <w:t xml:space="preserve"> </w:t>
      </w:r>
      <w:r w:rsidR="009B6820" w:rsidRPr="009B6820">
        <w:rPr>
          <w:rStyle w:val="KeywordChar"/>
        </w:rPr>
        <w:t>next</w:t>
      </w:r>
      <w:r w:rsidRPr="009B6820">
        <w:rPr>
          <w:rStyle w:val="KeywordChar"/>
        </w:rPr>
        <w:t xml:space="preserve"> method</w:t>
      </w:r>
      <w:r>
        <w:t xml:space="preserve"> that returns</w:t>
      </w:r>
      <w:r w:rsidR="009B6820">
        <w:t xml:space="preserve"> </w:t>
      </w:r>
      <w:r w:rsidR="009B6820" w:rsidRPr="009B6820">
        <w:rPr>
          <w:rStyle w:val="KeywordChar"/>
        </w:rPr>
        <w:t>iterator result</w:t>
      </w:r>
      <w:r w:rsidR="009B6820">
        <w:t xml:space="preserve"> object. An iterator is ab object with two properties</w:t>
      </w:r>
      <w:r w:rsidR="006F5584">
        <w:t xml:space="preserve">: </w:t>
      </w:r>
      <w:r w:rsidR="006F5584" w:rsidRPr="006F5584">
        <w:rPr>
          <w:rStyle w:val="SourceCodeChar"/>
        </w:rPr>
        <w:t>done</w:t>
      </w:r>
      <w:r w:rsidR="006F5584">
        <w:t xml:space="preserve"> and </w:t>
      </w:r>
      <w:r w:rsidR="006F5584" w:rsidRPr="006F5584">
        <w:rPr>
          <w:rStyle w:val="SourceCodeChar"/>
        </w:rPr>
        <w:t>value</w:t>
      </w:r>
      <w:r>
        <w:t xml:space="preserve">. Done indicates if the sequence is finished and value gives the value if the sequence is not complete. </w:t>
      </w:r>
    </w:p>
    <w:p w14:paraId="02B9B7D4" w14:textId="77777777" w:rsidR="007102A2" w:rsidRDefault="007102A2" w:rsidP="007102A2">
      <w:pPr>
        <w:pStyle w:val="SourceCode"/>
      </w:pPr>
      <w:r w:rsidRPr="00BB1952">
        <w:t>{done:false,value:this.count}</w:t>
      </w:r>
    </w:p>
    <w:p w14:paraId="29CDDFB6" w14:textId="77777777" w:rsidR="007102A2" w:rsidRDefault="007102A2" w:rsidP="007102A2">
      <w:pPr>
        <w:pStyle w:val="SourceCode"/>
      </w:pPr>
    </w:p>
    <w:p w14:paraId="5A0C1C97" w14:textId="755916D1" w:rsidR="007102A2" w:rsidRDefault="007102A2" w:rsidP="007102A2">
      <w:r>
        <w:t xml:space="preserve">Consider the following </w:t>
      </w:r>
      <w:r w:rsidR="006F5584">
        <w:t>example.</w:t>
      </w:r>
    </w:p>
    <w:p w14:paraId="1DB1A4AD" w14:textId="77777777" w:rsidR="007102A2" w:rsidRPr="007276C5" w:rsidRDefault="007102A2" w:rsidP="007102A2">
      <w:pPr>
        <w:pStyle w:val="SourceCode"/>
      </w:pPr>
      <w:r w:rsidRPr="007276C5">
        <w:t>let iterator = {</w:t>
      </w:r>
    </w:p>
    <w:p w14:paraId="43072FD4" w14:textId="77777777" w:rsidR="007102A2" w:rsidRPr="007276C5" w:rsidRDefault="007102A2" w:rsidP="007102A2">
      <w:pPr>
        <w:pStyle w:val="SourceCode"/>
      </w:pPr>
    </w:p>
    <w:p w14:paraId="05C2AD96" w14:textId="77777777" w:rsidR="007102A2" w:rsidRPr="007276C5" w:rsidRDefault="007102A2" w:rsidP="007102A2">
      <w:pPr>
        <w:pStyle w:val="SourceCode"/>
      </w:pPr>
      <w:r w:rsidRPr="007276C5">
        <w:t>    count:0,</w:t>
      </w:r>
    </w:p>
    <w:p w14:paraId="188A179B" w14:textId="77777777" w:rsidR="007102A2" w:rsidRPr="007276C5" w:rsidRDefault="007102A2" w:rsidP="007102A2">
      <w:pPr>
        <w:pStyle w:val="SourceCode"/>
      </w:pPr>
    </w:p>
    <w:p w14:paraId="04B84D0F" w14:textId="77777777" w:rsidR="007102A2" w:rsidRPr="007276C5" w:rsidRDefault="007102A2" w:rsidP="007102A2">
      <w:pPr>
        <w:pStyle w:val="SourceCode"/>
      </w:pPr>
      <w:r w:rsidRPr="007276C5">
        <w:t>    </w:t>
      </w:r>
      <w:r w:rsidRPr="009B6820">
        <w:rPr>
          <w:rStyle w:val="SourceCodeStrongChar"/>
        </w:rPr>
        <w:t>next</w:t>
      </w:r>
      <w:r w:rsidRPr="007276C5">
        <w:t>: function(){</w:t>
      </w:r>
    </w:p>
    <w:p w14:paraId="2D70F152" w14:textId="77777777" w:rsidR="007102A2" w:rsidRPr="007276C5" w:rsidRDefault="007102A2" w:rsidP="007102A2">
      <w:pPr>
        <w:pStyle w:val="SourceCode"/>
      </w:pPr>
    </w:p>
    <w:p w14:paraId="60E6AB75" w14:textId="77777777" w:rsidR="007102A2" w:rsidRPr="007276C5" w:rsidRDefault="007102A2" w:rsidP="007102A2">
      <w:pPr>
        <w:pStyle w:val="SourceCode"/>
      </w:pPr>
      <w:r w:rsidRPr="007276C5">
        <w:t>        let res = (this.count &lt; 2) ? </w:t>
      </w:r>
    </w:p>
    <w:p w14:paraId="0C4C8B16" w14:textId="77777777" w:rsidR="007102A2" w:rsidRPr="007276C5" w:rsidRDefault="007102A2" w:rsidP="007102A2">
      <w:pPr>
        <w:pStyle w:val="SourceCode"/>
      </w:pPr>
      <w:r w:rsidRPr="007276C5">
        <w:t>        </w:t>
      </w:r>
      <w:r w:rsidRPr="009B6820">
        <w:rPr>
          <w:rStyle w:val="SourceCodeStrongChar"/>
        </w:rPr>
        <w:t>{done:false,value:this.count}</w:t>
      </w:r>
      <w:r w:rsidRPr="007276C5">
        <w:t> :</w:t>
      </w:r>
    </w:p>
    <w:p w14:paraId="6F808DD3" w14:textId="77777777" w:rsidR="007102A2" w:rsidRPr="007276C5" w:rsidRDefault="007102A2" w:rsidP="009B6820">
      <w:pPr>
        <w:pStyle w:val="SourceCodeStrong"/>
      </w:pPr>
      <w:r w:rsidRPr="007276C5">
        <w:t>        {done: true,value:undefined }</w:t>
      </w:r>
    </w:p>
    <w:p w14:paraId="31CDD8C1" w14:textId="77777777" w:rsidR="007102A2" w:rsidRPr="007276C5" w:rsidRDefault="007102A2" w:rsidP="007102A2">
      <w:pPr>
        <w:pStyle w:val="SourceCode"/>
      </w:pPr>
    </w:p>
    <w:p w14:paraId="41013CC1" w14:textId="77777777" w:rsidR="007102A2" w:rsidRPr="007276C5" w:rsidRDefault="007102A2" w:rsidP="007102A2">
      <w:pPr>
        <w:pStyle w:val="SourceCode"/>
      </w:pPr>
      <w:r w:rsidRPr="007276C5">
        <w:t>        this.count = this.count+1;</w:t>
      </w:r>
    </w:p>
    <w:p w14:paraId="67848D61" w14:textId="77777777" w:rsidR="007102A2" w:rsidRPr="007276C5" w:rsidRDefault="007102A2" w:rsidP="007102A2">
      <w:pPr>
        <w:pStyle w:val="SourceCode"/>
      </w:pPr>
      <w:r w:rsidRPr="007276C5">
        <w:t>        return res;</w:t>
      </w:r>
    </w:p>
    <w:p w14:paraId="6330B733" w14:textId="77777777" w:rsidR="007102A2" w:rsidRPr="007276C5" w:rsidRDefault="007102A2" w:rsidP="007102A2">
      <w:pPr>
        <w:pStyle w:val="SourceCode"/>
      </w:pPr>
      <w:r w:rsidRPr="007276C5">
        <w:t>    }</w:t>
      </w:r>
    </w:p>
    <w:p w14:paraId="5EF10E1F" w14:textId="77777777" w:rsidR="007102A2" w:rsidRPr="007276C5" w:rsidRDefault="007102A2" w:rsidP="007102A2">
      <w:pPr>
        <w:pStyle w:val="SourceCode"/>
      </w:pPr>
      <w:r w:rsidRPr="007276C5">
        <w:t>}</w:t>
      </w:r>
    </w:p>
    <w:p w14:paraId="60B798FF" w14:textId="77777777" w:rsidR="007102A2" w:rsidRPr="007276C5" w:rsidRDefault="007102A2" w:rsidP="007102A2">
      <w:pPr>
        <w:pStyle w:val="SourceCode"/>
      </w:pPr>
    </w:p>
    <w:p w14:paraId="7E755164" w14:textId="77777777" w:rsidR="007102A2" w:rsidRPr="007276C5" w:rsidRDefault="007102A2" w:rsidP="007102A2">
      <w:pPr>
        <w:pStyle w:val="SourceCode"/>
      </w:pPr>
      <w:r w:rsidRPr="007276C5">
        <w:t> console.log(iterator.next()); </w:t>
      </w:r>
    </w:p>
    <w:p w14:paraId="75C05299" w14:textId="77777777" w:rsidR="007102A2" w:rsidRPr="007276C5" w:rsidRDefault="007102A2" w:rsidP="007102A2">
      <w:pPr>
        <w:pStyle w:val="SourceCode"/>
      </w:pPr>
      <w:r w:rsidRPr="007276C5">
        <w:t> console.log(iterator.next()); </w:t>
      </w:r>
    </w:p>
    <w:p w14:paraId="6E2DBFB9" w14:textId="77777777" w:rsidR="007102A2" w:rsidRDefault="007102A2" w:rsidP="007102A2">
      <w:pPr>
        <w:pStyle w:val="SourceCode"/>
      </w:pPr>
      <w:r w:rsidRPr="007276C5">
        <w:t> console.log(iterator.next()); </w:t>
      </w:r>
    </w:p>
    <w:p w14:paraId="1F5830CD" w14:textId="66C028BA" w:rsidR="009B6820" w:rsidRDefault="009B6820" w:rsidP="009B6820">
      <w:r>
        <w:lastRenderedPageBreak/>
        <w:t xml:space="preserve">Running the </w:t>
      </w:r>
      <w:proofErr w:type="gramStart"/>
      <w:r>
        <w:t>example</w:t>
      </w:r>
      <w:proofErr w:type="gramEnd"/>
      <w:r>
        <w:t xml:space="preserve"> we see the following output.</w:t>
      </w:r>
    </w:p>
    <w:p w14:paraId="6C211E0E" w14:textId="77777777" w:rsidR="007102A2" w:rsidRDefault="007102A2" w:rsidP="007102A2">
      <w:pPr>
        <w:pStyle w:val="SourceCode"/>
      </w:pPr>
    </w:p>
    <w:p w14:paraId="4D8AF70C" w14:textId="77777777" w:rsidR="007102A2" w:rsidRPr="007276C5" w:rsidRDefault="007102A2" w:rsidP="007102A2">
      <w:pPr>
        <w:pStyle w:val="SourceCode"/>
      </w:pPr>
      <w:r>
        <w:t xml:space="preserve">&gt;&gt; </w:t>
      </w:r>
      <w:r w:rsidRPr="007276C5">
        <w:t>{ done: false, value: 0 }</w:t>
      </w:r>
    </w:p>
    <w:p w14:paraId="673459DA" w14:textId="77777777" w:rsidR="007102A2" w:rsidRPr="007276C5" w:rsidRDefault="007102A2" w:rsidP="007102A2">
      <w:pPr>
        <w:pStyle w:val="SourceCode"/>
      </w:pPr>
      <w:r>
        <w:t xml:space="preserve">&gt;&gt; </w:t>
      </w:r>
      <w:r w:rsidRPr="007276C5">
        <w:t>{ done: false, value: 1 }</w:t>
      </w:r>
    </w:p>
    <w:p w14:paraId="5E67FFDF" w14:textId="77777777" w:rsidR="007102A2" w:rsidRDefault="007102A2" w:rsidP="007102A2">
      <w:pPr>
        <w:pStyle w:val="SourceCode"/>
      </w:pPr>
      <w:r>
        <w:t xml:space="preserve">&gt;&gt; </w:t>
      </w:r>
      <w:r w:rsidRPr="007276C5">
        <w:t>{ done: true, value: undefined }</w:t>
      </w:r>
    </w:p>
    <w:p w14:paraId="692C4F23" w14:textId="64D49831" w:rsidR="009B6820" w:rsidRDefault="009B6820" w:rsidP="009B6820">
      <w:pPr>
        <w:pStyle w:val="Heading4"/>
      </w:pPr>
      <w:r>
        <w:t>Iterable</w:t>
      </w:r>
    </w:p>
    <w:p w14:paraId="7380BC2C" w14:textId="40521436" w:rsidR="007102A2" w:rsidRDefault="009B6820" w:rsidP="007102A2">
      <w:r>
        <w:t xml:space="preserve">An </w:t>
      </w:r>
      <w:r w:rsidRPr="0043529E">
        <w:rPr>
          <w:rStyle w:val="KeywordChar"/>
        </w:rPr>
        <w:t>iterable</w:t>
      </w:r>
      <w:r>
        <w:t xml:space="preserve"> object is an object with a special method that returns an iterator</w:t>
      </w:r>
      <w:r w:rsidR="007102A2">
        <w:t xml:space="preserve">. The following shows the relationship between an iterator and an iterable. </w:t>
      </w:r>
      <w:r w:rsidR="0043529E">
        <w:t xml:space="preserve">Note the method that produces the iterator has the special key </w:t>
      </w:r>
      <w:r w:rsidR="000B0075" w:rsidRPr="000B0075">
        <w:rPr>
          <w:rStyle w:val="SourceCodeChar"/>
        </w:rPr>
        <w:t>[</w:t>
      </w:r>
      <w:r w:rsidR="0043529E" w:rsidRPr="000B0075">
        <w:rPr>
          <w:rStyle w:val="SourceCodeChar"/>
        </w:rPr>
        <w:t>Symbol.iterator].</w:t>
      </w:r>
      <w:r w:rsidR="0043529E">
        <w:t xml:space="preserve"> </w:t>
      </w:r>
    </w:p>
    <w:p w14:paraId="2CBFC864" w14:textId="77777777" w:rsidR="007102A2" w:rsidRPr="0091656D" w:rsidRDefault="007102A2" w:rsidP="007102A2">
      <w:pPr>
        <w:pStyle w:val="SourceCode"/>
      </w:pPr>
      <w:r w:rsidRPr="0091656D">
        <w:t>let iterator = {</w:t>
      </w:r>
    </w:p>
    <w:p w14:paraId="54776717" w14:textId="77777777" w:rsidR="007102A2" w:rsidRPr="0091656D" w:rsidRDefault="007102A2" w:rsidP="007102A2">
      <w:pPr>
        <w:pStyle w:val="SourceCode"/>
      </w:pPr>
    </w:p>
    <w:p w14:paraId="03BAB121" w14:textId="77777777" w:rsidR="007102A2" w:rsidRPr="0091656D" w:rsidRDefault="007102A2" w:rsidP="007102A2">
      <w:pPr>
        <w:pStyle w:val="SourceCode"/>
      </w:pPr>
      <w:r w:rsidRPr="0091656D">
        <w:t>    count:0,</w:t>
      </w:r>
    </w:p>
    <w:p w14:paraId="2C29F550" w14:textId="77777777" w:rsidR="007102A2" w:rsidRPr="0091656D" w:rsidRDefault="007102A2" w:rsidP="007102A2">
      <w:pPr>
        <w:pStyle w:val="SourceCode"/>
      </w:pPr>
    </w:p>
    <w:p w14:paraId="60B4CBFC" w14:textId="77777777" w:rsidR="007102A2" w:rsidRPr="0091656D" w:rsidRDefault="007102A2" w:rsidP="007102A2">
      <w:pPr>
        <w:pStyle w:val="SourceCode"/>
      </w:pPr>
      <w:r w:rsidRPr="0091656D">
        <w:t>    next: function(){</w:t>
      </w:r>
    </w:p>
    <w:p w14:paraId="13027F28" w14:textId="77777777" w:rsidR="007102A2" w:rsidRPr="0091656D" w:rsidRDefault="007102A2" w:rsidP="007102A2">
      <w:pPr>
        <w:pStyle w:val="SourceCode"/>
      </w:pPr>
    </w:p>
    <w:p w14:paraId="61D4D7A1" w14:textId="77777777" w:rsidR="007102A2" w:rsidRPr="0091656D" w:rsidRDefault="007102A2" w:rsidP="007102A2">
      <w:pPr>
        <w:pStyle w:val="SourceCode"/>
      </w:pPr>
      <w:r w:rsidRPr="0091656D">
        <w:t>        let res = (this.count &lt; 2) ? </w:t>
      </w:r>
    </w:p>
    <w:p w14:paraId="3D611ADF" w14:textId="77777777" w:rsidR="007102A2" w:rsidRPr="0091656D" w:rsidRDefault="007102A2" w:rsidP="007102A2">
      <w:pPr>
        <w:pStyle w:val="SourceCode"/>
      </w:pPr>
      <w:r w:rsidRPr="0091656D">
        <w:t>        {done:false,value:this.count} :</w:t>
      </w:r>
    </w:p>
    <w:p w14:paraId="5150BF9E" w14:textId="77777777" w:rsidR="007102A2" w:rsidRPr="0091656D" w:rsidRDefault="007102A2" w:rsidP="007102A2">
      <w:pPr>
        <w:pStyle w:val="SourceCode"/>
      </w:pPr>
      <w:r w:rsidRPr="0091656D">
        <w:t>        {done: true,value:undefined }</w:t>
      </w:r>
    </w:p>
    <w:p w14:paraId="21D3EBBD" w14:textId="77777777" w:rsidR="007102A2" w:rsidRPr="0091656D" w:rsidRDefault="007102A2" w:rsidP="007102A2">
      <w:pPr>
        <w:pStyle w:val="SourceCode"/>
      </w:pPr>
    </w:p>
    <w:p w14:paraId="5A07753F" w14:textId="77777777" w:rsidR="007102A2" w:rsidRPr="0091656D" w:rsidRDefault="007102A2" w:rsidP="007102A2">
      <w:pPr>
        <w:pStyle w:val="SourceCode"/>
      </w:pPr>
      <w:r w:rsidRPr="0091656D">
        <w:t>        this.count = this.count+1;</w:t>
      </w:r>
    </w:p>
    <w:p w14:paraId="6B29C594" w14:textId="77777777" w:rsidR="007102A2" w:rsidRPr="0091656D" w:rsidRDefault="007102A2" w:rsidP="007102A2">
      <w:pPr>
        <w:pStyle w:val="SourceCode"/>
      </w:pPr>
      <w:r w:rsidRPr="0091656D">
        <w:t>        return res;</w:t>
      </w:r>
    </w:p>
    <w:p w14:paraId="3C8DBAD9" w14:textId="77777777" w:rsidR="007102A2" w:rsidRPr="0091656D" w:rsidRDefault="007102A2" w:rsidP="007102A2">
      <w:pPr>
        <w:pStyle w:val="SourceCode"/>
      </w:pPr>
      <w:r w:rsidRPr="0091656D">
        <w:t>    }</w:t>
      </w:r>
    </w:p>
    <w:p w14:paraId="2445E8E1" w14:textId="77777777" w:rsidR="007102A2" w:rsidRPr="0091656D" w:rsidRDefault="007102A2" w:rsidP="007102A2">
      <w:pPr>
        <w:pStyle w:val="SourceCode"/>
      </w:pPr>
      <w:r w:rsidRPr="0091656D">
        <w:t>}</w:t>
      </w:r>
    </w:p>
    <w:p w14:paraId="2903D59C" w14:textId="77777777" w:rsidR="007102A2" w:rsidRPr="0091656D" w:rsidRDefault="007102A2" w:rsidP="007102A2">
      <w:pPr>
        <w:pStyle w:val="SourceCode"/>
      </w:pPr>
    </w:p>
    <w:p w14:paraId="13267B4B" w14:textId="77777777" w:rsidR="007102A2" w:rsidRPr="0091656D" w:rsidRDefault="007102A2" w:rsidP="007102A2">
      <w:pPr>
        <w:pStyle w:val="SourceCode"/>
      </w:pPr>
      <w:r w:rsidRPr="0091656D">
        <w:t> let iterable = {</w:t>
      </w:r>
    </w:p>
    <w:p w14:paraId="4654B9DF" w14:textId="77777777" w:rsidR="007102A2" w:rsidRPr="0091656D" w:rsidRDefault="007102A2" w:rsidP="007102A2">
      <w:pPr>
        <w:pStyle w:val="SourceCode"/>
      </w:pPr>
      <w:r w:rsidRPr="0091656D">
        <w:t>    [Symbol.iterator]: function() { return iterator; }</w:t>
      </w:r>
    </w:p>
    <w:p w14:paraId="3B6B80BF" w14:textId="77777777" w:rsidR="007102A2" w:rsidRPr="0091656D" w:rsidRDefault="007102A2" w:rsidP="007102A2">
      <w:pPr>
        <w:pStyle w:val="SourceCode"/>
      </w:pPr>
      <w:r w:rsidRPr="0091656D">
        <w:t> }</w:t>
      </w:r>
    </w:p>
    <w:p w14:paraId="2636E5F9" w14:textId="77777777" w:rsidR="007102A2" w:rsidRPr="0091656D" w:rsidRDefault="007102A2" w:rsidP="007102A2">
      <w:pPr>
        <w:pStyle w:val="SourceCode"/>
      </w:pPr>
    </w:p>
    <w:p w14:paraId="232138FB" w14:textId="77777777" w:rsidR="007102A2" w:rsidRDefault="007102A2" w:rsidP="007102A2">
      <w:pPr>
        <w:pStyle w:val="SourceCode"/>
      </w:pPr>
      <w:r w:rsidRPr="0091656D">
        <w:t>console.log(...iterable);</w:t>
      </w:r>
    </w:p>
    <w:p w14:paraId="4C93BF83" w14:textId="77777777" w:rsidR="007102A2" w:rsidRDefault="007102A2" w:rsidP="007102A2">
      <w:pPr>
        <w:pStyle w:val="SourceCode"/>
      </w:pPr>
    </w:p>
    <w:p w14:paraId="5B26E59F" w14:textId="77777777" w:rsidR="007102A2" w:rsidRDefault="007102A2" w:rsidP="007102A2">
      <w:pPr>
        <w:pStyle w:val="SourceCode"/>
      </w:pPr>
      <w:r>
        <w:t>&gt;&gt; 0 1</w:t>
      </w:r>
    </w:p>
    <w:p w14:paraId="7E43E737" w14:textId="77777777" w:rsidR="007102A2" w:rsidRDefault="007102A2" w:rsidP="007102A2">
      <w:pPr>
        <w:pStyle w:val="SourceCode"/>
      </w:pPr>
    </w:p>
    <w:p w14:paraId="3F814ED6" w14:textId="77777777" w:rsidR="00985B46" w:rsidRDefault="00985B46">
      <w:pPr>
        <w:spacing w:after="160" w:line="259" w:lineRule="auto"/>
        <w:rPr>
          <w:rFonts w:asciiTheme="majorHAnsi" w:eastAsiaTheme="majorEastAsia" w:hAnsiTheme="majorHAnsi" w:cstheme="majorBidi"/>
          <w:b/>
          <w:iCs/>
          <w:smallCaps/>
          <w:color w:val="31378B" w:themeColor="text2"/>
          <w:szCs w:val="25"/>
        </w:rPr>
      </w:pPr>
      <w:r>
        <w:br w:type="page"/>
      </w:r>
    </w:p>
    <w:p w14:paraId="0E0A1CC0" w14:textId="4FD5288B" w:rsidR="007102A2" w:rsidRDefault="007102A2" w:rsidP="007102A2">
      <w:pPr>
        <w:pStyle w:val="Heading4"/>
      </w:pPr>
      <w:r>
        <w:lastRenderedPageBreak/>
        <w:t>Putting it together</w:t>
      </w:r>
    </w:p>
    <w:p w14:paraId="34FD974A" w14:textId="11012715" w:rsidR="007102A2" w:rsidRDefault="007102A2" w:rsidP="007102A2">
      <w:r>
        <w:t xml:space="preserve">An iterable can be consumed by the </w:t>
      </w:r>
      <w:r w:rsidRPr="006F5584">
        <w:rPr>
          <w:rStyle w:val="KeywordChar"/>
        </w:rPr>
        <w:t>spread operator</w:t>
      </w:r>
      <w:r>
        <w:t xml:space="preserve">. The following shows all three </w:t>
      </w:r>
      <w:r w:rsidR="00D70B4B">
        <w:t>parts:</w:t>
      </w:r>
      <w:r>
        <w:t xml:space="preserve"> </w:t>
      </w:r>
      <w:r w:rsidRPr="0083791C">
        <w:rPr>
          <w:rStyle w:val="KeywordChar"/>
        </w:rPr>
        <w:t>iterator</w:t>
      </w:r>
      <w:r>
        <w:t xml:space="preserve">, </w:t>
      </w:r>
      <w:r w:rsidRPr="0083791C">
        <w:rPr>
          <w:rStyle w:val="KeywordChar"/>
        </w:rPr>
        <w:t>iterable</w:t>
      </w:r>
      <w:r>
        <w:t xml:space="preserve"> and consumer</w:t>
      </w:r>
      <w:r w:rsidR="0083791C">
        <w:t xml:space="preserve">. </w:t>
      </w:r>
    </w:p>
    <w:p w14:paraId="7FA1CBCB" w14:textId="77777777" w:rsidR="007102A2" w:rsidRPr="00DA7E72" w:rsidRDefault="007102A2" w:rsidP="007102A2">
      <w:pPr>
        <w:pStyle w:val="SourceCode"/>
      </w:pPr>
      <w:r w:rsidRPr="00DA7E72">
        <w:t>// Iterator</w:t>
      </w:r>
    </w:p>
    <w:p w14:paraId="7D1429BF" w14:textId="77777777" w:rsidR="007102A2" w:rsidRPr="00DA7E72" w:rsidRDefault="007102A2" w:rsidP="007102A2">
      <w:pPr>
        <w:pStyle w:val="SourceCode"/>
      </w:pPr>
      <w:r w:rsidRPr="00DA7E72">
        <w:t>let Iterator = function(count) {</w:t>
      </w:r>
    </w:p>
    <w:p w14:paraId="09928019" w14:textId="77777777" w:rsidR="007102A2" w:rsidRPr="00DA7E72" w:rsidRDefault="007102A2" w:rsidP="007102A2">
      <w:pPr>
        <w:pStyle w:val="SourceCode"/>
      </w:pPr>
      <w:r w:rsidRPr="00DA7E72">
        <w:t>    this.count = count;</w:t>
      </w:r>
    </w:p>
    <w:p w14:paraId="5448EE5C" w14:textId="77777777" w:rsidR="007102A2" w:rsidRPr="00DA7E72" w:rsidRDefault="007102A2" w:rsidP="007102A2">
      <w:pPr>
        <w:pStyle w:val="SourceCode"/>
      </w:pPr>
    </w:p>
    <w:p w14:paraId="0CED30DE" w14:textId="77777777" w:rsidR="007102A2" w:rsidRPr="00DA7E72" w:rsidRDefault="007102A2" w:rsidP="007102A2">
      <w:pPr>
        <w:pStyle w:val="SourceCode"/>
      </w:pPr>
      <w:r w:rsidRPr="00DA7E72">
        <w:t>    this.next = function() {</w:t>
      </w:r>
    </w:p>
    <w:p w14:paraId="02786847" w14:textId="77777777" w:rsidR="007102A2" w:rsidRPr="00DA7E72" w:rsidRDefault="007102A2" w:rsidP="007102A2">
      <w:pPr>
        <w:pStyle w:val="SourceCode"/>
      </w:pPr>
      <w:r w:rsidRPr="00DA7E72">
        <w:t>        let res = (this.count &gt;=0) ? </w:t>
      </w:r>
    </w:p>
    <w:p w14:paraId="60452509" w14:textId="77777777" w:rsidR="007102A2" w:rsidRPr="00DA7E72" w:rsidRDefault="007102A2" w:rsidP="007102A2">
      <w:pPr>
        <w:pStyle w:val="SourceCode"/>
      </w:pPr>
      <w:r w:rsidRPr="00DA7E72">
        <w:t>        {done:false,value:this.count} :</w:t>
      </w:r>
    </w:p>
    <w:p w14:paraId="57AAC1C8" w14:textId="77777777" w:rsidR="007102A2" w:rsidRPr="00DA7E72" w:rsidRDefault="007102A2" w:rsidP="007102A2">
      <w:pPr>
        <w:pStyle w:val="SourceCode"/>
      </w:pPr>
      <w:r w:rsidRPr="00DA7E72">
        <w:t>        {done: true,value:undefined }</w:t>
      </w:r>
    </w:p>
    <w:p w14:paraId="4CD8FBA2" w14:textId="77777777" w:rsidR="007102A2" w:rsidRPr="00DA7E72" w:rsidRDefault="007102A2" w:rsidP="007102A2">
      <w:pPr>
        <w:pStyle w:val="SourceCode"/>
      </w:pPr>
      <w:r w:rsidRPr="00DA7E72">
        <w:t>    </w:t>
      </w:r>
    </w:p>
    <w:p w14:paraId="3B3A57DC" w14:textId="77777777" w:rsidR="007102A2" w:rsidRPr="00DA7E72" w:rsidRDefault="007102A2" w:rsidP="007102A2">
      <w:pPr>
        <w:pStyle w:val="SourceCode"/>
      </w:pPr>
      <w:r w:rsidRPr="00DA7E72">
        <w:t>        this.count = this.count-1;</w:t>
      </w:r>
    </w:p>
    <w:p w14:paraId="48495CE0" w14:textId="77777777" w:rsidR="007102A2" w:rsidRPr="00DA7E72" w:rsidRDefault="007102A2" w:rsidP="007102A2">
      <w:pPr>
        <w:pStyle w:val="SourceCode"/>
      </w:pPr>
      <w:r w:rsidRPr="00DA7E72">
        <w:t>        return res;</w:t>
      </w:r>
    </w:p>
    <w:p w14:paraId="417CE1EE" w14:textId="77777777" w:rsidR="007102A2" w:rsidRPr="00DA7E72" w:rsidRDefault="007102A2" w:rsidP="007102A2">
      <w:pPr>
        <w:pStyle w:val="SourceCode"/>
      </w:pPr>
      <w:r w:rsidRPr="00DA7E72">
        <w:t>    }</w:t>
      </w:r>
    </w:p>
    <w:p w14:paraId="6EF43828" w14:textId="77777777" w:rsidR="007102A2" w:rsidRPr="00DA7E72" w:rsidRDefault="007102A2" w:rsidP="007102A2">
      <w:pPr>
        <w:pStyle w:val="SourceCode"/>
      </w:pPr>
      <w:r w:rsidRPr="00DA7E72">
        <w:t>}</w:t>
      </w:r>
    </w:p>
    <w:p w14:paraId="2A1B486D" w14:textId="77777777" w:rsidR="007102A2" w:rsidRPr="00DA7E72" w:rsidRDefault="007102A2" w:rsidP="007102A2">
      <w:pPr>
        <w:pStyle w:val="SourceCode"/>
      </w:pPr>
    </w:p>
    <w:p w14:paraId="73B634AB" w14:textId="77777777" w:rsidR="007102A2" w:rsidRPr="00DA7E72" w:rsidRDefault="007102A2" w:rsidP="007102A2">
      <w:pPr>
        <w:pStyle w:val="SourceCode"/>
      </w:pPr>
      <w:r w:rsidRPr="00DA7E72">
        <w:t>// Iterable</w:t>
      </w:r>
    </w:p>
    <w:p w14:paraId="300F715E" w14:textId="77777777" w:rsidR="007102A2" w:rsidRPr="00DA7E72" w:rsidRDefault="007102A2" w:rsidP="007102A2">
      <w:pPr>
        <w:pStyle w:val="SourceCode"/>
      </w:pPr>
      <w:r w:rsidRPr="00DA7E72">
        <w:t>let Iterable = function(count) {</w:t>
      </w:r>
    </w:p>
    <w:p w14:paraId="5B7CF6B1" w14:textId="77777777" w:rsidR="007102A2" w:rsidRPr="00DA7E72" w:rsidRDefault="007102A2" w:rsidP="007102A2">
      <w:pPr>
        <w:pStyle w:val="SourceCode"/>
      </w:pPr>
      <w:r w:rsidRPr="00DA7E72">
        <w:t>    this.count = count;</w:t>
      </w:r>
    </w:p>
    <w:p w14:paraId="6410D272" w14:textId="77777777" w:rsidR="007102A2" w:rsidRPr="00DA7E72" w:rsidRDefault="007102A2" w:rsidP="007102A2">
      <w:pPr>
        <w:pStyle w:val="SourceCode"/>
      </w:pPr>
    </w:p>
    <w:p w14:paraId="746639B3" w14:textId="77777777" w:rsidR="007102A2" w:rsidRPr="00DA7E72" w:rsidRDefault="007102A2" w:rsidP="007102A2">
      <w:pPr>
        <w:pStyle w:val="SourceCode"/>
      </w:pPr>
      <w:r w:rsidRPr="00DA7E72">
        <w:t>    this[Symbol.iterator] = function() {</w:t>
      </w:r>
    </w:p>
    <w:p w14:paraId="10C08383" w14:textId="77777777" w:rsidR="007102A2" w:rsidRPr="00DA7E72" w:rsidRDefault="007102A2" w:rsidP="007102A2">
      <w:pPr>
        <w:pStyle w:val="SourceCode"/>
      </w:pPr>
      <w:r w:rsidRPr="00DA7E72">
        <w:t>        return new Iterator(this.count);</w:t>
      </w:r>
    </w:p>
    <w:p w14:paraId="4481F941" w14:textId="77777777" w:rsidR="007102A2" w:rsidRPr="00DA7E72" w:rsidRDefault="007102A2" w:rsidP="007102A2">
      <w:pPr>
        <w:pStyle w:val="SourceCode"/>
      </w:pPr>
      <w:r w:rsidRPr="00DA7E72">
        <w:t>    }</w:t>
      </w:r>
    </w:p>
    <w:p w14:paraId="49440316" w14:textId="77777777" w:rsidR="007102A2" w:rsidRPr="00DA7E72" w:rsidRDefault="007102A2" w:rsidP="007102A2">
      <w:pPr>
        <w:pStyle w:val="SourceCode"/>
      </w:pPr>
      <w:r w:rsidRPr="00DA7E72">
        <w:t>}</w:t>
      </w:r>
    </w:p>
    <w:p w14:paraId="51373FFA" w14:textId="77777777" w:rsidR="007102A2" w:rsidRPr="00DA7E72" w:rsidRDefault="007102A2" w:rsidP="007102A2">
      <w:pPr>
        <w:pStyle w:val="SourceCode"/>
      </w:pPr>
    </w:p>
    <w:p w14:paraId="4F9E439E" w14:textId="77777777" w:rsidR="007102A2" w:rsidRPr="00DA7E72" w:rsidRDefault="007102A2" w:rsidP="007102A2">
      <w:pPr>
        <w:pStyle w:val="SourceCode"/>
      </w:pPr>
      <w:r w:rsidRPr="00DA7E72">
        <w:t>// Consumer of Iterable</w:t>
      </w:r>
    </w:p>
    <w:p w14:paraId="0594F086" w14:textId="77777777" w:rsidR="007102A2" w:rsidRDefault="007102A2" w:rsidP="007102A2">
      <w:pPr>
        <w:pStyle w:val="SourceCode"/>
      </w:pPr>
      <w:r w:rsidRPr="00DA7E72">
        <w:t>console.log(... new Iterable(2));</w:t>
      </w:r>
    </w:p>
    <w:p w14:paraId="3DDBFC47" w14:textId="23097F41" w:rsidR="007102A2" w:rsidRDefault="00985B46" w:rsidP="007102A2">
      <w:pPr>
        <w:pStyle w:val="Heading4"/>
      </w:pPr>
      <w:r>
        <w:t>Generators</w:t>
      </w:r>
    </w:p>
    <w:p w14:paraId="3B6A0117" w14:textId="3425B2E8" w:rsidR="007102A2" w:rsidRDefault="007102A2" w:rsidP="007102A2">
      <w:r>
        <w:t xml:space="preserve">The Language has support for generating Iterable. </w:t>
      </w:r>
      <w:r w:rsidR="00985B46">
        <w:t xml:space="preserve">We can simplify our Iterable from the previous example and get rid of the explicit Iterator object. </w:t>
      </w:r>
    </w:p>
    <w:p w14:paraId="4F8A5E12" w14:textId="77777777" w:rsidR="00985B46" w:rsidRPr="00985B46" w:rsidRDefault="00985B46" w:rsidP="00985B46">
      <w:pPr>
        <w:pStyle w:val="SourceCode"/>
        <w:rPr>
          <w:rFonts w:eastAsia="Times New Roman"/>
        </w:rPr>
      </w:pPr>
      <w:r w:rsidRPr="00985B46">
        <w:rPr>
          <w:rFonts w:eastAsia="Times New Roman"/>
        </w:rPr>
        <w:t>let Iterable = function(count) {</w:t>
      </w:r>
    </w:p>
    <w:p w14:paraId="0A47C976" w14:textId="77777777" w:rsidR="00985B46" w:rsidRPr="00985B46" w:rsidRDefault="00985B46" w:rsidP="00985B46">
      <w:pPr>
        <w:pStyle w:val="SourceCode"/>
        <w:rPr>
          <w:rFonts w:eastAsia="Times New Roman"/>
        </w:rPr>
      </w:pPr>
      <w:r w:rsidRPr="00985B46">
        <w:rPr>
          <w:rFonts w:eastAsia="Times New Roman"/>
        </w:rPr>
        <w:t xml:space="preserve">    this.count = count;</w:t>
      </w:r>
    </w:p>
    <w:p w14:paraId="7F085D13" w14:textId="77777777" w:rsidR="00985B46" w:rsidRPr="00985B46" w:rsidRDefault="00985B46" w:rsidP="00985B46">
      <w:pPr>
        <w:pStyle w:val="SourceCode"/>
        <w:rPr>
          <w:rFonts w:eastAsia="Times New Roman"/>
        </w:rPr>
      </w:pPr>
    </w:p>
    <w:p w14:paraId="7EE79E5B" w14:textId="77777777" w:rsidR="00985B46" w:rsidRPr="00985B46" w:rsidRDefault="00985B46" w:rsidP="00985B46">
      <w:pPr>
        <w:pStyle w:val="SourceCode"/>
        <w:rPr>
          <w:rFonts w:eastAsia="Times New Roman"/>
        </w:rPr>
      </w:pPr>
      <w:r w:rsidRPr="00985B46">
        <w:rPr>
          <w:rFonts w:eastAsia="Times New Roman"/>
        </w:rPr>
        <w:t xml:space="preserve">    this[Symbol.iterator] = function() {</w:t>
      </w:r>
    </w:p>
    <w:p w14:paraId="16B2FE06" w14:textId="77777777" w:rsidR="00985B46" w:rsidRPr="00985B46" w:rsidRDefault="00985B46" w:rsidP="00985B46">
      <w:pPr>
        <w:pStyle w:val="SourceCode"/>
        <w:rPr>
          <w:rFonts w:eastAsia="Times New Roman"/>
        </w:rPr>
      </w:pPr>
      <w:r w:rsidRPr="00985B46">
        <w:rPr>
          <w:rFonts w:eastAsia="Times New Roman"/>
        </w:rPr>
        <w:t xml:space="preserve">        return new Iterator(this.count);</w:t>
      </w:r>
    </w:p>
    <w:p w14:paraId="6BC7F47C" w14:textId="77777777" w:rsidR="00985B46" w:rsidRPr="00985B46" w:rsidRDefault="00985B46" w:rsidP="00985B46">
      <w:pPr>
        <w:pStyle w:val="SourceCode"/>
        <w:rPr>
          <w:rFonts w:eastAsia="Times New Roman"/>
        </w:rPr>
      </w:pPr>
      <w:r w:rsidRPr="00985B46">
        <w:rPr>
          <w:rFonts w:eastAsia="Times New Roman"/>
        </w:rPr>
        <w:t xml:space="preserve">    }</w:t>
      </w:r>
    </w:p>
    <w:p w14:paraId="70FB1DBF" w14:textId="77777777" w:rsidR="00985B46" w:rsidRPr="00985B46" w:rsidRDefault="00985B46" w:rsidP="00985B46">
      <w:pPr>
        <w:pStyle w:val="SourceCode"/>
        <w:rPr>
          <w:rFonts w:eastAsia="Times New Roman"/>
        </w:rPr>
      </w:pPr>
      <w:r w:rsidRPr="00985B46">
        <w:rPr>
          <w:rFonts w:eastAsia="Times New Roman"/>
        </w:rPr>
        <w:t>}</w:t>
      </w:r>
    </w:p>
    <w:p w14:paraId="6CB12D62" w14:textId="77777777" w:rsidR="00985B46" w:rsidRPr="00985B46" w:rsidRDefault="00985B46" w:rsidP="00985B46">
      <w:pPr>
        <w:pStyle w:val="SourceCode"/>
        <w:rPr>
          <w:rFonts w:eastAsia="Times New Roman"/>
        </w:rPr>
      </w:pPr>
    </w:p>
    <w:p w14:paraId="6426F253" w14:textId="77777777" w:rsidR="00985B46" w:rsidRPr="00985B46" w:rsidRDefault="00985B46" w:rsidP="00985B46">
      <w:pPr>
        <w:pStyle w:val="SourceCode"/>
        <w:rPr>
          <w:rFonts w:eastAsia="Times New Roman"/>
        </w:rPr>
      </w:pPr>
      <w:r w:rsidRPr="00985B46">
        <w:rPr>
          <w:rFonts w:eastAsia="Times New Roman"/>
        </w:rPr>
        <w:t>// Consumer of Iterable</w:t>
      </w:r>
    </w:p>
    <w:p w14:paraId="5AA4903D" w14:textId="452B3F61" w:rsidR="00D70B4B" w:rsidRPr="00D70B4B" w:rsidRDefault="00985B46" w:rsidP="00985B46">
      <w:pPr>
        <w:pStyle w:val="SourceCode"/>
        <w:rPr>
          <w:rFonts w:ascii="Consolas" w:eastAsia="Times New Roman" w:hAnsi="Consolas" w:cs="Times New Roman"/>
          <w:color w:val="000000"/>
          <w:sz w:val="21"/>
          <w:szCs w:val="21"/>
        </w:rPr>
      </w:pPr>
      <w:r w:rsidRPr="00985B46">
        <w:rPr>
          <w:rFonts w:eastAsia="Times New Roman"/>
        </w:rPr>
        <w:t>console.log(... new Iterable(2));</w:t>
      </w:r>
    </w:p>
    <w:p w14:paraId="5F0398D6" w14:textId="77777777" w:rsidR="00A8534B" w:rsidRDefault="00A8534B">
      <w:pPr>
        <w:spacing w:after="160" w:line="259" w:lineRule="auto"/>
        <w:rPr>
          <w:rFonts w:asciiTheme="majorHAnsi" w:eastAsiaTheme="majorEastAsia" w:hAnsiTheme="majorHAnsi" w:cstheme="majorBidi"/>
          <w:b/>
          <w:iCs/>
          <w:smallCaps/>
          <w:color w:val="31378B" w:themeColor="text2"/>
          <w:szCs w:val="25"/>
        </w:rPr>
      </w:pPr>
      <w:r>
        <w:br w:type="page"/>
      </w:r>
    </w:p>
    <w:p w14:paraId="04B8D51F" w14:textId="2F1BF7F1" w:rsidR="007102A2" w:rsidRDefault="007102A2" w:rsidP="007102A2">
      <w:pPr>
        <w:pStyle w:val="Heading4"/>
      </w:pPr>
      <w:r>
        <w:lastRenderedPageBreak/>
        <w:t>Iterable Types</w:t>
      </w:r>
    </w:p>
    <w:p w14:paraId="41D4CA86" w14:textId="4BC350FA" w:rsidR="007102A2" w:rsidRDefault="007102A2" w:rsidP="007102A2">
      <w:r>
        <w:t xml:space="preserve">The following language types are all </w:t>
      </w:r>
      <w:r w:rsidR="00D70B4B">
        <w:t>iterable.</w:t>
      </w:r>
    </w:p>
    <w:p w14:paraId="1B6A3C5E" w14:textId="77777777" w:rsidR="007102A2" w:rsidRDefault="007102A2" w:rsidP="007102A2">
      <w:pPr>
        <w:pStyle w:val="ListBullet"/>
      </w:pPr>
      <w:r>
        <w:t>String</w:t>
      </w:r>
    </w:p>
    <w:p w14:paraId="559A92C7" w14:textId="77777777" w:rsidR="007102A2" w:rsidRDefault="007102A2" w:rsidP="007102A2">
      <w:pPr>
        <w:pStyle w:val="ListBullet"/>
      </w:pPr>
      <w:r>
        <w:t>Array</w:t>
      </w:r>
    </w:p>
    <w:p w14:paraId="10976FA8" w14:textId="77777777" w:rsidR="007102A2" w:rsidRDefault="007102A2" w:rsidP="007102A2">
      <w:pPr>
        <w:pStyle w:val="ListBullet"/>
      </w:pPr>
      <w:r>
        <w:t>Map</w:t>
      </w:r>
    </w:p>
    <w:p w14:paraId="1CA34006" w14:textId="280B441A" w:rsidR="007102A2" w:rsidRDefault="007102A2" w:rsidP="007102A2">
      <w:pPr>
        <w:pStyle w:val="ListBullet"/>
      </w:pPr>
      <w:r>
        <w:t>Set</w:t>
      </w:r>
    </w:p>
    <w:p w14:paraId="3CC03512" w14:textId="77777777" w:rsidR="009D78A1" w:rsidRDefault="009D78A1" w:rsidP="00A8534B">
      <w:pPr>
        <w:pStyle w:val="ListBullet"/>
        <w:numPr>
          <w:ilvl w:val="0"/>
          <w:numId w:val="0"/>
        </w:numPr>
      </w:pPr>
    </w:p>
    <w:p w14:paraId="534064AC" w14:textId="284D4E62" w:rsidR="00A8534B" w:rsidRDefault="00A8534B" w:rsidP="00A8534B">
      <w:pPr>
        <w:pStyle w:val="ListBullet"/>
        <w:numPr>
          <w:ilvl w:val="0"/>
          <w:numId w:val="0"/>
        </w:numPr>
      </w:pPr>
      <w:r>
        <w:t>Most build i</w:t>
      </w:r>
      <w:r w:rsidR="009D78A1">
        <w:t>n</w:t>
      </w:r>
      <w:r>
        <w:t xml:space="preserve"> </w:t>
      </w:r>
      <w:r w:rsidR="009D78A1">
        <w:t>iterables</w:t>
      </w:r>
      <w:r>
        <w:t xml:space="preserve"> support iterating key, </w:t>
      </w:r>
      <w:r w:rsidR="00985B46">
        <w:t>values,</w:t>
      </w:r>
      <w:r>
        <w:t xml:space="preserve"> or entries. </w:t>
      </w:r>
    </w:p>
    <w:p w14:paraId="318707DE" w14:textId="77777777" w:rsidR="009D78A1" w:rsidRPr="009D78A1" w:rsidRDefault="009D78A1" w:rsidP="009D78A1">
      <w:pPr>
        <w:pStyle w:val="SourceCode"/>
        <w:rPr>
          <w:rFonts w:eastAsia="Times New Roman"/>
        </w:rPr>
      </w:pPr>
      <w:r w:rsidRPr="009D78A1">
        <w:rPr>
          <w:rFonts w:eastAsia="Times New Roman"/>
          <w:color w:val="0000FF"/>
        </w:rPr>
        <w:t>let</w:t>
      </w:r>
      <w:r w:rsidRPr="009D78A1">
        <w:rPr>
          <w:rFonts w:eastAsia="Times New Roman"/>
        </w:rPr>
        <w:t> a = [</w:t>
      </w:r>
      <w:r w:rsidRPr="009D78A1">
        <w:rPr>
          <w:rFonts w:eastAsia="Times New Roman"/>
          <w:color w:val="098658"/>
        </w:rPr>
        <w:t>4</w:t>
      </w:r>
      <w:r w:rsidRPr="009D78A1">
        <w:rPr>
          <w:rFonts w:eastAsia="Times New Roman"/>
        </w:rPr>
        <w:t>,</w:t>
      </w:r>
      <w:r w:rsidRPr="009D78A1">
        <w:rPr>
          <w:rFonts w:eastAsia="Times New Roman"/>
          <w:color w:val="098658"/>
        </w:rPr>
        <w:t>8</w:t>
      </w:r>
      <w:r w:rsidRPr="009D78A1">
        <w:rPr>
          <w:rFonts w:eastAsia="Times New Roman"/>
        </w:rPr>
        <w:t>,</w:t>
      </w:r>
      <w:r w:rsidRPr="009D78A1">
        <w:rPr>
          <w:rFonts w:eastAsia="Times New Roman"/>
          <w:color w:val="098658"/>
        </w:rPr>
        <w:t>12</w:t>
      </w:r>
      <w:r w:rsidRPr="009D78A1">
        <w:rPr>
          <w:rFonts w:eastAsia="Times New Roman"/>
        </w:rPr>
        <w:t>];</w:t>
      </w:r>
    </w:p>
    <w:p w14:paraId="2445AD9C" w14:textId="77777777" w:rsidR="009D78A1" w:rsidRPr="009D78A1" w:rsidRDefault="009D78A1" w:rsidP="009D78A1">
      <w:pPr>
        <w:pStyle w:val="SourceCode"/>
        <w:rPr>
          <w:rFonts w:eastAsia="Times New Roman"/>
        </w:rPr>
      </w:pPr>
    </w:p>
    <w:p w14:paraId="20220AF9"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idx </w:t>
      </w:r>
      <w:r w:rsidRPr="009D78A1">
        <w:rPr>
          <w:rFonts w:eastAsia="Times New Roman"/>
          <w:color w:val="0000FF"/>
        </w:rPr>
        <w:t>of</w:t>
      </w:r>
      <w:r w:rsidRPr="009D78A1">
        <w:rPr>
          <w:rFonts w:eastAsia="Times New Roman"/>
        </w:rPr>
        <w:t> a.keys())</w:t>
      </w:r>
    </w:p>
    <w:p w14:paraId="550BA901" w14:textId="77777777" w:rsidR="009D78A1" w:rsidRPr="009D78A1" w:rsidRDefault="009D78A1" w:rsidP="009D78A1">
      <w:pPr>
        <w:pStyle w:val="SourceCode"/>
        <w:rPr>
          <w:rFonts w:eastAsia="Times New Roman"/>
        </w:rPr>
      </w:pPr>
      <w:r w:rsidRPr="009D78A1">
        <w:rPr>
          <w:rFonts w:eastAsia="Times New Roman"/>
        </w:rPr>
        <w:t>{</w:t>
      </w:r>
    </w:p>
    <w:p w14:paraId="3B5F6E32" w14:textId="77777777" w:rsidR="009D78A1" w:rsidRPr="009D78A1" w:rsidRDefault="009D78A1" w:rsidP="009D78A1">
      <w:pPr>
        <w:pStyle w:val="SourceCode"/>
        <w:rPr>
          <w:rFonts w:eastAsia="Times New Roman"/>
        </w:rPr>
      </w:pPr>
      <w:r w:rsidRPr="009D78A1">
        <w:rPr>
          <w:rFonts w:eastAsia="Times New Roman"/>
        </w:rPr>
        <w:t>    console.log(idx);</w:t>
      </w:r>
    </w:p>
    <w:p w14:paraId="57133E0B" w14:textId="77777777" w:rsidR="009D78A1" w:rsidRPr="009D78A1" w:rsidRDefault="009D78A1" w:rsidP="009D78A1">
      <w:pPr>
        <w:pStyle w:val="SourceCode"/>
        <w:rPr>
          <w:rFonts w:eastAsia="Times New Roman"/>
        </w:rPr>
      </w:pPr>
      <w:r w:rsidRPr="009D78A1">
        <w:rPr>
          <w:rFonts w:eastAsia="Times New Roman"/>
        </w:rPr>
        <w:t>}</w:t>
      </w:r>
    </w:p>
    <w:p w14:paraId="18400996" w14:textId="77777777" w:rsidR="009D78A1" w:rsidRPr="009D78A1" w:rsidRDefault="009D78A1" w:rsidP="009D78A1">
      <w:pPr>
        <w:pStyle w:val="SourceCode"/>
        <w:rPr>
          <w:rFonts w:eastAsia="Times New Roman"/>
        </w:rPr>
      </w:pPr>
    </w:p>
    <w:p w14:paraId="6BBC6DF2"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value </w:t>
      </w:r>
      <w:r w:rsidRPr="009D78A1">
        <w:rPr>
          <w:rFonts w:eastAsia="Times New Roman"/>
          <w:color w:val="0000FF"/>
        </w:rPr>
        <w:t>of</w:t>
      </w:r>
      <w:r w:rsidRPr="009D78A1">
        <w:rPr>
          <w:rFonts w:eastAsia="Times New Roman"/>
        </w:rPr>
        <w:t> a.values())</w:t>
      </w:r>
    </w:p>
    <w:p w14:paraId="36D2CE6E" w14:textId="77777777" w:rsidR="009D78A1" w:rsidRPr="009D78A1" w:rsidRDefault="009D78A1" w:rsidP="009D78A1">
      <w:pPr>
        <w:pStyle w:val="SourceCode"/>
        <w:rPr>
          <w:rFonts w:eastAsia="Times New Roman"/>
        </w:rPr>
      </w:pPr>
      <w:r w:rsidRPr="009D78A1">
        <w:rPr>
          <w:rFonts w:eastAsia="Times New Roman"/>
        </w:rPr>
        <w:t>{</w:t>
      </w:r>
    </w:p>
    <w:p w14:paraId="504632FE" w14:textId="77777777" w:rsidR="009D78A1" w:rsidRPr="009D78A1" w:rsidRDefault="009D78A1" w:rsidP="009D78A1">
      <w:pPr>
        <w:pStyle w:val="SourceCode"/>
        <w:rPr>
          <w:rFonts w:eastAsia="Times New Roman"/>
        </w:rPr>
      </w:pPr>
      <w:r w:rsidRPr="009D78A1">
        <w:rPr>
          <w:rFonts w:eastAsia="Times New Roman"/>
        </w:rPr>
        <w:t>    console.log(value);</w:t>
      </w:r>
    </w:p>
    <w:p w14:paraId="301F1CBB" w14:textId="77777777" w:rsidR="009D78A1" w:rsidRPr="009D78A1" w:rsidRDefault="009D78A1" w:rsidP="009D78A1">
      <w:pPr>
        <w:pStyle w:val="SourceCode"/>
        <w:rPr>
          <w:rFonts w:eastAsia="Times New Roman"/>
        </w:rPr>
      </w:pPr>
      <w:r w:rsidRPr="009D78A1">
        <w:rPr>
          <w:rFonts w:eastAsia="Times New Roman"/>
        </w:rPr>
        <w:t>}</w:t>
      </w:r>
    </w:p>
    <w:p w14:paraId="349DFF56" w14:textId="77777777" w:rsidR="009D78A1" w:rsidRPr="009D78A1" w:rsidRDefault="009D78A1" w:rsidP="009D78A1">
      <w:pPr>
        <w:pStyle w:val="SourceCode"/>
        <w:rPr>
          <w:rFonts w:eastAsia="Times New Roman"/>
        </w:rPr>
      </w:pPr>
    </w:p>
    <w:p w14:paraId="2C595212" w14:textId="77777777" w:rsidR="009D78A1" w:rsidRPr="009D78A1" w:rsidRDefault="009D78A1" w:rsidP="009D78A1">
      <w:pPr>
        <w:pStyle w:val="SourceCode"/>
        <w:rPr>
          <w:rFonts w:eastAsia="Times New Roman"/>
        </w:rPr>
      </w:pPr>
      <w:r w:rsidRPr="009D78A1">
        <w:rPr>
          <w:rFonts w:eastAsia="Times New Roman"/>
          <w:color w:val="0000FF"/>
        </w:rPr>
        <w:t>for</w:t>
      </w:r>
      <w:r w:rsidRPr="009D78A1">
        <w:rPr>
          <w:rFonts w:eastAsia="Times New Roman"/>
        </w:rPr>
        <w:t> (</w:t>
      </w:r>
      <w:r w:rsidRPr="009D78A1">
        <w:rPr>
          <w:rFonts w:eastAsia="Times New Roman"/>
          <w:color w:val="0000FF"/>
        </w:rPr>
        <w:t>let</w:t>
      </w:r>
      <w:r w:rsidRPr="009D78A1">
        <w:rPr>
          <w:rFonts w:eastAsia="Times New Roman"/>
        </w:rPr>
        <w:t> [idx,value] </w:t>
      </w:r>
      <w:r w:rsidRPr="009D78A1">
        <w:rPr>
          <w:rFonts w:eastAsia="Times New Roman"/>
          <w:color w:val="0000FF"/>
        </w:rPr>
        <w:t>of</w:t>
      </w:r>
      <w:r w:rsidRPr="009D78A1">
        <w:rPr>
          <w:rFonts w:eastAsia="Times New Roman"/>
        </w:rPr>
        <w:t> a.entries())</w:t>
      </w:r>
    </w:p>
    <w:p w14:paraId="79AE4F7B" w14:textId="77777777" w:rsidR="009D78A1" w:rsidRPr="009D78A1" w:rsidRDefault="009D78A1" w:rsidP="009D78A1">
      <w:pPr>
        <w:pStyle w:val="SourceCode"/>
        <w:rPr>
          <w:rFonts w:eastAsia="Times New Roman"/>
        </w:rPr>
      </w:pPr>
      <w:r w:rsidRPr="009D78A1">
        <w:rPr>
          <w:rFonts w:eastAsia="Times New Roman"/>
        </w:rPr>
        <w:t>{</w:t>
      </w:r>
    </w:p>
    <w:p w14:paraId="2F2C24CF" w14:textId="77777777" w:rsidR="009D78A1" w:rsidRPr="009D78A1" w:rsidRDefault="009D78A1" w:rsidP="009D78A1">
      <w:pPr>
        <w:pStyle w:val="SourceCode"/>
        <w:rPr>
          <w:rFonts w:eastAsia="Times New Roman"/>
        </w:rPr>
      </w:pPr>
      <w:r w:rsidRPr="009D78A1">
        <w:rPr>
          <w:rFonts w:eastAsia="Times New Roman"/>
        </w:rPr>
        <w:t>    console.log(idx, </w:t>
      </w:r>
      <w:r w:rsidRPr="009D78A1">
        <w:rPr>
          <w:rFonts w:eastAsia="Times New Roman"/>
          <w:color w:val="A31515"/>
        </w:rPr>
        <w:t>"="</w:t>
      </w:r>
      <w:r w:rsidRPr="009D78A1">
        <w:rPr>
          <w:rFonts w:eastAsia="Times New Roman"/>
        </w:rPr>
        <w:t>,value);</w:t>
      </w:r>
    </w:p>
    <w:p w14:paraId="4B8CEE3E" w14:textId="77777777" w:rsidR="009D78A1" w:rsidRPr="009D78A1" w:rsidRDefault="009D78A1" w:rsidP="009D78A1">
      <w:pPr>
        <w:pStyle w:val="SourceCode"/>
        <w:rPr>
          <w:rFonts w:eastAsia="Times New Roman"/>
        </w:rPr>
      </w:pPr>
      <w:r w:rsidRPr="009D78A1">
        <w:rPr>
          <w:rFonts w:eastAsia="Times New Roman"/>
        </w:rPr>
        <w:t>}</w:t>
      </w:r>
    </w:p>
    <w:p w14:paraId="61970ACD" w14:textId="7A863462" w:rsidR="009D78A1" w:rsidRDefault="009D78A1" w:rsidP="00A8534B">
      <w:pPr>
        <w:pStyle w:val="ListBullet"/>
        <w:numPr>
          <w:ilvl w:val="0"/>
          <w:numId w:val="0"/>
        </w:numPr>
      </w:pPr>
    </w:p>
    <w:p w14:paraId="0994929C" w14:textId="77777777" w:rsidR="009D78A1" w:rsidRDefault="009D78A1" w:rsidP="00A8534B">
      <w:pPr>
        <w:pStyle w:val="ListBullet"/>
        <w:numPr>
          <w:ilvl w:val="0"/>
          <w:numId w:val="0"/>
        </w:numPr>
      </w:pPr>
    </w:p>
    <w:p w14:paraId="11331167" w14:textId="77777777" w:rsidR="00D70B4B" w:rsidRDefault="00D70B4B">
      <w:pPr>
        <w:spacing w:after="160" w:line="259" w:lineRule="auto"/>
        <w:rPr>
          <w:rFonts w:asciiTheme="majorHAnsi" w:eastAsiaTheme="majorEastAsia" w:hAnsiTheme="majorHAnsi" w:cstheme="majorBidi"/>
          <w:b/>
          <w:iCs/>
          <w:smallCaps/>
          <w:color w:val="31378B" w:themeColor="text2"/>
          <w:szCs w:val="25"/>
        </w:rPr>
      </w:pPr>
      <w:r>
        <w:br w:type="page"/>
      </w:r>
    </w:p>
    <w:p w14:paraId="3DDBDE4D" w14:textId="1E7AA70E" w:rsidR="007102A2" w:rsidRDefault="007102A2" w:rsidP="007102A2">
      <w:pPr>
        <w:pStyle w:val="Heading4"/>
      </w:pPr>
      <w:r>
        <w:lastRenderedPageBreak/>
        <w:t xml:space="preserve">Consuming </w:t>
      </w:r>
      <w:r w:rsidR="00D70B4B">
        <w:t>Iterables</w:t>
      </w:r>
    </w:p>
    <w:p w14:paraId="36EC0BB0" w14:textId="32729648" w:rsidR="007102A2" w:rsidRDefault="007102A2" w:rsidP="007102A2">
      <w:pPr>
        <w:pStyle w:val="Heading5"/>
      </w:pPr>
      <w:r>
        <w:t xml:space="preserve">For </w:t>
      </w:r>
      <w:r w:rsidR="00D70B4B">
        <w:t>of</w:t>
      </w:r>
    </w:p>
    <w:p w14:paraId="18891F01" w14:textId="77777777" w:rsidR="007102A2" w:rsidRPr="0044145D" w:rsidRDefault="007102A2" w:rsidP="007102A2">
      <w:pPr>
        <w:pStyle w:val="SourceCode"/>
      </w:pPr>
      <w:r w:rsidRPr="0044145D">
        <w:t>for(let a of [1,2,3])</w:t>
      </w:r>
    </w:p>
    <w:p w14:paraId="5F772874" w14:textId="77777777" w:rsidR="007102A2" w:rsidRDefault="007102A2" w:rsidP="007102A2">
      <w:pPr>
        <w:pStyle w:val="SourceCode"/>
      </w:pPr>
      <w:r w:rsidRPr="0044145D">
        <w:t>    console.log(a*2);</w:t>
      </w:r>
    </w:p>
    <w:p w14:paraId="7957C1BB" w14:textId="77777777" w:rsidR="007102A2" w:rsidRDefault="007102A2" w:rsidP="007102A2">
      <w:pPr>
        <w:pStyle w:val="SourceCode"/>
      </w:pPr>
    </w:p>
    <w:p w14:paraId="36B009BC" w14:textId="77777777" w:rsidR="007102A2" w:rsidRDefault="007102A2" w:rsidP="007102A2">
      <w:pPr>
        <w:pStyle w:val="SourceCode"/>
      </w:pPr>
      <w:r>
        <w:t>&gt;&gt; 2</w:t>
      </w:r>
    </w:p>
    <w:p w14:paraId="1A72533B" w14:textId="77777777" w:rsidR="007102A2" w:rsidRDefault="007102A2" w:rsidP="007102A2">
      <w:pPr>
        <w:pStyle w:val="SourceCode"/>
      </w:pPr>
      <w:r>
        <w:t>&gt;&gt; 4</w:t>
      </w:r>
    </w:p>
    <w:p w14:paraId="2EEFC16C" w14:textId="77777777" w:rsidR="007102A2" w:rsidRDefault="007102A2" w:rsidP="007102A2">
      <w:pPr>
        <w:pStyle w:val="SourceCode"/>
      </w:pPr>
      <w:r>
        <w:t>&gt;&gt; 6</w:t>
      </w:r>
    </w:p>
    <w:p w14:paraId="3EDC0E8C" w14:textId="77777777" w:rsidR="007102A2" w:rsidRPr="0044145D" w:rsidRDefault="007102A2" w:rsidP="007102A2">
      <w:pPr>
        <w:pStyle w:val="SourceCode"/>
      </w:pPr>
    </w:p>
    <w:p w14:paraId="1B26E12F" w14:textId="70D06923" w:rsidR="007102A2" w:rsidRDefault="007102A2" w:rsidP="007102A2">
      <w:pPr>
        <w:pStyle w:val="Heading5"/>
      </w:pPr>
      <w:r>
        <w:t>Spread</w:t>
      </w:r>
      <w:r w:rsidR="00D70B4B">
        <w:t xml:space="preserve"> into function with rest arguments.</w:t>
      </w:r>
    </w:p>
    <w:p w14:paraId="3D999720" w14:textId="77777777" w:rsidR="007102A2" w:rsidRDefault="007102A2" w:rsidP="007102A2">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4847724D" w14:textId="77777777" w:rsidR="007102A2" w:rsidRDefault="007102A2" w:rsidP="007102A2">
      <w:pPr>
        <w:pStyle w:val="SourceCode"/>
        <w:rPr>
          <w:rFonts w:eastAsia="Times New Roman"/>
        </w:rPr>
      </w:pPr>
    </w:p>
    <w:p w14:paraId="77F8DF58" w14:textId="77777777" w:rsidR="007102A2" w:rsidRDefault="007102A2" w:rsidP="007102A2">
      <w:pPr>
        <w:pStyle w:val="SourceCode"/>
        <w:rPr>
          <w:rFonts w:eastAsia="Times New Roman"/>
        </w:rPr>
      </w:pPr>
      <w:r>
        <w:rPr>
          <w:rFonts w:eastAsia="Times New Roman"/>
        </w:rPr>
        <w:t>&gt;&gt; 1 2 3</w:t>
      </w:r>
    </w:p>
    <w:p w14:paraId="093747E9" w14:textId="77777777" w:rsidR="00D70B4B" w:rsidRDefault="00D70B4B" w:rsidP="00D70B4B"/>
    <w:p w14:paraId="69C8129B" w14:textId="7E2CA09F" w:rsidR="00D70B4B" w:rsidRDefault="00D70B4B" w:rsidP="00D70B4B">
      <w:pPr>
        <w:pStyle w:val="Heading5"/>
      </w:pPr>
      <w:r>
        <w:t xml:space="preserve">Spread into function with </w:t>
      </w:r>
      <w:r w:rsidR="00A8534B">
        <w:t>normal</w:t>
      </w:r>
      <w:r>
        <w:t xml:space="preserve"> arguments.</w:t>
      </w:r>
    </w:p>
    <w:p w14:paraId="1FDDE5F7" w14:textId="77777777" w:rsidR="00A8534B" w:rsidRPr="00A8534B" w:rsidRDefault="00A8534B" w:rsidP="00A8534B">
      <w:pPr>
        <w:pStyle w:val="SourceCode"/>
        <w:rPr>
          <w:rFonts w:eastAsia="Times New Roman"/>
        </w:rPr>
      </w:pPr>
      <w:r w:rsidRPr="00A8534B">
        <w:rPr>
          <w:rFonts w:eastAsia="Times New Roman"/>
          <w:color w:val="0000FF"/>
        </w:rPr>
        <w:t>let</w:t>
      </w:r>
      <w:r w:rsidRPr="00A8534B">
        <w:rPr>
          <w:rFonts w:eastAsia="Times New Roman"/>
        </w:rPr>
        <w:t> a = [</w:t>
      </w:r>
      <w:r w:rsidRPr="00A8534B">
        <w:rPr>
          <w:rFonts w:eastAsia="Times New Roman"/>
          <w:color w:val="098658"/>
        </w:rPr>
        <w:t>1</w:t>
      </w:r>
      <w:r w:rsidRPr="00A8534B">
        <w:rPr>
          <w:rFonts w:eastAsia="Times New Roman"/>
        </w:rPr>
        <w:t>,</w:t>
      </w:r>
      <w:r w:rsidRPr="00A8534B">
        <w:rPr>
          <w:rFonts w:eastAsia="Times New Roman"/>
          <w:color w:val="098658"/>
        </w:rPr>
        <w:t>2</w:t>
      </w:r>
      <w:r w:rsidRPr="00A8534B">
        <w:rPr>
          <w:rFonts w:eastAsia="Times New Roman"/>
        </w:rPr>
        <w:t>,</w:t>
      </w:r>
      <w:r w:rsidRPr="00A8534B">
        <w:rPr>
          <w:rFonts w:eastAsia="Times New Roman"/>
          <w:color w:val="098658"/>
        </w:rPr>
        <w:t>3</w:t>
      </w:r>
      <w:r w:rsidRPr="00A8534B">
        <w:rPr>
          <w:rFonts w:eastAsia="Times New Roman"/>
        </w:rPr>
        <w:t>];</w:t>
      </w:r>
    </w:p>
    <w:p w14:paraId="1ECBFED6" w14:textId="77777777" w:rsidR="00A8534B" w:rsidRPr="00A8534B" w:rsidRDefault="00A8534B" w:rsidP="00A8534B">
      <w:pPr>
        <w:pStyle w:val="SourceCode"/>
        <w:rPr>
          <w:rFonts w:eastAsia="Times New Roman"/>
        </w:rPr>
      </w:pPr>
    </w:p>
    <w:p w14:paraId="12FC23DF" w14:textId="77777777" w:rsidR="00A8534B" w:rsidRPr="00A8534B" w:rsidRDefault="00A8534B" w:rsidP="00A8534B">
      <w:pPr>
        <w:pStyle w:val="SourceCode"/>
        <w:rPr>
          <w:rFonts w:eastAsia="Times New Roman"/>
        </w:rPr>
      </w:pPr>
      <w:r w:rsidRPr="00A8534B">
        <w:rPr>
          <w:rFonts w:eastAsia="Times New Roman"/>
        </w:rPr>
        <w:t>add = (a,b,c) </w:t>
      </w:r>
      <w:r w:rsidRPr="00A8534B">
        <w:rPr>
          <w:rFonts w:eastAsia="Times New Roman"/>
          <w:color w:val="0000FF"/>
        </w:rPr>
        <w:t>=&gt;</w:t>
      </w:r>
      <w:r w:rsidRPr="00A8534B">
        <w:rPr>
          <w:rFonts w:eastAsia="Times New Roman"/>
        </w:rPr>
        <w:t> a+b+c;</w:t>
      </w:r>
    </w:p>
    <w:p w14:paraId="6DF8EA77" w14:textId="77777777" w:rsidR="00A8534B" w:rsidRPr="00A8534B" w:rsidRDefault="00A8534B" w:rsidP="00A8534B">
      <w:pPr>
        <w:pStyle w:val="SourceCode"/>
        <w:rPr>
          <w:rFonts w:eastAsia="Times New Roman"/>
        </w:rPr>
      </w:pPr>
      <w:r w:rsidRPr="00A8534B">
        <w:rPr>
          <w:rFonts w:eastAsia="Times New Roman"/>
        </w:rPr>
        <w:t>console.log(add(...a));</w:t>
      </w:r>
    </w:p>
    <w:p w14:paraId="40D4B92A" w14:textId="77777777" w:rsidR="00D70B4B" w:rsidRDefault="00D70B4B" w:rsidP="00CD1233"/>
    <w:p w14:paraId="7505101B" w14:textId="1069AB13" w:rsidR="007102A2" w:rsidRDefault="007102A2" w:rsidP="007102A2">
      <w:pPr>
        <w:pStyle w:val="Heading5"/>
      </w:pPr>
      <w:r>
        <w:t xml:space="preserve">Destructuring Assignment </w:t>
      </w:r>
    </w:p>
    <w:p w14:paraId="5E47E1DB" w14:textId="77777777" w:rsidR="007102A2" w:rsidRPr="00747B45" w:rsidRDefault="007102A2" w:rsidP="007102A2">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6B066C1" w14:textId="77777777" w:rsidR="007102A2" w:rsidRDefault="007102A2" w:rsidP="007102A2">
      <w:pPr>
        <w:pStyle w:val="SourceCode"/>
        <w:rPr>
          <w:rFonts w:eastAsia="Times New Roman"/>
        </w:rPr>
      </w:pPr>
      <w:r w:rsidRPr="00747B45">
        <w:rPr>
          <w:rFonts w:eastAsia="Times New Roman"/>
        </w:rPr>
        <w:t>console.log(a);</w:t>
      </w:r>
    </w:p>
    <w:p w14:paraId="3862A593" w14:textId="77777777" w:rsidR="007102A2" w:rsidRDefault="007102A2" w:rsidP="007102A2">
      <w:pPr>
        <w:pStyle w:val="SourceCode"/>
        <w:rPr>
          <w:rFonts w:eastAsia="Times New Roman"/>
        </w:rPr>
      </w:pPr>
    </w:p>
    <w:p w14:paraId="3B76B95E" w14:textId="77777777" w:rsidR="007102A2" w:rsidRDefault="007102A2" w:rsidP="007102A2">
      <w:pPr>
        <w:pStyle w:val="SourceCode"/>
        <w:rPr>
          <w:rFonts w:eastAsia="Times New Roman"/>
        </w:rPr>
      </w:pPr>
      <w:r>
        <w:rPr>
          <w:rFonts w:eastAsia="Times New Roman"/>
        </w:rPr>
        <w:t>&gt;&gt; a</w:t>
      </w:r>
    </w:p>
    <w:p w14:paraId="54B21121" w14:textId="77777777" w:rsidR="007102A2" w:rsidRDefault="007102A2" w:rsidP="007102A2">
      <w:pPr>
        <w:pStyle w:val="SourceCode"/>
        <w:rPr>
          <w:rFonts w:eastAsia="Times New Roman"/>
        </w:rPr>
      </w:pPr>
    </w:p>
    <w:p w14:paraId="4E4811DA" w14:textId="77777777" w:rsidR="007102A2" w:rsidRDefault="007102A2" w:rsidP="007102A2">
      <w:pPr>
        <w:pStyle w:val="SourceCode"/>
        <w:ind w:left="0"/>
      </w:pPr>
    </w:p>
    <w:p w14:paraId="3DE1C37E" w14:textId="77777777" w:rsidR="007102A2" w:rsidRDefault="007102A2" w:rsidP="007102A2">
      <w:pPr>
        <w:pStyle w:val="Heading5"/>
      </w:pPr>
      <w:r>
        <w:t>Yield*</w:t>
      </w:r>
    </w:p>
    <w:p w14:paraId="191596D0" w14:textId="77777777" w:rsidR="007102A2" w:rsidRPr="00672D95" w:rsidRDefault="007102A2" w:rsidP="007102A2">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475B76"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088CBD06" w14:textId="77777777" w:rsidR="007102A2" w:rsidRPr="00672D95" w:rsidRDefault="007102A2" w:rsidP="007102A2">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1A3C4C19"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16402869" w14:textId="77777777" w:rsidR="007102A2" w:rsidRPr="00672D95" w:rsidRDefault="007102A2" w:rsidP="007102A2">
      <w:pPr>
        <w:pStyle w:val="SourceCode"/>
        <w:rPr>
          <w:rFonts w:eastAsia="Times New Roman"/>
          <w:color w:val="000000"/>
        </w:rPr>
      </w:pPr>
    </w:p>
    <w:p w14:paraId="365B0901" w14:textId="77777777" w:rsidR="007102A2" w:rsidRDefault="007102A2" w:rsidP="007102A2">
      <w:pPr>
        <w:pStyle w:val="SourceCode"/>
        <w:rPr>
          <w:rFonts w:eastAsia="Times New Roman"/>
          <w:color w:val="000000"/>
        </w:rPr>
      </w:pPr>
      <w:r w:rsidRPr="00672D95">
        <w:rPr>
          <w:rFonts w:eastAsia="Times New Roman"/>
          <w:color w:val="000000"/>
        </w:rPr>
        <w:t>console.log(...f());</w:t>
      </w:r>
    </w:p>
    <w:p w14:paraId="5D75426E" w14:textId="77777777" w:rsidR="007102A2" w:rsidRDefault="007102A2" w:rsidP="007102A2">
      <w:pPr>
        <w:pStyle w:val="SourceCode"/>
        <w:rPr>
          <w:rFonts w:eastAsia="Times New Roman"/>
          <w:color w:val="000000"/>
        </w:rPr>
      </w:pPr>
    </w:p>
    <w:p w14:paraId="76825258" w14:textId="77777777" w:rsidR="007102A2" w:rsidRPr="00672D95" w:rsidRDefault="007102A2" w:rsidP="007102A2">
      <w:pPr>
        <w:pStyle w:val="SourceCode"/>
        <w:rPr>
          <w:rFonts w:eastAsia="Times New Roman"/>
          <w:color w:val="000000"/>
        </w:rPr>
      </w:pPr>
      <w:r>
        <w:rPr>
          <w:rFonts w:eastAsia="Times New Roman"/>
          <w:color w:val="000000"/>
        </w:rPr>
        <w:t>&gt;&gt; 1 2 3</w:t>
      </w:r>
    </w:p>
    <w:p w14:paraId="6C0501CD" w14:textId="77777777" w:rsidR="00D70B4B" w:rsidRDefault="00D70B4B">
      <w:pPr>
        <w:spacing w:after="160" w:line="259" w:lineRule="auto"/>
        <w:rPr>
          <w:rFonts w:asciiTheme="majorHAnsi" w:eastAsiaTheme="majorEastAsia" w:hAnsiTheme="majorHAnsi" w:cstheme="majorBidi"/>
          <w:color w:val="31378B" w:themeColor="text2"/>
          <w:sz w:val="28"/>
          <w:szCs w:val="26"/>
        </w:rPr>
      </w:pPr>
      <w:bookmarkStart w:id="25" w:name="_For_in"/>
      <w:bookmarkStart w:id="26" w:name="_Toc44265517"/>
      <w:bookmarkEnd w:id="25"/>
      <w:r>
        <w:br w:type="page"/>
      </w:r>
    </w:p>
    <w:p w14:paraId="475C9E1D" w14:textId="4450D4EB" w:rsidR="007102A2" w:rsidRDefault="007102A2" w:rsidP="007102A2">
      <w:pPr>
        <w:pStyle w:val="Heading3"/>
      </w:pPr>
      <w:r>
        <w:lastRenderedPageBreak/>
        <w:t>For in</w:t>
      </w:r>
      <w:bookmarkEnd w:id="26"/>
    </w:p>
    <w:p w14:paraId="472A9980" w14:textId="77777777" w:rsidR="007102A2" w:rsidRPr="00A97FEC" w:rsidRDefault="007102A2" w:rsidP="007102A2">
      <w:proofErr w:type="gramStart"/>
      <w:r>
        <w:t>The for</w:t>
      </w:r>
      <w:proofErr w:type="gramEnd"/>
      <w:r>
        <w:t xml:space="preserve"> in construct iterates all enumerable properties. When we add properties to an object by just assigning to them, they are by default enumerable.</w:t>
      </w:r>
    </w:p>
    <w:p w14:paraId="484F9612" w14:textId="77777777" w:rsidR="007102A2" w:rsidRPr="005E73A0" w:rsidRDefault="007102A2" w:rsidP="007102A2">
      <w:pPr>
        <w:pStyle w:val="SourceCode"/>
      </w:pPr>
      <w:r w:rsidRPr="005E73A0">
        <w:t>var a = {</w:t>
      </w:r>
    </w:p>
    <w:p w14:paraId="303D10D3" w14:textId="77777777" w:rsidR="007102A2" w:rsidRPr="005E73A0" w:rsidRDefault="007102A2" w:rsidP="007102A2">
      <w:pPr>
        <w:pStyle w:val="SourceCode"/>
      </w:pPr>
      <w:r w:rsidRPr="005E73A0">
        <w:t>    first : "k",</w:t>
      </w:r>
    </w:p>
    <w:p w14:paraId="31BB31CA" w14:textId="77777777" w:rsidR="007102A2" w:rsidRPr="005E73A0" w:rsidRDefault="007102A2" w:rsidP="007102A2">
      <w:pPr>
        <w:pStyle w:val="SourceCode"/>
      </w:pPr>
      <w:r w:rsidRPr="005E73A0">
        <w:t>    second: "w"</w:t>
      </w:r>
    </w:p>
    <w:p w14:paraId="7571E2A1" w14:textId="77777777" w:rsidR="007102A2" w:rsidRPr="005E73A0" w:rsidRDefault="007102A2" w:rsidP="007102A2">
      <w:pPr>
        <w:pStyle w:val="SourceCode"/>
      </w:pPr>
      <w:r w:rsidRPr="005E73A0">
        <w:t>}</w:t>
      </w:r>
    </w:p>
    <w:p w14:paraId="2D1028EF" w14:textId="77777777" w:rsidR="007102A2" w:rsidRPr="005E73A0" w:rsidRDefault="007102A2" w:rsidP="007102A2">
      <w:pPr>
        <w:pStyle w:val="SourceCode"/>
      </w:pPr>
    </w:p>
    <w:p w14:paraId="5FFF28C5" w14:textId="77777777" w:rsidR="007102A2" w:rsidRPr="005E73A0" w:rsidRDefault="007102A2" w:rsidP="007102A2">
      <w:pPr>
        <w:pStyle w:val="SourceCode"/>
      </w:pPr>
      <w:r w:rsidRPr="005E73A0">
        <w:t>for (var name in a) {</w:t>
      </w:r>
    </w:p>
    <w:p w14:paraId="5ACC0680" w14:textId="77777777" w:rsidR="007102A2" w:rsidRPr="005E73A0" w:rsidRDefault="007102A2" w:rsidP="007102A2">
      <w:pPr>
        <w:pStyle w:val="SourceCode"/>
      </w:pPr>
      <w:r w:rsidRPr="005E73A0">
        <w:t>    console.log(name);</w:t>
      </w:r>
    </w:p>
    <w:p w14:paraId="60223CC8" w14:textId="77777777" w:rsidR="007102A2" w:rsidRPr="005E73A0" w:rsidRDefault="007102A2" w:rsidP="007102A2">
      <w:pPr>
        <w:pStyle w:val="SourceCode"/>
      </w:pPr>
      <w:r w:rsidRPr="005E73A0">
        <w:t>}</w:t>
      </w:r>
    </w:p>
    <w:p w14:paraId="1C82AE28" w14:textId="77777777" w:rsidR="007102A2" w:rsidRDefault="007102A2" w:rsidP="007102A2">
      <w:pPr>
        <w:pStyle w:val="SourceCode"/>
        <w:rPr>
          <w:rFonts w:eastAsia="Times New Roman"/>
        </w:rPr>
      </w:pPr>
    </w:p>
    <w:p w14:paraId="5C6004C7" w14:textId="77777777" w:rsidR="007102A2" w:rsidRDefault="007102A2" w:rsidP="007102A2">
      <w:pPr>
        <w:pStyle w:val="SourceCode"/>
        <w:rPr>
          <w:rFonts w:eastAsia="Times New Roman"/>
        </w:rPr>
      </w:pPr>
      <w:r>
        <w:rPr>
          <w:rFonts w:eastAsia="Times New Roman"/>
        </w:rPr>
        <w:t>&gt;&gt; first</w:t>
      </w:r>
    </w:p>
    <w:p w14:paraId="6AA434BC" w14:textId="77777777" w:rsidR="007102A2" w:rsidRPr="005E73A0" w:rsidRDefault="007102A2" w:rsidP="007102A2">
      <w:pPr>
        <w:pStyle w:val="SourceCode"/>
        <w:rPr>
          <w:rFonts w:eastAsia="Times New Roman"/>
        </w:rPr>
      </w:pPr>
      <w:r>
        <w:rPr>
          <w:rFonts w:eastAsia="Times New Roman"/>
        </w:rPr>
        <w:t>&gt;&gt; second</w:t>
      </w:r>
    </w:p>
    <w:p w14:paraId="38880676" w14:textId="77777777" w:rsidR="007102A2" w:rsidRDefault="007102A2" w:rsidP="007102A2"/>
    <w:p w14:paraId="556CA180" w14:textId="77777777" w:rsidR="007102A2" w:rsidRDefault="007102A2" w:rsidP="007102A2">
      <w:r>
        <w:t xml:space="preserve">If we want non-enumerable properties, we can use the </w:t>
      </w:r>
      <w:r w:rsidRPr="00103BC1">
        <w:rPr>
          <w:rStyle w:val="SourceCodeChar"/>
        </w:rPr>
        <w:t>Object.defineProperty</w:t>
      </w:r>
      <w:r>
        <w:t xml:space="preserve"> method. </w:t>
      </w:r>
    </w:p>
    <w:p w14:paraId="437C9406" w14:textId="77777777" w:rsidR="007102A2" w:rsidRPr="004704B4" w:rsidRDefault="007102A2" w:rsidP="007102A2">
      <w:pPr>
        <w:pStyle w:val="SourceCode"/>
      </w:pPr>
      <w:r w:rsidRPr="004704B4">
        <w:t>var a = {</w:t>
      </w:r>
    </w:p>
    <w:p w14:paraId="1D4792EF" w14:textId="77777777" w:rsidR="007102A2" w:rsidRPr="004704B4" w:rsidRDefault="007102A2" w:rsidP="007102A2">
      <w:pPr>
        <w:pStyle w:val="SourceCode"/>
      </w:pPr>
      <w:r w:rsidRPr="004704B4">
        <w:t>    first : "k",</w:t>
      </w:r>
    </w:p>
    <w:p w14:paraId="5DDC8BC0" w14:textId="77777777" w:rsidR="007102A2" w:rsidRPr="004704B4" w:rsidRDefault="007102A2" w:rsidP="007102A2">
      <w:pPr>
        <w:pStyle w:val="SourceCode"/>
      </w:pPr>
      <w:r w:rsidRPr="004704B4">
        <w:t>    second: "w"</w:t>
      </w:r>
    </w:p>
    <w:p w14:paraId="70EA360A" w14:textId="77777777" w:rsidR="007102A2" w:rsidRPr="004704B4" w:rsidRDefault="007102A2" w:rsidP="007102A2">
      <w:pPr>
        <w:pStyle w:val="SourceCode"/>
      </w:pPr>
      <w:r w:rsidRPr="004704B4">
        <w:t>}</w:t>
      </w:r>
    </w:p>
    <w:p w14:paraId="6428100C" w14:textId="77777777" w:rsidR="007102A2" w:rsidRPr="004704B4" w:rsidRDefault="007102A2" w:rsidP="007102A2">
      <w:pPr>
        <w:pStyle w:val="SourceCode"/>
      </w:pPr>
    </w:p>
    <w:p w14:paraId="6FFC8448" w14:textId="77777777" w:rsidR="007102A2" w:rsidRPr="004704B4" w:rsidRDefault="007102A2" w:rsidP="007102A2">
      <w:pPr>
        <w:pStyle w:val="SourceCode"/>
      </w:pPr>
      <w:r w:rsidRPr="004704B4">
        <w:t>Object.defineProperty(Object.prototype,</w:t>
      </w:r>
    </w:p>
    <w:p w14:paraId="456BBBE3" w14:textId="77777777" w:rsidR="007102A2" w:rsidRPr="004704B4" w:rsidRDefault="007102A2" w:rsidP="007102A2">
      <w:pPr>
        <w:pStyle w:val="SourceCode"/>
      </w:pPr>
      <w:r w:rsidRPr="004704B4">
        <w:t>    "notshown", </w:t>
      </w:r>
    </w:p>
    <w:p w14:paraId="5113C583" w14:textId="77777777" w:rsidR="007102A2" w:rsidRPr="004704B4" w:rsidRDefault="007102A2" w:rsidP="007102A2">
      <w:pPr>
        <w:pStyle w:val="SourceCode"/>
      </w:pPr>
      <w:r w:rsidRPr="004704B4">
        <w:t>    {enumerable:false,value:"good"});</w:t>
      </w:r>
    </w:p>
    <w:p w14:paraId="7E8D0874" w14:textId="77777777" w:rsidR="007102A2" w:rsidRPr="004704B4" w:rsidRDefault="007102A2" w:rsidP="007102A2">
      <w:pPr>
        <w:pStyle w:val="SourceCode"/>
      </w:pPr>
    </w:p>
    <w:p w14:paraId="038A507E" w14:textId="77777777" w:rsidR="007102A2" w:rsidRPr="004704B4" w:rsidRDefault="007102A2" w:rsidP="007102A2">
      <w:pPr>
        <w:pStyle w:val="SourceCode"/>
      </w:pPr>
      <w:r w:rsidRPr="004704B4">
        <w:t>for (var name in a) {</w:t>
      </w:r>
    </w:p>
    <w:p w14:paraId="6C3E991C" w14:textId="77777777" w:rsidR="007102A2" w:rsidRPr="004704B4" w:rsidRDefault="007102A2" w:rsidP="007102A2">
      <w:pPr>
        <w:pStyle w:val="SourceCode"/>
      </w:pPr>
      <w:r w:rsidRPr="004704B4">
        <w:t>    console.log(name);</w:t>
      </w:r>
    </w:p>
    <w:p w14:paraId="3884AEE0" w14:textId="77777777" w:rsidR="007102A2" w:rsidRPr="004704B4" w:rsidRDefault="007102A2" w:rsidP="007102A2">
      <w:pPr>
        <w:pStyle w:val="SourceCode"/>
      </w:pPr>
      <w:r w:rsidRPr="004704B4">
        <w:t>}</w:t>
      </w:r>
    </w:p>
    <w:p w14:paraId="553589D6" w14:textId="77777777" w:rsidR="007102A2" w:rsidRDefault="007102A2" w:rsidP="007102A2"/>
    <w:p w14:paraId="01F5B502" w14:textId="77777777" w:rsidR="007102A2" w:rsidRDefault="007102A2" w:rsidP="007102A2">
      <w:pPr>
        <w:pStyle w:val="SourceCode"/>
        <w:rPr>
          <w:rFonts w:eastAsia="Times New Roman"/>
        </w:rPr>
      </w:pPr>
      <w:r>
        <w:rPr>
          <w:rFonts w:eastAsia="Times New Roman"/>
        </w:rPr>
        <w:t>&gt;&gt; first</w:t>
      </w:r>
    </w:p>
    <w:p w14:paraId="4A2DAE2C" w14:textId="77777777" w:rsidR="007102A2" w:rsidRPr="005E73A0" w:rsidRDefault="007102A2" w:rsidP="007102A2">
      <w:pPr>
        <w:pStyle w:val="SourceCode"/>
        <w:rPr>
          <w:rFonts w:eastAsia="Times New Roman"/>
        </w:rPr>
      </w:pPr>
      <w:r>
        <w:rPr>
          <w:rFonts w:eastAsia="Times New Roman"/>
        </w:rPr>
        <w:t>&gt;&gt; second</w:t>
      </w:r>
    </w:p>
    <w:p w14:paraId="557F9A6A" w14:textId="77777777" w:rsidR="007102A2" w:rsidRDefault="007102A2" w:rsidP="007102A2"/>
    <w:p w14:paraId="1B53A97B" w14:textId="77777777" w:rsidR="007102A2" w:rsidRDefault="007102A2" w:rsidP="007102A2">
      <w:r>
        <w:t xml:space="preserve">If we want to test whether a property is on the object itself and not coming from one of its prototypes, we can use </w:t>
      </w:r>
      <w:r w:rsidRPr="006F7A2F">
        <w:rPr>
          <w:rStyle w:val="SourceCodeChar"/>
        </w:rPr>
        <w:t>hasOwnProperty</w:t>
      </w:r>
    </w:p>
    <w:p w14:paraId="73998668" w14:textId="77777777" w:rsidR="007102A2" w:rsidRPr="00851C4A" w:rsidRDefault="007102A2" w:rsidP="007102A2">
      <w:pPr>
        <w:pStyle w:val="SourceCode"/>
      </w:pPr>
      <w:r w:rsidRPr="00851C4A">
        <w:t>var a = {</w:t>
      </w:r>
    </w:p>
    <w:p w14:paraId="63C642DC" w14:textId="77777777" w:rsidR="007102A2" w:rsidRPr="00851C4A" w:rsidRDefault="007102A2" w:rsidP="007102A2">
      <w:pPr>
        <w:pStyle w:val="SourceCode"/>
      </w:pPr>
      <w:r w:rsidRPr="00851C4A">
        <w:t>    first : "k",</w:t>
      </w:r>
    </w:p>
    <w:p w14:paraId="47FFCE29" w14:textId="77777777" w:rsidR="007102A2" w:rsidRPr="00851C4A" w:rsidRDefault="007102A2" w:rsidP="007102A2">
      <w:pPr>
        <w:pStyle w:val="SourceCode"/>
      </w:pPr>
      <w:r w:rsidRPr="00851C4A">
        <w:t>    second: "w"</w:t>
      </w:r>
    </w:p>
    <w:p w14:paraId="3B94C560" w14:textId="77777777" w:rsidR="007102A2" w:rsidRPr="00851C4A" w:rsidRDefault="007102A2" w:rsidP="007102A2">
      <w:pPr>
        <w:pStyle w:val="SourceCode"/>
      </w:pPr>
      <w:r w:rsidRPr="00851C4A">
        <w:t>}</w:t>
      </w:r>
    </w:p>
    <w:p w14:paraId="5564BC7B" w14:textId="77777777" w:rsidR="007102A2" w:rsidRPr="00851C4A" w:rsidRDefault="007102A2" w:rsidP="007102A2">
      <w:pPr>
        <w:pStyle w:val="SourceCode"/>
      </w:pPr>
    </w:p>
    <w:p w14:paraId="149F94E6" w14:textId="77777777" w:rsidR="007102A2" w:rsidRPr="00851C4A" w:rsidRDefault="007102A2" w:rsidP="007102A2">
      <w:pPr>
        <w:pStyle w:val="SourceCode"/>
      </w:pPr>
      <w:r w:rsidRPr="00851C4A">
        <w:t>console.log(a.hasOwnProperty("first"));</w:t>
      </w:r>
    </w:p>
    <w:p w14:paraId="492009B4" w14:textId="77777777" w:rsidR="007102A2" w:rsidRDefault="007102A2" w:rsidP="007102A2">
      <w:pPr>
        <w:pStyle w:val="SourceCode"/>
      </w:pPr>
      <w:r w:rsidRPr="00851C4A">
        <w:t>console.log(a.hasOwnProperty("toString"));</w:t>
      </w:r>
    </w:p>
    <w:p w14:paraId="6D212989" w14:textId="77777777" w:rsidR="007102A2" w:rsidRPr="00851C4A" w:rsidRDefault="007102A2" w:rsidP="007102A2">
      <w:pPr>
        <w:pStyle w:val="SourceCode"/>
      </w:pPr>
    </w:p>
    <w:p w14:paraId="2C43633C" w14:textId="77777777" w:rsidR="007102A2" w:rsidRDefault="007102A2" w:rsidP="007102A2">
      <w:pPr>
        <w:pStyle w:val="SourceCode"/>
        <w:rPr>
          <w:rFonts w:eastAsia="Times New Roman"/>
        </w:rPr>
      </w:pPr>
      <w:r>
        <w:rPr>
          <w:rFonts w:eastAsia="Times New Roman"/>
        </w:rPr>
        <w:t>&gt;&gt; true</w:t>
      </w:r>
    </w:p>
    <w:p w14:paraId="3042AF04" w14:textId="77777777" w:rsidR="007102A2" w:rsidRPr="005E73A0" w:rsidRDefault="007102A2" w:rsidP="007102A2">
      <w:pPr>
        <w:pStyle w:val="SourceCode"/>
        <w:rPr>
          <w:rFonts w:eastAsia="Times New Roman"/>
        </w:rPr>
      </w:pPr>
      <w:r>
        <w:rPr>
          <w:rFonts w:eastAsia="Times New Roman"/>
        </w:rPr>
        <w:t>&gt;&gt; false</w:t>
      </w:r>
    </w:p>
    <w:p w14:paraId="09410B77" w14:textId="77777777" w:rsidR="007102A2" w:rsidRPr="00784D57" w:rsidRDefault="007102A2" w:rsidP="007102A2">
      <w:pPr>
        <w:rPr>
          <w:rFonts w:asciiTheme="majorHAnsi" w:eastAsiaTheme="majorEastAsia" w:hAnsiTheme="majorHAnsi" w:cstheme="majorBidi"/>
          <w:b/>
          <w:iCs/>
          <w:smallCaps/>
          <w:color w:val="31378B" w:themeColor="text2"/>
          <w:szCs w:val="25"/>
        </w:rPr>
      </w:pPr>
      <w:r>
        <w:br w:type="page"/>
      </w:r>
    </w:p>
    <w:p w14:paraId="1F6193FF" w14:textId="77777777" w:rsidR="007102A2" w:rsidRDefault="007102A2" w:rsidP="007102A2">
      <w:pPr>
        <w:pStyle w:val="Heading3"/>
      </w:pPr>
      <w:r>
        <w:lastRenderedPageBreak/>
        <w:t>Exceptions</w:t>
      </w:r>
    </w:p>
    <w:p w14:paraId="7D776736" w14:textId="77777777" w:rsidR="007102A2" w:rsidRPr="00C37D0A" w:rsidRDefault="007102A2" w:rsidP="007102A2">
      <w:r w:rsidRPr="00956064">
        <w:t>throw {message: 'a'</w:t>
      </w:r>
      <w:proofErr w:type="gramStart"/>
      <w:r w:rsidRPr="00956064">
        <w:t>};</w:t>
      </w:r>
      <w:proofErr w:type="gramEnd"/>
    </w:p>
    <w:p w14:paraId="68BF910E" w14:textId="77777777" w:rsidR="007102A2" w:rsidRPr="00E479C3" w:rsidRDefault="007102A2" w:rsidP="007102A2"/>
    <w:p w14:paraId="182CAB77" w14:textId="77777777" w:rsidR="007102A2" w:rsidRDefault="007102A2" w:rsidP="007102A2">
      <w:pPr>
        <w:pStyle w:val="SourceCode"/>
      </w:pPr>
    </w:p>
    <w:p w14:paraId="04BAC4DB" w14:textId="77777777" w:rsidR="007102A2" w:rsidRDefault="007102A2" w:rsidP="007102A2">
      <w:pPr>
        <w:pStyle w:val="SourceCode"/>
      </w:pPr>
    </w:p>
    <w:p w14:paraId="0C1ECA1F" w14:textId="77777777" w:rsidR="007102A2" w:rsidRDefault="007102A2" w:rsidP="007102A2">
      <w:pPr>
        <w:pStyle w:val="SourceCode"/>
      </w:pPr>
    </w:p>
    <w:p w14:paraId="143CC275" w14:textId="77777777" w:rsidR="007102A2" w:rsidRDefault="007102A2" w:rsidP="007102A2">
      <w:pPr>
        <w:pStyle w:val="SourceCode"/>
      </w:pPr>
    </w:p>
    <w:p w14:paraId="79FCC902" w14:textId="77777777" w:rsidR="007102A2" w:rsidRDefault="007102A2" w:rsidP="007102A2">
      <w:pPr>
        <w:pStyle w:val="SourceCode"/>
      </w:pPr>
    </w:p>
    <w:p w14:paraId="71B84F01" w14:textId="77777777" w:rsidR="007102A2" w:rsidRDefault="007102A2" w:rsidP="007102A2">
      <w:pPr>
        <w:pStyle w:val="SourceCode"/>
      </w:pPr>
    </w:p>
    <w:p w14:paraId="46BBCE2D" w14:textId="77777777" w:rsidR="007102A2" w:rsidRDefault="007102A2" w:rsidP="007102A2">
      <w:pPr>
        <w:pStyle w:val="SourceCode"/>
      </w:pPr>
    </w:p>
    <w:p w14:paraId="2DE17515" w14:textId="77777777" w:rsidR="007102A2" w:rsidRDefault="007102A2" w:rsidP="007102A2">
      <w:pPr>
        <w:pStyle w:val="SourceCode"/>
      </w:pPr>
    </w:p>
    <w:p w14:paraId="3D556D36" w14:textId="77777777" w:rsidR="007102A2" w:rsidRDefault="007102A2" w:rsidP="007102A2">
      <w:pPr>
        <w:pStyle w:val="SourceCode"/>
      </w:pPr>
    </w:p>
    <w:p w14:paraId="114B8E81" w14:textId="77777777" w:rsidR="007102A2" w:rsidRDefault="007102A2" w:rsidP="007102A2">
      <w:pPr>
        <w:pStyle w:val="SourceCode"/>
      </w:pPr>
    </w:p>
    <w:p w14:paraId="1AA6B532" w14:textId="77777777" w:rsidR="007102A2" w:rsidRDefault="007102A2" w:rsidP="007102A2">
      <w:pPr>
        <w:pStyle w:val="SourceCode"/>
      </w:pPr>
    </w:p>
    <w:p w14:paraId="0881F9D6" w14:textId="77777777" w:rsidR="007102A2" w:rsidRDefault="007102A2" w:rsidP="007102A2">
      <w:pPr>
        <w:pStyle w:val="SourceCode"/>
      </w:pPr>
    </w:p>
    <w:p w14:paraId="7D5A42D5" w14:textId="77777777" w:rsidR="007102A2" w:rsidRDefault="007102A2" w:rsidP="007102A2">
      <w:pPr>
        <w:pStyle w:val="SourceCode"/>
        <w:ind w:left="0"/>
      </w:pPr>
    </w:p>
    <w:p w14:paraId="0AC2D926" w14:textId="77777777" w:rsidR="007102A2" w:rsidRDefault="007102A2" w:rsidP="007102A2">
      <w:pPr>
        <w:pStyle w:val="SourceCode"/>
      </w:pPr>
    </w:p>
    <w:p w14:paraId="70112C57" w14:textId="77777777" w:rsidR="007102A2" w:rsidRDefault="007102A2" w:rsidP="007102A2">
      <w:pPr>
        <w:pStyle w:val="SourceCode"/>
      </w:pPr>
    </w:p>
    <w:p w14:paraId="5DDF05E2" w14:textId="77777777" w:rsidR="007102A2" w:rsidRPr="00453E56" w:rsidRDefault="007102A2" w:rsidP="007102A2">
      <w:pPr>
        <w:pStyle w:val="SourceCode"/>
        <w:ind w:left="0"/>
      </w:pPr>
    </w:p>
    <w:p w14:paraId="4FF187BE" w14:textId="77777777" w:rsidR="007102A2" w:rsidRDefault="007102A2" w:rsidP="007102A2">
      <w:r>
        <w:br w:type="page"/>
      </w:r>
    </w:p>
    <w:p w14:paraId="7FF1594A" w14:textId="77777777" w:rsidR="007102A2" w:rsidRDefault="007102A2" w:rsidP="007102A2">
      <w:pPr>
        <w:rPr>
          <w:rFonts w:asciiTheme="majorHAnsi" w:eastAsiaTheme="majorEastAsia" w:hAnsiTheme="majorHAnsi" w:cstheme="majorBidi"/>
          <w:color w:val="31378B" w:themeColor="text2"/>
          <w:sz w:val="28"/>
          <w:szCs w:val="26"/>
        </w:rPr>
      </w:pPr>
    </w:p>
    <w:p w14:paraId="68FB60D8" w14:textId="77777777" w:rsidR="007102A2" w:rsidRDefault="007102A2" w:rsidP="007102A2">
      <w:pPr>
        <w:rPr>
          <w:rFonts w:asciiTheme="majorHAnsi" w:eastAsiaTheme="majorEastAsia" w:hAnsiTheme="majorHAnsi" w:cstheme="majorBidi"/>
          <w:color w:val="31378B" w:themeColor="text2"/>
          <w:sz w:val="32"/>
          <w:szCs w:val="28"/>
        </w:rPr>
      </w:pPr>
      <w:r>
        <w:br w:type="page"/>
      </w:r>
    </w:p>
    <w:p w14:paraId="117625C6" w14:textId="5210D5C8" w:rsidR="007102A2" w:rsidRDefault="007102A2" w:rsidP="007102A2">
      <w:pPr>
        <w:pStyle w:val="QuestionSection"/>
      </w:pPr>
      <w:r>
        <w:rPr>
          <w:lang w:eastAsia="fi-FI"/>
        </w:rPr>
        <w:lastRenderedPageBreak/>
        <w:t xml:space="preserve">Questions </w:t>
      </w:r>
      <w:r>
        <w:t>– The Type System</w:t>
      </w:r>
    </w:p>
    <w:p w14:paraId="7FAD610D" w14:textId="77777777" w:rsidR="00A55F05" w:rsidRDefault="00A55F05">
      <w:pPr>
        <w:rPr>
          <w:rFonts w:asciiTheme="majorHAnsi" w:eastAsiaTheme="majorEastAsia" w:hAnsiTheme="majorHAnsi" w:cstheme="majorBidi"/>
          <w:color w:val="31378B" w:themeColor="text2"/>
          <w:sz w:val="32"/>
          <w:szCs w:val="28"/>
        </w:rPr>
      </w:pPr>
      <w:bookmarkStart w:id="27" w:name="_Toc44265508"/>
      <w:bookmarkEnd w:id="10"/>
    </w:p>
    <w:p w14:paraId="00A36780" w14:textId="65082F1A" w:rsidR="0056721B" w:rsidRDefault="0056721B" w:rsidP="0056721B">
      <w:pPr>
        <w:pStyle w:val="Heading2"/>
      </w:pPr>
      <w:bookmarkStart w:id="28" w:name="_Collections_1"/>
      <w:bookmarkEnd w:id="28"/>
      <w:r>
        <w:t>Collections</w:t>
      </w:r>
      <w:bookmarkEnd w:id="27"/>
    </w:p>
    <w:p w14:paraId="307CD2F0" w14:textId="17E155C2" w:rsidR="00015E7B" w:rsidRPr="00015E7B" w:rsidRDefault="00015E7B" w:rsidP="00015E7B">
      <w:pPr>
        <w:pStyle w:val="Heading3"/>
      </w:pPr>
      <w:bookmarkStart w:id="29" w:name="_Toc44265509"/>
      <w:r>
        <w:t>Object as Symbol Table (Keys must be Strings)</w:t>
      </w:r>
      <w:bookmarkEnd w:id="29"/>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A1A4DA1" w14:textId="77777777" w:rsidR="00C54717" w:rsidRDefault="00C54717">
      <w:pPr>
        <w:spacing w:after="160" w:line="259" w:lineRule="auto"/>
        <w:rPr>
          <w:rFonts w:asciiTheme="majorHAnsi" w:eastAsiaTheme="majorEastAsia" w:hAnsiTheme="majorHAnsi" w:cstheme="majorBidi"/>
          <w:color w:val="31378B" w:themeColor="text2"/>
          <w:sz w:val="32"/>
          <w:szCs w:val="28"/>
        </w:rPr>
      </w:pPr>
      <w:bookmarkStart w:id="30" w:name="_Toc44265510"/>
      <w:r>
        <w:br w:type="page"/>
      </w:r>
    </w:p>
    <w:p w14:paraId="1CD3B47E" w14:textId="08C2B7A7" w:rsidR="00B92FDC" w:rsidRDefault="00B92FDC" w:rsidP="004E33A4">
      <w:pPr>
        <w:pStyle w:val="Heading2"/>
      </w:pPr>
      <w:bookmarkStart w:id="31" w:name="_Basics"/>
      <w:bookmarkStart w:id="32" w:name="_Collections"/>
      <w:bookmarkStart w:id="33" w:name="_Toc44265520"/>
      <w:bookmarkEnd w:id="30"/>
      <w:bookmarkEnd w:id="31"/>
      <w:bookmarkEnd w:id="32"/>
      <w:r>
        <w:lastRenderedPageBreak/>
        <w:t>Collections</w:t>
      </w:r>
      <w:bookmarkEnd w:id="33"/>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4E33A4">
      <w:pPr>
        <w:pStyle w:val="Heading3"/>
      </w:pPr>
      <w:r>
        <w:t>Lists/Arrays</w:t>
      </w:r>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4" w:name="_Modules"/>
      <w:bookmarkStart w:id="35" w:name="_Toc44265521"/>
      <w:bookmarkEnd w:id="34"/>
      <w:r>
        <w:lastRenderedPageBreak/>
        <w:t>Modules</w:t>
      </w:r>
      <w:bookmarkEnd w:id="35"/>
    </w:p>
    <w:p w14:paraId="02DF803B" w14:textId="77F44D7A" w:rsidR="00120A44" w:rsidRDefault="00120A44" w:rsidP="00120A44">
      <w:r>
        <w:t xml:space="preserve">JavaScript modules have changed a lot down the </w:t>
      </w:r>
      <w:proofErr w:type="gramStart"/>
      <w:r>
        <w:t>years</w:t>
      </w:r>
      <w:proofErr w:type="gramEnd"/>
    </w:p>
    <w:p w14:paraId="724D2832" w14:textId="3D3A7E12" w:rsidR="00120A44" w:rsidRPr="001D692F" w:rsidRDefault="00B317E5" w:rsidP="00B317E5">
      <w:pPr>
        <w:pStyle w:val="Heading4"/>
        <w:rPr>
          <w:lang w:val="sv-SE"/>
        </w:rPr>
      </w:pPr>
      <w:r w:rsidRPr="001D692F">
        <w:rPr>
          <w:lang w:val="sv-SE"/>
        </w:rPr>
        <w:t>ES5</w:t>
      </w:r>
    </w:p>
    <w:p w14:paraId="67A3AC0F" w14:textId="2DFB9C0B"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733ECC">
        <w:rPr>
          <w:noProof/>
          <w:lang w:val="sv-SE"/>
        </w:rPr>
        <w:t>5</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6D191136" w:rsidR="0051444F" w:rsidRDefault="0051444F" w:rsidP="001F3C41">
      <w:pPr>
        <w:pStyle w:val="CodeExampleCode"/>
      </w:pPr>
      <w:r>
        <w:t xml:space="preserve">Listing </w:t>
      </w:r>
      <w:r w:rsidR="00311C6A">
        <w:fldChar w:fldCharType="begin"/>
      </w:r>
      <w:r w:rsidR="00311C6A">
        <w:instrText xml:space="preserve"> SEQ Listing \* ARABIC </w:instrText>
      </w:r>
      <w:r w:rsidR="00311C6A">
        <w:fldChar w:fldCharType="separate"/>
      </w:r>
      <w:r w:rsidR="00733ECC">
        <w:rPr>
          <w:noProof/>
        </w:rPr>
        <w:t>6</w:t>
      </w:r>
      <w:r w:rsidR="00311C6A">
        <w:rPr>
          <w:noProof/>
        </w:rPr>
        <w:fldChar w:fldCharType="end"/>
      </w:r>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36" w:name="_Toc44265522"/>
      <w:r>
        <w:lastRenderedPageBreak/>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160BD42B" w14:textId="77777777" w:rsidR="004E33A4" w:rsidRDefault="004E33A4">
      <w:pPr>
        <w:spacing w:after="160" w:line="259" w:lineRule="auto"/>
        <w:rPr>
          <w:rFonts w:asciiTheme="majorHAnsi" w:eastAsiaTheme="majorEastAsia" w:hAnsiTheme="majorHAnsi" w:cstheme="majorBidi"/>
          <w:color w:val="31378B" w:themeColor="text2"/>
          <w:sz w:val="28"/>
          <w:szCs w:val="26"/>
        </w:rPr>
      </w:pPr>
      <w:r>
        <w:br w:type="page"/>
      </w:r>
    </w:p>
    <w:p w14:paraId="36D96A68" w14:textId="65AC176E" w:rsidR="007E738F" w:rsidRDefault="007E738F" w:rsidP="007E738F">
      <w:pPr>
        <w:pStyle w:val="Heading3"/>
      </w:pPr>
      <w:r>
        <w:lastRenderedPageBreak/>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447A755A" w:rsidR="001D6F9D" w:rsidRDefault="00613131" w:rsidP="00613131">
      <w:r>
        <w:t xml:space="preserve">Notice </w:t>
      </w:r>
      <w:r w:rsidR="004E33A4">
        <w:t>that</w:t>
      </w:r>
      <w:r>
        <w:t xml:space="preserve"> when we select the </w:t>
      </w:r>
      <w:r w:rsidR="004E33A4">
        <w:t>document,</w:t>
      </w:r>
      <w:r w:rsidR="00F8523D">
        <w:t xml:space="preserve"> we get a view of the html in the console. </w:t>
      </w:r>
      <w:r w:rsidR="002B1FC6">
        <w:t xml:space="preserve"> And </w:t>
      </w:r>
      <w:r w:rsidR="004E33A4">
        <w:t>again,</w:t>
      </w:r>
      <w:r w:rsidR="002B1FC6">
        <w:t xml:space="preserve"> we can select sub-nodes in this document to see the actual rendered object on the web page. </w:t>
      </w:r>
    </w:p>
    <w:p w14:paraId="5FA6084B" w14:textId="522CAE14" w:rsidR="00613131" w:rsidRDefault="001D6F9D" w:rsidP="00613131">
      <w:r>
        <w:rPr>
          <w:noProof/>
        </w:rPr>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r>
        <w:br w:type="page"/>
      </w:r>
    </w:p>
    <w:p w14:paraId="0F07AC71" w14:textId="5706E902" w:rsidR="002E3444" w:rsidRDefault="001D6F9D" w:rsidP="00D86AA7">
      <w:r>
        <w:lastRenderedPageBreak/>
        <w:t xml:space="preserve">If we want to see the node as an object with its properties use the </w:t>
      </w:r>
      <w:proofErr w:type="spellStart"/>
      <w:r w:rsidRPr="001D6F9D">
        <w:rPr>
          <w:rStyle w:val="KeywordChar"/>
        </w:rPr>
        <w:t>dir</w:t>
      </w:r>
      <w:proofErr w:type="spellEnd"/>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10560"/>
                    </a:xfrm>
                    <a:prstGeom prst="rect">
                      <a:avLst/>
                    </a:prstGeom>
                  </pic:spPr>
                </pic:pic>
              </a:graphicData>
            </a:graphic>
          </wp:inline>
        </w:drawing>
      </w:r>
    </w:p>
    <w:p w14:paraId="3CB4ED68" w14:textId="2DB55781" w:rsidR="001D6F9D" w:rsidRDefault="00FC5204" w:rsidP="00D86AA7">
      <w:r>
        <w:t>When we have select</w:t>
      </w:r>
      <w:r w:rsidR="00216B58">
        <w:t>ed</w:t>
      </w:r>
      <w:r>
        <w:t xml:space="preserve"> </w:t>
      </w:r>
      <w:r w:rsidR="008308FA">
        <w:t xml:space="preserve">a node in the Element </w:t>
      </w:r>
      <w:r w:rsidR="004E33A4">
        <w:t>tab,</w:t>
      </w:r>
      <w:r w:rsidR="008308FA">
        <w:t xml:space="preserve">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0FC212D5" w14:textId="77777777" w:rsidR="008B7581" w:rsidRPr="008B7581" w:rsidRDefault="008B7581" w:rsidP="008B7581"/>
    <w:p w14:paraId="1D477340" w14:textId="77777777" w:rsidR="008B7581" w:rsidRDefault="008B7581" w:rsidP="00282323"/>
    <w:p w14:paraId="4432F775" w14:textId="77777777" w:rsidR="00FE122E" w:rsidRDefault="00FE122E">
      <w:pPr>
        <w:rPr>
          <w:rFonts w:asciiTheme="majorHAnsi" w:eastAsiaTheme="majorEastAsia" w:hAnsiTheme="majorHAnsi" w:cstheme="majorBidi"/>
          <w:b/>
          <w:color w:val="403152" w:themeColor="accent4" w:themeShade="80"/>
          <w:sz w:val="32"/>
          <w:szCs w:val="28"/>
        </w:rPr>
      </w:pPr>
      <w:r>
        <w:br w:type="page"/>
      </w:r>
    </w:p>
    <w:p w14:paraId="7AA48A7E" w14:textId="5008418E" w:rsidR="00186977" w:rsidRDefault="00186977" w:rsidP="00186977">
      <w:pPr>
        <w:pStyle w:val="QuestionSection"/>
      </w:pPr>
      <w:r>
        <w:lastRenderedPageBreak/>
        <w:t xml:space="preserve">Questions – </w:t>
      </w:r>
      <w:bookmarkEnd w:id="36"/>
      <w:r w:rsidR="00215CC4">
        <w:t>Language Basics</w:t>
      </w:r>
    </w:p>
    <w:p w14:paraId="2B4CE9DB" w14:textId="66AD18D5" w:rsidR="00C54531" w:rsidRDefault="00C54531" w:rsidP="00C54531">
      <w:pPr>
        <w:pStyle w:val="Heading3"/>
      </w:pPr>
      <w:bookmarkStart w:id="37" w:name="_Toc44265523"/>
      <w:r>
        <w:t>Type</w:t>
      </w:r>
      <w:bookmarkEnd w:id="37"/>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 xml:space="preserve">What </w:t>
      </w:r>
      <w:proofErr w:type="gramStart"/>
      <w:r>
        <w:t>are</w:t>
      </w:r>
      <w:proofErr w:type="gramEnd"/>
      <w:r>
        <w:t xml:space="preserv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38" w:name="_Toc44265524"/>
      <w:r>
        <w:t>Variables and scop</w:t>
      </w:r>
      <w:r w:rsidR="00736816">
        <w:t>e</w:t>
      </w:r>
      <w:bookmarkEnd w:id="38"/>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proofErr w:type="spellStart"/>
      <w:proofErr w:type="gramStart"/>
      <w:r>
        <w:t>let,var</w:t>
      </w:r>
      <w:proofErr w:type="spellEnd"/>
      <w:proofErr w:type="gramEnd"/>
      <w:r>
        <w:t>, const</w:t>
      </w:r>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 xml:space="preserve">Creates a lexically scoped </w:t>
      </w:r>
      <w:proofErr w:type="gramStart"/>
      <w:r>
        <w:t>variable</w:t>
      </w:r>
      <w:proofErr w:type="gramEnd"/>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 xml:space="preserve">The variable is scoped by its execution </w:t>
      </w:r>
      <w:proofErr w:type="gramStart"/>
      <w:r>
        <w:t>context</w:t>
      </w:r>
      <w:proofErr w:type="gramEnd"/>
    </w:p>
    <w:p w14:paraId="46268177" w14:textId="5AAEBC06" w:rsidR="003776F0" w:rsidRDefault="0067160B" w:rsidP="009458C1">
      <w:pPr>
        <w:pStyle w:val="Answer"/>
      </w:pPr>
      <w:r>
        <w:t xml:space="preserve">Blocks have no impact on </w:t>
      </w:r>
      <w:proofErr w:type="gramStart"/>
      <w:r>
        <w:t>scope</w:t>
      </w:r>
      <w:proofErr w:type="gramEnd"/>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lastRenderedPageBreak/>
        <w:t>What is an undeclared variable?</w:t>
      </w:r>
    </w:p>
    <w:p w14:paraId="7B59D87C" w14:textId="64B97483" w:rsidR="0067160B" w:rsidRDefault="00B119A7" w:rsidP="0067160B">
      <w:pPr>
        <w:pStyle w:val="Answer"/>
      </w:pPr>
      <w:r>
        <w:t xml:space="preserve">A variable that is not declared with any scope modifier and is just initialised with a </w:t>
      </w:r>
      <w:proofErr w:type="gramStart"/>
      <w:r>
        <w:t>value</w:t>
      </w:r>
      <w:proofErr w:type="gramEnd"/>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 xml:space="preserve">10 is output because the variable a is undeclared and hence takes the global </w:t>
      </w:r>
      <w:proofErr w:type="gramStart"/>
      <w:r>
        <w:t>context</w:t>
      </w:r>
      <w:proofErr w:type="gramEnd"/>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proofErr w:type="spellStart"/>
      <w:r w:rsidRPr="009D0241">
        <w:t>ReferenceError</w:t>
      </w:r>
      <w:proofErr w:type="spellEnd"/>
      <w:r w:rsidRPr="009D0241">
        <w:t xml:space="preserve">: a is not </w:t>
      </w:r>
      <w:proofErr w:type="gramStart"/>
      <w:r w:rsidRPr="009D0241">
        <w:t>defined</w:t>
      </w:r>
      <w:proofErr w:type="gramEnd"/>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 xml:space="preserve">Declared variables are declared as if the statement was at the top of the </w:t>
      </w:r>
      <w:proofErr w:type="gramStart"/>
      <w:r>
        <w:rPr>
          <w:rFonts w:eastAsia="Times New Roman"/>
        </w:rPr>
        <w:t>file</w:t>
      </w:r>
      <w:proofErr w:type="gramEnd"/>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lastRenderedPageBreak/>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t xml:space="preserve">5 because re-declaring has no effect and does not clear the </w:t>
      </w:r>
      <w:proofErr w:type="gramStart"/>
      <w:r>
        <w:t>variable</w:t>
      </w:r>
      <w:proofErr w:type="gramEnd"/>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proofErr w:type="spellStart"/>
      <w:r>
        <w:t>ReferenceError</w:t>
      </w:r>
      <w:proofErr w:type="spellEnd"/>
      <w:r>
        <w:t xml:space="preserve">: </w:t>
      </w:r>
      <w:proofErr w:type="spellStart"/>
      <w:r>
        <w:t>mylex</w:t>
      </w:r>
      <w:proofErr w:type="spellEnd"/>
      <w:r>
        <w:t xml:space="preserve">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lastRenderedPageBreak/>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39" w:name="_Toc44265525"/>
      <w:r>
        <w:lastRenderedPageBreak/>
        <w:t>Closures</w:t>
      </w:r>
      <w:bookmarkEnd w:id="39"/>
    </w:p>
    <w:p w14:paraId="0817F8E8" w14:textId="7F339891" w:rsidR="00F07EFA" w:rsidRDefault="006C63CC" w:rsidP="00F07EFA">
      <w:pPr>
        <w:pStyle w:val="QuestionSubSection"/>
      </w:pPr>
      <w:bookmarkStart w:id="40" w:name="_Toc44265526"/>
      <w:r>
        <w:t>Equality</w:t>
      </w:r>
      <w:bookmarkEnd w:id="40"/>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41" w:name="_Toc44265527"/>
      <w:r>
        <w:lastRenderedPageBreak/>
        <w:t>F</w:t>
      </w:r>
      <w:r w:rsidR="00B52039">
        <w:t>unctions</w:t>
      </w:r>
      <w:bookmarkEnd w:id="41"/>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w:t>
      </w:r>
      <w:proofErr w:type="spellStart"/>
      <w:r w:rsidR="0014484F">
        <w:t>it</w:t>
      </w:r>
      <w:proofErr w:type="spellEnd"/>
      <w:r w:rsidR="0014484F">
        <w:t xml:space="preserve"> definition in the file. This is because it is treated as though the definition is at the beginning of the file. </w:t>
      </w:r>
    </w:p>
    <w:p w14:paraId="353E6BC0" w14:textId="77777777" w:rsidR="00B36F7A" w:rsidRDefault="00B36F7A">
      <w:pPr>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42" w:name="_Toc44265528"/>
      <w:r>
        <w:lastRenderedPageBreak/>
        <w:t>Objects</w:t>
      </w:r>
      <w:bookmarkEnd w:id="42"/>
    </w:p>
    <w:p w14:paraId="140C13C8" w14:textId="77777777" w:rsidR="00646E80" w:rsidRDefault="00646E80">
      <w:pPr>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 xml:space="preserve">Fix the code so it </w:t>
      </w:r>
      <w:proofErr w:type="gramStart"/>
      <w:r>
        <w:t>works</w:t>
      </w:r>
      <w:proofErr w:type="gramEnd"/>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 xml:space="preserve">defined. </w:t>
      </w:r>
      <w:proofErr w:type="gramStart"/>
      <w:r w:rsidR="00CE07F5">
        <w:t>So</w:t>
      </w:r>
      <w:proofErr w:type="gramEnd"/>
      <w:r w:rsidR="00CE07F5">
        <w:t xml:space="preserve"> this is not defined when it is invoked.</w:t>
      </w:r>
    </w:p>
    <w:p w14:paraId="2202C892" w14:textId="77777777" w:rsidR="00646E80" w:rsidRPr="00646E80" w:rsidRDefault="00646E80" w:rsidP="00646E80">
      <w:pPr>
        <w:pStyle w:val="Answer"/>
      </w:pPr>
    </w:p>
    <w:p w14:paraId="42932A16" w14:textId="77777777" w:rsidR="003B7DAC" w:rsidRDefault="003B7DAC">
      <w:pPr>
        <w:rPr>
          <w:rFonts w:asciiTheme="majorHAnsi" w:eastAsiaTheme="majorEastAsia" w:hAnsiTheme="majorHAnsi" w:cstheme="majorBidi"/>
          <w:color w:val="31378B" w:themeColor="text2"/>
          <w:sz w:val="32"/>
          <w:szCs w:val="28"/>
        </w:rPr>
      </w:pPr>
      <w:r>
        <w:br w:type="page"/>
      </w:r>
    </w:p>
    <w:p w14:paraId="3AC93B54" w14:textId="77777777" w:rsidR="00215BE5" w:rsidRDefault="00215BE5" w:rsidP="00CB7C94">
      <w:pPr>
        <w:rPr>
          <w:rFonts w:eastAsiaTheme="majorEastAsia"/>
        </w:rPr>
      </w:pPr>
    </w:p>
    <w:p w14:paraId="7B89EADD" w14:textId="19608195" w:rsidR="00F9234E" w:rsidRPr="00F9234E" w:rsidRDefault="00F9234E" w:rsidP="00F9234E">
      <w:pPr>
        <w:pStyle w:val="QuestionSection"/>
      </w:pPr>
      <w:r>
        <w:t>Questions – Miscellaneous</w:t>
      </w:r>
    </w:p>
    <w:p w14:paraId="3F8F4858" w14:textId="6BACCAF5" w:rsidR="00F9234E" w:rsidRDefault="00F9234E" w:rsidP="00F9234E">
      <w:pPr>
        <w:pStyle w:val="Question"/>
      </w:pPr>
      <w:r>
        <w:t>What is transpiling?</w:t>
      </w:r>
    </w:p>
    <w:p w14:paraId="5EF3171B" w14:textId="2A702047" w:rsidR="00F9234E" w:rsidRDefault="00F9234E" w:rsidP="00F9234E">
      <w:pPr>
        <w:pStyle w:val="Answer"/>
      </w:pPr>
      <w:r>
        <w:t xml:space="preserve">Using </w:t>
      </w:r>
      <w:proofErr w:type="spellStart"/>
      <w:r>
        <w:t>at</w:t>
      </w:r>
      <w:proofErr w:type="spellEnd"/>
      <w:r>
        <w:t xml:space="preserve"> tool to covert source code to another textual source code form. </w:t>
      </w:r>
    </w:p>
    <w:p w14:paraId="3090C83F" w14:textId="51BBA8CA" w:rsidR="00F9234E" w:rsidRDefault="00F9234E" w:rsidP="00F9234E">
      <w:pPr>
        <w:pStyle w:val="Question"/>
      </w:pPr>
      <w:r>
        <w:t>How can forward compatibility be achieved?</w:t>
      </w:r>
    </w:p>
    <w:p w14:paraId="468298F0" w14:textId="77777777" w:rsidR="00F9234E" w:rsidRDefault="00F9234E" w:rsidP="00F9234E">
      <w:pPr>
        <w:pStyle w:val="Answer"/>
      </w:pPr>
      <w:r>
        <w:t>Transpiling newer language syntax to older language forms.</w:t>
      </w:r>
    </w:p>
    <w:p w14:paraId="27472906" w14:textId="64804AA7" w:rsidR="00F9234E" w:rsidRPr="00F9234E" w:rsidRDefault="00F9234E" w:rsidP="00F9234E">
      <w:pPr>
        <w:pStyle w:val="Answer"/>
      </w:pPr>
      <w:r>
        <w:t xml:space="preserve">Using shims for missing API’s </w:t>
      </w:r>
    </w:p>
    <w:p w14:paraId="1769BFB8" w14:textId="4EC04955" w:rsidR="00F9234E" w:rsidRDefault="00F9234E" w:rsidP="00F9234E">
      <w:pPr>
        <w:pStyle w:val="Question"/>
      </w:pPr>
      <w:r>
        <w:t>Do I need to turn on strict mode inside ES6 modules?</w:t>
      </w:r>
    </w:p>
    <w:p w14:paraId="41CA2276" w14:textId="1EC31C69" w:rsidR="00F9234E" w:rsidRPr="00F9234E" w:rsidRDefault="00F9234E" w:rsidP="00F9234E">
      <w:pPr>
        <w:pStyle w:val="Answer"/>
      </w:pPr>
      <w:r>
        <w:t xml:space="preserve">No. All ES6 modules automatically assume strict mode. </w:t>
      </w:r>
    </w:p>
    <w:p w14:paraId="69F591DD" w14:textId="77777777" w:rsidR="00F9234E" w:rsidRPr="00F9234E" w:rsidRDefault="00F9234E" w:rsidP="00F9234E">
      <w:pPr>
        <w:pStyle w:val="Answer"/>
      </w:pPr>
    </w:p>
    <w:p w14:paraId="01B0ED3D" w14:textId="77777777" w:rsidR="00F9234E" w:rsidRDefault="00F9234E" w:rsidP="00A164CD">
      <w:pPr>
        <w:pStyle w:val="Heading2"/>
      </w:pPr>
    </w:p>
    <w:p w14:paraId="09E9D920" w14:textId="0FC7DE89" w:rsidR="00A164CD" w:rsidRDefault="00A164CD" w:rsidP="00A164CD">
      <w:pPr>
        <w:pStyle w:val="Heading2"/>
      </w:pPr>
      <w:r>
        <w:t>Development Environment</w:t>
      </w:r>
    </w:p>
    <w:p w14:paraId="6B3B585F" w14:textId="77777777" w:rsidR="00A164CD" w:rsidRDefault="00A164CD" w:rsidP="00A164CD">
      <w:pPr>
        <w:pStyle w:val="Heading3"/>
      </w:pPr>
      <w:r>
        <w:t>Specified Single File</w:t>
      </w:r>
    </w:p>
    <w:p w14:paraId="5EBA13BE" w14:textId="77777777" w:rsidR="00A164CD" w:rsidRDefault="00A164CD" w:rsidP="00A164CD">
      <w:pPr>
        <w:pStyle w:val="Heading4"/>
      </w:pPr>
      <w:r>
        <w:t>Run</w:t>
      </w:r>
    </w:p>
    <w:p w14:paraId="23945B22" w14:textId="77777777" w:rsidR="00A164CD" w:rsidRDefault="00A164CD" w:rsidP="00A164CD">
      <w:r>
        <w:t xml:space="preserve">Open a terminal and enter the command. </w:t>
      </w:r>
    </w:p>
    <w:p w14:paraId="0D78EB8A" w14:textId="77777777" w:rsidR="00A164CD" w:rsidRDefault="00A164CD" w:rsidP="00A164CD">
      <w:pPr>
        <w:pStyle w:val="SourceCode"/>
        <w:ind w:left="0"/>
      </w:pPr>
      <w:r>
        <w:t>node hello.js</w:t>
      </w:r>
    </w:p>
    <w:p w14:paraId="72F0CBD8" w14:textId="77777777" w:rsidR="00A164CD" w:rsidRDefault="00A164CD" w:rsidP="00A164CD">
      <w:pPr>
        <w:pStyle w:val="SourceCode"/>
        <w:ind w:left="0"/>
      </w:pPr>
    </w:p>
    <w:p w14:paraId="1AC91EF3" w14:textId="77777777" w:rsidR="00A164CD" w:rsidRDefault="00A164CD" w:rsidP="00A164CD">
      <w:pPr>
        <w:pStyle w:val="Heading4"/>
      </w:pPr>
      <w:r>
        <w:t>Run and Watch</w:t>
      </w:r>
    </w:p>
    <w:p w14:paraId="30B4FEF5" w14:textId="77777777" w:rsidR="00A164CD" w:rsidRDefault="00A164CD" w:rsidP="00A164CD">
      <w:r>
        <w:t xml:space="preserve">Setup </w:t>
      </w:r>
      <w:proofErr w:type="gramStart"/>
      <w:r>
        <w:t>package.json</w:t>
      </w:r>
      <w:proofErr w:type="gramEnd"/>
      <w:r>
        <w:t xml:space="preserve"> if you have not already</w:t>
      </w:r>
    </w:p>
    <w:p w14:paraId="2AA5DD10" w14:textId="77777777" w:rsidR="00A164CD" w:rsidRDefault="00A164CD" w:rsidP="00A164CD">
      <w:pPr>
        <w:pStyle w:val="SourceCode"/>
        <w:ind w:left="0"/>
      </w:pPr>
      <w:r>
        <w:t>npm init --yes</w:t>
      </w:r>
    </w:p>
    <w:p w14:paraId="381E8368" w14:textId="77777777" w:rsidR="00A164CD" w:rsidRPr="00786B54" w:rsidRDefault="00A164CD" w:rsidP="00A164CD"/>
    <w:p w14:paraId="05A40966" w14:textId="77777777" w:rsidR="00A164CD" w:rsidRDefault="00A164CD" w:rsidP="00A164CD">
      <w:r>
        <w:t xml:space="preserve">Install the </w:t>
      </w:r>
      <w:r w:rsidRPr="003D0C67">
        <w:rPr>
          <w:rStyle w:val="SourceCodeChar"/>
        </w:rPr>
        <w:t>nodemon</w:t>
      </w:r>
      <w:r>
        <w:t xml:space="preserve"> node package as a development dependency. </w:t>
      </w:r>
    </w:p>
    <w:p w14:paraId="01092EA7" w14:textId="77777777" w:rsidR="00A164CD" w:rsidRDefault="00A164CD" w:rsidP="00A164CD">
      <w:pPr>
        <w:pStyle w:val="SourceCode"/>
        <w:ind w:left="0"/>
      </w:pPr>
      <w:r w:rsidRPr="003D0C67">
        <w:t>npm install --save-dev nodemon</w:t>
      </w:r>
    </w:p>
    <w:p w14:paraId="584F70AB" w14:textId="77777777" w:rsidR="00A164CD" w:rsidRDefault="00A164CD" w:rsidP="00A164CD"/>
    <w:p w14:paraId="7AA22C35" w14:textId="77777777" w:rsidR="00A164CD" w:rsidRDefault="00A164CD" w:rsidP="00A164CD">
      <w:r>
        <w:t xml:space="preserve">If we want to run the dev dependency from the </w:t>
      </w:r>
      <w:proofErr w:type="gramStart"/>
      <w:r>
        <w:t>terminal</w:t>
      </w:r>
      <w:proofErr w:type="gramEnd"/>
      <w:r>
        <w:t xml:space="preserve"> we use the </w:t>
      </w:r>
      <w:r w:rsidRPr="007501C9">
        <w:rPr>
          <w:rStyle w:val="SourceCodeChar"/>
        </w:rPr>
        <w:t>npx</w:t>
      </w:r>
      <w:r>
        <w:t xml:space="preserve"> command</w:t>
      </w:r>
    </w:p>
    <w:p w14:paraId="3A86DBA0" w14:textId="77777777" w:rsidR="00A164CD" w:rsidRDefault="00A164CD" w:rsidP="00A164CD">
      <w:pPr>
        <w:pStyle w:val="SourceCode"/>
        <w:ind w:left="0"/>
      </w:pPr>
      <w:r>
        <w:t>npx nodemon hello.js</w:t>
      </w:r>
    </w:p>
    <w:p w14:paraId="62A45207" w14:textId="77777777" w:rsidR="00A164CD" w:rsidRDefault="00A164CD" w:rsidP="00A164CD">
      <w:pPr>
        <w:pStyle w:val="SourceCode"/>
        <w:ind w:left="0"/>
      </w:pPr>
    </w:p>
    <w:p w14:paraId="54EBCCA1" w14:textId="77777777" w:rsidR="00A164CD" w:rsidRDefault="00A164CD" w:rsidP="00A164CD">
      <w:pPr>
        <w:pStyle w:val="SourceCode"/>
        <w:ind w:left="0"/>
      </w:pPr>
    </w:p>
    <w:p w14:paraId="75162084" w14:textId="77777777" w:rsidR="00A164CD" w:rsidRDefault="00A164CD" w:rsidP="00A164CD">
      <w:pPr>
        <w:pStyle w:val="Heading4"/>
      </w:pPr>
      <w:r>
        <w:lastRenderedPageBreak/>
        <w:t>Run as Script</w:t>
      </w:r>
    </w:p>
    <w:p w14:paraId="6CEA5499" w14:textId="77777777" w:rsidR="00A164CD" w:rsidRDefault="00A164CD" w:rsidP="00A164CD">
      <w:r>
        <w:t xml:space="preserve">As we install it as a dev dependency, we can only run it from the scripts section of </w:t>
      </w:r>
      <w:proofErr w:type="gramStart"/>
      <w:r>
        <w:t>package.json</w:t>
      </w:r>
      <w:proofErr w:type="gramEnd"/>
    </w:p>
    <w:p w14:paraId="74BC5A1B" w14:textId="77777777" w:rsidR="00A164CD" w:rsidRPr="00F46787" w:rsidRDefault="00A164CD" w:rsidP="00A164CD">
      <w:pPr>
        <w:pStyle w:val="SourceCode"/>
      </w:pPr>
    </w:p>
    <w:p w14:paraId="78D9A6A1" w14:textId="77777777" w:rsidR="00A164CD" w:rsidRPr="00F46787" w:rsidRDefault="00A164CD" w:rsidP="00A164CD">
      <w:pPr>
        <w:pStyle w:val="SourceCode"/>
      </w:pPr>
      <w:r w:rsidRPr="00F46787">
        <w:t>{</w:t>
      </w:r>
    </w:p>
    <w:p w14:paraId="50DA7330" w14:textId="77777777" w:rsidR="00A164CD" w:rsidRPr="00F46787" w:rsidRDefault="00A164CD" w:rsidP="00A164CD">
      <w:pPr>
        <w:pStyle w:val="SourceCode"/>
      </w:pPr>
      <w:r w:rsidRPr="00F46787">
        <w:t xml:space="preserve">  "name": "JS",</w:t>
      </w:r>
    </w:p>
    <w:p w14:paraId="6781C649" w14:textId="77777777" w:rsidR="00A164CD" w:rsidRPr="00F46787" w:rsidRDefault="00A164CD" w:rsidP="00A164CD">
      <w:pPr>
        <w:pStyle w:val="SourceCode"/>
      </w:pPr>
      <w:r w:rsidRPr="00F46787">
        <w:t xml:space="preserve">  "version": "1.0.0",</w:t>
      </w:r>
    </w:p>
    <w:p w14:paraId="78A0D427" w14:textId="77777777" w:rsidR="00A164CD" w:rsidRPr="00F46787" w:rsidRDefault="00A164CD" w:rsidP="00A164CD">
      <w:pPr>
        <w:pStyle w:val="SourceCode"/>
      </w:pPr>
      <w:r w:rsidRPr="00F46787">
        <w:t xml:space="preserve">  "description": "",</w:t>
      </w:r>
    </w:p>
    <w:p w14:paraId="4CF7E31D" w14:textId="77777777" w:rsidR="00A164CD" w:rsidRPr="00F46787" w:rsidRDefault="00A164CD" w:rsidP="00A164CD">
      <w:pPr>
        <w:pStyle w:val="SourceCode"/>
      </w:pPr>
      <w:r w:rsidRPr="00F46787">
        <w:t xml:space="preserve">  "main": "test.js",</w:t>
      </w:r>
    </w:p>
    <w:p w14:paraId="5CD0AE9E" w14:textId="77777777" w:rsidR="00A164CD" w:rsidRPr="00F46787" w:rsidRDefault="00A164CD" w:rsidP="00A164CD">
      <w:pPr>
        <w:pStyle w:val="SourceCode"/>
      </w:pPr>
      <w:r w:rsidRPr="00F46787">
        <w:t xml:space="preserve">  "scripts": {</w:t>
      </w:r>
    </w:p>
    <w:p w14:paraId="4CC7D07E" w14:textId="77777777" w:rsidR="00A164CD" w:rsidRPr="00F46787" w:rsidRDefault="00A164CD" w:rsidP="00A164CD">
      <w:pPr>
        <w:pStyle w:val="SourceCode"/>
      </w:pPr>
      <w:r w:rsidRPr="00F46787">
        <w:t xml:space="preserve">    "test": "echo \"Error: no test specified\" &amp;&amp; exit 1",</w:t>
      </w:r>
    </w:p>
    <w:p w14:paraId="28965D99" w14:textId="77777777" w:rsidR="00A164CD" w:rsidRPr="00F46787" w:rsidRDefault="00A164CD" w:rsidP="00A164CD">
      <w:pPr>
        <w:pStyle w:val="SourceCode"/>
        <w:rPr>
          <w:b/>
          <w:bCs/>
        </w:rPr>
      </w:pPr>
      <w:r w:rsidRPr="00F46787">
        <w:t xml:space="preserve">    </w:t>
      </w:r>
      <w:r w:rsidRPr="00F46787">
        <w:rPr>
          <w:b/>
          <w:bCs/>
        </w:rPr>
        <w:t>"watch" : "nodemon hello.js"</w:t>
      </w:r>
    </w:p>
    <w:p w14:paraId="2B9178AC" w14:textId="77777777" w:rsidR="00A164CD" w:rsidRPr="00F46787" w:rsidRDefault="00A164CD" w:rsidP="00A164CD">
      <w:pPr>
        <w:pStyle w:val="SourceCode"/>
      </w:pPr>
      <w:r w:rsidRPr="00F46787">
        <w:t xml:space="preserve">  },</w:t>
      </w:r>
    </w:p>
    <w:p w14:paraId="06CF19E8" w14:textId="77777777" w:rsidR="00A164CD" w:rsidRPr="00F46787" w:rsidRDefault="00A164CD" w:rsidP="00A164CD">
      <w:pPr>
        <w:pStyle w:val="SourceCode"/>
      </w:pPr>
      <w:r w:rsidRPr="00F46787">
        <w:t xml:space="preserve">  "keywords": [],</w:t>
      </w:r>
    </w:p>
    <w:p w14:paraId="52218E54" w14:textId="77777777" w:rsidR="00A164CD" w:rsidRPr="00F46787" w:rsidRDefault="00A164CD" w:rsidP="00A164CD">
      <w:pPr>
        <w:pStyle w:val="SourceCode"/>
      </w:pPr>
      <w:r w:rsidRPr="00F46787">
        <w:t xml:space="preserve">  "author": "",</w:t>
      </w:r>
    </w:p>
    <w:p w14:paraId="6C5E1D6E" w14:textId="77777777" w:rsidR="00A164CD" w:rsidRPr="00F46787" w:rsidRDefault="00A164CD" w:rsidP="00A164CD">
      <w:pPr>
        <w:pStyle w:val="SourceCode"/>
      </w:pPr>
      <w:r w:rsidRPr="00F46787">
        <w:t xml:space="preserve">  "license": "ISC",</w:t>
      </w:r>
    </w:p>
    <w:p w14:paraId="719BFAE5" w14:textId="77777777" w:rsidR="00A164CD" w:rsidRPr="00F46787" w:rsidRDefault="00A164CD" w:rsidP="00A164CD">
      <w:pPr>
        <w:pStyle w:val="SourceCode"/>
      </w:pPr>
      <w:r w:rsidRPr="00F46787">
        <w:t xml:space="preserve">  "devDependencies": {</w:t>
      </w:r>
    </w:p>
    <w:p w14:paraId="07F51FCD" w14:textId="77777777" w:rsidR="00A164CD" w:rsidRPr="00F46787" w:rsidRDefault="00A164CD" w:rsidP="00A164CD">
      <w:pPr>
        <w:pStyle w:val="SourceCode"/>
      </w:pPr>
      <w:r w:rsidRPr="00F46787">
        <w:t xml:space="preserve">    "install": "^0.13.0",</w:t>
      </w:r>
    </w:p>
    <w:p w14:paraId="61D1B1A5" w14:textId="77777777" w:rsidR="00A164CD" w:rsidRPr="00F46787" w:rsidRDefault="00A164CD" w:rsidP="00A164CD">
      <w:pPr>
        <w:pStyle w:val="SourceCode"/>
      </w:pPr>
      <w:r w:rsidRPr="00F46787">
        <w:t xml:space="preserve">    "nodemon": "^2.0.4",</w:t>
      </w:r>
    </w:p>
    <w:p w14:paraId="4498ED4B" w14:textId="77777777" w:rsidR="00A164CD" w:rsidRPr="00F46787" w:rsidRDefault="00A164CD" w:rsidP="00A164CD">
      <w:pPr>
        <w:pStyle w:val="SourceCode"/>
      </w:pPr>
      <w:r w:rsidRPr="00F46787">
        <w:t xml:space="preserve">    "npm": "^6.14.8"</w:t>
      </w:r>
    </w:p>
    <w:p w14:paraId="39D434BB" w14:textId="77777777" w:rsidR="00A164CD" w:rsidRPr="00F46787" w:rsidRDefault="00A164CD" w:rsidP="00A164CD">
      <w:pPr>
        <w:pStyle w:val="SourceCode"/>
      </w:pPr>
      <w:r w:rsidRPr="00F46787">
        <w:t xml:space="preserve">  }</w:t>
      </w:r>
    </w:p>
    <w:p w14:paraId="1CF7C5A6" w14:textId="77777777" w:rsidR="00A164CD" w:rsidRPr="00F46787" w:rsidRDefault="00A164CD" w:rsidP="00A164CD">
      <w:pPr>
        <w:pStyle w:val="SourceCode"/>
      </w:pPr>
      <w:r w:rsidRPr="00F46787">
        <w:t>}</w:t>
      </w:r>
    </w:p>
    <w:p w14:paraId="6866315E" w14:textId="77777777" w:rsidR="00A164CD" w:rsidRDefault="00A164CD" w:rsidP="00A164CD">
      <w:pPr>
        <w:pStyle w:val="SourceCode"/>
        <w:ind w:left="0"/>
      </w:pPr>
    </w:p>
    <w:p w14:paraId="3380C89A" w14:textId="77777777" w:rsidR="00A164CD" w:rsidRDefault="00A164CD" w:rsidP="00A164CD">
      <w:pPr>
        <w:pStyle w:val="SourceCode"/>
      </w:pPr>
    </w:p>
    <w:p w14:paraId="6E9C9389" w14:textId="77777777" w:rsidR="00A164CD" w:rsidRDefault="00A164CD" w:rsidP="00A164CD">
      <w:r>
        <w:t xml:space="preserve">Run the script </w:t>
      </w:r>
      <w:r w:rsidRPr="0094360B">
        <w:rPr>
          <w:rStyle w:val="SourceCodeChar"/>
        </w:rPr>
        <w:t>npm run watch</w:t>
      </w:r>
    </w:p>
    <w:p w14:paraId="07D4D593" w14:textId="77777777" w:rsidR="00A164CD" w:rsidRDefault="00A164CD" w:rsidP="00A164CD">
      <w:pPr>
        <w:pStyle w:val="Heading4"/>
      </w:pPr>
      <w:r>
        <w:t>Debug</w:t>
      </w:r>
    </w:p>
    <w:p w14:paraId="0B1223F9" w14:textId="77777777" w:rsidR="00A164CD" w:rsidRPr="00D46820" w:rsidRDefault="00A164CD" w:rsidP="00A164CD">
      <w:pPr>
        <w:pStyle w:val="SourceCode"/>
        <w:ind w:left="0"/>
      </w:pPr>
      <w:r w:rsidRPr="00D46820">
        <w:t>{</w:t>
      </w:r>
    </w:p>
    <w:p w14:paraId="51FACA71" w14:textId="77777777" w:rsidR="00A164CD" w:rsidRPr="00D46820" w:rsidRDefault="00A164CD" w:rsidP="00A164CD">
      <w:pPr>
        <w:pStyle w:val="SourceCode"/>
      </w:pPr>
      <w:r w:rsidRPr="00D46820">
        <w:t xml:space="preserve">    "version": "0.2.0",</w:t>
      </w:r>
    </w:p>
    <w:p w14:paraId="1D3539BA" w14:textId="77777777" w:rsidR="00A164CD" w:rsidRPr="00D46820" w:rsidRDefault="00A164CD" w:rsidP="00A164CD">
      <w:pPr>
        <w:pStyle w:val="SourceCode"/>
      </w:pPr>
      <w:r w:rsidRPr="00D46820">
        <w:t xml:space="preserve">    "configurations": [</w:t>
      </w:r>
    </w:p>
    <w:p w14:paraId="1DF464E5" w14:textId="77777777" w:rsidR="00A164CD" w:rsidRPr="00D46820" w:rsidRDefault="00A164CD" w:rsidP="00A164CD">
      <w:pPr>
        <w:pStyle w:val="SourceCode"/>
      </w:pPr>
      <w:r w:rsidRPr="00D46820">
        <w:t xml:space="preserve">        {</w:t>
      </w:r>
    </w:p>
    <w:p w14:paraId="43CF743E" w14:textId="77777777" w:rsidR="00A164CD" w:rsidRPr="00D46820" w:rsidRDefault="00A164CD" w:rsidP="00A164CD">
      <w:pPr>
        <w:pStyle w:val="SourceCode"/>
      </w:pPr>
      <w:r w:rsidRPr="00D46820">
        <w:t xml:space="preserve">            "type": "node",</w:t>
      </w:r>
    </w:p>
    <w:p w14:paraId="08AB3A34" w14:textId="77777777" w:rsidR="00A164CD" w:rsidRPr="00D46820" w:rsidRDefault="00A164CD" w:rsidP="00A164CD">
      <w:pPr>
        <w:pStyle w:val="SourceCode"/>
      </w:pPr>
      <w:r w:rsidRPr="00D46820">
        <w:t xml:space="preserve">            "request": "launch",</w:t>
      </w:r>
    </w:p>
    <w:p w14:paraId="2BE4A1E7" w14:textId="77777777" w:rsidR="00A164CD" w:rsidRPr="00D46820" w:rsidRDefault="00A164CD" w:rsidP="00A164CD">
      <w:pPr>
        <w:pStyle w:val="SourceCode"/>
      </w:pPr>
      <w:r w:rsidRPr="00D46820">
        <w:t xml:space="preserve">            "name": "Launch Program",</w:t>
      </w:r>
    </w:p>
    <w:p w14:paraId="7D23D98E" w14:textId="77777777" w:rsidR="00A164CD" w:rsidRPr="00D46820" w:rsidRDefault="00A164CD" w:rsidP="00A164CD">
      <w:pPr>
        <w:pStyle w:val="SourceCode"/>
      </w:pPr>
      <w:r w:rsidRPr="00D46820">
        <w:t xml:space="preserve">            "skipFiles": [</w:t>
      </w:r>
    </w:p>
    <w:p w14:paraId="635E1718" w14:textId="77777777" w:rsidR="00A164CD" w:rsidRPr="00D46820" w:rsidRDefault="00A164CD" w:rsidP="00A164CD">
      <w:pPr>
        <w:pStyle w:val="SourceCode"/>
      </w:pPr>
      <w:r w:rsidRPr="00D46820">
        <w:t xml:space="preserve">                "&lt;node_internals&gt;/**"</w:t>
      </w:r>
    </w:p>
    <w:p w14:paraId="2BA8CCF6" w14:textId="77777777" w:rsidR="00A164CD" w:rsidRPr="00D46820" w:rsidRDefault="00A164CD" w:rsidP="00A164CD">
      <w:pPr>
        <w:pStyle w:val="SourceCode"/>
      </w:pPr>
      <w:r w:rsidRPr="00D46820">
        <w:t xml:space="preserve">            ],</w:t>
      </w:r>
    </w:p>
    <w:p w14:paraId="05CBB9A9" w14:textId="77777777" w:rsidR="00A164CD" w:rsidRPr="00D46820" w:rsidRDefault="00A164CD" w:rsidP="00A164CD">
      <w:pPr>
        <w:pStyle w:val="SourceCode"/>
      </w:pPr>
      <w:r w:rsidRPr="00D46820">
        <w:t xml:space="preserve">            </w:t>
      </w:r>
      <w:r w:rsidRPr="00B74D2C">
        <w:rPr>
          <w:b/>
          <w:bCs/>
        </w:rPr>
        <w:t>"program": "${workspaceFolder}\\hello.js"</w:t>
      </w:r>
      <w:r w:rsidRPr="00D46820">
        <w:t xml:space="preserve">        }</w:t>
      </w:r>
    </w:p>
    <w:p w14:paraId="739E3606" w14:textId="77777777" w:rsidR="00A164CD" w:rsidRPr="00D46820" w:rsidRDefault="00A164CD" w:rsidP="00A164CD">
      <w:pPr>
        <w:pStyle w:val="SourceCode"/>
      </w:pPr>
      <w:r w:rsidRPr="00D46820">
        <w:t xml:space="preserve">    ]</w:t>
      </w:r>
    </w:p>
    <w:p w14:paraId="178B75C6" w14:textId="77777777" w:rsidR="00A164CD" w:rsidRDefault="00A164CD" w:rsidP="00A164CD">
      <w:pPr>
        <w:pStyle w:val="SourceCode"/>
      </w:pPr>
      <w:r w:rsidRPr="00D46820">
        <w:t>}</w:t>
      </w:r>
    </w:p>
    <w:p w14:paraId="5C31EE7E" w14:textId="77777777" w:rsidR="00A164CD" w:rsidRDefault="00A164CD" w:rsidP="00A164CD"/>
    <w:p w14:paraId="02972F25" w14:textId="77777777" w:rsidR="00A164CD" w:rsidRPr="00621356" w:rsidRDefault="00A164CD" w:rsidP="00A164CD">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7CF849F9" w14:textId="77777777" w:rsidR="00A164CD" w:rsidRDefault="00A164CD" w:rsidP="00A164CD">
      <w:pPr>
        <w:pStyle w:val="Heading4"/>
      </w:pPr>
      <w:r>
        <w:t>Debug with Watch</w:t>
      </w:r>
    </w:p>
    <w:p w14:paraId="5C3AC3C1" w14:textId="77777777" w:rsidR="00A164CD" w:rsidRDefault="00A164CD" w:rsidP="00A164CD">
      <w:r>
        <w:t xml:space="preserve">Setup a </w:t>
      </w:r>
      <w:proofErr w:type="gramStart"/>
      <w:r>
        <w:t>launch.json</w:t>
      </w:r>
      <w:proofErr w:type="gramEnd"/>
      <w:r>
        <w:t xml:space="preserve"> target as follows. Make sure nodemon is installed </w:t>
      </w:r>
      <w:proofErr w:type="gramStart"/>
      <w:r>
        <w:t>globally</w:t>
      </w:r>
      <w:proofErr w:type="gramEnd"/>
    </w:p>
    <w:p w14:paraId="55749C0D" w14:textId="77777777" w:rsidR="00A164CD" w:rsidRPr="00A30F10" w:rsidRDefault="00A164CD" w:rsidP="00A164CD">
      <w:pPr>
        <w:pStyle w:val="SourceCode"/>
      </w:pPr>
      <w:r w:rsidRPr="00A30F10">
        <w:t>        {</w:t>
      </w:r>
    </w:p>
    <w:p w14:paraId="75938FDD" w14:textId="77777777" w:rsidR="00A164CD" w:rsidRPr="00A30F10" w:rsidRDefault="00A164CD" w:rsidP="00A164CD">
      <w:pPr>
        <w:pStyle w:val="SourceCode"/>
      </w:pPr>
      <w:r w:rsidRPr="00A30F10">
        <w:t>            "name": "Launch server.js via nodemon",</w:t>
      </w:r>
    </w:p>
    <w:p w14:paraId="3902F5C4" w14:textId="77777777" w:rsidR="00A164CD" w:rsidRPr="00A30F10" w:rsidRDefault="00A164CD" w:rsidP="00A164CD">
      <w:pPr>
        <w:pStyle w:val="SourceCode"/>
      </w:pPr>
      <w:r w:rsidRPr="00A30F10">
        <w:t>            "type": "node",</w:t>
      </w:r>
    </w:p>
    <w:p w14:paraId="419B2A02" w14:textId="77777777" w:rsidR="00A164CD" w:rsidRPr="00A30F10" w:rsidRDefault="00A164CD" w:rsidP="00A164CD">
      <w:pPr>
        <w:pStyle w:val="SourceCode"/>
      </w:pPr>
      <w:r w:rsidRPr="00A30F10">
        <w:t>            "request": "launch",</w:t>
      </w:r>
    </w:p>
    <w:p w14:paraId="78A76557" w14:textId="77777777" w:rsidR="00A164CD" w:rsidRPr="00A30F10" w:rsidRDefault="00A164CD" w:rsidP="00A164CD">
      <w:pPr>
        <w:pStyle w:val="SourceCodeStrong"/>
      </w:pPr>
      <w:r w:rsidRPr="00A30F10">
        <w:t>            "runtimeExecutable": "nodemon",</w:t>
      </w:r>
    </w:p>
    <w:p w14:paraId="48E7B9E9" w14:textId="77777777" w:rsidR="00A164CD" w:rsidRPr="00A30F10" w:rsidRDefault="00A164CD" w:rsidP="00A164CD">
      <w:pPr>
        <w:pStyle w:val="SourceCode"/>
      </w:pPr>
      <w:r w:rsidRPr="00A30F10">
        <w:lastRenderedPageBreak/>
        <w:t>            "program": "${workspaceFolder}/hello.js",</w:t>
      </w:r>
    </w:p>
    <w:p w14:paraId="7CD3EA7F" w14:textId="77777777" w:rsidR="00A164CD" w:rsidRPr="00A30F10" w:rsidRDefault="00A164CD" w:rsidP="00A164CD">
      <w:pPr>
        <w:pStyle w:val="SourceCodeStrong"/>
      </w:pPr>
      <w:r w:rsidRPr="00A30F10">
        <w:t>            "restart": true,</w:t>
      </w:r>
    </w:p>
    <w:p w14:paraId="68D7F595" w14:textId="77777777" w:rsidR="00A164CD" w:rsidRDefault="00A164CD" w:rsidP="00A164CD">
      <w:pPr>
        <w:pStyle w:val="SourceCode"/>
      </w:pPr>
      <w:r w:rsidRPr="00A30F10">
        <w:t>            "console": "integrated</w:t>
      </w:r>
    </w:p>
    <w:p w14:paraId="3FF54140" w14:textId="77777777" w:rsidR="00A164CD" w:rsidRPr="00A30F10" w:rsidRDefault="00A164CD" w:rsidP="00A164CD">
      <w:pPr>
        <w:pStyle w:val="SourceCode"/>
      </w:pPr>
      <w:r w:rsidRPr="00A30F10">
        <w:t>Terminal",</w:t>
      </w:r>
    </w:p>
    <w:p w14:paraId="3ED51236" w14:textId="77777777" w:rsidR="00A164CD" w:rsidRPr="00A30F10" w:rsidRDefault="00A164CD" w:rsidP="00A164CD">
      <w:pPr>
        <w:pStyle w:val="SourceCode"/>
      </w:pPr>
      <w:r w:rsidRPr="00A30F10">
        <w:t>            "internalConsoleOptions": "neverOpen"</w:t>
      </w:r>
    </w:p>
    <w:p w14:paraId="0F2872EB" w14:textId="77777777" w:rsidR="00A164CD" w:rsidRPr="00A30F10" w:rsidRDefault="00A164CD" w:rsidP="00A164CD">
      <w:pPr>
        <w:pStyle w:val="SourceCode"/>
      </w:pPr>
      <w:r w:rsidRPr="00A30F10">
        <w:t>          }</w:t>
      </w:r>
    </w:p>
    <w:p w14:paraId="1DCD57EC" w14:textId="77777777" w:rsidR="00A164CD" w:rsidRDefault="00A164CD" w:rsidP="00A164CD"/>
    <w:p w14:paraId="69B2B533" w14:textId="77777777" w:rsidR="00A164CD" w:rsidRDefault="00A164CD" w:rsidP="00A164CD">
      <w:r>
        <w:t>Now run or debug it using Ctrl-F5 or F5 respectively</w:t>
      </w:r>
    </w:p>
    <w:p w14:paraId="07DE55C6" w14:textId="77777777" w:rsidR="00A164CD" w:rsidRPr="006B5CB5" w:rsidRDefault="00A164CD" w:rsidP="00A164CD">
      <w:r>
        <w:t>For more details see</w:t>
      </w:r>
    </w:p>
    <w:p w14:paraId="778D4426" w14:textId="77777777" w:rsidR="00A164CD" w:rsidRDefault="00311C6A" w:rsidP="00A164CD">
      <w:hyperlink r:id="rId34" w:history="1">
        <w:r w:rsidR="00A164CD" w:rsidRPr="009A2F71">
          <w:rPr>
            <w:rStyle w:val="Hyperlink"/>
            <w:rFonts w:cstheme="minorBidi"/>
          </w:rPr>
          <w:t>https://code.visualstudio.com/docs/nodejs/nodejs-debugging</w:t>
        </w:r>
      </w:hyperlink>
    </w:p>
    <w:p w14:paraId="017C60FE" w14:textId="77777777" w:rsidR="00A164CD" w:rsidRPr="00621356" w:rsidRDefault="00A164CD" w:rsidP="00A164CD"/>
    <w:p w14:paraId="1BA19511" w14:textId="77777777" w:rsidR="00A164CD" w:rsidRDefault="00A164CD" w:rsidP="00A164CD">
      <w:pPr>
        <w:rPr>
          <w:rFonts w:asciiTheme="majorHAnsi" w:eastAsiaTheme="majorEastAsia" w:hAnsiTheme="majorHAnsi" w:cstheme="majorBidi"/>
          <w:color w:val="31378B" w:themeColor="text2"/>
          <w:sz w:val="28"/>
          <w:szCs w:val="26"/>
        </w:rPr>
      </w:pPr>
      <w:r>
        <w:br w:type="page"/>
      </w:r>
    </w:p>
    <w:p w14:paraId="20E067C6" w14:textId="77777777" w:rsidR="00A164CD" w:rsidRDefault="00A164CD" w:rsidP="00A164CD">
      <w:pPr>
        <w:pStyle w:val="Heading3"/>
      </w:pPr>
      <w:r>
        <w:lastRenderedPageBreak/>
        <w:t>Currently Selected File</w:t>
      </w:r>
    </w:p>
    <w:p w14:paraId="5BF9D78E" w14:textId="77777777" w:rsidR="00A164CD" w:rsidRPr="00FE6B09" w:rsidRDefault="00A164CD" w:rsidP="00A164CD">
      <w:pPr>
        <w:pStyle w:val="Heading4"/>
      </w:pPr>
      <w:r>
        <w:t xml:space="preserve">Debug </w:t>
      </w:r>
    </w:p>
    <w:p w14:paraId="1ACF42C2" w14:textId="77777777" w:rsidR="00A164CD" w:rsidRDefault="00A164CD" w:rsidP="00A164CD">
      <w:r>
        <w:t xml:space="preserve">Add the following to your </w:t>
      </w:r>
      <w:proofErr w:type="gramStart"/>
      <w:r>
        <w:t>launch.json</w:t>
      </w:r>
      <w:proofErr w:type="gramEnd"/>
    </w:p>
    <w:p w14:paraId="1C40D84E" w14:textId="77777777" w:rsidR="00A164CD" w:rsidRPr="00D46820" w:rsidRDefault="00A164CD" w:rsidP="00A164CD">
      <w:pPr>
        <w:pStyle w:val="SourceCode"/>
        <w:ind w:left="0"/>
      </w:pPr>
      <w:r w:rsidRPr="00D46820">
        <w:t>{</w:t>
      </w:r>
    </w:p>
    <w:p w14:paraId="7EB6FB47" w14:textId="77777777" w:rsidR="00A164CD" w:rsidRPr="00D46820" w:rsidRDefault="00A164CD" w:rsidP="00A164CD">
      <w:pPr>
        <w:pStyle w:val="SourceCode"/>
      </w:pPr>
      <w:r w:rsidRPr="00D46820">
        <w:t xml:space="preserve">    "version": "0.2.0",</w:t>
      </w:r>
    </w:p>
    <w:p w14:paraId="4CD2D5EB" w14:textId="77777777" w:rsidR="00A164CD" w:rsidRPr="00D46820" w:rsidRDefault="00A164CD" w:rsidP="00A164CD">
      <w:pPr>
        <w:pStyle w:val="SourceCode"/>
      </w:pPr>
      <w:r w:rsidRPr="00D46820">
        <w:t xml:space="preserve">    "configurations": [</w:t>
      </w:r>
    </w:p>
    <w:p w14:paraId="4F656D6A" w14:textId="77777777" w:rsidR="00A164CD" w:rsidRPr="00D46820" w:rsidRDefault="00A164CD" w:rsidP="00A164CD">
      <w:pPr>
        <w:pStyle w:val="SourceCode"/>
      </w:pPr>
      <w:r w:rsidRPr="00D46820">
        <w:t xml:space="preserve">        {</w:t>
      </w:r>
    </w:p>
    <w:p w14:paraId="01235B92" w14:textId="77777777" w:rsidR="00A164CD" w:rsidRPr="00D46820" w:rsidRDefault="00A164CD" w:rsidP="00A164CD">
      <w:pPr>
        <w:pStyle w:val="SourceCode"/>
      </w:pPr>
      <w:r w:rsidRPr="00D46820">
        <w:t xml:space="preserve">            "type": "node",</w:t>
      </w:r>
    </w:p>
    <w:p w14:paraId="447C9E45" w14:textId="77777777" w:rsidR="00A164CD" w:rsidRPr="00D46820" w:rsidRDefault="00A164CD" w:rsidP="00A164CD">
      <w:pPr>
        <w:pStyle w:val="SourceCode"/>
      </w:pPr>
      <w:r w:rsidRPr="00D46820">
        <w:t xml:space="preserve">            "request": "launch",</w:t>
      </w:r>
    </w:p>
    <w:p w14:paraId="7BD099AD" w14:textId="77777777" w:rsidR="00A164CD" w:rsidRPr="00D46820" w:rsidRDefault="00A164CD" w:rsidP="00A164CD">
      <w:pPr>
        <w:pStyle w:val="SourceCode"/>
      </w:pPr>
      <w:r w:rsidRPr="00D46820">
        <w:t xml:space="preserve">            "name": "Launch Program",</w:t>
      </w:r>
    </w:p>
    <w:p w14:paraId="0CA47AA3" w14:textId="77777777" w:rsidR="00A164CD" w:rsidRPr="00D46820" w:rsidRDefault="00A164CD" w:rsidP="00A164CD">
      <w:pPr>
        <w:pStyle w:val="SourceCode"/>
      </w:pPr>
      <w:r w:rsidRPr="00D46820">
        <w:t xml:space="preserve">            "skipFiles": [</w:t>
      </w:r>
    </w:p>
    <w:p w14:paraId="1D016B33" w14:textId="77777777" w:rsidR="00A164CD" w:rsidRPr="00D46820" w:rsidRDefault="00A164CD" w:rsidP="00A164CD">
      <w:pPr>
        <w:pStyle w:val="SourceCode"/>
      </w:pPr>
      <w:r w:rsidRPr="00D46820">
        <w:t xml:space="preserve">                "&lt;node_internals&gt;/**"</w:t>
      </w:r>
    </w:p>
    <w:p w14:paraId="5A7A4EE7" w14:textId="77777777" w:rsidR="00A164CD" w:rsidRPr="00D46820" w:rsidRDefault="00A164CD" w:rsidP="00A164CD">
      <w:pPr>
        <w:pStyle w:val="SourceCode"/>
      </w:pPr>
      <w:r w:rsidRPr="00D46820">
        <w:t xml:space="preserve">            ],</w:t>
      </w:r>
    </w:p>
    <w:p w14:paraId="2131E9C8" w14:textId="77777777" w:rsidR="00A164CD" w:rsidRPr="00D46820" w:rsidRDefault="00A164CD" w:rsidP="00A164CD">
      <w:pPr>
        <w:pStyle w:val="SourceCode"/>
      </w:pPr>
      <w:r w:rsidRPr="00D46820">
        <w:t xml:space="preserve">            </w:t>
      </w:r>
      <w:r w:rsidRPr="00B74D2C">
        <w:rPr>
          <w:b/>
          <w:bCs/>
        </w:rPr>
        <w:t>"program": "${</w:t>
      </w:r>
      <w:r>
        <w:rPr>
          <w:b/>
          <w:bCs/>
        </w:rPr>
        <w:t>file</w:t>
      </w:r>
      <w:r w:rsidRPr="00B74D2C">
        <w:rPr>
          <w:b/>
          <w:bCs/>
        </w:rPr>
        <w:t>}"</w:t>
      </w:r>
      <w:r w:rsidRPr="00D46820">
        <w:t xml:space="preserve">        }</w:t>
      </w:r>
    </w:p>
    <w:p w14:paraId="12E26CC9" w14:textId="77777777" w:rsidR="00A164CD" w:rsidRPr="00D46820" w:rsidRDefault="00A164CD" w:rsidP="00A164CD">
      <w:pPr>
        <w:pStyle w:val="SourceCode"/>
      </w:pPr>
      <w:r w:rsidRPr="00D46820">
        <w:t xml:space="preserve">    ]</w:t>
      </w:r>
    </w:p>
    <w:p w14:paraId="1374074E" w14:textId="043239A8" w:rsidR="00A164CD" w:rsidRDefault="00A164CD" w:rsidP="00A164CD">
      <w:pPr>
        <w:pStyle w:val="SourceCode"/>
      </w:pPr>
      <w:r w:rsidRPr="00D46820">
        <w:t>}</w:t>
      </w:r>
    </w:p>
    <w:p w14:paraId="15DA9536" w14:textId="4328919A" w:rsidR="00600EE6" w:rsidRDefault="00600EE6" w:rsidP="00600EE6">
      <w:pPr>
        <w:pStyle w:val="SourceCode"/>
        <w:ind w:left="0"/>
      </w:pPr>
      <w:r>
        <w:t>}</w:t>
      </w:r>
    </w:p>
    <w:p w14:paraId="6548FC39" w14:textId="77777777" w:rsidR="00A164CD" w:rsidRDefault="00A164CD" w:rsidP="00A164CD"/>
    <w:p w14:paraId="3C00FC16" w14:textId="77777777" w:rsidR="00A164CD" w:rsidRDefault="00A164CD" w:rsidP="00A164CD">
      <w:r>
        <w:t xml:space="preserve">Now use Ctrl-F5 or F5 to run or debug the currently selected </w:t>
      </w:r>
      <w:proofErr w:type="gramStart"/>
      <w:r>
        <w:t>file</w:t>
      </w:r>
      <w:proofErr w:type="gramEnd"/>
    </w:p>
    <w:p w14:paraId="2EF879F6" w14:textId="77777777" w:rsidR="00A164CD" w:rsidRPr="000D657E" w:rsidRDefault="00A164CD" w:rsidP="00A164CD"/>
    <w:p w14:paraId="0D6B8D90" w14:textId="77777777" w:rsidR="00A164CD" w:rsidRPr="00C641A4" w:rsidRDefault="00A164CD" w:rsidP="00A164CD"/>
    <w:p w14:paraId="722293D1" w14:textId="77777777" w:rsidR="00A164CD" w:rsidRDefault="00A164CD" w:rsidP="00A164CD">
      <w:pPr>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br w:type="page"/>
      </w:r>
    </w:p>
    <w:p w14:paraId="338DB635" w14:textId="77777777" w:rsidR="00A164CD" w:rsidRDefault="00A164CD" w:rsidP="00A164CD">
      <w:pPr>
        <w:pStyle w:val="Heading3"/>
      </w:pPr>
      <w:r>
        <w:lastRenderedPageBreak/>
        <w:t>Tests</w:t>
      </w:r>
    </w:p>
    <w:p w14:paraId="5E93DDB4" w14:textId="77777777" w:rsidR="00A164CD" w:rsidRDefault="00A164CD" w:rsidP="00A164CD">
      <w:pPr>
        <w:pStyle w:val="Heading4"/>
      </w:pPr>
      <w:r>
        <w:t>Run All Tests</w:t>
      </w:r>
    </w:p>
    <w:p w14:paraId="69AD230C" w14:textId="77777777" w:rsidR="00A164CD" w:rsidRDefault="00A164CD" w:rsidP="00A164CD">
      <w:r>
        <w:t xml:space="preserve">First, we install </w:t>
      </w:r>
      <w:proofErr w:type="gramStart"/>
      <w:r>
        <w:t>jest</w:t>
      </w:r>
      <w:proofErr w:type="gramEnd"/>
    </w:p>
    <w:p w14:paraId="32266957" w14:textId="77777777" w:rsidR="00A164CD" w:rsidRDefault="00A164CD" w:rsidP="00A164CD">
      <w:pPr>
        <w:pStyle w:val="SourceCode"/>
      </w:pPr>
      <w:r>
        <w:t>npm install --save-dev jest</w:t>
      </w:r>
    </w:p>
    <w:p w14:paraId="06A3EA41" w14:textId="77777777" w:rsidR="00A164CD" w:rsidRDefault="00A164CD" w:rsidP="00A164CD">
      <w:pPr>
        <w:pStyle w:val="SourceCode"/>
      </w:pPr>
    </w:p>
    <w:p w14:paraId="595E6334" w14:textId="77777777" w:rsidR="00A164CD" w:rsidRDefault="00A164CD" w:rsidP="00A164CD">
      <w:r>
        <w:t xml:space="preserve">Now we can run all the tests as </w:t>
      </w:r>
    </w:p>
    <w:p w14:paraId="1510A673" w14:textId="77777777" w:rsidR="00A164CD" w:rsidRDefault="00A164CD" w:rsidP="00A164CD">
      <w:pPr>
        <w:pStyle w:val="SourceCode"/>
        <w:ind w:left="0"/>
      </w:pPr>
      <w:r>
        <w:t>npx jest</w:t>
      </w:r>
    </w:p>
    <w:p w14:paraId="3ACE341D" w14:textId="0666929F" w:rsidR="00A164CD" w:rsidRDefault="00A164CD" w:rsidP="00A164CD">
      <w:pPr>
        <w:pStyle w:val="SourceCode"/>
      </w:pPr>
    </w:p>
    <w:p w14:paraId="281390CA" w14:textId="77777777" w:rsidR="00600EE6" w:rsidRPr="00CA7F05" w:rsidRDefault="00600EE6" w:rsidP="00A164CD">
      <w:pPr>
        <w:pStyle w:val="SourceCode"/>
      </w:pPr>
    </w:p>
    <w:p w14:paraId="13B20811" w14:textId="77777777" w:rsidR="00A164CD" w:rsidRDefault="00A164CD" w:rsidP="00A164CD">
      <w:pPr>
        <w:pStyle w:val="Heading4"/>
      </w:pPr>
      <w:r>
        <w:t>Run single test file</w:t>
      </w:r>
    </w:p>
    <w:p w14:paraId="2FEC2B40" w14:textId="77777777" w:rsidR="00A164CD" w:rsidRDefault="00A164CD" w:rsidP="00A164CD">
      <w:pPr>
        <w:pStyle w:val="SourceCode"/>
        <w:ind w:left="0"/>
      </w:pPr>
      <w:r w:rsidRPr="00D45726">
        <w:t>npx jest myModule.test</w:t>
      </w:r>
    </w:p>
    <w:p w14:paraId="1243FD23" w14:textId="77777777" w:rsidR="00A164CD" w:rsidRDefault="00A164CD" w:rsidP="00A164CD">
      <w:pPr>
        <w:pStyle w:val="SourceCode"/>
        <w:ind w:left="0"/>
      </w:pPr>
    </w:p>
    <w:p w14:paraId="5552D4BF" w14:textId="77777777" w:rsidR="00A164CD" w:rsidRDefault="00A164CD" w:rsidP="00A164CD">
      <w:pPr>
        <w:pStyle w:val="Heading4"/>
      </w:pPr>
      <w:r>
        <w:t>Run Specified Test</w:t>
      </w:r>
    </w:p>
    <w:p w14:paraId="65B88398" w14:textId="77777777" w:rsidR="00A164CD" w:rsidRDefault="00A164CD" w:rsidP="00A164CD">
      <w:pPr>
        <w:pStyle w:val="SourceCode"/>
        <w:ind w:left="0"/>
      </w:pPr>
      <w:r w:rsidRPr="00D45726">
        <w:t>npx jest myModule.test</w:t>
      </w:r>
      <w:r>
        <w:t xml:space="preserve"> -t=&lt;TestName&gt;</w:t>
      </w:r>
    </w:p>
    <w:p w14:paraId="729D40BF" w14:textId="77777777" w:rsidR="00A164CD" w:rsidRPr="00D45726" w:rsidRDefault="00A164CD" w:rsidP="00A164CD">
      <w:pPr>
        <w:pStyle w:val="SourceCode"/>
        <w:ind w:left="0"/>
      </w:pPr>
    </w:p>
    <w:p w14:paraId="15C9DA1F" w14:textId="77777777" w:rsidR="00A164CD" w:rsidRPr="00D45726" w:rsidRDefault="00A164CD" w:rsidP="00A164CD">
      <w:pPr>
        <w:pStyle w:val="SourceCode"/>
      </w:pPr>
      <w:r>
        <w:br w:type="page"/>
      </w:r>
    </w:p>
    <w:p w14:paraId="7BC19F1D" w14:textId="77777777" w:rsidR="00A164CD" w:rsidRDefault="00A164CD" w:rsidP="00A164CD">
      <w:pPr>
        <w:pStyle w:val="Heading4"/>
      </w:pPr>
      <w:r>
        <w:lastRenderedPageBreak/>
        <w:t>Run all tests in Debug Mode</w:t>
      </w:r>
    </w:p>
    <w:p w14:paraId="4E022328" w14:textId="77777777" w:rsidR="00A164CD" w:rsidRDefault="00A164CD" w:rsidP="00A164CD">
      <w:r>
        <w:t>Add the following to vs code on Mac and run debug from the VS Code console. You will need something else on windows.</w:t>
      </w:r>
    </w:p>
    <w:p w14:paraId="430B86AE" w14:textId="77777777" w:rsidR="00A164CD" w:rsidRDefault="00A164CD" w:rsidP="00A164CD">
      <w:pPr>
        <w:pStyle w:val="SourceCode"/>
      </w:pPr>
      <w:r w:rsidRPr="002F6073">
        <w:t>{</w:t>
      </w:r>
    </w:p>
    <w:p w14:paraId="2C3A9030" w14:textId="77777777" w:rsidR="00A164CD" w:rsidRPr="002F6073" w:rsidRDefault="00A164CD" w:rsidP="00A164CD">
      <w:pPr>
        <w:pStyle w:val="SourceCode"/>
        <w:ind w:firstLine="482"/>
      </w:pPr>
      <w:r w:rsidRPr="002F6073">
        <w:t>"name": "Debug tests single run",</w:t>
      </w:r>
    </w:p>
    <w:p w14:paraId="5DBA4625" w14:textId="77777777" w:rsidR="00A164CD" w:rsidRPr="002F6073" w:rsidRDefault="00A164CD" w:rsidP="00A164CD">
      <w:pPr>
        <w:pStyle w:val="SourceCode"/>
      </w:pPr>
      <w:r w:rsidRPr="002F6073">
        <w:t>    "type": "node",</w:t>
      </w:r>
    </w:p>
    <w:p w14:paraId="4E21E8EF" w14:textId="77777777" w:rsidR="00A164CD" w:rsidRPr="002F6073" w:rsidRDefault="00A164CD" w:rsidP="00A164CD">
      <w:pPr>
        <w:pStyle w:val="SourceCode"/>
      </w:pPr>
      <w:r w:rsidRPr="002F6073">
        <w:t>    "request": "launch",</w:t>
      </w:r>
    </w:p>
    <w:p w14:paraId="05F1FD75" w14:textId="77777777" w:rsidR="00A164CD" w:rsidRPr="002F6073" w:rsidRDefault="00A164CD" w:rsidP="00A164CD">
      <w:pPr>
        <w:pStyle w:val="SourceCode"/>
      </w:pPr>
      <w:r w:rsidRPr="002F6073">
        <w:t>    "env": { "CI": "true" },</w:t>
      </w:r>
    </w:p>
    <w:p w14:paraId="2F9522CF" w14:textId="77777777" w:rsidR="00A164CD" w:rsidRPr="002F6073" w:rsidRDefault="00A164CD" w:rsidP="00A164CD">
      <w:pPr>
        <w:pStyle w:val="SourceCode"/>
      </w:pPr>
      <w:r w:rsidRPr="002F6073">
        <w:t>    "runtimeExecutable": "${workspaceRoot}/node_modules/.bin/jest",</w:t>
      </w:r>
    </w:p>
    <w:p w14:paraId="0765269C" w14:textId="77777777" w:rsidR="00A164CD" w:rsidRPr="002F6073" w:rsidRDefault="00A164CD" w:rsidP="00A164CD">
      <w:pPr>
        <w:pStyle w:val="SourceCode"/>
      </w:pPr>
      <w:r w:rsidRPr="002F6073">
        <w:t>    "args": ["test", "--runInBand", "--no-cache"],</w:t>
      </w:r>
    </w:p>
    <w:p w14:paraId="4E86E61E" w14:textId="77777777" w:rsidR="00A164CD" w:rsidRPr="002F6073" w:rsidRDefault="00A164CD" w:rsidP="00A164CD">
      <w:pPr>
        <w:pStyle w:val="SourceCode"/>
      </w:pPr>
      <w:r w:rsidRPr="002F6073">
        <w:t>    "cwd": "${workspaceRoot}",</w:t>
      </w:r>
    </w:p>
    <w:p w14:paraId="2836F6A0" w14:textId="77777777" w:rsidR="00A164CD" w:rsidRPr="002F6073" w:rsidRDefault="00A164CD" w:rsidP="00A164CD">
      <w:pPr>
        <w:pStyle w:val="SourceCode"/>
      </w:pPr>
      <w:r w:rsidRPr="002F6073">
        <w:t>    "protocol": "inspector",</w:t>
      </w:r>
    </w:p>
    <w:p w14:paraId="5FA016EA" w14:textId="77777777" w:rsidR="00A164CD" w:rsidRPr="002F6073" w:rsidRDefault="00A164CD" w:rsidP="00A164CD">
      <w:pPr>
        <w:pStyle w:val="SourceCode"/>
      </w:pPr>
      <w:r w:rsidRPr="002F6073">
        <w:t>    "console": "integratedTerminal",</w:t>
      </w:r>
    </w:p>
    <w:p w14:paraId="1B9BF117" w14:textId="77777777" w:rsidR="00A164CD" w:rsidRPr="002F6073" w:rsidRDefault="00A164CD" w:rsidP="00A164CD">
      <w:pPr>
        <w:pStyle w:val="SourceCode"/>
      </w:pPr>
      <w:r w:rsidRPr="002F6073">
        <w:t>    "internalConsoleOptions": "neverOpen"</w:t>
      </w:r>
    </w:p>
    <w:p w14:paraId="487CD047" w14:textId="77777777" w:rsidR="00A164CD" w:rsidRPr="002F6073" w:rsidRDefault="00A164CD" w:rsidP="00A164CD">
      <w:pPr>
        <w:pStyle w:val="SourceCode"/>
      </w:pPr>
      <w:r w:rsidRPr="002F6073">
        <w:t>}</w:t>
      </w:r>
    </w:p>
    <w:p w14:paraId="774F1439" w14:textId="77777777" w:rsidR="00A164CD" w:rsidRDefault="00A164CD" w:rsidP="00A164CD">
      <w:pPr>
        <w:pStyle w:val="SourceCode"/>
      </w:pPr>
    </w:p>
    <w:p w14:paraId="2FC7C625" w14:textId="77777777" w:rsidR="00A164CD" w:rsidRDefault="00A164CD" w:rsidP="00F00723">
      <w:pPr>
        <w:pStyle w:val="Heading4"/>
        <w:ind w:firstLine="238"/>
      </w:pPr>
      <w:r>
        <w:t>Run Single Test File in Debug Mode</w:t>
      </w:r>
    </w:p>
    <w:p w14:paraId="1E09419A" w14:textId="77777777" w:rsidR="00A164CD" w:rsidRPr="001C6764" w:rsidRDefault="00A164CD" w:rsidP="00A164CD">
      <w:pPr>
        <w:pStyle w:val="SourceCode"/>
      </w:pPr>
      <w:r w:rsidRPr="001C6764">
        <w:t>{</w:t>
      </w:r>
    </w:p>
    <w:p w14:paraId="64266159" w14:textId="77777777" w:rsidR="00A164CD" w:rsidRPr="001C6764" w:rsidRDefault="00A164CD" w:rsidP="00A164CD">
      <w:pPr>
        <w:pStyle w:val="SourceCode"/>
        <w:ind w:firstLine="482"/>
      </w:pPr>
      <w:r w:rsidRPr="001C6764">
        <w:t>"name": "Debug single tests single run",</w:t>
      </w:r>
    </w:p>
    <w:p w14:paraId="2F717A36" w14:textId="77777777" w:rsidR="00A164CD" w:rsidRPr="001C6764" w:rsidRDefault="00A164CD" w:rsidP="00A164CD">
      <w:pPr>
        <w:pStyle w:val="SourceCode"/>
      </w:pPr>
      <w:r w:rsidRPr="001C6764">
        <w:t>    "type": "node",</w:t>
      </w:r>
    </w:p>
    <w:p w14:paraId="2F6A2C28" w14:textId="77777777" w:rsidR="00A164CD" w:rsidRPr="001C6764" w:rsidRDefault="00A164CD" w:rsidP="00A164CD">
      <w:pPr>
        <w:pStyle w:val="SourceCode"/>
      </w:pPr>
      <w:r w:rsidRPr="001C6764">
        <w:t>    "request": "launch",</w:t>
      </w:r>
    </w:p>
    <w:p w14:paraId="172CB966" w14:textId="77777777" w:rsidR="00A164CD" w:rsidRPr="001C6764" w:rsidRDefault="00A164CD" w:rsidP="00A164CD">
      <w:pPr>
        <w:pStyle w:val="SourceCode"/>
      </w:pPr>
      <w:r w:rsidRPr="001C6764">
        <w:t>    "env": { "CI": "true" },</w:t>
      </w:r>
    </w:p>
    <w:p w14:paraId="29D140BE" w14:textId="77777777" w:rsidR="00A164CD" w:rsidRPr="001C6764" w:rsidRDefault="00A164CD" w:rsidP="00A164CD">
      <w:pPr>
        <w:pStyle w:val="SourceCode"/>
      </w:pPr>
      <w:r w:rsidRPr="001C6764">
        <w:t>    "runtimeExecutable": "${workspaceRoot}/node_modules/.bin/jest",</w:t>
      </w:r>
    </w:p>
    <w:p w14:paraId="5BAD85D3" w14:textId="77777777" w:rsidR="00A164CD" w:rsidRPr="001C6764" w:rsidRDefault="00A164CD" w:rsidP="00A164CD">
      <w:pPr>
        <w:pStyle w:val="SourceCode"/>
      </w:pPr>
      <w:r w:rsidRPr="001C6764">
        <w:t>    "args": ["--runInBand", "--no-cache"],</w:t>
      </w:r>
    </w:p>
    <w:p w14:paraId="2AF3D076" w14:textId="77777777" w:rsidR="00A164CD" w:rsidRPr="001C6764" w:rsidRDefault="00A164CD" w:rsidP="00A164CD">
      <w:pPr>
        <w:pStyle w:val="SourceCode"/>
      </w:pPr>
      <w:r w:rsidRPr="001C6764">
        <w:t>    "cwd": "${workspaceRoot}",</w:t>
      </w:r>
    </w:p>
    <w:p w14:paraId="66910C6A" w14:textId="77777777" w:rsidR="00A164CD" w:rsidRPr="001C6764" w:rsidRDefault="00A164CD" w:rsidP="00A164CD">
      <w:pPr>
        <w:pStyle w:val="SourceCode"/>
      </w:pPr>
      <w:r w:rsidRPr="001C6764">
        <w:t>    "program": "${fileBasenameNoExtension}",</w:t>
      </w:r>
    </w:p>
    <w:p w14:paraId="65963EA2" w14:textId="77777777" w:rsidR="00A164CD" w:rsidRPr="001C6764" w:rsidRDefault="00A164CD" w:rsidP="00A164CD">
      <w:pPr>
        <w:pStyle w:val="SourceCode"/>
      </w:pPr>
      <w:r w:rsidRPr="001C6764">
        <w:t>    "protocol": "inspector",</w:t>
      </w:r>
    </w:p>
    <w:p w14:paraId="4FEDBDEB" w14:textId="77777777" w:rsidR="00A164CD" w:rsidRPr="001C6764" w:rsidRDefault="00A164CD" w:rsidP="00A164CD">
      <w:pPr>
        <w:pStyle w:val="SourceCode"/>
      </w:pPr>
      <w:r w:rsidRPr="001C6764">
        <w:t>    "console": "integratedTerminal",</w:t>
      </w:r>
    </w:p>
    <w:p w14:paraId="6E9BBDE1" w14:textId="77777777" w:rsidR="00A164CD" w:rsidRPr="001C6764" w:rsidRDefault="00A164CD" w:rsidP="00A164CD">
      <w:pPr>
        <w:pStyle w:val="SourceCode"/>
      </w:pPr>
      <w:r w:rsidRPr="001C6764">
        <w:t>    "internalConsoleOptions": "neverOpen"</w:t>
      </w:r>
    </w:p>
    <w:p w14:paraId="67D054F3" w14:textId="77777777" w:rsidR="00A164CD" w:rsidRPr="001C6764" w:rsidRDefault="00A164CD" w:rsidP="00A164CD">
      <w:pPr>
        <w:pStyle w:val="SourceCode"/>
      </w:pPr>
      <w:r w:rsidRPr="001C6764">
        <w:t>}</w:t>
      </w:r>
    </w:p>
    <w:p w14:paraId="3E57E3FD" w14:textId="77777777" w:rsidR="00A164CD" w:rsidRPr="002F6073" w:rsidRDefault="00A164CD" w:rsidP="00A164CD">
      <w:pPr>
        <w:pStyle w:val="SourceCode"/>
      </w:pPr>
    </w:p>
    <w:p w14:paraId="4CD24876" w14:textId="77777777" w:rsidR="00A164CD" w:rsidRDefault="00A164CD" w:rsidP="00A164CD">
      <w:pPr>
        <w:pStyle w:val="Heading4"/>
      </w:pPr>
      <w:r>
        <w:t>Run Single Test File in Debug Mode With Watch</w:t>
      </w:r>
    </w:p>
    <w:p w14:paraId="3A32B1C2" w14:textId="77777777" w:rsidR="00A164CD" w:rsidRPr="001C6764" w:rsidRDefault="00A164CD" w:rsidP="00A164CD">
      <w:pPr>
        <w:pStyle w:val="SourceCode"/>
      </w:pPr>
      <w:r w:rsidRPr="001C6764">
        <w:t>{</w:t>
      </w:r>
    </w:p>
    <w:p w14:paraId="45DA1F9D" w14:textId="77777777" w:rsidR="00A164CD" w:rsidRPr="001C6764" w:rsidRDefault="00A164CD" w:rsidP="00A164CD">
      <w:pPr>
        <w:pStyle w:val="SourceCode"/>
        <w:ind w:firstLine="482"/>
      </w:pPr>
      <w:r w:rsidRPr="001C6764">
        <w:t>"name": "Debug single tests single run",</w:t>
      </w:r>
    </w:p>
    <w:p w14:paraId="5BFBB674" w14:textId="77777777" w:rsidR="00A164CD" w:rsidRPr="001C6764" w:rsidRDefault="00A164CD" w:rsidP="00A164CD">
      <w:pPr>
        <w:pStyle w:val="SourceCode"/>
      </w:pPr>
      <w:r w:rsidRPr="001C6764">
        <w:t>    "type": "node",</w:t>
      </w:r>
    </w:p>
    <w:p w14:paraId="629379F9" w14:textId="77777777" w:rsidR="00A164CD" w:rsidRPr="001C6764" w:rsidRDefault="00A164CD" w:rsidP="00A164CD">
      <w:pPr>
        <w:pStyle w:val="SourceCode"/>
      </w:pPr>
      <w:r w:rsidRPr="001C6764">
        <w:t>    "request": "launch",</w:t>
      </w:r>
    </w:p>
    <w:p w14:paraId="4EBB2CA2" w14:textId="77777777" w:rsidR="00A164CD" w:rsidRPr="001C6764" w:rsidRDefault="00A164CD" w:rsidP="00A164CD">
      <w:pPr>
        <w:pStyle w:val="SourceCode"/>
      </w:pPr>
      <w:r w:rsidRPr="001C6764">
        <w:t>    "env": { "CI": "true" },</w:t>
      </w:r>
    </w:p>
    <w:p w14:paraId="7DAC2142" w14:textId="77777777" w:rsidR="00A164CD" w:rsidRPr="001C6764" w:rsidRDefault="00A164CD" w:rsidP="00A164CD">
      <w:pPr>
        <w:pStyle w:val="SourceCode"/>
      </w:pPr>
      <w:r w:rsidRPr="001C6764">
        <w:t>    "runtimeExecutable": "${workspaceRoot}/node_modules/.bin/jest",</w:t>
      </w:r>
    </w:p>
    <w:p w14:paraId="4F84DC15" w14:textId="77777777" w:rsidR="00A164CD" w:rsidRPr="001C6764" w:rsidRDefault="00A164CD" w:rsidP="00A164CD">
      <w:pPr>
        <w:pStyle w:val="SourceCode"/>
      </w:pPr>
      <w:r w:rsidRPr="001C6764">
        <w:t>    "args": ["--runInBand", "--no-cache"</w:t>
      </w:r>
      <w:r w:rsidRPr="004F20B2">
        <w:t>, "--watchAll"</w:t>
      </w:r>
      <w:r w:rsidRPr="001C6764">
        <w:t>],</w:t>
      </w:r>
    </w:p>
    <w:p w14:paraId="36FBFC41" w14:textId="77777777" w:rsidR="00A164CD" w:rsidRPr="001C6764" w:rsidRDefault="00A164CD" w:rsidP="00A164CD">
      <w:pPr>
        <w:pStyle w:val="SourceCode"/>
      </w:pPr>
      <w:r w:rsidRPr="001C6764">
        <w:t>    "cwd": "${workspaceRoot}",</w:t>
      </w:r>
    </w:p>
    <w:p w14:paraId="7C090F4B" w14:textId="77777777" w:rsidR="00A164CD" w:rsidRPr="001C6764" w:rsidRDefault="00A164CD" w:rsidP="00A164CD">
      <w:pPr>
        <w:pStyle w:val="SourceCode"/>
      </w:pPr>
      <w:r w:rsidRPr="001C6764">
        <w:t>    "program": "${fileBasenameNoExtension}",</w:t>
      </w:r>
    </w:p>
    <w:p w14:paraId="029CAD9B" w14:textId="77777777" w:rsidR="00A164CD" w:rsidRPr="001C6764" w:rsidRDefault="00A164CD" w:rsidP="00A164CD">
      <w:pPr>
        <w:pStyle w:val="SourceCode"/>
      </w:pPr>
      <w:r w:rsidRPr="001C6764">
        <w:t>    "protocol": "inspector",</w:t>
      </w:r>
    </w:p>
    <w:p w14:paraId="4FBCC270" w14:textId="77777777" w:rsidR="00A164CD" w:rsidRPr="001C6764" w:rsidRDefault="00A164CD" w:rsidP="00A164CD">
      <w:pPr>
        <w:pStyle w:val="SourceCode"/>
      </w:pPr>
      <w:r w:rsidRPr="001C6764">
        <w:t>    "console": "integratedTerminal",</w:t>
      </w:r>
    </w:p>
    <w:p w14:paraId="177C2633" w14:textId="77777777" w:rsidR="00A164CD" w:rsidRPr="001C6764" w:rsidRDefault="00A164CD" w:rsidP="00A164CD">
      <w:pPr>
        <w:pStyle w:val="SourceCode"/>
      </w:pPr>
      <w:r w:rsidRPr="001C6764">
        <w:t>    "internalConsoleOptions": "neverOpen"</w:t>
      </w:r>
    </w:p>
    <w:p w14:paraId="10D21F0A" w14:textId="77777777" w:rsidR="00A164CD" w:rsidRPr="001C6764" w:rsidRDefault="00A164CD" w:rsidP="00A164CD">
      <w:pPr>
        <w:pStyle w:val="SourceCode"/>
      </w:pPr>
      <w:r w:rsidRPr="001C6764">
        <w:t>}</w:t>
      </w:r>
    </w:p>
    <w:p w14:paraId="67FD720F" w14:textId="77777777" w:rsidR="00A164CD" w:rsidRDefault="00A164CD" w:rsidP="00A164CD">
      <w:pPr>
        <w:pStyle w:val="Heading2"/>
        <w:rPr>
          <w:rFonts w:eastAsia="Times New Roman"/>
        </w:rPr>
      </w:pPr>
      <w:r>
        <w:br w:type="page"/>
      </w:r>
    </w:p>
    <w:p w14:paraId="57A9C3BB" w14:textId="77777777" w:rsidR="00A164CD" w:rsidRDefault="00A164CD"/>
    <w:sectPr w:rsidR="00A164CD">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DEFBD" w14:textId="77777777" w:rsidR="00311C6A" w:rsidRDefault="00311C6A" w:rsidP="00DC0620">
      <w:r>
        <w:separator/>
      </w:r>
    </w:p>
  </w:endnote>
  <w:endnote w:type="continuationSeparator" w:id="0">
    <w:p w14:paraId="783F06EC" w14:textId="77777777" w:rsidR="00311C6A" w:rsidRDefault="00311C6A" w:rsidP="00DC0620">
      <w:r>
        <w:continuationSeparator/>
      </w:r>
    </w:p>
  </w:endnote>
  <w:endnote w:type="continuationNotice" w:id="1">
    <w:p w14:paraId="158B5BBA" w14:textId="77777777" w:rsidR="00311C6A" w:rsidRDefault="00311C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A049" w14:textId="77777777" w:rsidR="00E82695" w:rsidRDefault="00E826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E82695" w:rsidRDefault="00E8269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E82695" w:rsidRDefault="00E826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19984" w14:textId="77777777" w:rsidR="00E82695" w:rsidRDefault="00E826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CA275" w14:textId="77777777" w:rsidR="00311C6A" w:rsidRDefault="00311C6A" w:rsidP="00DC0620">
      <w:r>
        <w:separator/>
      </w:r>
    </w:p>
  </w:footnote>
  <w:footnote w:type="continuationSeparator" w:id="0">
    <w:p w14:paraId="4AE4364E" w14:textId="77777777" w:rsidR="00311C6A" w:rsidRDefault="00311C6A" w:rsidP="00DC0620">
      <w:r>
        <w:continuationSeparator/>
      </w:r>
    </w:p>
  </w:footnote>
  <w:footnote w:type="continuationNotice" w:id="1">
    <w:p w14:paraId="2B972BBC" w14:textId="77777777" w:rsidR="00311C6A" w:rsidRDefault="00311C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98D2" w14:textId="77777777" w:rsidR="00E82695" w:rsidRDefault="00E826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61F62294" w:rsidR="00E82695" w:rsidRPr="003C6FE1" w:rsidRDefault="00E82695">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940D9" w14:textId="77777777" w:rsidR="00E82695" w:rsidRDefault="00E826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BBCAD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1E4C9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E8668E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5A34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878E1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3"/>
  </w:num>
  <w:num w:numId="4">
    <w:abstractNumId w:val="9"/>
  </w:num>
  <w:num w:numId="5">
    <w:abstractNumId w:val="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1"/>
  </w:num>
  <w:num w:numId="9">
    <w:abstractNumId w:val="36"/>
  </w:num>
  <w:num w:numId="10">
    <w:abstractNumId w:val="19"/>
  </w:num>
  <w:num w:numId="11">
    <w:abstractNumId w:val="35"/>
  </w:num>
  <w:num w:numId="12">
    <w:abstractNumId w:val="30"/>
  </w:num>
  <w:num w:numId="13">
    <w:abstractNumId w:val="23"/>
  </w:num>
  <w:num w:numId="14">
    <w:abstractNumId w:val="16"/>
  </w:num>
  <w:num w:numId="15">
    <w:abstractNumId w:val="32"/>
  </w:num>
  <w:num w:numId="16">
    <w:abstractNumId w:val="37"/>
  </w:num>
  <w:num w:numId="17">
    <w:abstractNumId w:val="22"/>
  </w:num>
  <w:num w:numId="18">
    <w:abstractNumId w:val="31"/>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5"/>
  </w:num>
  <w:num w:numId="23">
    <w:abstractNumId w:val="28"/>
  </w:num>
  <w:num w:numId="24">
    <w:abstractNumId w:val="29"/>
  </w:num>
  <w:num w:numId="25">
    <w:abstractNumId w:val="34"/>
  </w:num>
  <w:num w:numId="26">
    <w:abstractNumId w:val="27"/>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0"/>
  </w:num>
  <w:num w:numId="35">
    <w:abstractNumId w:val="24"/>
  </w:num>
  <w:num w:numId="36">
    <w:abstractNumId w:val="17"/>
  </w:num>
  <w:num w:numId="37">
    <w:abstractNumId w:val="18"/>
  </w:num>
  <w:num w:numId="38">
    <w:abstractNumId w:val="25"/>
  </w:num>
  <w:num w:numId="39">
    <w:abstractNumId w:val="26"/>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6382"/>
    <w:rsid w:val="000072CF"/>
    <w:rsid w:val="00007E3F"/>
    <w:rsid w:val="000108DD"/>
    <w:rsid w:val="00010EEA"/>
    <w:rsid w:val="000119C0"/>
    <w:rsid w:val="000123B2"/>
    <w:rsid w:val="000128D9"/>
    <w:rsid w:val="00012977"/>
    <w:rsid w:val="0001337F"/>
    <w:rsid w:val="00013393"/>
    <w:rsid w:val="00013AB6"/>
    <w:rsid w:val="000140F8"/>
    <w:rsid w:val="0001438F"/>
    <w:rsid w:val="000147EE"/>
    <w:rsid w:val="00014A74"/>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A69"/>
    <w:rsid w:val="00022FCF"/>
    <w:rsid w:val="000231F6"/>
    <w:rsid w:val="0002459C"/>
    <w:rsid w:val="00024642"/>
    <w:rsid w:val="00024F1C"/>
    <w:rsid w:val="000254DF"/>
    <w:rsid w:val="00026A53"/>
    <w:rsid w:val="000271AF"/>
    <w:rsid w:val="00027208"/>
    <w:rsid w:val="00027F75"/>
    <w:rsid w:val="00027F99"/>
    <w:rsid w:val="00030350"/>
    <w:rsid w:val="00030B00"/>
    <w:rsid w:val="00031357"/>
    <w:rsid w:val="00031507"/>
    <w:rsid w:val="000320E8"/>
    <w:rsid w:val="000323BA"/>
    <w:rsid w:val="00032631"/>
    <w:rsid w:val="00032C6F"/>
    <w:rsid w:val="00032DB2"/>
    <w:rsid w:val="00033B43"/>
    <w:rsid w:val="00034A43"/>
    <w:rsid w:val="00034C76"/>
    <w:rsid w:val="00035285"/>
    <w:rsid w:val="0003553C"/>
    <w:rsid w:val="0003578C"/>
    <w:rsid w:val="00035B56"/>
    <w:rsid w:val="00035E4E"/>
    <w:rsid w:val="00036026"/>
    <w:rsid w:val="0003662C"/>
    <w:rsid w:val="000367D3"/>
    <w:rsid w:val="00036B17"/>
    <w:rsid w:val="00037096"/>
    <w:rsid w:val="0003714C"/>
    <w:rsid w:val="0003755E"/>
    <w:rsid w:val="00037EE9"/>
    <w:rsid w:val="00037EF2"/>
    <w:rsid w:val="00037FED"/>
    <w:rsid w:val="000405B9"/>
    <w:rsid w:val="000426F7"/>
    <w:rsid w:val="000431C4"/>
    <w:rsid w:val="0004387B"/>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0D36"/>
    <w:rsid w:val="00061182"/>
    <w:rsid w:val="00061D65"/>
    <w:rsid w:val="00061ED9"/>
    <w:rsid w:val="00062562"/>
    <w:rsid w:val="00062B22"/>
    <w:rsid w:val="00062CF2"/>
    <w:rsid w:val="00063662"/>
    <w:rsid w:val="00064C37"/>
    <w:rsid w:val="00064F73"/>
    <w:rsid w:val="00065DD7"/>
    <w:rsid w:val="0006620E"/>
    <w:rsid w:val="000665D8"/>
    <w:rsid w:val="00066B58"/>
    <w:rsid w:val="00066E6F"/>
    <w:rsid w:val="00067338"/>
    <w:rsid w:val="00067881"/>
    <w:rsid w:val="000678E5"/>
    <w:rsid w:val="00070617"/>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568F"/>
    <w:rsid w:val="00086402"/>
    <w:rsid w:val="0008664E"/>
    <w:rsid w:val="000867B7"/>
    <w:rsid w:val="00086AC1"/>
    <w:rsid w:val="00086ACC"/>
    <w:rsid w:val="00086E84"/>
    <w:rsid w:val="000879F8"/>
    <w:rsid w:val="000903BA"/>
    <w:rsid w:val="00090719"/>
    <w:rsid w:val="0009090F"/>
    <w:rsid w:val="0009140E"/>
    <w:rsid w:val="00091494"/>
    <w:rsid w:val="00091848"/>
    <w:rsid w:val="00091A9E"/>
    <w:rsid w:val="000921DB"/>
    <w:rsid w:val="00093073"/>
    <w:rsid w:val="0009332D"/>
    <w:rsid w:val="0009381C"/>
    <w:rsid w:val="00093DED"/>
    <w:rsid w:val="0009489A"/>
    <w:rsid w:val="00094911"/>
    <w:rsid w:val="00094C45"/>
    <w:rsid w:val="00094FC3"/>
    <w:rsid w:val="00095877"/>
    <w:rsid w:val="0009618E"/>
    <w:rsid w:val="00096656"/>
    <w:rsid w:val="00096917"/>
    <w:rsid w:val="00097E79"/>
    <w:rsid w:val="000A0C2C"/>
    <w:rsid w:val="000A0E0C"/>
    <w:rsid w:val="000A1C63"/>
    <w:rsid w:val="000A236D"/>
    <w:rsid w:val="000A24F4"/>
    <w:rsid w:val="000A26A4"/>
    <w:rsid w:val="000A3CC0"/>
    <w:rsid w:val="000A3D89"/>
    <w:rsid w:val="000A4144"/>
    <w:rsid w:val="000A41B8"/>
    <w:rsid w:val="000A441F"/>
    <w:rsid w:val="000A5323"/>
    <w:rsid w:val="000A6297"/>
    <w:rsid w:val="000A664B"/>
    <w:rsid w:val="000A6ED9"/>
    <w:rsid w:val="000A7B85"/>
    <w:rsid w:val="000B0006"/>
    <w:rsid w:val="000B0075"/>
    <w:rsid w:val="000B05EA"/>
    <w:rsid w:val="000B06FA"/>
    <w:rsid w:val="000B189B"/>
    <w:rsid w:val="000B1A94"/>
    <w:rsid w:val="000B2DC4"/>
    <w:rsid w:val="000B3487"/>
    <w:rsid w:val="000B389D"/>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560"/>
    <w:rsid w:val="000C1BA1"/>
    <w:rsid w:val="000C2763"/>
    <w:rsid w:val="000C2C60"/>
    <w:rsid w:val="000C3AD4"/>
    <w:rsid w:val="000C3C38"/>
    <w:rsid w:val="000C3CD0"/>
    <w:rsid w:val="000C4400"/>
    <w:rsid w:val="000C4F80"/>
    <w:rsid w:val="000C538F"/>
    <w:rsid w:val="000C5712"/>
    <w:rsid w:val="000C5C23"/>
    <w:rsid w:val="000C612A"/>
    <w:rsid w:val="000C612F"/>
    <w:rsid w:val="000C6289"/>
    <w:rsid w:val="000C631A"/>
    <w:rsid w:val="000C6424"/>
    <w:rsid w:val="000C6723"/>
    <w:rsid w:val="000C6734"/>
    <w:rsid w:val="000C674B"/>
    <w:rsid w:val="000D03CA"/>
    <w:rsid w:val="000D0F2A"/>
    <w:rsid w:val="000D1704"/>
    <w:rsid w:val="000D1A4D"/>
    <w:rsid w:val="000D24FF"/>
    <w:rsid w:val="000D2748"/>
    <w:rsid w:val="000D27B4"/>
    <w:rsid w:val="000D33C3"/>
    <w:rsid w:val="000D3780"/>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2FE"/>
    <w:rsid w:val="000E3B76"/>
    <w:rsid w:val="000E3D4A"/>
    <w:rsid w:val="000E5049"/>
    <w:rsid w:val="000E52C7"/>
    <w:rsid w:val="000E693B"/>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459"/>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5CD3"/>
    <w:rsid w:val="0011600A"/>
    <w:rsid w:val="001165C2"/>
    <w:rsid w:val="001176A7"/>
    <w:rsid w:val="00120A44"/>
    <w:rsid w:val="0012109F"/>
    <w:rsid w:val="00121118"/>
    <w:rsid w:val="001212E1"/>
    <w:rsid w:val="0012193E"/>
    <w:rsid w:val="00121AD6"/>
    <w:rsid w:val="001226C6"/>
    <w:rsid w:val="001227FA"/>
    <w:rsid w:val="0012289F"/>
    <w:rsid w:val="001229FB"/>
    <w:rsid w:val="00122DCA"/>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9F6"/>
    <w:rsid w:val="00134C65"/>
    <w:rsid w:val="00135129"/>
    <w:rsid w:val="00135F33"/>
    <w:rsid w:val="00136A45"/>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1B4"/>
    <w:rsid w:val="0015122A"/>
    <w:rsid w:val="00152E3C"/>
    <w:rsid w:val="001533FB"/>
    <w:rsid w:val="001538C8"/>
    <w:rsid w:val="001538F0"/>
    <w:rsid w:val="00153B11"/>
    <w:rsid w:val="00153D10"/>
    <w:rsid w:val="00154518"/>
    <w:rsid w:val="001545EF"/>
    <w:rsid w:val="0015461A"/>
    <w:rsid w:val="00154C5F"/>
    <w:rsid w:val="0015520D"/>
    <w:rsid w:val="00155F9C"/>
    <w:rsid w:val="0015628E"/>
    <w:rsid w:val="00156553"/>
    <w:rsid w:val="00156DAC"/>
    <w:rsid w:val="001570D1"/>
    <w:rsid w:val="001579A8"/>
    <w:rsid w:val="00157C92"/>
    <w:rsid w:val="00160604"/>
    <w:rsid w:val="00160ED3"/>
    <w:rsid w:val="00161B98"/>
    <w:rsid w:val="00162B72"/>
    <w:rsid w:val="00163689"/>
    <w:rsid w:val="00163A23"/>
    <w:rsid w:val="0016464D"/>
    <w:rsid w:val="00165048"/>
    <w:rsid w:val="0016783B"/>
    <w:rsid w:val="00167D0B"/>
    <w:rsid w:val="00167DE4"/>
    <w:rsid w:val="0017010C"/>
    <w:rsid w:val="001709EC"/>
    <w:rsid w:val="00170B25"/>
    <w:rsid w:val="00171510"/>
    <w:rsid w:val="001715C7"/>
    <w:rsid w:val="00172CE8"/>
    <w:rsid w:val="00172D37"/>
    <w:rsid w:val="00173338"/>
    <w:rsid w:val="00174869"/>
    <w:rsid w:val="00174A72"/>
    <w:rsid w:val="00174A97"/>
    <w:rsid w:val="001754F1"/>
    <w:rsid w:val="0017570F"/>
    <w:rsid w:val="00176B1A"/>
    <w:rsid w:val="00177F63"/>
    <w:rsid w:val="00180389"/>
    <w:rsid w:val="001803ED"/>
    <w:rsid w:val="00180B6B"/>
    <w:rsid w:val="00180DC6"/>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978C5"/>
    <w:rsid w:val="00197AE8"/>
    <w:rsid w:val="001A09CA"/>
    <w:rsid w:val="001A1213"/>
    <w:rsid w:val="001A128A"/>
    <w:rsid w:val="001A2453"/>
    <w:rsid w:val="001A250C"/>
    <w:rsid w:val="001A2E50"/>
    <w:rsid w:val="001A3688"/>
    <w:rsid w:val="001A375F"/>
    <w:rsid w:val="001A3BFF"/>
    <w:rsid w:val="001A40D2"/>
    <w:rsid w:val="001A476E"/>
    <w:rsid w:val="001A48A3"/>
    <w:rsid w:val="001A4C5A"/>
    <w:rsid w:val="001A4EB0"/>
    <w:rsid w:val="001A5BD0"/>
    <w:rsid w:val="001A6ED5"/>
    <w:rsid w:val="001A7986"/>
    <w:rsid w:val="001A7C32"/>
    <w:rsid w:val="001A7F5E"/>
    <w:rsid w:val="001B1492"/>
    <w:rsid w:val="001B1582"/>
    <w:rsid w:val="001B23BE"/>
    <w:rsid w:val="001B23D2"/>
    <w:rsid w:val="001B2CB4"/>
    <w:rsid w:val="001B32E6"/>
    <w:rsid w:val="001B3726"/>
    <w:rsid w:val="001B3A77"/>
    <w:rsid w:val="001B44DF"/>
    <w:rsid w:val="001B4569"/>
    <w:rsid w:val="001B4D00"/>
    <w:rsid w:val="001B4D8E"/>
    <w:rsid w:val="001B543F"/>
    <w:rsid w:val="001B56D8"/>
    <w:rsid w:val="001B5924"/>
    <w:rsid w:val="001B602A"/>
    <w:rsid w:val="001B713E"/>
    <w:rsid w:val="001B72DB"/>
    <w:rsid w:val="001B759E"/>
    <w:rsid w:val="001C03A8"/>
    <w:rsid w:val="001C0A7E"/>
    <w:rsid w:val="001C0FED"/>
    <w:rsid w:val="001C1452"/>
    <w:rsid w:val="001C20BC"/>
    <w:rsid w:val="001C21E9"/>
    <w:rsid w:val="001C25AC"/>
    <w:rsid w:val="001C29D3"/>
    <w:rsid w:val="001C2AFE"/>
    <w:rsid w:val="001C3680"/>
    <w:rsid w:val="001C3FC6"/>
    <w:rsid w:val="001C652D"/>
    <w:rsid w:val="001C783D"/>
    <w:rsid w:val="001C7C66"/>
    <w:rsid w:val="001D0080"/>
    <w:rsid w:val="001D0407"/>
    <w:rsid w:val="001D098F"/>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F034B"/>
    <w:rsid w:val="001F109D"/>
    <w:rsid w:val="001F18B9"/>
    <w:rsid w:val="001F250A"/>
    <w:rsid w:val="001F2E09"/>
    <w:rsid w:val="001F35AD"/>
    <w:rsid w:val="001F3C3A"/>
    <w:rsid w:val="001F3C41"/>
    <w:rsid w:val="001F413E"/>
    <w:rsid w:val="001F47F6"/>
    <w:rsid w:val="001F4955"/>
    <w:rsid w:val="001F4E5B"/>
    <w:rsid w:val="001F51D2"/>
    <w:rsid w:val="001F5C16"/>
    <w:rsid w:val="001F66F0"/>
    <w:rsid w:val="001F6859"/>
    <w:rsid w:val="001F7310"/>
    <w:rsid w:val="001F7527"/>
    <w:rsid w:val="001F7BEC"/>
    <w:rsid w:val="002002CA"/>
    <w:rsid w:val="002004D8"/>
    <w:rsid w:val="0020220E"/>
    <w:rsid w:val="002022C3"/>
    <w:rsid w:val="0020238D"/>
    <w:rsid w:val="00202852"/>
    <w:rsid w:val="00203488"/>
    <w:rsid w:val="00203733"/>
    <w:rsid w:val="0020479C"/>
    <w:rsid w:val="002047F7"/>
    <w:rsid w:val="00204B52"/>
    <w:rsid w:val="00204BEF"/>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BE5"/>
    <w:rsid w:val="00215CC4"/>
    <w:rsid w:val="00216B58"/>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35F1"/>
    <w:rsid w:val="002336D8"/>
    <w:rsid w:val="00233AEE"/>
    <w:rsid w:val="00233B65"/>
    <w:rsid w:val="00233BFD"/>
    <w:rsid w:val="00233E13"/>
    <w:rsid w:val="00235F07"/>
    <w:rsid w:val="002375EE"/>
    <w:rsid w:val="0024027B"/>
    <w:rsid w:val="002404DC"/>
    <w:rsid w:val="002415F4"/>
    <w:rsid w:val="00241ABA"/>
    <w:rsid w:val="00241C9E"/>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E40"/>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6B3"/>
    <w:rsid w:val="0026479F"/>
    <w:rsid w:val="002648F2"/>
    <w:rsid w:val="00264BCB"/>
    <w:rsid w:val="00266E22"/>
    <w:rsid w:val="00267512"/>
    <w:rsid w:val="002705CF"/>
    <w:rsid w:val="00270C10"/>
    <w:rsid w:val="002715E8"/>
    <w:rsid w:val="002727C6"/>
    <w:rsid w:val="00272C74"/>
    <w:rsid w:val="0027302B"/>
    <w:rsid w:val="002732D1"/>
    <w:rsid w:val="00273461"/>
    <w:rsid w:val="00273462"/>
    <w:rsid w:val="002738A9"/>
    <w:rsid w:val="00275086"/>
    <w:rsid w:val="002752AF"/>
    <w:rsid w:val="00276F0E"/>
    <w:rsid w:val="002774E9"/>
    <w:rsid w:val="00277CB8"/>
    <w:rsid w:val="00281186"/>
    <w:rsid w:val="00281B53"/>
    <w:rsid w:val="00281C25"/>
    <w:rsid w:val="00281DBF"/>
    <w:rsid w:val="00281DD1"/>
    <w:rsid w:val="00282323"/>
    <w:rsid w:val="002823DA"/>
    <w:rsid w:val="00282916"/>
    <w:rsid w:val="0028455C"/>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0DD"/>
    <w:rsid w:val="00296EB7"/>
    <w:rsid w:val="002A0997"/>
    <w:rsid w:val="002A0BDA"/>
    <w:rsid w:val="002A18CD"/>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57E"/>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858"/>
    <w:rsid w:val="002C68F9"/>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D74CD"/>
    <w:rsid w:val="002E016F"/>
    <w:rsid w:val="002E0A48"/>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6023"/>
    <w:rsid w:val="00306D11"/>
    <w:rsid w:val="003077FC"/>
    <w:rsid w:val="00307EC4"/>
    <w:rsid w:val="003116F4"/>
    <w:rsid w:val="00311C6A"/>
    <w:rsid w:val="003120E9"/>
    <w:rsid w:val="00313086"/>
    <w:rsid w:val="00313595"/>
    <w:rsid w:val="00313949"/>
    <w:rsid w:val="00313E32"/>
    <w:rsid w:val="003149DA"/>
    <w:rsid w:val="00314E62"/>
    <w:rsid w:val="0031576E"/>
    <w:rsid w:val="00315B66"/>
    <w:rsid w:val="00315BB0"/>
    <w:rsid w:val="00315DEB"/>
    <w:rsid w:val="00316378"/>
    <w:rsid w:val="00316E23"/>
    <w:rsid w:val="0031727D"/>
    <w:rsid w:val="00317478"/>
    <w:rsid w:val="00320477"/>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50F"/>
    <w:rsid w:val="0033666A"/>
    <w:rsid w:val="00337B6F"/>
    <w:rsid w:val="00340692"/>
    <w:rsid w:val="0034171F"/>
    <w:rsid w:val="00341CBD"/>
    <w:rsid w:val="00342B94"/>
    <w:rsid w:val="0034352B"/>
    <w:rsid w:val="0034366F"/>
    <w:rsid w:val="00343BCF"/>
    <w:rsid w:val="00344B32"/>
    <w:rsid w:val="00344BC0"/>
    <w:rsid w:val="00344E0F"/>
    <w:rsid w:val="00347C09"/>
    <w:rsid w:val="00350EFB"/>
    <w:rsid w:val="00351A32"/>
    <w:rsid w:val="00351C09"/>
    <w:rsid w:val="00352402"/>
    <w:rsid w:val="00352869"/>
    <w:rsid w:val="00352A73"/>
    <w:rsid w:val="003535C4"/>
    <w:rsid w:val="003544EC"/>
    <w:rsid w:val="00354617"/>
    <w:rsid w:val="00356046"/>
    <w:rsid w:val="003560D6"/>
    <w:rsid w:val="00356339"/>
    <w:rsid w:val="00356416"/>
    <w:rsid w:val="003566A9"/>
    <w:rsid w:val="00356BF2"/>
    <w:rsid w:val="00356FE5"/>
    <w:rsid w:val="00357A98"/>
    <w:rsid w:val="00360319"/>
    <w:rsid w:val="00360350"/>
    <w:rsid w:val="00360B01"/>
    <w:rsid w:val="00360B51"/>
    <w:rsid w:val="003617CF"/>
    <w:rsid w:val="003619A0"/>
    <w:rsid w:val="00361FF9"/>
    <w:rsid w:val="0036239E"/>
    <w:rsid w:val="00362B03"/>
    <w:rsid w:val="00362CD9"/>
    <w:rsid w:val="003637DD"/>
    <w:rsid w:val="00364C1E"/>
    <w:rsid w:val="00365842"/>
    <w:rsid w:val="00366072"/>
    <w:rsid w:val="00367457"/>
    <w:rsid w:val="00367A41"/>
    <w:rsid w:val="00367BB3"/>
    <w:rsid w:val="0037023B"/>
    <w:rsid w:val="00370C9E"/>
    <w:rsid w:val="00370EB7"/>
    <w:rsid w:val="00370F20"/>
    <w:rsid w:val="00371635"/>
    <w:rsid w:val="00371FF2"/>
    <w:rsid w:val="00372D48"/>
    <w:rsid w:val="0037368C"/>
    <w:rsid w:val="00374D5F"/>
    <w:rsid w:val="00375053"/>
    <w:rsid w:val="00375150"/>
    <w:rsid w:val="003752A8"/>
    <w:rsid w:val="0037541F"/>
    <w:rsid w:val="003755F7"/>
    <w:rsid w:val="00375EF5"/>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7CD"/>
    <w:rsid w:val="00383834"/>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7D1"/>
    <w:rsid w:val="00396FA2"/>
    <w:rsid w:val="0039703D"/>
    <w:rsid w:val="0039736B"/>
    <w:rsid w:val="00397BB3"/>
    <w:rsid w:val="003A0DBE"/>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A0D"/>
    <w:rsid w:val="003A6D12"/>
    <w:rsid w:val="003A6D4C"/>
    <w:rsid w:val="003A7B3C"/>
    <w:rsid w:val="003B0724"/>
    <w:rsid w:val="003B1A5C"/>
    <w:rsid w:val="003B22F6"/>
    <w:rsid w:val="003B23E8"/>
    <w:rsid w:val="003B2402"/>
    <w:rsid w:val="003B3117"/>
    <w:rsid w:val="003B4177"/>
    <w:rsid w:val="003B4ADD"/>
    <w:rsid w:val="003B5691"/>
    <w:rsid w:val="003B6406"/>
    <w:rsid w:val="003B7080"/>
    <w:rsid w:val="003B721D"/>
    <w:rsid w:val="003B730D"/>
    <w:rsid w:val="003B7DAC"/>
    <w:rsid w:val="003C05B8"/>
    <w:rsid w:val="003C103A"/>
    <w:rsid w:val="003C11A9"/>
    <w:rsid w:val="003C146F"/>
    <w:rsid w:val="003C1DD4"/>
    <w:rsid w:val="003C20CD"/>
    <w:rsid w:val="003C24C1"/>
    <w:rsid w:val="003C458D"/>
    <w:rsid w:val="003C4F3C"/>
    <w:rsid w:val="003C6075"/>
    <w:rsid w:val="003C6292"/>
    <w:rsid w:val="003C6B43"/>
    <w:rsid w:val="003C6FE1"/>
    <w:rsid w:val="003C7735"/>
    <w:rsid w:val="003D0283"/>
    <w:rsid w:val="003D07AB"/>
    <w:rsid w:val="003D0A5B"/>
    <w:rsid w:val="003D0C67"/>
    <w:rsid w:val="003D0D98"/>
    <w:rsid w:val="003D10A1"/>
    <w:rsid w:val="003D15FF"/>
    <w:rsid w:val="003D24D4"/>
    <w:rsid w:val="003D254C"/>
    <w:rsid w:val="003D2EC6"/>
    <w:rsid w:val="003D3061"/>
    <w:rsid w:val="003D380E"/>
    <w:rsid w:val="003D3D9C"/>
    <w:rsid w:val="003D3DB9"/>
    <w:rsid w:val="003D3EEB"/>
    <w:rsid w:val="003D4AA8"/>
    <w:rsid w:val="003D535E"/>
    <w:rsid w:val="003D5D44"/>
    <w:rsid w:val="003D6542"/>
    <w:rsid w:val="003D683C"/>
    <w:rsid w:val="003D7042"/>
    <w:rsid w:val="003E0B66"/>
    <w:rsid w:val="003E0E02"/>
    <w:rsid w:val="003E1B6D"/>
    <w:rsid w:val="003E1E62"/>
    <w:rsid w:val="003E2AD0"/>
    <w:rsid w:val="003E2B00"/>
    <w:rsid w:val="003E3A12"/>
    <w:rsid w:val="003E4CAC"/>
    <w:rsid w:val="003E51AA"/>
    <w:rsid w:val="003E6A4B"/>
    <w:rsid w:val="003E7041"/>
    <w:rsid w:val="003E70EA"/>
    <w:rsid w:val="003E7643"/>
    <w:rsid w:val="003E79BB"/>
    <w:rsid w:val="003E7B37"/>
    <w:rsid w:val="003F01A0"/>
    <w:rsid w:val="003F11CA"/>
    <w:rsid w:val="003F1867"/>
    <w:rsid w:val="003F23A4"/>
    <w:rsid w:val="003F2F1A"/>
    <w:rsid w:val="003F3106"/>
    <w:rsid w:val="003F3875"/>
    <w:rsid w:val="003F3B5D"/>
    <w:rsid w:val="003F3E2F"/>
    <w:rsid w:val="003F45C3"/>
    <w:rsid w:val="003F48CB"/>
    <w:rsid w:val="003F49B5"/>
    <w:rsid w:val="003F49ED"/>
    <w:rsid w:val="003F4D62"/>
    <w:rsid w:val="003F5168"/>
    <w:rsid w:val="003F5B47"/>
    <w:rsid w:val="003F60A2"/>
    <w:rsid w:val="003F70B2"/>
    <w:rsid w:val="003F70B4"/>
    <w:rsid w:val="003F75B1"/>
    <w:rsid w:val="00400650"/>
    <w:rsid w:val="00400682"/>
    <w:rsid w:val="004013D5"/>
    <w:rsid w:val="00401B5F"/>
    <w:rsid w:val="00402287"/>
    <w:rsid w:val="004022A9"/>
    <w:rsid w:val="00402479"/>
    <w:rsid w:val="00402870"/>
    <w:rsid w:val="00402E39"/>
    <w:rsid w:val="00402E6C"/>
    <w:rsid w:val="004030AE"/>
    <w:rsid w:val="00403579"/>
    <w:rsid w:val="004037B8"/>
    <w:rsid w:val="004039B5"/>
    <w:rsid w:val="00403C67"/>
    <w:rsid w:val="00403F94"/>
    <w:rsid w:val="004043B9"/>
    <w:rsid w:val="004046E8"/>
    <w:rsid w:val="00404D39"/>
    <w:rsid w:val="00405071"/>
    <w:rsid w:val="0040592C"/>
    <w:rsid w:val="00405AC2"/>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1C8D"/>
    <w:rsid w:val="00412767"/>
    <w:rsid w:val="00412EC4"/>
    <w:rsid w:val="00413AFC"/>
    <w:rsid w:val="00413F35"/>
    <w:rsid w:val="00414DF5"/>
    <w:rsid w:val="00415708"/>
    <w:rsid w:val="00415891"/>
    <w:rsid w:val="00415994"/>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3135"/>
    <w:rsid w:val="0043345C"/>
    <w:rsid w:val="00433580"/>
    <w:rsid w:val="0043375B"/>
    <w:rsid w:val="00434616"/>
    <w:rsid w:val="0043501F"/>
    <w:rsid w:val="0043529E"/>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D32"/>
    <w:rsid w:val="00452F6C"/>
    <w:rsid w:val="00453291"/>
    <w:rsid w:val="00453DD3"/>
    <w:rsid w:val="00453E56"/>
    <w:rsid w:val="00455097"/>
    <w:rsid w:val="004551FB"/>
    <w:rsid w:val="004559D6"/>
    <w:rsid w:val="0045651A"/>
    <w:rsid w:val="0045670F"/>
    <w:rsid w:val="00456B2C"/>
    <w:rsid w:val="00457551"/>
    <w:rsid w:val="00457A8D"/>
    <w:rsid w:val="00457BA9"/>
    <w:rsid w:val="00457DFE"/>
    <w:rsid w:val="00457E7D"/>
    <w:rsid w:val="00457F5B"/>
    <w:rsid w:val="00457F6E"/>
    <w:rsid w:val="00460089"/>
    <w:rsid w:val="0046163D"/>
    <w:rsid w:val="00461740"/>
    <w:rsid w:val="00461782"/>
    <w:rsid w:val="00462087"/>
    <w:rsid w:val="00462BA8"/>
    <w:rsid w:val="00462C61"/>
    <w:rsid w:val="0046367A"/>
    <w:rsid w:val="00464A0F"/>
    <w:rsid w:val="00464B6B"/>
    <w:rsid w:val="00464C09"/>
    <w:rsid w:val="00464CAA"/>
    <w:rsid w:val="00464D12"/>
    <w:rsid w:val="004664FF"/>
    <w:rsid w:val="00466996"/>
    <w:rsid w:val="00467074"/>
    <w:rsid w:val="0046768E"/>
    <w:rsid w:val="00467790"/>
    <w:rsid w:val="00470164"/>
    <w:rsid w:val="004701FF"/>
    <w:rsid w:val="004704B4"/>
    <w:rsid w:val="004721A1"/>
    <w:rsid w:val="004722CF"/>
    <w:rsid w:val="00472B1A"/>
    <w:rsid w:val="00472B93"/>
    <w:rsid w:val="004732A7"/>
    <w:rsid w:val="00473FD4"/>
    <w:rsid w:val="00474552"/>
    <w:rsid w:val="00474BFF"/>
    <w:rsid w:val="00475746"/>
    <w:rsid w:val="00475FF6"/>
    <w:rsid w:val="0047681A"/>
    <w:rsid w:val="0048043B"/>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87C6B"/>
    <w:rsid w:val="00490CF0"/>
    <w:rsid w:val="0049126E"/>
    <w:rsid w:val="004912F4"/>
    <w:rsid w:val="00491B9B"/>
    <w:rsid w:val="00492717"/>
    <w:rsid w:val="00492EFB"/>
    <w:rsid w:val="004931AF"/>
    <w:rsid w:val="004933D3"/>
    <w:rsid w:val="00493B83"/>
    <w:rsid w:val="00494514"/>
    <w:rsid w:val="00494539"/>
    <w:rsid w:val="00494873"/>
    <w:rsid w:val="004949AD"/>
    <w:rsid w:val="00495341"/>
    <w:rsid w:val="0049694A"/>
    <w:rsid w:val="00496B02"/>
    <w:rsid w:val="00496DC0"/>
    <w:rsid w:val="0049729B"/>
    <w:rsid w:val="00497520"/>
    <w:rsid w:val="004A02A5"/>
    <w:rsid w:val="004A077A"/>
    <w:rsid w:val="004A1202"/>
    <w:rsid w:val="004A16E4"/>
    <w:rsid w:val="004A1785"/>
    <w:rsid w:val="004A1CBA"/>
    <w:rsid w:val="004A216E"/>
    <w:rsid w:val="004A2364"/>
    <w:rsid w:val="004A390D"/>
    <w:rsid w:val="004A47FF"/>
    <w:rsid w:val="004A48D1"/>
    <w:rsid w:val="004A49F2"/>
    <w:rsid w:val="004A513D"/>
    <w:rsid w:val="004A59FD"/>
    <w:rsid w:val="004A77F7"/>
    <w:rsid w:val="004A7A83"/>
    <w:rsid w:val="004B04C7"/>
    <w:rsid w:val="004B0DEA"/>
    <w:rsid w:val="004B1008"/>
    <w:rsid w:val="004B173C"/>
    <w:rsid w:val="004B2241"/>
    <w:rsid w:val="004B24DE"/>
    <w:rsid w:val="004B2BB7"/>
    <w:rsid w:val="004B3739"/>
    <w:rsid w:val="004B41CB"/>
    <w:rsid w:val="004B4838"/>
    <w:rsid w:val="004B59F0"/>
    <w:rsid w:val="004B5AFE"/>
    <w:rsid w:val="004B62F4"/>
    <w:rsid w:val="004B733F"/>
    <w:rsid w:val="004B7659"/>
    <w:rsid w:val="004B7D46"/>
    <w:rsid w:val="004C0F34"/>
    <w:rsid w:val="004C1222"/>
    <w:rsid w:val="004C1636"/>
    <w:rsid w:val="004C1799"/>
    <w:rsid w:val="004C26C7"/>
    <w:rsid w:val="004C38E4"/>
    <w:rsid w:val="004C4B74"/>
    <w:rsid w:val="004C4E78"/>
    <w:rsid w:val="004C57C0"/>
    <w:rsid w:val="004C76C1"/>
    <w:rsid w:val="004C77C4"/>
    <w:rsid w:val="004C7D50"/>
    <w:rsid w:val="004C7F33"/>
    <w:rsid w:val="004D075E"/>
    <w:rsid w:val="004D0842"/>
    <w:rsid w:val="004D0ABA"/>
    <w:rsid w:val="004D0F11"/>
    <w:rsid w:val="004D19D0"/>
    <w:rsid w:val="004D1CB3"/>
    <w:rsid w:val="004D2054"/>
    <w:rsid w:val="004D21F3"/>
    <w:rsid w:val="004D2D88"/>
    <w:rsid w:val="004D3394"/>
    <w:rsid w:val="004D3402"/>
    <w:rsid w:val="004D3C1F"/>
    <w:rsid w:val="004D3E6F"/>
    <w:rsid w:val="004D4097"/>
    <w:rsid w:val="004D434D"/>
    <w:rsid w:val="004D43FD"/>
    <w:rsid w:val="004D4634"/>
    <w:rsid w:val="004D512D"/>
    <w:rsid w:val="004D53FB"/>
    <w:rsid w:val="004D5EDC"/>
    <w:rsid w:val="004D5F80"/>
    <w:rsid w:val="004E027C"/>
    <w:rsid w:val="004E064C"/>
    <w:rsid w:val="004E079F"/>
    <w:rsid w:val="004E0B50"/>
    <w:rsid w:val="004E15C0"/>
    <w:rsid w:val="004E23D8"/>
    <w:rsid w:val="004E2CC1"/>
    <w:rsid w:val="004E33A4"/>
    <w:rsid w:val="004E33D9"/>
    <w:rsid w:val="004E4425"/>
    <w:rsid w:val="004E6222"/>
    <w:rsid w:val="004E67BC"/>
    <w:rsid w:val="004E698A"/>
    <w:rsid w:val="004E6A9A"/>
    <w:rsid w:val="004E7BB8"/>
    <w:rsid w:val="004E7D32"/>
    <w:rsid w:val="004E7DE8"/>
    <w:rsid w:val="004F0459"/>
    <w:rsid w:val="004F07CF"/>
    <w:rsid w:val="004F0817"/>
    <w:rsid w:val="004F0B0D"/>
    <w:rsid w:val="004F29EE"/>
    <w:rsid w:val="004F3F71"/>
    <w:rsid w:val="004F40CB"/>
    <w:rsid w:val="004F502A"/>
    <w:rsid w:val="004F53F4"/>
    <w:rsid w:val="004F58E7"/>
    <w:rsid w:val="004F6DAD"/>
    <w:rsid w:val="004F6E8F"/>
    <w:rsid w:val="004F733D"/>
    <w:rsid w:val="004F7828"/>
    <w:rsid w:val="004F7908"/>
    <w:rsid w:val="00500D40"/>
    <w:rsid w:val="00501066"/>
    <w:rsid w:val="00501CAF"/>
    <w:rsid w:val="00502FB7"/>
    <w:rsid w:val="00503524"/>
    <w:rsid w:val="0050405C"/>
    <w:rsid w:val="00504204"/>
    <w:rsid w:val="005044E2"/>
    <w:rsid w:val="00504E8D"/>
    <w:rsid w:val="005052BD"/>
    <w:rsid w:val="00505355"/>
    <w:rsid w:val="005059EF"/>
    <w:rsid w:val="00507391"/>
    <w:rsid w:val="0051066C"/>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16CB"/>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62A"/>
    <w:rsid w:val="00542AA5"/>
    <w:rsid w:val="00543B84"/>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57931"/>
    <w:rsid w:val="005603E9"/>
    <w:rsid w:val="00560B1C"/>
    <w:rsid w:val="00560CF3"/>
    <w:rsid w:val="00561809"/>
    <w:rsid w:val="005623DE"/>
    <w:rsid w:val="005625F4"/>
    <w:rsid w:val="00562E83"/>
    <w:rsid w:val="005636FB"/>
    <w:rsid w:val="00563701"/>
    <w:rsid w:val="00563FBF"/>
    <w:rsid w:val="00564AB3"/>
    <w:rsid w:val="005652B0"/>
    <w:rsid w:val="00565338"/>
    <w:rsid w:val="0056536C"/>
    <w:rsid w:val="00565C04"/>
    <w:rsid w:val="00565CB7"/>
    <w:rsid w:val="005661B2"/>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558"/>
    <w:rsid w:val="00580799"/>
    <w:rsid w:val="005807BC"/>
    <w:rsid w:val="00580B99"/>
    <w:rsid w:val="0058154E"/>
    <w:rsid w:val="00582867"/>
    <w:rsid w:val="0058364D"/>
    <w:rsid w:val="00583A2E"/>
    <w:rsid w:val="0058452F"/>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6B03"/>
    <w:rsid w:val="00597E9E"/>
    <w:rsid w:val="005A0B3D"/>
    <w:rsid w:val="005A0F1A"/>
    <w:rsid w:val="005A1471"/>
    <w:rsid w:val="005A1B54"/>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FA9"/>
    <w:rsid w:val="005D7796"/>
    <w:rsid w:val="005D7F80"/>
    <w:rsid w:val="005E05B2"/>
    <w:rsid w:val="005E09F8"/>
    <w:rsid w:val="005E11C2"/>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4380"/>
    <w:rsid w:val="005F5101"/>
    <w:rsid w:val="005F5809"/>
    <w:rsid w:val="005F680F"/>
    <w:rsid w:val="005F6A88"/>
    <w:rsid w:val="005F6B70"/>
    <w:rsid w:val="005F6EDC"/>
    <w:rsid w:val="005F7189"/>
    <w:rsid w:val="005F719A"/>
    <w:rsid w:val="006006CB"/>
    <w:rsid w:val="00600867"/>
    <w:rsid w:val="00600EE6"/>
    <w:rsid w:val="00601FE6"/>
    <w:rsid w:val="00602DE1"/>
    <w:rsid w:val="00602E41"/>
    <w:rsid w:val="00603FB1"/>
    <w:rsid w:val="00604645"/>
    <w:rsid w:val="006047CA"/>
    <w:rsid w:val="00604AF7"/>
    <w:rsid w:val="00604EA6"/>
    <w:rsid w:val="0060520D"/>
    <w:rsid w:val="00605F1C"/>
    <w:rsid w:val="006060C7"/>
    <w:rsid w:val="00606280"/>
    <w:rsid w:val="006067F5"/>
    <w:rsid w:val="0060693F"/>
    <w:rsid w:val="00606AEE"/>
    <w:rsid w:val="00606E8B"/>
    <w:rsid w:val="00607670"/>
    <w:rsid w:val="006104AC"/>
    <w:rsid w:val="006111F2"/>
    <w:rsid w:val="006123EB"/>
    <w:rsid w:val="00612A9E"/>
    <w:rsid w:val="00613131"/>
    <w:rsid w:val="00613BD1"/>
    <w:rsid w:val="00613C6A"/>
    <w:rsid w:val="00613F5F"/>
    <w:rsid w:val="0061416B"/>
    <w:rsid w:val="00614A06"/>
    <w:rsid w:val="006153C7"/>
    <w:rsid w:val="0061594A"/>
    <w:rsid w:val="00616119"/>
    <w:rsid w:val="00616BB1"/>
    <w:rsid w:val="00617373"/>
    <w:rsid w:val="0062006A"/>
    <w:rsid w:val="00621356"/>
    <w:rsid w:val="00621773"/>
    <w:rsid w:val="006233D5"/>
    <w:rsid w:val="00624621"/>
    <w:rsid w:val="00624ECF"/>
    <w:rsid w:val="00624F1C"/>
    <w:rsid w:val="0062537E"/>
    <w:rsid w:val="00625689"/>
    <w:rsid w:val="00625779"/>
    <w:rsid w:val="006257AB"/>
    <w:rsid w:val="00630282"/>
    <w:rsid w:val="006303F6"/>
    <w:rsid w:val="00631112"/>
    <w:rsid w:val="006316BC"/>
    <w:rsid w:val="00631910"/>
    <w:rsid w:val="00631A7C"/>
    <w:rsid w:val="00631E49"/>
    <w:rsid w:val="00632250"/>
    <w:rsid w:val="006327BE"/>
    <w:rsid w:val="006335C0"/>
    <w:rsid w:val="0063373E"/>
    <w:rsid w:val="006337A5"/>
    <w:rsid w:val="006338DB"/>
    <w:rsid w:val="00634151"/>
    <w:rsid w:val="00634190"/>
    <w:rsid w:val="0063425F"/>
    <w:rsid w:val="006342C1"/>
    <w:rsid w:val="006346A3"/>
    <w:rsid w:val="006354BD"/>
    <w:rsid w:val="0063586D"/>
    <w:rsid w:val="00635A5F"/>
    <w:rsid w:val="00636354"/>
    <w:rsid w:val="0063710C"/>
    <w:rsid w:val="00640439"/>
    <w:rsid w:val="006404D8"/>
    <w:rsid w:val="006406FB"/>
    <w:rsid w:val="00640825"/>
    <w:rsid w:val="00640A36"/>
    <w:rsid w:val="0064173E"/>
    <w:rsid w:val="006419FF"/>
    <w:rsid w:val="00641C37"/>
    <w:rsid w:val="00641CAA"/>
    <w:rsid w:val="00642599"/>
    <w:rsid w:val="00642631"/>
    <w:rsid w:val="00642D5D"/>
    <w:rsid w:val="00642F4A"/>
    <w:rsid w:val="0064353E"/>
    <w:rsid w:val="00643D7E"/>
    <w:rsid w:val="00644062"/>
    <w:rsid w:val="006443FC"/>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17F"/>
    <w:rsid w:val="006619F0"/>
    <w:rsid w:val="00661EA8"/>
    <w:rsid w:val="00661FF0"/>
    <w:rsid w:val="00662424"/>
    <w:rsid w:val="00663B9B"/>
    <w:rsid w:val="00664A36"/>
    <w:rsid w:val="00664A83"/>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5E93"/>
    <w:rsid w:val="006778DE"/>
    <w:rsid w:val="006779AA"/>
    <w:rsid w:val="00680680"/>
    <w:rsid w:val="00680EEC"/>
    <w:rsid w:val="00681240"/>
    <w:rsid w:val="00682247"/>
    <w:rsid w:val="00682973"/>
    <w:rsid w:val="00682B6A"/>
    <w:rsid w:val="0068427C"/>
    <w:rsid w:val="006854ED"/>
    <w:rsid w:val="00685A13"/>
    <w:rsid w:val="006863A3"/>
    <w:rsid w:val="006866EB"/>
    <w:rsid w:val="006879DA"/>
    <w:rsid w:val="00687C18"/>
    <w:rsid w:val="00687FD0"/>
    <w:rsid w:val="0069025D"/>
    <w:rsid w:val="006905D3"/>
    <w:rsid w:val="00690C71"/>
    <w:rsid w:val="00691371"/>
    <w:rsid w:val="00691B8C"/>
    <w:rsid w:val="00691C04"/>
    <w:rsid w:val="00691D9D"/>
    <w:rsid w:val="00693B50"/>
    <w:rsid w:val="00693BCB"/>
    <w:rsid w:val="00694EAB"/>
    <w:rsid w:val="00695CDB"/>
    <w:rsid w:val="00696293"/>
    <w:rsid w:val="00696524"/>
    <w:rsid w:val="006967F9"/>
    <w:rsid w:val="00696A91"/>
    <w:rsid w:val="006972F2"/>
    <w:rsid w:val="00697694"/>
    <w:rsid w:val="00697DD5"/>
    <w:rsid w:val="006A002D"/>
    <w:rsid w:val="006A0263"/>
    <w:rsid w:val="006A0C70"/>
    <w:rsid w:val="006A12C2"/>
    <w:rsid w:val="006A18CB"/>
    <w:rsid w:val="006A1B51"/>
    <w:rsid w:val="006A20E0"/>
    <w:rsid w:val="006A24C8"/>
    <w:rsid w:val="006A2B1A"/>
    <w:rsid w:val="006A3F0E"/>
    <w:rsid w:val="006A69C1"/>
    <w:rsid w:val="006B1064"/>
    <w:rsid w:val="006B1FCC"/>
    <w:rsid w:val="006B2258"/>
    <w:rsid w:val="006B2340"/>
    <w:rsid w:val="006B2C0C"/>
    <w:rsid w:val="006B327A"/>
    <w:rsid w:val="006B3288"/>
    <w:rsid w:val="006B3422"/>
    <w:rsid w:val="006B4C85"/>
    <w:rsid w:val="006B52A3"/>
    <w:rsid w:val="006B5CB5"/>
    <w:rsid w:val="006B6594"/>
    <w:rsid w:val="006C04F5"/>
    <w:rsid w:val="006C0ACB"/>
    <w:rsid w:val="006C0D9E"/>
    <w:rsid w:val="006C163F"/>
    <w:rsid w:val="006C305C"/>
    <w:rsid w:val="006C3159"/>
    <w:rsid w:val="006C33D4"/>
    <w:rsid w:val="006C3F7D"/>
    <w:rsid w:val="006C4965"/>
    <w:rsid w:val="006C63CC"/>
    <w:rsid w:val="006C73B2"/>
    <w:rsid w:val="006D01E0"/>
    <w:rsid w:val="006D0816"/>
    <w:rsid w:val="006D09D3"/>
    <w:rsid w:val="006D0FA6"/>
    <w:rsid w:val="006D128F"/>
    <w:rsid w:val="006D13DC"/>
    <w:rsid w:val="006D1AAE"/>
    <w:rsid w:val="006D29C8"/>
    <w:rsid w:val="006D6CB0"/>
    <w:rsid w:val="006D7F28"/>
    <w:rsid w:val="006E0C2C"/>
    <w:rsid w:val="006E1310"/>
    <w:rsid w:val="006E2217"/>
    <w:rsid w:val="006E25B2"/>
    <w:rsid w:val="006E269E"/>
    <w:rsid w:val="006E477B"/>
    <w:rsid w:val="006E47AC"/>
    <w:rsid w:val="006E4E14"/>
    <w:rsid w:val="006E4F5F"/>
    <w:rsid w:val="006E53A3"/>
    <w:rsid w:val="006E5EDC"/>
    <w:rsid w:val="006E6224"/>
    <w:rsid w:val="006E6681"/>
    <w:rsid w:val="006E6722"/>
    <w:rsid w:val="006E6E0B"/>
    <w:rsid w:val="006E7272"/>
    <w:rsid w:val="006E72FA"/>
    <w:rsid w:val="006E75CD"/>
    <w:rsid w:val="006E775F"/>
    <w:rsid w:val="006E7CDA"/>
    <w:rsid w:val="006E7D19"/>
    <w:rsid w:val="006F0997"/>
    <w:rsid w:val="006F09CF"/>
    <w:rsid w:val="006F0E0B"/>
    <w:rsid w:val="006F17E4"/>
    <w:rsid w:val="006F19B5"/>
    <w:rsid w:val="006F292E"/>
    <w:rsid w:val="006F2F38"/>
    <w:rsid w:val="006F3B38"/>
    <w:rsid w:val="006F44C1"/>
    <w:rsid w:val="006F50FD"/>
    <w:rsid w:val="006F5584"/>
    <w:rsid w:val="006F6D34"/>
    <w:rsid w:val="006F7045"/>
    <w:rsid w:val="006F7150"/>
    <w:rsid w:val="006F7A2F"/>
    <w:rsid w:val="00700E10"/>
    <w:rsid w:val="00701F42"/>
    <w:rsid w:val="00702A9C"/>
    <w:rsid w:val="00702AFA"/>
    <w:rsid w:val="00702BF8"/>
    <w:rsid w:val="00703762"/>
    <w:rsid w:val="007065DF"/>
    <w:rsid w:val="00707318"/>
    <w:rsid w:val="00707DCF"/>
    <w:rsid w:val="007102A2"/>
    <w:rsid w:val="007104C6"/>
    <w:rsid w:val="007104F3"/>
    <w:rsid w:val="00710762"/>
    <w:rsid w:val="00710CF1"/>
    <w:rsid w:val="00710E8A"/>
    <w:rsid w:val="007116B4"/>
    <w:rsid w:val="0071188B"/>
    <w:rsid w:val="00711F99"/>
    <w:rsid w:val="00711FB6"/>
    <w:rsid w:val="00712BFC"/>
    <w:rsid w:val="00712CD5"/>
    <w:rsid w:val="00713433"/>
    <w:rsid w:val="0071468F"/>
    <w:rsid w:val="007146BA"/>
    <w:rsid w:val="007147E5"/>
    <w:rsid w:val="00714FE9"/>
    <w:rsid w:val="0071553E"/>
    <w:rsid w:val="00717A60"/>
    <w:rsid w:val="00717F2B"/>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27C54"/>
    <w:rsid w:val="00730007"/>
    <w:rsid w:val="007302B6"/>
    <w:rsid w:val="0073056F"/>
    <w:rsid w:val="00731B64"/>
    <w:rsid w:val="00732005"/>
    <w:rsid w:val="00732D89"/>
    <w:rsid w:val="00732FD3"/>
    <w:rsid w:val="00733199"/>
    <w:rsid w:val="007334CD"/>
    <w:rsid w:val="00733ECC"/>
    <w:rsid w:val="007346AA"/>
    <w:rsid w:val="00734A86"/>
    <w:rsid w:val="007351A2"/>
    <w:rsid w:val="007353B5"/>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3E44"/>
    <w:rsid w:val="00764071"/>
    <w:rsid w:val="0076414B"/>
    <w:rsid w:val="007647E1"/>
    <w:rsid w:val="00764D33"/>
    <w:rsid w:val="00764DB2"/>
    <w:rsid w:val="007652DE"/>
    <w:rsid w:val="0076533C"/>
    <w:rsid w:val="00766777"/>
    <w:rsid w:val="0076788A"/>
    <w:rsid w:val="00770276"/>
    <w:rsid w:val="007702F3"/>
    <w:rsid w:val="007711D3"/>
    <w:rsid w:val="00771DE5"/>
    <w:rsid w:val="00771E33"/>
    <w:rsid w:val="00772D07"/>
    <w:rsid w:val="00773654"/>
    <w:rsid w:val="0077390D"/>
    <w:rsid w:val="00773E82"/>
    <w:rsid w:val="007745C7"/>
    <w:rsid w:val="007746D1"/>
    <w:rsid w:val="007756AA"/>
    <w:rsid w:val="007757E9"/>
    <w:rsid w:val="00775D3D"/>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6508"/>
    <w:rsid w:val="007866D4"/>
    <w:rsid w:val="00786B54"/>
    <w:rsid w:val="00786D6A"/>
    <w:rsid w:val="00786DDB"/>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795"/>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5F16"/>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661B"/>
    <w:rsid w:val="007C6780"/>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1ABE"/>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0DE"/>
    <w:rsid w:val="007F041F"/>
    <w:rsid w:val="007F0450"/>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4F7B"/>
    <w:rsid w:val="007F564D"/>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80C"/>
    <w:rsid w:val="00805C64"/>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6138"/>
    <w:rsid w:val="008377B8"/>
    <w:rsid w:val="008378A3"/>
    <w:rsid w:val="0083791C"/>
    <w:rsid w:val="00837B36"/>
    <w:rsid w:val="00837D3B"/>
    <w:rsid w:val="00840749"/>
    <w:rsid w:val="00840D5B"/>
    <w:rsid w:val="0084120D"/>
    <w:rsid w:val="00842594"/>
    <w:rsid w:val="00842994"/>
    <w:rsid w:val="00842BA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076"/>
    <w:rsid w:val="00857422"/>
    <w:rsid w:val="0085776B"/>
    <w:rsid w:val="008577C3"/>
    <w:rsid w:val="00860520"/>
    <w:rsid w:val="008606DE"/>
    <w:rsid w:val="008610A5"/>
    <w:rsid w:val="00861D91"/>
    <w:rsid w:val="00861DAB"/>
    <w:rsid w:val="00861E54"/>
    <w:rsid w:val="008628B6"/>
    <w:rsid w:val="00862909"/>
    <w:rsid w:val="00863939"/>
    <w:rsid w:val="00863BF5"/>
    <w:rsid w:val="00863C2F"/>
    <w:rsid w:val="00863EE8"/>
    <w:rsid w:val="00864842"/>
    <w:rsid w:val="00867793"/>
    <w:rsid w:val="00867B1C"/>
    <w:rsid w:val="0087046A"/>
    <w:rsid w:val="008718EA"/>
    <w:rsid w:val="0087190F"/>
    <w:rsid w:val="00871D73"/>
    <w:rsid w:val="00871F6D"/>
    <w:rsid w:val="0087272A"/>
    <w:rsid w:val="0087286A"/>
    <w:rsid w:val="00872E4C"/>
    <w:rsid w:val="00873DC5"/>
    <w:rsid w:val="0087484C"/>
    <w:rsid w:val="0087495F"/>
    <w:rsid w:val="00874CA4"/>
    <w:rsid w:val="00875B0C"/>
    <w:rsid w:val="0087625F"/>
    <w:rsid w:val="00876808"/>
    <w:rsid w:val="008769BB"/>
    <w:rsid w:val="00877920"/>
    <w:rsid w:val="00877AC5"/>
    <w:rsid w:val="00880DD5"/>
    <w:rsid w:val="00881AF0"/>
    <w:rsid w:val="00881FC9"/>
    <w:rsid w:val="00882369"/>
    <w:rsid w:val="008824C8"/>
    <w:rsid w:val="00883AD4"/>
    <w:rsid w:val="00884581"/>
    <w:rsid w:val="00885316"/>
    <w:rsid w:val="00885380"/>
    <w:rsid w:val="00885A29"/>
    <w:rsid w:val="00885A7E"/>
    <w:rsid w:val="00886F62"/>
    <w:rsid w:val="0088706E"/>
    <w:rsid w:val="00887132"/>
    <w:rsid w:val="0088771B"/>
    <w:rsid w:val="0089114D"/>
    <w:rsid w:val="0089163C"/>
    <w:rsid w:val="0089166C"/>
    <w:rsid w:val="008918D6"/>
    <w:rsid w:val="00891D39"/>
    <w:rsid w:val="00891DB3"/>
    <w:rsid w:val="00891E8C"/>
    <w:rsid w:val="008921D4"/>
    <w:rsid w:val="00892F52"/>
    <w:rsid w:val="00893125"/>
    <w:rsid w:val="00893318"/>
    <w:rsid w:val="008937BC"/>
    <w:rsid w:val="00895221"/>
    <w:rsid w:val="0089540E"/>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8AE"/>
    <w:rsid w:val="008A5952"/>
    <w:rsid w:val="008A5A9A"/>
    <w:rsid w:val="008A665E"/>
    <w:rsid w:val="008A6CE5"/>
    <w:rsid w:val="008A76E0"/>
    <w:rsid w:val="008A7ABD"/>
    <w:rsid w:val="008B0074"/>
    <w:rsid w:val="008B1A1B"/>
    <w:rsid w:val="008B1B9E"/>
    <w:rsid w:val="008B20F2"/>
    <w:rsid w:val="008B4029"/>
    <w:rsid w:val="008B42F7"/>
    <w:rsid w:val="008B5198"/>
    <w:rsid w:val="008B5EDA"/>
    <w:rsid w:val="008B7581"/>
    <w:rsid w:val="008B774E"/>
    <w:rsid w:val="008C178E"/>
    <w:rsid w:val="008C1BBB"/>
    <w:rsid w:val="008C3159"/>
    <w:rsid w:val="008C35A1"/>
    <w:rsid w:val="008C4394"/>
    <w:rsid w:val="008C457B"/>
    <w:rsid w:val="008C464D"/>
    <w:rsid w:val="008C4946"/>
    <w:rsid w:val="008C5C53"/>
    <w:rsid w:val="008C60B6"/>
    <w:rsid w:val="008C6135"/>
    <w:rsid w:val="008C6E11"/>
    <w:rsid w:val="008C7073"/>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50C"/>
    <w:rsid w:val="008E0AD9"/>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241B"/>
    <w:rsid w:val="00903745"/>
    <w:rsid w:val="00904519"/>
    <w:rsid w:val="0090490E"/>
    <w:rsid w:val="00905630"/>
    <w:rsid w:val="00905D5D"/>
    <w:rsid w:val="00906F28"/>
    <w:rsid w:val="00907B08"/>
    <w:rsid w:val="0091022C"/>
    <w:rsid w:val="009105AF"/>
    <w:rsid w:val="00910D39"/>
    <w:rsid w:val="00911064"/>
    <w:rsid w:val="00911EF0"/>
    <w:rsid w:val="0091289F"/>
    <w:rsid w:val="00912C4C"/>
    <w:rsid w:val="00912DA8"/>
    <w:rsid w:val="00913395"/>
    <w:rsid w:val="00913F2C"/>
    <w:rsid w:val="00914418"/>
    <w:rsid w:val="00914DA7"/>
    <w:rsid w:val="00915E59"/>
    <w:rsid w:val="0091607F"/>
    <w:rsid w:val="009161E9"/>
    <w:rsid w:val="0091656D"/>
    <w:rsid w:val="009167DC"/>
    <w:rsid w:val="00916E3F"/>
    <w:rsid w:val="00916F27"/>
    <w:rsid w:val="009202D6"/>
    <w:rsid w:val="009210E7"/>
    <w:rsid w:val="00921783"/>
    <w:rsid w:val="009218F8"/>
    <w:rsid w:val="00921AD4"/>
    <w:rsid w:val="00921B21"/>
    <w:rsid w:val="0092303D"/>
    <w:rsid w:val="00924E85"/>
    <w:rsid w:val="009254DE"/>
    <w:rsid w:val="0092608F"/>
    <w:rsid w:val="009263A2"/>
    <w:rsid w:val="00926DD9"/>
    <w:rsid w:val="009279FE"/>
    <w:rsid w:val="00927C31"/>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66C8"/>
    <w:rsid w:val="00957B15"/>
    <w:rsid w:val="00957BF5"/>
    <w:rsid w:val="009609F4"/>
    <w:rsid w:val="00960BC7"/>
    <w:rsid w:val="009614C4"/>
    <w:rsid w:val="0096178F"/>
    <w:rsid w:val="0096209A"/>
    <w:rsid w:val="00962EAB"/>
    <w:rsid w:val="009631DB"/>
    <w:rsid w:val="00963318"/>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5290"/>
    <w:rsid w:val="009763D0"/>
    <w:rsid w:val="00976EC9"/>
    <w:rsid w:val="00976EF0"/>
    <w:rsid w:val="009771C3"/>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5B46"/>
    <w:rsid w:val="009866A5"/>
    <w:rsid w:val="0098695E"/>
    <w:rsid w:val="00986976"/>
    <w:rsid w:val="009874F5"/>
    <w:rsid w:val="00987A4D"/>
    <w:rsid w:val="009905F5"/>
    <w:rsid w:val="00990B15"/>
    <w:rsid w:val="00990E77"/>
    <w:rsid w:val="00990EFF"/>
    <w:rsid w:val="009927DA"/>
    <w:rsid w:val="00992C95"/>
    <w:rsid w:val="00993A07"/>
    <w:rsid w:val="00994320"/>
    <w:rsid w:val="00994D79"/>
    <w:rsid w:val="009958EA"/>
    <w:rsid w:val="009974D8"/>
    <w:rsid w:val="009A0064"/>
    <w:rsid w:val="009A00A7"/>
    <w:rsid w:val="009A029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820"/>
    <w:rsid w:val="009B6F08"/>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A92"/>
    <w:rsid w:val="009D2B85"/>
    <w:rsid w:val="009D3905"/>
    <w:rsid w:val="009D40E4"/>
    <w:rsid w:val="009D521C"/>
    <w:rsid w:val="009D536C"/>
    <w:rsid w:val="009D5600"/>
    <w:rsid w:val="009D7451"/>
    <w:rsid w:val="009D789F"/>
    <w:rsid w:val="009D78A1"/>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4E3F"/>
    <w:rsid w:val="009E5906"/>
    <w:rsid w:val="009E610F"/>
    <w:rsid w:val="009E6194"/>
    <w:rsid w:val="009E6375"/>
    <w:rsid w:val="009E6C5E"/>
    <w:rsid w:val="009E7206"/>
    <w:rsid w:val="009F1001"/>
    <w:rsid w:val="009F1478"/>
    <w:rsid w:val="009F1542"/>
    <w:rsid w:val="009F1D78"/>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4ADE"/>
    <w:rsid w:val="00A152F2"/>
    <w:rsid w:val="00A164CD"/>
    <w:rsid w:val="00A16554"/>
    <w:rsid w:val="00A172CC"/>
    <w:rsid w:val="00A20041"/>
    <w:rsid w:val="00A20AFF"/>
    <w:rsid w:val="00A20F28"/>
    <w:rsid w:val="00A2115C"/>
    <w:rsid w:val="00A213A0"/>
    <w:rsid w:val="00A22DEB"/>
    <w:rsid w:val="00A230DD"/>
    <w:rsid w:val="00A231C1"/>
    <w:rsid w:val="00A2322F"/>
    <w:rsid w:val="00A23F36"/>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6E23"/>
    <w:rsid w:val="00A3760E"/>
    <w:rsid w:val="00A40187"/>
    <w:rsid w:val="00A40744"/>
    <w:rsid w:val="00A40F85"/>
    <w:rsid w:val="00A41826"/>
    <w:rsid w:val="00A41C07"/>
    <w:rsid w:val="00A42011"/>
    <w:rsid w:val="00A4206F"/>
    <w:rsid w:val="00A42FFF"/>
    <w:rsid w:val="00A4300A"/>
    <w:rsid w:val="00A4326A"/>
    <w:rsid w:val="00A4357F"/>
    <w:rsid w:val="00A4419E"/>
    <w:rsid w:val="00A44DEC"/>
    <w:rsid w:val="00A45A14"/>
    <w:rsid w:val="00A45A1F"/>
    <w:rsid w:val="00A4675B"/>
    <w:rsid w:val="00A4698E"/>
    <w:rsid w:val="00A46A69"/>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106"/>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593"/>
    <w:rsid w:val="00A75D41"/>
    <w:rsid w:val="00A76083"/>
    <w:rsid w:val="00A76E9F"/>
    <w:rsid w:val="00A7778A"/>
    <w:rsid w:val="00A777E0"/>
    <w:rsid w:val="00A77883"/>
    <w:rsid w:val="00A80D12"/>
    <w:rsid w:val="00A818EB"/>
    <w:rsid w:val="00A81A90"/>
    <w:rsid w:val="00A81BA6"/>
    <w:rsid w:val="00A8313E"/>
    <w:rsid w:val="00A83320"/>
    <w:rsid w:val="00A833CA"/>
    <w:rsid w:val="00A83488"/>
    <w:rsid w:val="00A83C6C"/>
    <w:rsid w:val="00A841CB"/>
    <w:rsid w:val="00A8534B"/>
    <w:rsid w:val="00A85894"/>
    <w:rsid w:val="00A86BCF"/>
    <w:rsid w:val="00A86CFC"/>
    <w:rsid w:val="00A8702E"/>
    <w:rsid w:val="00A872DB"/>
    <w:rsid w:val="00A87F42"/>
    <w:rsid w:val="00A909F8"/>
    <w:rsid w:val="00A90DA3"/>
    <w:rsid w:val="00A9139E"/>
    <w:rsid w:val="00A9169A"/>
    <w:rsid w:val="00A92C4A"/>
    <w:rsid w:val="00A932E0"/>
    <w:rsid w:val="00A933FD"/>
    <w:rsid w:val="00A941F0"/>
    <w:rsid w:val="00A946CF"/>
    <w:rsid w:val="00A955F7"/>
    <w:rsid w:val="00A95FFF"/>
    <w:rsid w:val="00A96270"/>
    <w:rsid w:val="00A962AF"/>
    <w:rsid w:val="00A96DA1"/>
    <w:rsid w:val="00A975F8"/>
    <w:rsid w:val="00A97FEC"/>
    <w:rsid w:val="00AA0163"/>
    <w:rsid w:val="00AA1157"/>
    <w:rsid w:val="00AA1A1D"/>
    <w:rsid w:val="00AA1DEA"/>
    <w:rsid w:val="00AA277E"/>
    <w:rsid w:val="00AA3064"/>
    <w:rsid w:val="00AA3268"/>
    <w:rsid w:val="00AA356C"/>
    <w:rsid w:val="00AA3661"/>
    <w:rsid w:val="00AA39AF"/>
    <w:rsid w:val="00AA54BB"/>
    <w:rsid w:val="00AA5693"/>
    <w:rsid w:val="00AA5BED"/>
    <w:rsid w:val="00AA5D7F"/>
    <w:rsid w:val="00AA612F"/>
    <w:rsid w:val="00AA68DD"/>
    <w:rsid w:val="00AA6BD7"/>
    <w:rsid w:val="00AA7F1F"/>
    <w:rsid w:val="00AB0A31"/>
    <w:rsid w:val="00AB0D22"/>
    <w:rsid w:val="00AB0EEF"/>
    <w:rsid w:val="00AB0FA2"/>
    <w:rsid w:val="00AB105C"/>
    <w:rsid w:val="00AB162F"/>
    <w:rsid w:val="00AB1C19"/>
    <w:rsid w:val="00AB1CD9"/>
    <w:rsid w:val="00AB28EF"/>
    <w:rsid w:val="00AB3918"/>
    <w:rsid w:val="00AB559C"/>
    <w:rsid w:val="00AB6D09"/>
    <w:rsid w:val="00AB6EC5"/>
    <w:rsid w:val="00AB7847"/>
    <w:rsid w:val="00AC164D"/>
    <w:rsid w:val="00AC16DC"/>
    <w:rsid w:val="00AC1D34"/>
    <w:rsid w:val="00AC1DE9"/>
    <w:rsid w:val="00AC2110"/>
    <w:rsid w:val="00AC2E69"/>
    <w:rsid w:val="00AC318C"/>
    <w:rsid w:val="00AC3218"/>
    <w:rsid w:val="00AC32C4"/>
    <w:rsid w:val="00AC3692"/>
    <w:rsid w:val="00AC3B04"/>
    <w:rsid w:val="00AC4883"/>
    <w:rsid w:val="00AC5153"/>
    <w:rsid w:val="00AC5864"/>
    <w:rsid w:val="00AC5B9C"/>
    <w:rsid w:val="00AC6856"/>
    <w:rsid w:val="00AC6E09"/>
    <w:rsid w:val="00AC73B9"/>
    <w:rsid w:val="00AC7A6E"/>
    <w:rsid w:val="00AD0964"/>
    <w:rsid w:val="00AD1075"/>
    <w:rsid w:val="00AD11E3"/>
    <w:rsid w:val="00AD14F0"/>
    <w:rsid w:val="00AD1C7F"/>
    <w:rsid w:val="00AD242A"/>
    <w:rsid w:val="00AD2978"/>
    <w:rsid w:val="00AD2BAB"/>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A55"/>
    <w:rsid w:val="00AE4E17"/>
    <w:rsid w:val="00AE5C51"/>
    <w:rsid w:val="00AE5EA6"/>
    <w:rsid w:val="00AE6077"/>
    <w:rsid w:val="00AE6BFF"/>
    <w:rsid w:val="00AE719A"/>
    <w:rsid w:val="00AE73E7"/>
    <w:rsid w:val="00AE790E"/>
    <w:rsid w:val="00AF012D"/>
    <w:rsid w:val="00AF0981"/>
    <w:rsid w:val="00AF0DED"/>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5E5E"/>
    <w:rsid w:val="00B076FA"/>
    <w:rsid w:val="00B1023A"/>
    <w:rsid w:val="00B104C8"/>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5F3A"/>
    <w:rsid w:val="00B279EF"/>
    <w:rsid w:val="00B27A99"/>
    <w:rsid w:val="00B27E80"/>
    <w:rsid w:val="00B31080"/>
    <w:rsid w:val="00B317E5"/>
    <w:rsid w:val="00B329B4"/>
    <w:rsid w:val="00B32C73"/>
    <w:rsid w:val="00B33421"/>
    <w:rsid w:val="00B34B15"/>
    <w:rsid w:val="00B35222"/>
    <w:rsid w:val="00B3528A"/>
    <w:rsid w:val="00B35B75"/>
    <w:rsid w:val="00B35C4E"/>
    <w:rsid w:val="00B35DC4"/>
    <w:rsid w:val="00B362F6"/>
    <w:rsid w:val="00B36F7A"/>
    <w:rsid w:val="00B4044F"/>
    <w:rsid w:val="00B4143A"/>
    <w:rsid w:val="00B41DF5"/>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0FF"/>
    <w:rsid w:val="00B634E4"/>
    <w:rsid w:val="00B635C1"/>
    <w:rsid w:val="00B63A6D"/>
    <w:rsid w:val="00B6421C"/>
    <w:rsid w:val="00B64FA4"/>
    <w:rsid w:val="00B6592B"/>
    <w:rsid w:val="00B65D12"/>
    <w:rsid w:val="00B66869"/>
    <w:rsid w:val="00B66E08"/>
    <w:rsid w:val="00B67436"/>
    <w:rsid w:val="00B677B0"/>
    <w:rsid w:val="00B67817"/>
    <w:rsid w:val="00B67C9C"/>
    <w:rsid w:val="00B7016D"/>
    <w:rsid w:val="00B701ED"/>
    <w:rsid w:val="00B71B08"/>
    <w:rsid w:val="00B724A7"/>
    <w:rsid w:val="00B72E96"/>
    <w:rsid w:val="00B7309C"/>
    <w:rsid w:val="00B737B2"/>
    <w:rsid w:val="00B74589"/>
    <w:rsid w:val="00B74D2C"/>
    <w:rsid w:val="00B750DC"/>
    <w:rsid w:val="00B757CF"/>
    <w:rsid w:val="00B7595C"/>
    <w:rsid w:val="00B7680B"/>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483"/>
    <w:rsid w:val="00B94CE8"/>
    <w:rsid w:val="00B94FE4"/>
    <w:rsid w:val="00B95407"/>
    <w:rsid w:val="00B954CC"/>
    <w:rsid w:val="00B96302"/>
    <w:rsid w:val="00B96AA0"/>
    <w:rsid w:val="00B97A38"/>
    <w:rsid w:val="00BA0231"/>
    <w:rsid w:val="00BA073B"/>
    <w:rsid w:val="00BA0786"/>
    <w:rsid w:val="00BA09FB"/>
    <w:rsid w:val="00BA0B3F"/>
    <w:rsid w:val="00BA0B7B"/>
    <w:rsid w:val="00BA0CC5"/>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CD5"/>
    <w:rsid w:val="00BB2FA9"/>
    <w:rsid w:val="00BB32A6"/>
    <w:rsid w:val="00BB4F60"/>
    <w:rsid w:val="00BB5278"/>
    <w:rsid w:val="00BB54B0"/>
    <w:rsid w:val="00BB5B5A"/>
    <w:rsid w:val="00BB5CE2"/>
    <w:rsid w:val="00BB6AD1"/>
    <w:rsid w:val="00BB73EC"/>
    <w:rsid w:val="00BB762B"/>
    <w:rsid w:val="00BB784B"/>
    <w:rsid w:val="00BC0381"/>
    <w:rsid w:val="00BC1117"/>
    <w:rsid w:val="00BC177C"/>
    <w:rsid w:val="00BC17F5"/>
    <w:rsid w:val="00BC1A94"/>
    <w:rsid w:val="00BC27C8"/>
    <w:rsid w:val="00BC2D3D"/>
    <w:rsid w:val="00BC4430"/>
    <w:rsid w:val="00BC51EB"/>
    <w:rsid w:val="00BC5D3B"/>
    <w:rsid w:val="00BC62C6"/>
    <w:rsid w:val="00BC640F"/>
    <w:rsid w:val="00BC6AB4"/>
    <w:rsid w:val="00BC7324"/>
    <w:rsid w:val="00BC78F7"/>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61B"/>
    <w:rsid w:val="00BD6FD4"/>
    <w:rsid w:val="00BD706B"/>
    <w:rsid w:val="00BD74ED"/>
    <w:rsid w:val="00BD7E53"/>
    <w:rsid w:val="00BE0184"/>
    <w:rsid w:val="00BE08DA"/>
    <w:rsid w:val="00BE173B"/>
    <w:rsid w:val="00BE25CB"/>
    <w:rsid w:val="00BE2948"/>
    <w:rsid w:val="00BE2B42"/>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2ED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365"/>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C2C"/>
    <w:rsid w:val="00C13E80"/>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3FD0"/>
    <w:rsid w:val="00C24566"/>
    <w:rsid w:val="00C245DB"/>
    <w:rsid w:val="00C25111"/>
    <w:rsid w:val="00C25B5D"/>
    <w:rsid w:val="00C25EE5"/>
    <w:rsid w:val="00C26160"/>
    <w:rsid w:val="00C272A7"/>
    <w:rsid w:val="00C27580"/>
    <w:rsid w:val="00C276D6"/>
    <w:rsid w:val="00C27C0C"/>
    <w:rsid w:val="00C30204"/>
    <w:rsid w:val="00C30D85"/>
    <w:rsid w:val="00C318A9"/>
    <w:rsid w:val="00C334DF"/>
    <w:rsid w:val="00C336CE"/>
    <w:rsid w:val="00C33DA8"/>
    <w:rsid w:val="00C341BA"/>
    <w:rsid w:val="00C34363"/>
    <w:rsid w:val="00C34AC9"/>
    <w:rsid w:val="00C34F61"/>
    <w:rsid w:val="00C34FF7"/>
    <w:rsid w:val="00C35229"/>
    <w:rsid w:val="00C3559E"/>
    <w:rsid w:val="00C357E4"/>
    <w:rsid w:val="00C35C8D"/>
    <w:rsid w:val="00C363CD"/>
    <w:rsid w:val="00C37A0E"/>
    <w:rsid w:val="00C37D0A"/>
    <w:rsid w:val="00C40B8A"/>
    <w:rsid w:val="00C41299"/>
    <w:rsid w:val="00C41D28"/>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17"/>
    <w:rsid w:val="00C547AD"/>
    <w:rsid w:val="00C54930"/>
    <w:rsid w:val="00C54B40"/>
    <w:rsid w:val="00C56664"/>
    <w:rsid w:val="00C56C81"/>
    <w:rsid w:val="00C5708C"/>
    <w:rsid w:val="00C5751F"/>
    <w:rsid w:val="00C57755"/>
    <w:rsid w:val="00C6049D"/>
    <w:rsid w:val="00C61796"/>
    <w:rsid w:val="00C61B23"/>
    <w:rsid w:val="00C621DE"/>
    <w:rsid w:val="00C625B1"/>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C56"/>
    <w:rsid w:val="00C765AE"/>
    <w:rsid w:val="00C77717"/>
    <w:rsid w:val="00C77860"/>
    <w:rsid w:val="00C77DE7"/>
    <w:rsid w:val="00C808E1"/>
    <w:rsid w:val="00C809CF"/>
    <w:rsid w:val="00C810AF"/>
    <w:rsid w:val="00C81177"/>
    <w:rsid w:val="00C82631"/>
    <w:rsid w:val="00C83293"/>
    <w:rsid w:val="00C832F5"/>
    <w:rsid w:val="00C835B3"/>
    <w:rsid w:val="00C84122"/>
    <w:rsid w:val="00C84874"/>
    <w:rsid w:val="00C84BD5"/>
    <w:rsid w:val="00C853E2"/>
    <w:rsid w:val="00C85A7F"/>
    <w:rsid w:val="00C86F0F"/>
    <w:rsid w:val="00C87B43"/>
    <w:rsid w:val="00C902F3"/>
    <w:rsid w:val="00C9047C"/>
    <w:rsid w:val="00C908B6"/>
    <w:rsid w:val="00C90E56"/>
    <w:rsid w:val="00C912CC"/>
    <w:rsid w:val="00C91D76"/>
    <w:rsid w:val="00C92768"/>
    <w:rsid w:val="00C93322"/>
    <w:rsid w:val="00C937A0"/>
    <w:rsid w:val="00C941EB"/>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3AB"/>
    <w:rsid w:val="00CA3646"/>
    <w:rsid w:val="00CA39C7"/>
    <w:rsid w:val="00CA3FF4"/>
    <w:rsid w:val="00CA4702"/>
    <w:rsid w:val="00CA5AF1"/>
    <w:rsid w:val="00CA6480"/>
    <w:rsid w:val="00CA73B2"/>
    <w:rsid w:val="00CA74B0"/>
    <w:rsid w:val="00CA77D1"/>
    <w:rsid w:val="00CA7A7F"/>
    <w:rsid w:val="00CA7F05"/>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7EE"/>
    <w:rsid w:val="00CB79F8"/>
    <w:rsid w:val="00CB7C94"/>
    <w:rsid w:val="00CC010A"/>
    <w:rsid w:val="00CC0B4D"/>
    <w:rsid w:val="00CC0C70"/>
    <w:rsid w:val="00CC0DD4"/>
    <w:rsid w:val="00CC0F58"/>
    <w:rsid w:val="00CC1902"/>
    <w:rsid w:val="00CC306C"/>
    <w:rsid w:val="00CC3427"/>
    <w:rsid w:val="00CC39BF"/>
    <w:rsid w:val="00CC55EC"/>
    <w:rsid w:val="00CC5CE9"/>
    <w:rsid w:val="00CC5E67"/>
    <w:rsid w:val="00CC61FD"/>
    <w:rsid w:val="00CC6BB1"/>
    <w:rsid w:val="00CC7AD8"/>
    <w:rsid w:val="00CC7C6D"/>
    <w:rsid w:val="00CC7E50"/>
    <w:rsid w:val="00CD0057"/>
    <w:rsid w:val="00CD0117"/>
    <w:rsid w:val="00CD0231"/>
    <w:rsid w:val="00CD1233"/>
    <w:rsid w:val="00CD1924"/>
    <w:rsid w:val="00CD2424"/>
    <w:rsid w:val="00CD3417"/>
    <w:rsid w:val="00CD3CC2"/>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2B01"/>
    <w:rsid w:val="00CE3C6D"/>
    <w:rsid w:val="00CE415A"/>
    <w:rsid w:val="00CE4326"/>
    <w:rsid w:val="00CE75D4"/>
    <w:rsid w:val="00CE7D7C"/>
    <w:rsid w:val="00CF03C0"/>
    <w:rsid w:val="00CF221C"/>
    <w:rsid w:val="00CF22DB"/>
    <w:rsid w:val="00CF2666"/>
    <w:rsid w:val="00CF2FC6"/>
    <w:rsid w:val="00CF3B75"/>
    <w:rsid w:val="00CF4798"/>
    <w:rsid w:val="00CF5205"/>
    <w:rsid w:val="00CF63A0"/>
    <w:rsid w:val="00CF677E"/>
    <w:rsid w:val="00CF698A"/>
    <w:rsid w:val="00D00087"/>
    <w:rsid w:val="00D001A2"/>
    <w:rsid w:val="00D00544"/>
    <w:rsid w:val="00D008CB"/>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300"/>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059"/>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601"/>
    <w:rsid w:val="00D558A0"/>
    <w:rsid w:val="00D55A04"/>
    <w:rsid w:val="00D56195"/>
    <w:rsid w:val="00D56BE2"/>
    <w:rsid w:val="00D57366"/>
    <w:rsid w:val="00D57D7A"/>
    <w:rsid w:val="00D61536"/>
    <w:rsid w:val="00D61606"/>
    <w:rsid w:val="00D6172B"/>
    <w:rsid w:val="00D61D71"/>
    <w:rsid w:val="00D620A8"/>
    <w:rsid w:val="00D62F5D"/>
    <w:rsid w:val="00D62FA2"/>
    <w:rsid w:val="00D630F3"/>
    <w:rsid w:val="00D631EE"/>
    <w:rsid w:val="00D64A60"/>
    <w:rsid w:val="00D64AB5"/>
    <w:rsid w:val="00D64C9D"/>
    <w:rsid w:val="00D65420"/>
    <w:rsid w:val="00D65C82"/>
    <w:rsid w:val="00D65E31"/>
    <w:rsid w:val="00D66F83"/>
    <w:rsid w:val="00D70B4B"/>
    <w:rsid w:val="00D71832"/>
    <w:rsid w:val="00D71899"/>
    <w:rsid w:val="00D72EE4"/>
    <w:rsid w:val="00D73C94"/>
    <w:rsid w:val="00D740B8"/>
    <w:rsid w:val="00D7456B"/>
    <w:rsid w:val="00D74EC5"/>
    <w:rsid w:val="00D76009"/>
    <w:rsid w:val="00D762B9"/>
    <w:rsid w:val="00D765C5"/>
    <w:rsid w:val="00D77961"/>
    <w:rsid w:val="00D805DF"/>
    <w:rsid w:val="00D808BD"/>
    <w:rsid w:val="00D81B91"/>
    <w:rsid w:val="00D81D12"/>
    <w:rsid w:val="00D82F9F"/>
    <w:rsid w:val="00D83042"/>
    <w:rsid w:val="00D8388C"/>
    <w:rsid w:val="00D83916"/>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1D8D"/>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4E43"/>
    <w:rsid w:val="00DD58AE"/>
    <w:rsid w:val="00DD59A1"/>
    <w:rsid w:val="00DD5E44"/>
    <w:rsid w:val="00DD6004"/>
    <w:rsid w:val="00DD62C6"/>
    <w:rsid w:val="00DD6385"/>
    <w:rsid w:val="00DD6492"/>
    <w:rsid w:val="00DD65BC"/>
    <w:rsid w:val="00DD743D"/>
    <w:rsid w:val="00DD7492"/>
    <w:rsid w:val="00DD7942"/>
    <w:rsid w:val="00DD7B68"/>
    <w:rsid w:val="00DE0F4B"/>
    <w:rsid w:val="00DE184F"/>
    <w:rsid w:val="00DE1E9C"/>
    <w:rsid w:val="00DE26A0"/>
    <w:rsid w:val="00DE2974"/>
    <w:rsid w:val="00DE2A06"/>
    <w:rsid w:val="00DE2B17"/>
    <w:rsid w:val="00DE3B0E"/>
    <w:rsid w:val="00DE3C7E"/>
    <w:rsid w:val="00DE3EA0"/>
    <w:rsid w:val="00DE4AAC"/>
    <w:rsid w:val="00DE511B"/>
    <w:rsid w:val="00DE60A7"/>
    <w:rsid w:val="00DE62E1"/>
    <w:rsid w:val="00DE66DE"/>
    <w:rsid w:val="00DE6C45"/>
    <w:rsid w:val="00DE7706"/>
    <w:rsid w:val="00DF03B4"/>
    <w:rsid w:val="00DF0F55"/>
    <w:rsid w:val="00DF239B"/>
    <w:rsid w:val="00DF3368"/>
    <w:rsid w:val="00DF4074"/>
    <w:rsid w:val="00DF4E0C"/>
    <w:rsid w:val="00DF4E48"/>
    <w:rsid w:val="00DF54AD"/>
    <w:rsid w:val="00DF54B3"/>
    <w:rsid w:val="00DF5DB3"/>
    <w:rsid w:val="00DF60E6"/>
    <w:rsid w:val="00DF6292"/>
    <w:rsid w:val="00DF64C8"/>
    <w:rsid w:val="00DF6D69"/>
    <w:rsid w:val="00DF712B"/>
    <w:rsid w:val="00DF748B"/>
    <w:rsid w:val="00E00812"/>
    <w:rsid w:val="00E00F67"/>
    <w:rsid w:val="00E00FD7"/>
    <w:rsid w:val="00E010CB"/>
    <w:rsid w:val="00E0123A"/>
    <w:rsid w:val="00E01A2E"/>
    <w:rsid w:val="00E01ABC"/>
    <w:rsid w:val="00E01E01"/>
    <w:rsid w:val="00E0218F"/>
    <w:rsid w:val="00E029B7"/>
    <w:rsid w:val="00E02EDC"/>
    <w:rsid w:val="00E03511"/>
    <w:rsid w:val="00E0438D"/>
    <w:rsid w:val="00E04680"/>
    <w:rsid w:val="00E04E77"/>
    <w:rsid w:val="00E069C2"/>
    <w:rsid w:val="00E06A53"/>
    <w:rsid w:val="00E072AF"/>
    <w:rsid w:val="00E07C2C"/>
    <w:rsid w:val="00E10A3B"/>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1"/>
    <w:rsid w:val="00E33724"/>
    <w:rsid w:val="00E3387C"/>
    <w:rsid w:val="00E34A87"/>
    <w:rsid w:val="00E35364"/>
    <w:rsid w:val="00E35C7B"/>
    <w:rsid w:val="00E365A5"/>
    <w:rsid w:val="00E415C7"/>
    <w:rsid w:val="00E418E2"/>
    <w:rsid w:val="00E41DDA"/>
    <w:rsid w:val="00E426B6"/>
    <w:rsid w:val="00E42734"/>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4E4B"/>
    <w:rsid w:val="00E5564E"/>
    <w:rsid w:val="00E56DFB"/>
    <w:rsid w:val="00E56F64"/>
    <w:rsid w:val="00E57CF0"/>
    <w:rsid w:val="00E604B6"/>
    <w:rsid w:val="00E606E4"/>
    <w:rsid w:val="00E60BC1"/>
    <w:rsid w:val="00E61335"/>
    <w:rsid w:val="00E6224C"/>
    <w:rsid w:val="00E62325"/>
    <w:rsid w:val="00E62C10"/>
    <w:rsid w:val="00E66418"/>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5E31"/>
    <w:rsid w:val="00E75E5A"/>
    <w:rsid w:val="00E76110"/>
    <w:rsid w:val="00E762CA"/>
    <w:rsid w:val="00E77BAF"/>
    <w:rsid w:val="00E80C83"/>
    <w:rsid w:val="00E816CB"/>
    <w:rsid w:val="00E81A08"/>
    <w:rsid w:val="00E81C62"/>
    <w:rsid w:val="00E820F8"/>
    <w:rsid w:val="00E82695"/>
    <w:rsid w:val="00E82702"/>
    <w:rsid w:val="00E82BF8"/>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DE8"/>
    <w:rsid w:val="00EA2F69"/>
    <w:rsid w:val="00EA308D"/>
    <w:rsid w:val="00EA358C"/>
    <w:rsid w:val="00EA3FCB"/>
    <w:rsid w:val="00EA42DE"/>
    <w:rsid w:val="00EA55E2"/>
    <w:rsid w:val="00EA5661"/>
    <w:rsid w:val="00EA5A8F"/>
    <w:rsid w:val="00EA5E5A"/>
    <w:rsid w:val="00EA67ED"/>
    <w:rsid w:val="00EA6D7F"/>
    <w:rsid w:val="00EA75D1"/>
    <w:rsid w:val="00EA796E"/>
    <w:rsid w:val="00EB10E4"/>
    <w:rsid w:val="00EB3E1C"/>
    <w:rsid w:val="00EB4563"/>
    <w:rsid w:val="00EB4F34"/>
    <w:rsid w:val="00EB51C2"/>
    <w:rsid w:val="00EB53FB"/>
    <w:rsid w:val="00EB5FED"/>
    <w:rsid w:val="00EB65E9"/>
    <w:rsid w:val="00EB6858"/>
    <w:rsid w:val="00EB6ABD"/>
    <w:rsid w:val="00EB6E17"/>
    <w:rsid w:val="00EC005A"/>
    <w:rsid w:val="00EC0DFF"/>
    <w:rsid w:val="00EC1067"/>
    <w:rsid w:val="00EC11CC"/>
    <w:rsid w:val="00EC1282"/>
    <w:rsid w:val="00EC15D4"/>
    <w:rsid w:val="00EC252F"/>
    <w:rsid w:val="00EC2B70"/>
    <w:rsid w:val="00EC3008"/>
    <w:rsid w:val="00EC30F0"/>
    <w:rsid w:val="00EC4D84"/>
    <w:rsid w:val="00EC57A3"/>
    <w:rsid w:val="00EC5908"/>
    <w:rsid w:val="00EC5EA8"/>
    <w:rsid w:val="00EC6C49"/>
    <w:rsid w:val="00EC7163"/>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0B1F"/>
    <w:rsid w:val="00EE164F"/>
    <w:rsid w:val="00EE1AA5"/>
    <w:rsid w:val="00EE2144"/>
    <w:rsid w:val="00EE2470"/>
    <w:rsid w:val="00EE293B"/>
    <w:rsid w:val="00EE3BCF"/>
    <w:rsid w:val="00EE56D3"/>
    <w:rsid w:val="00EE615D"/>
    <w:rsid w:val="00EE6C99"/>
    <w:rsid w:val="00EE7346"/>
    <w:rsid w:val="00EF088D"/>
    <w:rsid w:val="00EF0B02"/>
    <w:rsid w:val="00EF1046"/>
    <w:rsid w:val="00EF1960"/>
    <w:rsid w:val="00EF1AE8"/>
    <w:rsid w:val="00EF3A56"/>
    <w:rsid w:val="00EF3C6B"/>
    <w:rsid w:val="00EF3CDD"/>
    <w:rsid w:val="00EF4127"/>
    <w:rsid w:val="00EF433C"/>
    <w:rsid w:val="00EF4377"/>
    <w:rsid w:val="00EF50E5"/>
    <w:rsid w:val="00EF570B"/>
    <w:rsid w:val="00EF5F80"/>
    <w:rsid w:val="00EF61AF"/>
    <w:rsid w:val="00EF655D"/>
    <w:rsid w:val="00EF72FC"/>
    <w:rsid w:val="00EF759D"/>
    <w:rsid w:val="00EF79DD"/>
    <w:rsid w:val="00F00723"/>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96C"/>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2FE7"/>
    <w:rsid w:val="00F33FAE"/>
    <w:rsid w:val="00F3443B"/>
    <w:rsid w:val="00F347ED"/>
    <w:rsid w:val="00F3516A"/>
    <w:rsid w:val="00F352FB"/>
    <w:rsid w:val="00F35D59"/>
    <w:rsid w:val="00F3615A"/>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4A90"/>
    <w:rsid w:val="00F550B4"/>
    <w:rsid w:val="00F5530C"/>
    <w:rsid w:val="00F55AC8"/>
    <w:rsid w:val="00F55BC1"/>
    <w:rsid w:val="00F55E73"/>
    <w:rsid w:val="00F56076"/>
    <w:rsid w:val="00F5615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CC6"/>
    <w:rsid w:val="00F6688F"/>
    <w:rsid w:val="00F66CB7"/>
    <w:rsid w:val="00F67B10"/>
    <w:rsid w:val="00F70C3B"/>
    <w:rsid w:val="00F70D39"/>
    <w:rsid w:val="00F70DA1"/>
    <w:rsid w:val="00F71EA9"/>
    <w:rsid w:val="00F73C6E"/>
    <w:rsid w:val="00F74BAF"/>
    <w:rsid w:val="00F74FA3"/>
    <w:rsid w:val="00F75227"/>
    <w:rsid w:val="00F75C80"/>
    <w:rsid w:val="00F77F16"/>
    <w:rsid w:val="00F80F42"/>
    <w:rsid w:val="00F812E5"/>
    <w:rsid w:val="00F813F2"/>
    <w:rsid w:val="00F8180F"/>
    <w:rsid w:val="00F81E3E"/>
    <w:rsid w:val="00F81F93"/>
    <w:rsid w:val="00F825FD"/>
    <w:rsid w:val="00F82856"/>
    <w:rsid w:val="00F8336B"/>
    <w:rsid w:val="00F84329"/>
    <w:rsid w:val="00F84E7A"/>
    <w:rsid w:val="00F84FFC"/>
    <w:rsid w:val="00F85132"/>
    <w:rsid w:val="00F8523D"/>
    <w:rsid w:val="00F85376"/>
    <w:rsid w:val="00F857FC"/>
    <w:rsid w:val="00F85B45"/>
    <w:rsid w:val="00F86060"/>
    <w:rsid w:val="00F87484"/>
    <w:rsid w:val="00F87D7A"/>
    <w:rsid w:val="00F90AC5"/>
    <w:rsid w:val="00F90C3C"/>
    <w:rsid w:val="00F90ECE"/>
    <w:rsid w:val="00F919E7"/>
    <w:rsid w:val="00F9234E"/>
    <w:rsid w:val="00F9406D"/>
    <w:rsid w:val="00F94F1E"/>
    <w:rsid w:val="00F94F6D"/>
    <w:rsid w:val="00F94F91"/>
    <w:rsid w:val="00F95024"/>
    <w:rsid w:val="00F9542A"/>
    <w:rsid w:val="00F95604"/>
    <w:rsid w:val="00F9662B"/>
    <w:rsid w:val="00F96A1C"/>
    <w:rsid w:val="00F96A9B"/>
    <w:rsid w:val="00F96DF4"/>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49A"/>
    <w:rsid w:val="00FB66B6"/>
    <w:rsid w:val="00FB70FD"/>
    <w:rsid w:val="00FB710E"/>
    <w:rsid w:val="00FB7995"/>
    <w:rsid w:val="00FB7A09"/>
    <w:rsid w:val="00FB7CE2"/>
    <w:rsid w:val="00FC0B3C"/>
    <w:rsid w:val="00FC2B3B"/>
    <w:rsid w:val="00FC4240"/>
    <w:rsid w:val="00FC4368"/>
    <w:rsid w:val="00FC4395"/>
    <w:rsid w:val="00FC44BB"/>
    <w:rsid w:val="00FC5204"/>
    <w:rsid w:val="00FC53C9"/>
    <w:rsid w:val="00FC54CF"/>
    <w:rsid w:val="00FC63FE"/>
    <w:rsid w:val="00FC7431"/>
    <w:rsid w:val="00FC7E91"/>
    <w:rsid w:val="00FD0050"/>
    <w:rsid w:val="00FD021B"/>
    <w:rsid w:val="00FD095B"/>
    <w:rsid w:val="00FD0DBB"/>
    <w:rsid w:val="00FD0F78"/>
    <w:rsid w:val="00FD1188"/>
    <w:rsid w:val="00FD30EA"/>
    <w:rsid w:val="00FD3273"/>
    <w:rsid w:val="00FD3281"/>
    <w:rsid w:val="00FD328D"/>
    <w:rsid w:val="00FD329A"/>
    <w:rsid w:val="00FD32ED"/>
    <w:rsid w:val="00FD3F4E"/>
    <w:rsid w:val="00FD4AEF"/>
    <w:rsid w:val="00FD504D"/>
    <w:rsid w:val="00FD54FB"/>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257"/>
    <w:rsid w:val="00FE452B"/>
    <w:rsid w:val="00FE495E"/>
    <w:rsid w:val="00FE4C08"/>
    <w:rsid w:val="00FE538E"/>
    <w:rsid w:val="00FE5817"/>
    <w:rsid w:val="00FE6B09"/>
    <w:rsid w:val="00FE6D25"/>
    <w:rsid w:val="00FE744A"/>
    <w:rsid w:val="00FE7D80"/>
    <w:rsid w:val="00FF07D2"/>
    <w:rsid w:val="00FF07D8"/>
    <w:rsid w:val="00FF095D"/>
    <w:rsid w:val="00FF1C53"/>
    <w:rsid w:val="00FF313B"/>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7A5"/>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6337A5"/>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6337A5"/>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6337A5"/>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6337A5"/>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6337A5"/>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6337A5"/>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6337A5"/>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6337A5"/>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6337A5"/>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6337A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337A5"/>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37A5"/>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6337A5"/>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6337A5"/>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6337A5"/>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6337A5"/>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6337A5"/>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6337A5"/>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6337A5"/>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6337A5"/>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6337A5"/>
    <w:rPr>
      <w:rFonts w:cs="Times New Roman"/>
      <w:color w:val="0000FF"/>
      <w:u w:val="single"/>
    </w:rPr>
  </w:style>
  <w:style w:type="character" w:styleId="FollowedHyperlink">
    <w:name w:val="FollowedHyperlink"/>
    <w:basedOn w:val="DefaultParagraphFont"/>
    <w:uiPriority w:val="99"/>
    <w:rsid w:val="006337A5"/>
    <w:rPr>
      <w:rFonts w:cs="Times New Roman"/>
      <w:color w:val="606420"/>
      <w:u w:val="single"/>
    </w:rPr>
  </w:style>
  <w:style w:type="character" w:styleId="PageNumber">
    <w:name w:val="page number"/>
    <w:basedOn w:val="DefaultParagraphFont"/>
    <w:uiPriority w:val="99"/>
    <w:rsid w:val="006337A5"/>
    <w:rPr>
      <w:rFonts w:cs="Times New Roman"/>
    </w:rPr>
  </w:style>
  <w:style w:type="character" w:styleId="UnresolvedMention">
    <w:name w:val="Unresolved Mention"/>
    <w:basedOn w:val="DefaultParagraphFont"/>
    <w:uiPriority w:val="99"/>
    <w:semiHidden/>
    <w:unhideWhenUsed/>
    <w:rsid w:val="006337A5"/>
    <w:rPr>
      <w:color w:val="808080"/>
      <w:shd w:val="clear" w:color="auto" w:fill="E6E6E6"/>
    </w:rPr>
  </w:style>
  <w:style w:type="paragraph" w:customStyle="1" w:styleId="StyleGuideSubsection">
    <w:name w:val="Style Guide Subsection"/>
    <w:basedOn w:val="StyleGuideSection"/>
    <w:next w:val="Normal"/>
    <w:autoRedefine/>
    <w:qFormat/>
    <w:rsid w:val="006337A5"/>
    <w:pPr>
      <w:pBdr>
        <w:top w:val="none" w:sz="0" w:space="0" w:color="auto"/>
      </w:pBdr>
    </w:pPr>
    <w:rPr>
      <w:smallCaps/>
      <w:sz w:val="24"/>
    </w:rPr>
  </w:style>
  <w:style w:type="paragraph" w:customStyle="1" w:styleId="Command">
    <w:name w:val="Command"/>
    <w:basedOn w:val="Normal"/>
    <w:link w:val="CommandChar"/>
    <w:qFormat/>
    <w:rsid w:val="006337A5"/>
    <w:pPr>
      <w:spacing w:line="240" w:lineRule="auto"/>
      <w:ind w:left="284"/>
    </w:pPr>
    <w:rPr>
      <w:rFonts w:ascii="Courier New" w:hAnsi="Courier New"/>
      <w:sz w:val="20"/>
    </w:rPr>
  </w:style>
  <w:style w:type="paragraph" w:customStyle="1" w:styleId="CodeHeading">
    <w:name w:val="Code Heading"/>
    <w:basedOn w:val="Normal"/>
    <w:uiPriority w:val="99"/>
    <w:rsid w:val="006337A5"/>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6337A5"/>
    <w:pPr>
      <w:jc w:val="both"/>
    </w:pPr>
    <w:rPr>
      <w:rFonts w:ascii="Courier New" w:hAnsi="Courier New"/>
      <w:noProof/>
      <w:sz w:val="20"/>
    </w:rPr>
  </w:style>
  <w:style w:type="character" w:styleId="PlaceholderText">
    <w:name w:val="Placeholder Text"/>
    <w:basedOn w:val="DefaultParagraphFont"/>
    <w:uiPriority w:val="99"/>
    <w:semiHidden/>
    <w:rsid w:val="006337A5"/>
    <w:rPr>
      <w:color w:val="808080"/>
    </w:rPr>
  </w:style>
  <w:style w:type="paragraph" w:styleId="HTMLPreformatted">
    <w:name w:val="HTML Preformatted"/>
    <w:basedOn w:val="Normal"/>
    <w:link w:val="HTMLPreformattedChar"/>
    <w:uiPriority w:val="99"/>
    <w:semiHidden/>
    <w:unhideWhenUsed/>
    <w:rsid w:val="006337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6337A5"/>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6337A5"/>
    <w:rPr>
      <w:b/>
    </w:rPr>
  </w:style>
  <w:style w:type="numbering" w:customStyle="1" w:styleId="KennysListStyles">
    <w:name w:val="KennysListStyles"/>
    <w:uiPriority w:val="99"/>
    <w:rsid w:val="006337A5"/>
    <w:pPr>
      <w:numPr>
        <w:numId w:val="1"/>
      </w:numPr>
    </w:pPr>
  </w:style>
  <w:style w:type="paragraph" w:customStyle="1" w:styleId="Question">
    <w:name w:val="Question"/>
    <w:basedOn w:val="Normal"/>
    <w:next w:val="Answer"/>
    <w:qFormat/>
    <w:rsid w:val="006337A5"/>
    <w:rPr>
      <w:b/>
    </w:rPr>
  </w:style>
  <w:style w:type="paragraph" w:customStyle="1" w:styleId="Answer">
    <w:name w:val="Answer"/>
    <w:basedOn w:val="Normal"/>
    <w:qFormat/>
    <w:rsid w:val="006337A5"/>
    <w:pPr>
      <w:spacing w:line="240" w:lineRule="auto"/>
    </w:pPr>
    <w:rPr>
      <w:i/>
    </w:rPr>
  </w:style>
  <w:style w:type="paragraph" w:customStyle="1" w:styleId="ChapterHeading">
    <w:name w:val="Chapter Heading"/>
    <w:basedOn w:val="Heading1"/>
    <w:qFormat/>
    <w:rsid w:val="006337A5"/>
    <w:pPr>
      <w:numPr>
        <w:numId w:val="6"/>
      </w:numPr>
      <w:spacing w:before="200" w:after="100"/>
      <w:ind w:left="357" w:hanging="357"/>
    </w:pPr>
    <w:rPr>
      <w:sz w:val="40"/>
    </w:rPr>
  </w:style>
  <w:style w:type="table" w:styleId="TableGrid">
    <w:name w:val="Table Grid"/>
    <w:basedOn w:val="TableNormal"/>
    <w:uiPriority w:val="59"/>
    <w:rsid w:val="006337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6337A5"/>
    <w:pPr>
      <w:numPr>
        <w:numId w:val="2"/>
      </w:numPr>
    </w:pPr>
  </w:style>
  <w:style w:type="paragraph" w:customStyle="1" w:styleId="QuestionSection">
    <w:name w:val="Question Section"/>
    <w:basedOn w:val="Heading2"/>
    <w:qFormat/>
    <w:rsid w:val="006337A5"/>
    <w:rPr>
      <w:b/>
      <w:color w:val="403152" w:themeColor="accent4" w:themeShade="80"/>
    </w:rPr>
  </w:style>
  <w:style w:type="paragraph" w:customStyle="1" w:styleId="TableCaption">
    <w:name w:val="Table Caption"/>
    <w:basedOn w:val="Normal"/>
    <w:qFormat/>
    <w:rsid w:val="006337A5"/>
    <w:rPr>
      <w:smallCaps/>
    </w:rPr>
  </w:style>
  <w:style w:type="paragraph" w:customStyle="1" w:styleId="SourceCodeCaption">
    <w:name w:val="Source Code Caption"/>
    <w:basedOn w:val="Normal"/>
    <w:rsid w:val="006337A5"/>
    <w:pPr>
      <w:spacing w:after="0" w:line="240" w:lineRule="auto"/>
    </w:pPr>
    <w:rPr>
      <w:rFonts w:ascii="Arial" w:hAnsi="Arial"/>
      <w:noProof/>
    </w:rPr>
  </w:style>
  <w:style w:type="paragraph" w:customStyle="1" w:styleId="CodeListing">
    <w:name w:val="Code Listing"/>
    <w:basedOn w:val="Normal"/>
    <w:qFormat/>
    <w:rsid w:val="006337A5"/>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6337A5"/>
    <w:pPr>
      <w:spacing w:before="120"/>
      <w:ind w:left="720" w:right="720"/>
      <w:jc w:val="center"/>
    </w:pPr>
    <w:rPr>
      <w:i/>
      <w:iCs/>
    </w:rPr>
  </w:style>
  <w:style w:type="character" w:customStyle="1" w:styleId="QuoteChar">
    <w:name w:val="Quote Char"/>
    <w:basedOn w:val="DefaultParagraphFont"/>
    <w:link w:val="Quote"/>
    <w:uiPriority w:val="29"/>
    <w:rsid w:val="006337A5"/>
    <w:rPr>
      <w:rFonts w:eastAsiaTheme="minorEastAsia"/>
      <w:i/>
      <w:iCs/>
      <w:color w:val="000000" w:themeColor="text1"/>
      <w:sz w:val="24"/>
      <w:lang w:eastAsia="en-GB"/>
    </w:rPr>
  </w:style>
  <w:style w:type="paragraph" w:styleId="Caption">
    <w:name w:val="caption"/>
    <w:basedOn w:val="Normal"/>
    <w:next w:val="Normal"/>
    <w:uiPriority w:val="35"/>
    <w:unhideWhenUsed/>
    <w:qFormat/>
    <w:rsid w:val="006337A5"/>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6337A5"/>
    <w:rPr>
      <w:b/>
      <w:smallCaps/>
    </w:rPr>
  </w:style>
  <w:style w:type="paragraph" w:customStyle="1" w:styleId="NumberedList">
    <w:name w:val="Numbered List"/>
    <w:basedOn w:val="Normal"/>
    <w:qFormat/>
    <w:rsid w:val="006337A5"/>
    <w:pPr>
      <w:numPr>
        <w:numId w:val="3"/>
      </w:numPr>
      <w:contextualSpacing/>
    </w:pPr>
    <w:rPr>
      <w:b/>
      <w:i/>
    </w:rPr>
  </w:style>
  <w:style w:type="paragraph" w:customStyle="1" w:styleId="ListNumberHeader">
    <w:name w:val="List Number Header"/>
    <w:basedOn w:val="Normal"/>
    <w:next w:val="ListNumber"/>
    <w:qFormat/>
    <w:rsid w:val="006337A5"/>
    <w:pPr>
      <w:ind w:left="357" w:hanging="357"/>
      <w:contextualSpacing/>
    </w:pPr>
    <w:rPr>
      <w:b/>
      <w:smallCaps/>
    </w:rPr>
  </w:style>
  <w:style w:type="paragraph" w:styleId="ListBullet">
    <w:name w:val="List Bullet"/>
    <w:basedOn w:val="Normal"/>
    <w:uiPriority w:val="99"/>
    <w:unhideWhenUsed/>
    <w:rsid w:val="006337A5"/>
    <w:pPr>
      <w:numPr>
        <w:numId w:val="4"/>
      </w:numPr>
      <w:contextualSpacing/>
    </w:pPr>
  </w:style>
  <w:style w:type="paragraph" w:customStyle="1" w:styleId="NumberedBullet">
    <w:name w:val="Numbered Bullet"/>
    <w:basedOn w:val="NumberedList"/>
    <w:rsid w:val="006337A5"/>
  </w:style>
  <w:style w:type="paragraph" w:styleId="ListNumber">
    <w:name w:val="List Number"/>
    <w:basedOn w:val="Normal"/>
    <w:uiPriority w:val="99"/>
    <w:unhideWhenUsed/>
    <w:rsid w:val="006337A5"/>
    <w:pPr>
      <w:numPr>
        <w:numId w:val="5"/>
      </w:numPr>
      <w:contextualSpacing/>
    </w:pPr>
  </w:style>
  <w:style w:type="table" w:customStyle="1" w:styleId="RowAndColumnStyle">
    <w:name w:val="RowAndColumnStyle"/>
    <w:basedOn w:val="TableNormal"/>
    <w:uiPriority w:val="99"/>
    <w:rsid w:val="006337A5"/>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6337A5"/>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6337A5"/>
    <w:rPr>
      <w:rFonts w:eastAsiaTheme="minorEastAsia"/>
      <w:lang w:eastAsia="en-GB"/>
    </w:rPr>
    <w:tblPr/>
  </w:style>
  <w:style w:type="paragraph" w:customStyle="1" w:styleId="CommandOutput">
    <w:name w:val="Command Output"/>
    <w:basedOn w:val="Normal"/>
    <w:qFormat/>
    <w:rsid w:val="006337A5"/>
    <w:pPr>
      <w:spacing w:after="0" w:line="240" w:lineRule="auto"/>
      <w:ind w:left="284"/>
    </w:pPr>
    <w:rPr>
      <w:rFonts w:ascii="Courier New" w:hAnsi="Courier New"/>
      <w:noProof/>
      <w:sz w:val="20"/>
    </w:rPr>
  </w:style>
  <w:style w:type="character" w:styleId="Emphasis">
    <w:name w:val="Emphasis"/>
    <w:basedOn w:val="DefaultParagraphFont"/>
    <w:uiPriority w:val="20"/>
    <w:qFormat/>
    <w:rsid w:val="006337A5"/>
    <w:rPr>
      <w:i/>
      <w:iCs/>
    </w:rPr>
  </w:style>
  <w:style w:type="character" w:styleId="IntenseEmphasis">
    <w:name w:val="Intense Emphasis"/>
    <w:basedOn w:val="DefaultParagraphFont"/>
    <w:uiPriority w:val="21"/>
    <w:qFormat/>
    <w:rsid w:val="006337A5"/>
    <w:rPr>
      <w:b w:val="0"/>
      <w:bCs w:val="0"/>
      <w:i/>
      <w:iCs/>
      <w:color w:val="00B0F0" w:themeColor="accent1"/>
    </w:rPr>
  </w:style>
  <w:style w:type="paragraph" w:customStyle="1" w:styleId="Intro">
    <w:name w:val="Intro"/>
    <w:basedOn w:val="Normal"/>
    <w:next w:val="Normal"/>
    <w:qFormat/>
    <w:rsid w:val="006337A5"/>
    <w:pPr>
      <w:spacing w:before="240"/>
    </w:pPr>
    <w:rPr>
      <w:sz w:val="28"/>
      <w:lang w:eastAsia="fi-FI"/>
    </w:rPr>
  </w:style>
  <w:style w:type="paragraph" w:customStyle="1" w:styleId="StyleGuideSection">
    <w:name w:val="Style Guide Section"/>
    <w:basedOn w:val="Normal"/>
    <w:next w:val="Normal"/>
    <w:autoRedefine/>
    <w:qFormat/>
    <w:rsid w:val="006337A5"/>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6337A5"/>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6337A5"/>
    <w:rPr>
      <w:rFonts w:eastAsiaTheme="minorEastAsia"/>
      <w:color w:val="31378B" w:themeColor="text2"/>
      <w:sz w:val="32"/>
      <w:lang w:eastAsia="en-GB"/>
    </w:rPr>
  </w:style>
  <w:style w:type="paragraph" w:styleId="Footer">
    <w:name w:val="footer"/>
    <w:basedOn w:val="Normal"/>
    <w:link w:val="FooterChar"/>
    <w:uiPriority w:val="99"/>
    <w:unhideWhenUsed/>
    <w:rsid w:val="006337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7A5"/>
    <w:rPr>
      <w:rFonts w:eastAsiaTheme="minorEastAsia"/>
      <w:color w:val="000000" w:themeColor="text1"/>
      <w:sz w:val="24"/>
      <w:lang w:eastAsia="en-GB"/>
    </w:rPr>
  </w:style>
  <w:style w:type="paragraph" w:customStyle="1" w:styleId="QuestionSubSection">
    <w:name w:val="Question Sub Section"/>
    <w:basedOn w:val="Heading3"/>
    <w:qFormat/>
    <w:rsid w:val="006337A5"/>
    <w:rPr>
      <w:smallCaps/>
    </w:rPr>
  </w:style>
  <w:style w:type="paragraph" w:customStyle="1" w:styleId="TableCellNormal">
    <w:name w:val="Table Cell Normal"/>
    <w:basedOn w:val="Normal"/>
    <w:qFormat/>
    <w:rsid w:val="006337A5"/>
    <w:pPr>
      <w:spacing w:before="120" w:after="120" w:line="240" w:lineRule="auto"/>
    </w:pPr>
  </w:style>
  <w:style w:type="paragraph" w:customStyle="1" w:styleId="Strong1">
    <w:name w:val="Strong1"/>
    <w:basedOn w:val="Normal"/>
    <w:next w:val="BodyText"/>
    <w:link w:val="strongChar"/>
    <w:qFormat/>
    <w:rsid w:val="006337A5"/>
    <w:rPr>
      <w:b/>
      <w:lang w:eastAsia="fi-FI"/>
    </w:rPr>
  </w:style>
  <w:style w:type="paragraph" w:customStyle="1" w:styleId="Emphasis1">
    <w:name w:val="Emphasis1"/>
    <w:basedOn w:val="Normal"/>
    <w:next w:val="BodyText"/>
    <w:link w:val="emphasisChar"/>
    <w:qFormat/>
    <w:rsid w:val="006337A5"/>
    <w:rPr>
      <w:i/>
      <w:lang w:eastAsia="fi-FI"/>
    </w:rPr>
  </w:style>
  <w:style w:type="paragraph" w:styleId="BodyText">
    <w:name w:val="Body Text"/>
    <w:aliases w:val="b"/>
    <w:basedOn w:val="Normal"/>
    <w:link w:val="BodyTextChar"/>
    <w:unhideWhenUsed/>
    <w:rsid w:val="006337A5"/>
    <w:pPr>
      <w:spacing w:after="120"/>
    </w:pPr>
  </w:style>
  <w:style w:type="character" w:customStyle="1" w:styleId="BodyTextChar">
    <w:name w:val="Body Text Char"/>
    <w:aliases w:val="b Char"/>
    <w:basedOn w:val="DefaultParagraphFont"/>
    <w:link w:val="BodyText"/>
    <w:rsid w:val="006337A5"/>
    <w:rPr>
      <w:rFonts w:eastAsiaTheme="minorEastAsia"/>
      <w:color w:val="000000" w:themeColor="text1"/>
      <w:sz w:val="24"/>
      <w:lang w:eastAsia="en-GB"/>
    </w:rPr>
  </w:style>
  <w:style w:type="character" w:customStyle="1" w:styleId="strongChar">
    <w:name w:val="strong Char"/>
    <w:basedOn w:val="DefaultParagraphFont"/>
    <w:link w:val="Strong1"/>
    <w:rsid w:val="006337A5"/>
    <w:rPr>
      <w:rFonts w:eastAsiaTheme="minorEastAsia"/>
      <w:b/>
      <w:color w:val="000000" w:themeColor="text1"/>
      <w:sz w:val="24"/>
      <w:lang w:eastAsia="fi-FI"/>
    </w:rPr>
  </w:style>
  <w:style w:type="character" w:customStyle="1" w:styleId="PathChar">
    <w:name w:val="Path Char"/>
    <w:basedOn w:val="BodyTextChar"/>
    <w:link w:val="Path"/>
    <w:rsid w:val="006337A5"/>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6337A5"/>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6337A5"/>
    <w:rPr>
      <w:i/>
      <w:iCs/>
    </w:rPr>
  </w:style>
  <w:style w:type="character" w:customStyle="1" w:styleId="CommandChar">
    <w:name w:val="Command Char"/>
    <w:basedOn w:val="DefaultParagraphFont"/>
    <w:link w:val="Command"/>
    <w:rsid w:val="006337A5"/>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6337A5"/>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6337A5"/>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6337A5"/>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6337A5"/>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6337A5"/>
    <w:pPr>
      <w:numPr>
        <w:numId w:val="0"/>
      </w:numPr>
      <w:spacing w:after="0"/>
      <w:ind w:left="357" w:hanging="357"/>
      <w:jc w:val="right"/>
    </w:pPr>
    <w:rPr>
      <w:lang w:eastAsia="fi-FI"/>
    </w:rPr>
  </w:style>
  <w:style w:type="paragraph" w:customStyle="1" w:styleId="SubTitle">
    <w:name w:val="Sub Title"/>
    <w:basedOn w:val="Heading1"/>
    <w:qFormat/>
    <w:rsid w:val="006337A5"/>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6337A5"/>
    <w:pPr>
      <w:spacing w:after="0"/>
      <w:ind w:left="924" w:hanging="357"/>
    </w:pPr>
  </w:style>
  <w:style w:type="paragraph" w:customStyle="1" w:styleId="a">
    <w:name w:val="`"/>
    <w:basedOn w:val="Normal"/>
    <w:qFormat/>
    <w:rsid w:val="006337A5"/>
    <w:pPr>
      <w:pBdr>
        <w:bottom w:val="single" w:sz="4" w:space="1" w:color="auto"/>
      </w:pBdr>
    </w:pPr>
  </w:style>
  <w:style w:type="paragraph" w:customStyle="1" w:styleId="ContainsHeader">
    <w:name w:val="Contains Header"/>
    <w:basedOn w:val="ListBulletHeader"/>
    <w:qFormat/>
    <w:rsid w:val="006337A5"/>
    <w:pPr>
      <w:pBdr>
        <w:top w:val="single" w:sz="4" w:space="12" w:color="auto"/>
      </w:pBdr>
      <w:spacing w:before="240" w:after="120"/>
    </w:pPr>
  </w:style>
  <w:style w:type="paragraph" w:customStyle="1" w:styleId="ContainsEnd">
    <w:name w:val="Contains End"/>
    <w:basedOn w:val="Normal"/>
    <w:qFormat/>
    <w:rsid w:val="006337A5"/>
    <w:pPr>
      <w:pBdr>
        <w:bottom w:val="single" w:sz="4" w:space="1" w:color="auto"/>
      </w:pBdr>
      <w:spacing w:after="0" w:line="240" w:lineRule="auto"/>
    </w:pPr>
  </w:style>
  <w:style w:type="paragraph" w:customStyle="1" w:styleId="QuoteCallOut">
    <w:name w:val="Quote CallOut"/>
    <w:basedOn w:val="Normal"/>
    <w:qFormat/>
    <w:rsid w:val="006337A5"/>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6337A5"/>
    <w:rPr>
      <w:b/>
      <w:smallCaps/>
    </w:rPr>
  </w:style>
  <w:style w:type="table" w:customStyle="1" w:styleId="SimpleDefinition">
    <w:name w:val="SimpleDefinition"/>
    <w:basedOn w:val="TableNormal"/>
    <w:uiPriority w:val="99"/>
    <w:rsid w:val="006337A5"/>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6337A5"/>
    <w:pPr>
      <w:shd w:val="clear" w:color="auto" w:fill="FFFFFF" w:themeFill="background1"/>
      <w:spacing w:before="240"/>
      <w:ind w:left="238" w:right="238"/>
      <w:jc w:val="center"/>
    </w:pPr>
  </w:style>
  <w:style w:type="paragraph" w:customStyle="1" w:styleId="CaptionSubtle">
    <w:name w:val="Caption Subtle"/>
    <w:basedOn w:val="Caption"/>
    <w:next w:val="Normal"/>
    <w:qFormat/>
    <w:rsid w:val="006337A5"/>
    <w:rPr>
      <w:i w:val="0"/>
      <w:color w:val="auto"/>
    </w:rPr>
  </w:style>
  <w:style w:type="paragraph" w:customStyle="1" w:styleId="TableHeader">
    <w:name w:val="Table Header"/>
    <w:basedOn w:val="ListBulletHeader"/>
    <w:qFormat/>
    <w:rsid w:val="006337A5"/>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6337A5"/>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6337A5"/>
    <w:rPr>
      <w:color w:val="7F7F7F" w:themeColor="text1" w:themeTint="80"/>
    </w:rPr>
  </w:style>
  <w:style w:type="paragraph" w:customStyle="1" w:styleId="AppendiceSection">
    <w:name w:val="Appendice Section"/>
    <w:basedOn w:val="Normal"/>
    <w:next w:val="Heading1"/>
    <w:qFormat/>
    <w:rsid w:val="006337A5"/>
    <w:rPr>
      <w:rFonts w:asciiTheme="majorHAnsi" w:hAnsiTheme="majorHAnsi"/>
      <w:color w:val="31378B" w:themeColor="text2"/>
      <w:sz w:val="32"/>
      <w:lang w:eastAsia="fi-FI"/>
    </w:rPr>
  </w:style>
  <w:style w:type="paragraph" w:customStyle="1" w:styleId="Appendice">
    <w:name w:val="Appendice"/>
    <w:basedOn w:val="Heading2"/>
    <w:qFormat/>
    <w:rsid w:val="006337A5"/>
    <w:rPr>
      <w:sz w:val="28"/>
      <w:lang w:eastAsia="fi-FI"/>
    </w:rPr>
  </w:style>
  <w:style w:type="paragraph" w:customStyle="1" w:styleId="QuestionEsoteric">
    <w:name w:val="Question Esoteric"/>
    <w:basedOn w:val="Normal"/>
    <w:qFormat/>
    <w:rsid w:val="006337A5"/>
    <w:rPr>
      <w:color w:val="4BACC6" w:themeColor="accent5"/>
    </w:rPr>
  </w:style>
  <w:style w:type="paragraph" w:customStyle="1" w:styleId="ToDoSection">
    <w:name w:val="ToDo Section"/>
    <w:basedOn w:val="Heading1"/>
    <w:qFormat/>
    <w:rsid w:val="006337A5"/>
  </w:style>
  <w:style w:type="paragraph" w:customStyle="1" w:styleId="ToDoQuestionHeader">
    <w:name w:val="ToDo Question Header"/>
    <w:basedOn w:val="Question"/>
    <w:qFormat/>
    <w:rsid w:val="006337A5"/>
  </w:style>
  <w:style w:type="paragraph" w:customStyle="1" w:styleId="ToDoDetails">
    <w:name w:val="ToDoDetails"/>
    <w:basedOn w:val="Normal"/>
    <w:qFormat/>
    <w:rsid w:val="006337A5"/>
  </w:style>
  <w:style w:type="paragraph" w:customStyle="1" w:styleId="CodeExampleCode">
    <w:name w:val="Code Example Code"/>
    <w:basedOn w:val="Normal"/>
    <w:rsid w:val="006337A5"/>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6337A5"/>
    <w:pPr>
      <w:spacing w:after="160" w:line="240" w:lineRule="auto"/>
    </w:pPr>
    <w:rPr>
      <w:b/>
      <w:color w:val="auto"/>
      <w:lang w:eastAsia="fi-FI"/>
    </w:rPr>
  </w:style>
  <w:style w:type="paragraph" w:customStyle="1" w:styleId="CodeExampleRuntime">
    <w:name w:val="Code Example Runtime"/>
    <w:basedOn w:val="Normal"/>
    <w:qFormat/>
    <w:rsid w:val="006337A5"/>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6337A5"/>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6337A5"/>
  </w:style>
  <w:style w:type="paragraph" w:customStyle="1" w:styleId="questionsubsection2">
    <w:name w:val="question sub section 2"/>
    <w:basedOn w:val="Heading4"/>
    <w:qFormat/>
    <w:rsid w:val="006337A5"/>
  </w:style>
  <w:style w:type="paragraph" w:customStyle="1" w:styleId="ListBulletHeader2">
    <w:name w:val="List Bullet Header 2"/>
    <w:basedOn w:val="Normal"/>
    <w:next w:val="ListBullet"/>
    <w:qFormat/>
    <w:rsid w:val="006337A5"/>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6337A5"/>
    <w:rPr>
      <w:color w:val="31378B" w:themeColor="text2"/>
    </w:rPr>
  </w:style>
  <w:style w:type="character" w:customStyle="1" w:styleId="CodeExampleHeadingChar">
    <w:name w:val="Code Example Heading Char"/>
    <w:basedOn w:val="DefaultParagraphFont"/>
    <w:link w:val="CodeExampleHeading"/>
    <w:rsid w:val="006337A5"/>
    <w:rPr>
      <w:rFonts w:eastAsiaTheme="minorEastAsia"/>
      <w:b/>
      <w:smallCaps/>
      <w:color w:val="31378B" w:themeColor="text2"/>
      <w:sz w:val="28"/>
      <w:lang w:eastAsia="fi-FI"/>
    </w:rPr>
  </w:style>
  <w:style w:type="character" w:customStyle="1" w:styleId="DefChar">
    <w:name w:val="Def Char"/>
    <w:basedOn w:val="CodeExampleHeadingChar"/>
    <w:link w:val="Def"/>
    <w:rsid w:val="006337A5"/>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6337A5"/>
    <w:rPr>
      <w:color w:val="00B0F0" w:themeColor="accent1"/>
    </w:rPr>
  </w:style>
  <w:style w:type="paragraph" w:customStyle="1" w:styleId="TutorialStepText">
    <w:name w:val="Tutorial Step Text"/>
    <w:basedOn w:val="Normal"/>
    <w:qFormat/>
    <w:rsid w:val="006337A5"/>
    <w:pPr>
      <w:ind w:left="480"/>
    </w:pPr>
  </w:style>
  <w:style w:type="paragraph" w:customStyle="1" w:styleId="Keyword">
    <w:name w:val="Keyword"/>
    <w:basedOn w:val="Strong1"/>
    <w:link w:val="KeywordChar"/>
    <w:qFormat/>
    <w:rsid w:val="006337A5"/>
    <w:rPr>
      <w:b w:val="0"/>
      <w:color w:val="31378B" w:themeColor="text2"/>
    </w:rPr>
  </w:style>
  <w:style w:type="character" w:customStyle="1" w:styleId="KeywordChar">
    <w:name w:val="Keyword Char"/>
    <w:basedOn w:val="strongChar"/>
    <w:link w:val="Keyword"/>
    <w:rsid w:val="006337A5"/>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018">
      <w:bodyDiv w:val="1"/>
      <w:marLeft w:val="0"/>
      <w:marRight w:val="0"/>
      <w:marTop w:val="0"/>
      <w:marBottom w:val="0"/>
      <w:divBdr>
        <w:top w:val="none" w:sz="0" w:space="0" w:color="auto"/>
        <w:left w:val="none" w:sz="0" w:space="0" w:color="auto"/>
        <w:bottom w:val="none" w:sz="0" w:space="0" w:color="auto"/>
        <w:right w:val="none" w:sz="0" w:space="0" w:color="auto"/>
      </w:divBdr>
      <w:divsChild>
        <w:div w:id="400911050">
          <w:marLeft w:val="0"/>
          <w:marRight w:val="0"/>
          <w:marTop w:val="0"/>
          <w:marBottom w:val="0"/>
          <w:divBdr>
            <w:top w:val="none" w:sz="0" w:space="0" w:color="auto"/>
            <w:left w:val="none" w:sz="0" w:space="0" w:color="auto"/>
            <w:bottom w:val="none" w:sz="0" w:space="0" w:color="auto"/>
            <w:right w:val="none" w:sz="0" w:space="0" w:color="auto"/>
          </w:divBdr>
          <w:divsChild>
            <w:div w:id="516188625">
              <w:marLeft w:val="0"/>
              <w:marRight w:val="0"/>
              <w:marTop w:val="0"/>
              <w:marBottom w:val="0"/>
              <w:divBdr>
                <w:top w:val="none" w:sz="0" w:space="0" w:color="auto"/>
                <w:left w:val="none" w:sz="0" w:space="0" w:color="auto"/>
                <w:bottom w:val="none" w:sz="0" w:space="0" w:color="auto"/>
                <w:right w:val="none" w:sz="0" w:space="0" w:color="auto"/>
              </w:divBdr>
            </w:div>
            <w:div w:id="361319453">
              <w:marLeft w:val="0"/>
              <w:marRight w:val="0"/>
              <w:marTop w:val="0"/>
              <w:marBottom w:val="0"/>
              <w:divBdr>
                <w:top w:val="none" w:sz="0" w:space="0" w:color="auto"/>
                <w:left w:val="none" w:sz="0" w:space="0" w:color="auto"/>
                <w:bottom w:val="none" w:sz="0" w:space="0" w:color="auto"/>
                <w:right w:val="none" w:sz="0" w:space="0" w:color="auto"/>
              </w:divBdr>
            </w:div>
            <w:div w:id="5722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3053">
      <w:bodyDiv w:val="1"/>
      <w:marLeft w:val="0"/>
      <w:marRight w:val="0"/>
      <w:marTop w:val="0"/>
      <w:marBottom w:val="0"/>
      <w:divBdr>
        <w:top w:val="none" w:sz="0" w:space="0" w:color="auto"/>
        <w:left w:val="none" w:sz="0" w:space="0" w:color="auto"/>
        <w:bottom w:val="none" w:sz="0" w:space="0" w:color="auto"/>
        <w:right w:val="none" w:sz="0" w:space="0" w:color="auto"/>
      </w:divBdr>
      <w:divsChild>
        <w:div w:id="226231686">
          <w:marLeft w:val="0"/>
          <w:marRight w:val="0"/>
          <w:marTop w:val="0"/>
          <w:marBottom w:val="0"/>
          <w:divBdr>
            <w:top w:val="none" w:sz="0" w:space="0" w:color="auto"/>
            <w:left w:val="none" w:sz="0" w:space="0" w:color="auto"/>
            <w:bottom w:val="none" w:sz="0" w:space="0" w:color="auto"/>
            <w:right w:val="none" w:sz="0" w:space="0" w:color="auto"/>
          </w:divBdr>
          <w:divsChild>
            <w:div w:id="1719277291">
              <w:marLeft w:val="0"/>
              <w:marRight w:val="0"/>
              <w:marTop w:val="0"/>
              <w:marBottom w:val="0"/>
              <w:divBdr>
                <w:top w:val="none" w:sz="0" w:space="0" w:color="auto"/>
                <w:left w:val="none" w:sz="0" w:space="0" w:color="auto"/>
                <w:bottom w:val="none" w:sz="0" w:space="0" w:color="auto"/>
                <w:right w:val="none" w:sz="0" w:space="0" w:color="auto"/>
              </w:divBdr>
            </w:div>
            <w:div w:id="877863775">
              <w:marLeft w:val="0"/>
              <w:marRight w:val="0"/>
              <w:marTop w:val="0"/>
              <w:marBottom w:val="0"/>
              <w:divBdr>
                <w:top w:val="none" w:sz="0" w:space="0" w:color="auto"/>
                <w:left w:val="none" w:sz="0" w:space="0" w:color="auto"/>
                <w:bottom w:val="none" w:sz="0" w:space="0" w:color="auto"/>
                <w:right w:val="none" w:sz="0" w:space="0" w:color="auto"/>
              </w:divBdr>
            </w:div>
            <w:div w:id="67390410">
              <w:marLeft w:val="0"/>
              <w:marRight w:val="0"/>
              <w:marTop w:val="0"/>
              <w:marBottom w:val="0"/>
              <w:divBdr>
                <w:top w:val="none" w:sz="0" w:space="0" w:color="auto"/>
                <w:left w:val="none" w:sz="0" w:space="0" w:color="auto"/>
                <w:bottom w:val="none" w:sz="0" w:space="0" w:color="auto"/>
                <w:right w:val="none" w:sz="0" w:space="0" w:color="auto"/>
              </w:divBdr>
            </w:div>
            <w:div w:id="744717054">
              <w:marLeft w:val="0"/>
              <w:marRight w:val="0"/>
              <w:marTop w:val="0"/>
              <w:marBottom w:val="0"/>
              <w:divBdr>
                <w:top w:val="none" w:sz="0" w:space="0" w:color="auto"/>
                <w:left w:val="none" w:sz="0" w:space="0" w:color="auto"/>
                <w:bottom w:val="none" w:sz="0" w:space="0" w:color="auto"/>
                <w:right w:val="none" w:sz="0" w:space="0" w:color="auto"/>
              </w:divBdr>
            </w:div>
            <w:div w:id="250235424">
              <w:marLeft w:val="0"/>
              <w:marRight w:val="0"/>
              <w:marTop w:val="0"/>
              <w:marBottom w:val="0"/>
              <w:divBdr>
                <w:top w:val="none" w:sz="0" w:space="0" w:color="auto"/>
                <w:left w:val="none" w:sz="0" w:space="0" w:color="auto"/>
                <w:bottom w:val="none" w:sz="0" w:space="0" w:color="auto"/>
                <w:right w:val="none" w:sz="0" w:space="0" w:color="auto"/>
              </w:divBdr>
            </w:div>
            <w:div w:id="1038168625">
              <w:marLeft w:val="0"/>
              <w:marRight w:val="0"/>
              <w:marTop w:val="0"/>
              <w:marBottom w:val="0"/>
              <w:divBdr>
                <w:top w:val="none" w:sz="0" w:space="0" w:color="auto"/>
                <w:left w:val="none" w:sz="0" w:space="0" w:color="auto"/>
                <w:bottom w:val="none" w:sz="0" w:space="0" w:color="auto"/>
                <w:right w:val="none" w:sz="0" w:space="0" w:color="auto"/>
              </w:divBdr>
            </w:div>
            <w:div w:id="446243340">
              <w:marLeft w:val="0"/>
              <w:marRight w:val="0"/>
              <w:marTop w:val="0"/>
              <w:marBottom w:val="0"/>
              <w:divBdr>
                <w:top w:val="none" w:sz="0" w:space="0" w:color="auto"/>
                <w:left w:val="none" w:sz="0" w:space="0" w:color="auto"/>
                <w:bottom w:val="none" w:sz="0" w:space="0" w:color="auto"/>
                <w:right w:val="none" w:sz="0" w:space="0" w:color="auto"/>
              </w:divBdr>
            </w:div>
            <w:div w:id="848910457">
              <w:marLeft w:val="0"/>
              <w:marRight w:val="0"/>
              <w:marTop w:val="0"/>
              <w:marBottom w:val="0"/>
              <w:divBdr>
                <w:top w:val="none" w:sz="0" w:space="0" w:color="auto"/>
                <w:left w:val="none" w:sz="0" w:space="0" w:color="auto"/>
                <w:bottom w:val="none" w:sz="0" w:space="0" w:color="auto"/>
                <w:right w:val="none" w:sz="0" w:space="0" w:color="auto"/>
              </w:divBdr>
            </w:div>
            <w:div w:id="12172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169">
      <w:bodyDiv w:val="1"/>
      <w:marLeft w:val="0"/>
      <w:marRight w:val="0"/>
      <w:marTop w:val="0"/>
      <w:marBottom w:val="0"/>
      <w:divBdr>
        <w:top w:val="none" w:sz="0" w:space="0" w:color="auto"/>
        <w:left w:val="none" w:sz="0" w:space="0" w:color="auto"/>
        <w:bottom w:val="none" w:sz="0" w:space="0" w:color="auto"/>
        <w:right w:val="none" w:sz="0" w:space="0" w:color="auto"/>
      </w:divBdr>
      <w:divsChild>
        <w:div w:id="1478885986">
          <w:marLeft w:val="0"/>
          <w:marRight w:val="0"/>
          <w:marTop w:val="0"/>
          <w:marBottom w:val="0"/>
          <w:divBdr>
            <w:top w:val="none" w:sz="0" w:space="0" w:color="auto"/>
            <w:left w:val="none" w:sz="0" w:space="0" w:color="auto"/>
            <w:bottom w:val="none" w:sz="0" w:space="0" w:color="auto"/>
            <w:right w:val="none" w:sz="0" w:space="0" w:color="auto"/>
          </w:divBdr>
          <w:divsChild>
            <w:div w:id="673074755">
              <w:marLeft w:val="0"/>
              <w:marRight w:val="0"/>
              <w:marTop w:val="0"/>
              <w:marBottom w:val="0"/>
              <w:divBdr>
                <w:top w:val="none" w:sz="0" w:space="0" w:color="auto"/>
                <w:left w:val="none" w:sz="0" w:space="0" w:color="auto"/>
                <w:bottom w:val="none" w:sz="0" w:space="0" w:color="auto"/>
                <w:right w:val="none" w:sz="0" w:space="0" w:color="auto"/>
              </w:divBdr>
            </w:div>
            <w:div w:id="1887793022">
              <w:marLeft w:val="0"/>
              <w:marRight w:val="0"/>
              <w:marTop w:val="0"/>
              <w:marBottom w:val="0"/>
              <w:divBdr>
                <w:top w:val="none" w:sz="0" w:space="0" w:color="auto"/>
                <w:left w:val="none" w:sz="0" w:space="0" w:color="auto"/>
                <w:bottom w:val="none" w:sz="0" w:space="0" w:color="auto"/>
                <w:right w:val="none" w:sz="0" w:space="0" w:color="auto"/>
              </w:divBdr>
            </w:div>
            <w:div w:id="1498576152">
              <w:marLeft w:val="0"/>
              <w:marRight w:val="0"/>
              <w:marTop w:val="0"/>
              <w:marBottom w:val="0"/>
              <w:divBdr>
                <w:top w:val="none" w:sz="0" w:space="0" w:color="auto"/>
                <w:left w:val="none" w:sz="0" w:space="0" w:color="auto"/>
                <w:bottom w:val="none" w:sz="0" w:space="0" w:color="auto"/>
                <w:right w:val="none" w:sz="0" w:space="0" w:color="auto"/>
              </w:divBdr>
            </w:div>
            <w:div w:id="1080061091">
              <w:marLeft w:val="0"/>
              <w:marRight w:val="0"/>
              <w:marTop w:val="0"/>
              <w:marBottom w:val="0"/>
              <w:divBdr>
                <w:top w:val="none" w:sz="0" w:space="0" w:color="auto"/>
                <w:left w:val="none" w:sz="0" w:space="0" w:color="auto"/>
                <w:bottom w:val="none" w:sz="0" w:space="0" w:color="auto"/>
                <w:right w:val="none" w:sz="0" w:space="0" w:color="auto"/>
              </w:divBdr>
            </w:div>
            <w:div w:id="1115827369">
              <w:marLeft w:val="0"/>
              <w:marRight w:val="0"/>
              <w:marTop w:val="0"/>
              <w:marBottom w:val="0"/>
              <w:divBdr>
                <w:top w:val="none" w:sz="0" w:space="0" w:color="auto"/>
                <w:left w:val="none" w:sz="0" w:space="0" w:color="auto"/>
                <w:bottom w:val="none" w:sz="0" w:space="0" w:color="auto"/>
                <w:right w:val="none" w:sz="0" w:space="0" w:color="auto"/>
              </w:divBdr>
            </w:div>
            <w:div w:id="18883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9753">
      <w:bodyDiv w:val="1"/>
      <w:marLeft w:val="0"/>
      <w:marRight w:val="0"/>
      <w:marTop w:val="0"/>
      <w:marBottom w:val="0"/>
      <w:divBdr>
        <w:top w:val="none" w:sz="0" w:space="0" w:color="auto"/>
        <w:left w:val="none" w:sz="0" w:space="0" w:color="auto"/>
        <w:bottom w:val="none" w:sz="0" w:space="0" w:color="auto"/>
        <w:right w:val="none" w:sz="0" w:space="0" w:color="auto"/>
      </w:divBdr>
      <w:divsChild>
        <w:div w:id="502017234">
          <w:marLeft w:val="0"/>
          <w:marRight w:val="0"/>
          <w:marTop w:val="0"/>
          <w:marBottom w:val="0"/>
          <w:divBdr>
            <w:top w:val="none" w:sz="0" w:space="0" w:color="auto"/>
            <w:left w:val="none" w:sz="0" w:space="0" w:color="auto"/>
            <w:bottom w:val="none" w:sz="0" w:space="0" w:color="auto"/>
            <w:right w:val="none" w:sz="0" w:space="0" w:color="auto"/>
          </w:divBdr>
          <w:divsChild>
            <w:div w:id="1969894487">
              <w:marLeft w:val="0"/>
              <w:marRight w:val="0"/>
              <w:marTop w:val="0"/>
              <w:marBottom w:val="0"/>
              <w:divBdr>
                <w:top w:val="none" w:sz="0" w:space="0" w:color="auto"/>
                <w:left w:val="none" w:sz="0" w:space="0" w:color="auto"/>
                <w:bottom w:val="none" w:sz="0" w:space="0" w:color="auto"/>
                <w:right w:val="none" w:sz="0" w:space="0" w:color="auto"/>
              </w:divBdr>
            </w:div>
            <w:div w:id="2005548522">
              <w:marLeft w:val="0"/>
              <w:marRight w:val="0"/>
              <w:marTop w:val="0"/>
              <w:marBottom w:val="0"/>
              <w:divBdr>
                <w:top w:val="none" w:sz="0" w:space="0" w:color="auto"/>
                <w:left w:val="none" w:sz="0" w:space="0" w:color="auto"/>
                <w:bottom w:val="none" w:sz="0" w:space="0" w:color="auto"/>
                <w:right w:val="none" w:sz="0" w:space="0" w:color="auto"/>
              </w:divBdr>
            </w:div>
            <w:div w:id="1315648888">
              <w:marLeft w:val="0"/>
              <w:marRight w:val="0"/>
              <w:marTop w:val="0"/>
              <w:marBottom w:val="0"/>
              <w:divBdr>
                <w:top w:val="none" w:sz="0" w:space="0" w:color="auto"/>
                <w:left w:val="none" w:sz="0" w:space="0" w:color="auto"/>
                <w:bottom w:val="none" w:sz="0" w:space="0" w:color="auto"/>
                <w:right w:val="none" w:sz="0" w:space="0" w:color="auto"/>
              </w:divBdr>
            </w:div>
            <w:div w:id="1551378180">
              <w:marLeft w:val="0"/>
              <w:marRight w:val="0"/>
              <w:marTop w:val="0"/>
              <w:marBottom w:val="0"/>
              <w:divBdr>
                <w:top w:val="none" w:sz="0" w:space="0" w:color="auto"/>
                <w:left w:val="none" w:sz="0" w:space="0" w:color="auto"/>
                <w:bottom w:val="none" w:sz="0" w:space="0" w:color="auto"/>
                <w:right w:val="none" w:sz="0" w:space="0" w:color="auto"/>
              </w:divBdr>
            </w:div>
            <w:div w:id="168096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026">
      <w:bodyDiv w:val="1"/>
      <w:marLeft w:val="0"/>
      <w:marRight w:val="0"/>
      <w:marTop w:val="0"/>
      <w:marBottom w:val="0"/>
      <w:divBdr>
        <w:top w:val="none" w:sz="0" w:space="0" w:color="auto"/>
        <w:left w:val="none" w:sz="0" w:space="0" w:color="auto"/>
        <w:bottom w:val="none" w:sz="0" w:space="0" w:color="auto"/>
        <w:right w:val="none" w:sz="0" w:space="0" w:color="auto"/>
      </w:divBdr>
      <w:divsChild>
        <w:div w:id="1894074433">
          <w:marLeft w:val="0"/>
          <w:marRight w:val="0"/>
          <w:marTop w:val="0"/>
          <w:marBottom w:val="0"/>
          <w:divBdr>
            <w:top w:val="none" w:sz="0" w:space="0" w:color="auto"/>
            <w:left w:val="none" w:sz="0" w:space="0" w:color="auto"/>
            <w:bottom w:val="none" w:sz="0" w:space="0" w:color="auto"/>
            <w:right w:val="none" w:sz="0" w:space="0" w:color="auto"/>
          </w:divBdr>
          <w:divsChild>
            <w:div w:id="525945024">
              <w:marLeft w:val="0"/>
              <w:marRight w:val="0"/>
              <w:marTop w:val="0"/>
              <w:marBottom w:val="0"/>
              <w:divBdr>
                <w:top w:val="none" w:sz="0" w:space="0" w:color="auto"/>
                <w:left w:val="none" w:sz="0" w:space="0" w:color="auto"/>
                <w:bottom w:val="none" w:sz="0" w:space="0" w:color="auto"/>
                <w:right w:val="none" w:sz="0" w:space="0" w:color="auto"/>
              </w:divBdr>
            </w:div>
            <w:div w:id="501507306">
              <w:marLeft w:val="0"/>
              <w:marRight w:val="0"/>
              <w:marTop w:val="0"/>
              <w:marBottom w:val="0"/>
              <w:divBdr>
                <w:top w:val="none" w:sz="0" w:space="0" w:color="auto"/>
                <w:left w:val="none" w:sz="0" w:space="0" w:color="auto"/>
                <w:bottom w:val="none" w:sz="0" w:space="0" w:color="auto"/>
                <w:right w:val="none" w:sz="0" w:space="0" w:color="auto"/>
              </w:divBdr>
            </w:div>
            <w:div w:id="2050450932">
              <w:marLeft w:val="0"/>
              <w:marRight w:val="0"/>
              <w:marTop w:val="0"/>
              <w:marBottom w:val="0"/>
              <w:divBdr>
                <w:top w:val="none" w:sz="0" w:space="0" w:color="auto"/>
                <w:left w:val="none" w:sz="0" w:space="0" w:color="auto"/>
                <w:bottom w:val="none" w:sz="0" w:space="0" w:color="auto"/>
                <w:right w:val="none" w:sz="0" w:space="0" w:color="auto"/>
              </w:divBdr>
            </w:div>
            <w:div w:id="1990013266">
              <w:marLeft w:val="0"/>
              <w:marRight w:val="0"/>
              <w:marTop w:val="0"/>
              <w:marBottom w:val="0"/>
              <w:divBdr>
                <w:top w:val="none" w:sz="0" w:space="0" w:color="auto"/>
                <w:left w:val="none" w:sz="0" w:space="0" w:color="auto"/>
                <w:bottom w:val="none" w:sz="0" w:space="0" w:color="auto"/>
                <w:right w:val="none" w:sz="0" w:space="0" w:color="auto"/>
              </w:divBdr>
            </w:div>
            <w:div w:id="799347657">
              <w:marLeft w:val="0"/>
              <w:marRight w:val="0"/>
              <w:marTop w:val="0"/>
              <w:marBottom w:val="0"/>
              <w:divBdr>
                <w:top w:val="none" w:sz="0" w:space="0" w:color="auto"/>
                <w:left w:val="none" w:sz="0" w:space="0" w:color="auto"/>
                <w:bottom w:val="none" w:sz="0" w:space="0" w:color="auto"/>
                <w:right w:val="none" w:sz="0" w:space="0" w:color="auto"/>
              </w:divBdr>
            </w:div>
            <w:div w:id="330838001">
              <w:marLeft w:val="0"/>
              <w:marRight w:val="0"/>
              <w:marTop w:val="0"/>
              <w:marBottom w:val="0"/>
              <w:divBdr>
                <w:top w:val="none" w:sz="0" w:space="0" w:color="auto"/>
                <w:left w:val="none" w:sz="0" w:space="0" w:color="auto"/>
                <w:bottom w:val="none" w:sz="0" w:space="0" w:color="auto"/>
                <w:right w:val="none" w:sz="0" w:space="0" w:color="auto"/>
              </w:divBdr>
            </w:div>
            <w:div w:id="10096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4866">
      <w:bodyDiv w:val="1"/>
      <w:marLeft w:val="0"/>
      <w:marRight w:val="0"/>
      <w:marTop w:val="0"/>
      <w:marBottom w:val="0"/>
      <w:divBdr>
        <w:top w:val="none" w:sz="0" w:space="0" w:color="auto"/>
        <w:left w:val="none" w:sz="0" w:space="0" w:color="auto"/>
        <w:bottom w:val="none" w:sz="0" w:space="0" w:color="auto"/>
        <w:right w:val="none" w:sz="0" w:space="0" w:color="auto"/>
      </w:divBdr>
      <w:divsChild>
        <w:div w:id="2147237179">
          <w:marLeft w:val="0"/>
          <w:marRight w:val="0"/>
          <w:marTop w:val="0"/>
          <w:marBottom w:val="0"/>
          <w:divBdr>
            <w:top w:val="none" w:sz="0" w:space="0" w:color="auto"/>
            <w:left w:val="none" w:sz="0" w:space="0" w:color="auto"/>
            <w:bottom w:val="none" w:sz="0" w:space="0" w:color="auto"/>
            <w:right w:val="none" w:sz="0" w:space="0" w:color="auto"/>
          </w:divBdr>
          <w:divsChild>
            <w:div w:id="1380782901">
              <w:marLeft w:val="0"/>
              <w:marRight w:val="0"/>
              <w:marTop w:val="0"/>
              <w:marBottom w:val="0"/>
              <w:divBdr>
                <w:top w:val="none" w:sz="0" w:space="0" w:color="auto"/>
                <w:left w:val="none" w:sz="0" w:space="0" w:color="auto"/>
                <w:bottom w:val="none" w:sz="0" w:space="0" w:color="auto"/>
                <w:right w:val="none" w:sz="0" w:space="0" w:color="auto"/>
              </w:divBdr>
            </w:div>
            <w:div w:id="1508791160">
              <w:marLeft w:val="0"/>
              <w:marRight w:val="0"/>
              <w:marTop w:val="0"/>
              <w:marBottom w:val="0"/>
              <w:divBdr>
                <w:top w:val="none" w:sz="0" w:space="0" w:color="auto"/>
                <w:left w:val="none" w:sz="0" w:space="0" w:color="auto"/>
                <w:bottom w:val="none" w:sz="0" w:space="0" w:color="auto"/>
                <w:right w:val="none" w:sz="0" w:space="0" w:color="auto"/>
              </w:divBdr>
            </w:div>
            <w:div w:id="947926023">
              <w:marLeft w:val="0"/>
              <w:marRight w:val="0"/>
              <w:marTop w:val="0"/>
              <w:marBottom w:val="0"/>
              <w:divBdr>
                <w:top w:val="none" w:sz="0" w:space="0" w:color="auto"/>
                <w:left w:val="none" w:sz="0" w:space="0" w:color="auto"/>
                <w:bottom w:val="none" w:sz="0" w:space="0" w:color="auto"/>
                <w:right w:val="none" w:sz="0" w:space="0" w:color="auto"/>
              </w:divBdr>
            </w:div>
            <w:div w:id="1967008529">
              <w:marLeft w:val="0"/>
              <w:marRight w:val="0"/>
              <w:marTop w:val="0"/>
              <w:marBottom w:val="0"/>
              <w:divBdr>
                <w:top w:val="none" w:sz="0" w:space="0" w:color="auto"/>
                <w:left w:val="none" w:sz="0" w:space="0" w:color="auto"/>
                <w:bottom w:val="none" w:sz="0" w:space="0" w:color="auto"/>
                <w:right w:val="none" w:sz="0" w:space="0" w:color="auto"/>
              </w:divBdr>
            </w:div>
            <w:div w:id="1130901167">
              <w:marLeft w:val="0"/>
              <w:marRight w:val="0"/>
              <w:marTop w:val="0"/>
              <w:marBottom w:val="0"/>
              <w:divBdr>
                <w:top w:val="none" w:sz="0" w:space="0" w:color="auto"/>
                <w:left w:val="none" w:sz="0" w:space="0" w:color="auto"/>
                <w:bottom w:val="none" w:sz="0" w:space="0" w:color="auto"/>
                <w:right w:val="none" w:sz="0" w:space="0" w:color="auto"/>
              </w:divBdr>
            </w:div>
            <w:div w:id="199824695">
              <w:marLeft w:val="0"/>
              <w:marRight w:val="0"/>
              <w:marTop w:val="0"/>
              <w:marBottom w:val="0"/>
              <w:divBdr>
                <w:top w:val="none" w:sz="0" w:space="0" w:color="auto"/>
                <w:left w:val="none" w:sz="0" w:space="0" w:color="auto"/>
                <w:bottom w:val="none" w:sz="0" w:space="0" w:color="auto"/>
                <w:right w:val="none" w:sz="0" w:space="0" w:color="auto"/>
              </w:divBdr>
            </w:div>
            <w:div w:id="1897468790">
              <w:marLeft w:val="0"/>
              <w:marRight w:val="0"/>
              <w:marTop w:val="0"/>
              <w:marBottom w:val="0"/>
              <w:divBdr>
                <w:top w:val="none" w:sz="0" w:space="0" w:color="auto"/>
                <w:left w:val="none" w:sz="0" w:space="0" w:color="auto"/>
                <w:bottom w:val="none" w:sz="0" w:space="0" w:color="auto"/>
                <w:right w:val="none" w:sz="0" w:space="0" w:color="auto"/>
              </w:divBdr>
            </w:div>
            <w:div w:id="479468909">
              <w:marLeft w:val="0"/>
              <w:marRight w:val="0"/>
              <w:marTop w:val="0"/>
              <w:marBottom w:val="0"/>
              <w:divBdr>
                <w:top w:val="none" w:sz="0" w:space="0" w:color="auto"/>
                <w:left w:val="none" w:sz="0" w:space="0" w:color="auto"/>
                <w:bottom w:val="none" w:sz="0" w:space="0" w:color="auto"/>
                <w:right w:val="none" w:sz="0" w:space="0" w:color="auto"/>
              </w:divBdr>
            </w:div>
            <w:div w:id="2068800145">
              <w:marLeft w:val="0"/>
              <w:marRight w:val="0"/>
              <w:marTop w:val="0"/>
              <w:marBottom w:val="0"/>
              <w:divBdr>
                <w:top w:val="none" w:sz="0" w:space="0" w:color="auto"/>
                <w:left w:val="none" w:sz="0" w:space="0" w:color="auto"/>
                <w:bottom w:val="none" w:sz="0" w:space="0" w:color="auto"/>
                <w:right w:val="none" w:sz="0" w:space="0" w:color="auto"/>
              </w:divBdr>
            </w:div>
            <w:div w:id="1780292057">
              <w:marLeft w:val="0"/>
              <w:marRight w:val="0"/>
              <w:marTop w:val="0"/>
              <w:marBottom w:val="0"/>
              <w:divBdr>
                <w:top w:val="none" w:sz="0" w:space="0" w:color="auto"/>
                <w:left w:val="none" w:sz="0" w:space="0" w:color="auto"/>
                <w:bottom w:val="none" w:sz="0" w:space="0" w:color="auto"/>
                <w:right w:val="none" w:sz="0" w:space="0" w:color="auto"/>
              </w:divBdr>
            </w:div>
            <w:div w:id="717779851">
              <w:marLeft w:val="0"/>
              <w:marRight w:val="0"/>
              <w:marTop w:val="0"/>
              <w:marBottom w:val="0"/>
              <w:divBdr>
                <w:top w:val="none" w:sz="0" w:space="0" w:color="auto"/>
                <w:left w:val="none" w:sz="0" w:space="0" w:color="auto"/>
                <w:bottom w:val="none" w:sz="0" w:space="0" w:color="auto"/>
                <w:right w:val="none" w:sz="0" w:space="0" w:color="auto"/>
              </w:divBdr>
            </w:div>
            <w:div w:id="879391261">
              <w:marLeft w:val="0"/>
              <w:marRight w:val="0"/>
              <w:marTop w:val="0"/>
              <w:marBottom w:val="0"/>
              <w:divBdr>
                <w:top w:val="none" w:sz="0" w:space="0" w:color="auto"/>
                <w:left w:val="none" w:sz="0" w:space="0" w:color="auto"/>
                <w:bottom w:val="none" w:sz="0" w:space="0" w:color="auto"/>
                <w:right w:val="none" w:sz="0" w:space="0" w:color="auto"/>
              </w:divBdr>
            </w:div>
            <w:div w:id="1738547823">
              <w:marLeft w:val="0"/>
              <w:marRight w:val="0"/>
              <w:marTop w:val="0"/>
              <w:marBottom w:val="0"/>
              <w:divBdr>
                <w:top w:val="none" w:sz="0" w:space="0" w:color="auto"/>
                <w:left w:val="none" w:sz="0" w:space="0" w:color="auto"/>
                <w:bottom w:val="none" w:sz="0" w:space="0" w:color="auto"/>
                <w:right w:val="none" w:sz="0" w:space="0" w:color="auto"/>
              </w:divBdr>
            </w:div>
            <w:div w:id="21465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6470">
      <w:bodyDiv w:val="1"/>
      <w:marLeft w:val="0"/>
      <w:marRight w:val="0"/>
      <w:marTop w:val="0"/>
      <w:marBottom w:val="0"/>
      <w:divBdr>
        <w:top w:val="none" w:sz="0" w:space="0" w:color="auto"/>
        <w:left w:val="none" w:sz="0" w:space="0" w:color="auto"/>
        <w:bottom w:val="none" w:sz="0" w:space="0" w:color="auto"/>
        <w:right w:val="none" w:sz="0" w:space="0" w:color="auto"/>
      </w:divBdr>
      <w:divsChild>
        <w:div w:id="663972291">
          <w:marLeft w:val="0"/>
          <w:marRight w:val="0"/>
          <w:marTop w:val="0"/>
          <w:marBottom w:val="0"/>
          <w:divBdr>
            <w:top w:val="none" w:sz="0" w:space="0" w:color="auto"/>
            <w:left w:val="none" w:sz="0" w:space="0" w:color="auto"/>
            <w:bottom w:val="none" w:sz="0" w:space="0" w:color="auto"/>
            <w:right w:val="none" w:sz="0" w:space="0" w:color="auto"/>
          </w:divBdr>
          <w:divsChild>
            <w:div w:id="19039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8706">
      <w:bodyDiv w:val="1"/>
      <w:marLeft w:val="0"/>
      <w:marRight w:val="0"/>
      <w:marTop w:val="0"/>
      <w:marBottom w:val="0"/>
      <w:divBdr>
        <w:top w:val="none" w:sz="0" w:space="0" w:color="auto"/>
        <w:left w:val="none" w:sz="0" w:space="0" w:color="auto"/>
        <w:bottom w:val="none" w:sz="0" w:space="0" w:color="auto"/>
        <w:right w:val="none" w:sz="0" w:space="0" w:color="auto"/>
      </w:divBdr>
      <w:divsChild>
        <w:div w:id="1342509501">
          <w:marLeft w:val="0"/>
          <w:marRight w:val="0"/>
          <w:marTop w:val="0"/>
          <w:marBottom w:val="0"/>
          <w:divBdr>
            <w:top w:val="none" w:sz="0" w:space="0" w:color="auto"/>
            <w:left w:val="none" w:sz="0" w:space="0" w:color="auto"/>
            <w:bottom w:val="none" w:sz="0" w:space="0" w:color="auto"/>
            <w:right w:val="none" w:sz="0" w:space="0" w:color="auto"/>
          </w:divBdr>
          <w:divsChild>
            <w:div w:id="5656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600">
      <w:bodyDiv w:val="1"/>
      <w:marLeft w:val="0"/>
      <w:marRight w:val="0"/>
      <w:marTop w:val="0"/>
      <w:marBottom w:val="0"/>
      <w:divBdr>
        <w:top w:val="none" w:sz="0" w:space="0" w:color="auto"/>
        <w:left w:val="none" w:sz="0" w:space="0" w:color="auto"/>
        <w:bottom w:val="none" w:sz="0" w:space="0" w:color="auto"/>
        <w:right w:val="none" w:sz="0" w:space="0" w:color="auto"/>
      </w:divBdr>
      <w:divsChild>
        <w:div w:id="1527135163">
          <w:marLeft w:val="0"/>
          <w:marRight w:val="0"/>
          <w:marTop w:val="0"/>
          <w:marBottom w:val="0"/>
          <w:divBdr>
            <w:top w:val="none" w:sz="0" w:space="0" w:color="auto"/>
            <w:left w:val="none" w:sz="0" w:space="0" w:color="auto"/>
            <w:bottom w:val="none" w:sz="0" w:space="0" w:color="auto"/>
            <w:right w:val="none" w:sz="0" w:space="0" w:color="auto"/>
          </w:divBdr>
          <w:divsChild>
            <w:div w:id="1920602121">
              <w:marLeft w:val="0"/>
              <w:marRight w:val="0"/>
              <w:marTop w:val="0"/>
              <w:marBottom w:val="0"/>
              <w:divBdr>
                <w:top w:val="none" w:sz="0" w:space="0" w:color="auto"/>
                <w:left w:val="none" w:sz="0" w:space="0" w:color="auto"/>
                <w:bottom w:val="none" w:sz="0" w:space="0" w:color="auto"/>
                <w:right w:val="none" w:sz="0" w:space="0" w:color="auto"/>
              </w:divBdr>
            </w:div>
            <w:div w:id="999622211">
              <w:marLeft w:val="0"/>
              <w:marRight w:val="0"/>
              <w:marTop w:val="0"/>
              <w:marBottom w:val="0"/>
              <w:divBdr>
                <w:top w:val="none" w:sz="0" w:space="0" w:color="auto"/>
                <w:left w:val="none" w:sz="0" w:space="0" w:color="auto"/>
                <w:bottom w:val="none" w:sz="0" w:space="0" w:color="auto"/>
                <w:right w:val="none" w:sz="0" w:space="0" w:color="auto"/>
              </w:divBdr>
            </w:div>
            <w:div w:id="1309628514">
              <w:marLeft w:val="0"/>
              <w:marRight w:val="0"/>
              <w:marTop w:val="0"/>
              <w:marBottom w:val="0"/>
              <w:divBdr>
                <w:top w:val="none" w:sz="0" w:space="0" w:color="auto"/>
                <w:left w:val="none" w:sz="0" w:space="0" w:color="auto"/>
                <w:bottom w:val="none" w:sz="0" w:space="0" w:color="auto"/>
                <w:right w:val="none" w:sz="0" w:space="0" w:color="auto"/>
              </w:divBdr>
            </w:div>
            <w:div w:id="1473450743">
              <w:marLeft w:val="0"/>
              <w:marRight w:val="0"/>
              <w:marTop w:val="0"/>
              <w:marBottom w:val="0"/>
              <w:divBdr>
                <w:top w:val="none" w:sz="0" w:space="0" w:color="auto"/>
                <w:left w:val="none" w:sz="0" w:space="0" w:color="auto"/>
                <w:bottom w:val="none" w:sz="0" w:space="0" w:color="auto"/>
                <w:right w:val="none" w:sz="0" w:space="0" w:color="auto"/>
              </w:divBdr>
            </w:div>
            <w:div w:id="30902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09920">
      <w:bodyDiv w:val="1"/>
      <w:marLeft w:val="0"/>
      <w:marRight w:val="0"/>
      <w:marTop w:val="0"/>
      <w:marBottom w:val="0"/>
      <w:divBdr>
        <w:top w:val="none" w:sz="0" w:space="0" w:color="auto"/>
        <w:left w:val="none" w:sz="0" w:space="0" w:color="auto"/>
        <w:bottom w:val="none" w:sz="0" w:space="0" w:color="auto"/>
        <w:right w:val="none" w:sz="0" w:space="0" w:color="auto"/>
      </w:divBdr>
      <w:divsChild>
        <w:div w:id="1828397986">
          <w:marLeft w:val="0"/>
          <w:marRight w:val="0"/>
          <w:marTop w:val="0"/>
          <w:marBottom w:val="0"/>
          <w:divBdr>
            <w:top w:val="none" w:sz="0" w:space="0" w:color="auto"/>
            <w:left w:val="none" w:sz="0" w:space="0" w:color="auto"/>
            <w:bottom w:val="none" w:sz="0" w:space="0" w:color="auto"/>
            <w:right w:val="none" w:sz="0" w:space="0" w:color="auto"/>
          </w:divBdr>
          <w:divsChild>
            <w:div w:id="906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4498">
      <w:bodyDiv w:val="1"/>
      <w:marLeft w:val="0"/>
      <w:marRight w:val="0"/>
      <w:marTop w:val="0"/>
      <w:marBottom w:val="0"/>
      <w:divBdr>
        <w:top w:val="none" w:sz="0" w:space="0" w:color="auto"/>
        <w:left w:val="none" w:sz="0" w:space="0" w:color="auto"/>
        <w:bottom w:val="none" w:sz="0" w:space="0" w:color="auto"/>
        <w:right w:val="none" w:sz="0" w:space="0" w:color="auto"/>
      </w:divBdr>
      <w:divsChild>
        <w:div w:id="924996298">
          <w:marLeft w:val="0"/>
          <w:marRight w:val="0"/>
          <w:marTop w:val="0"/>
          <w:marBottom w:val="0"/>
          <w:divBdr>
            <w:top w:val="none" w:sz="0" w:space="0" w:color="auto"/>
            <w:left w:val="none" w:sz="0" w:space="0" w:color="auto"/>
            <w:bottom w:val="none" w:sz="0" w:space="0" w:color="auto"/>
            <w:right w:val="none" w:sz="0" w:space="0" w:color="auto"/>
          </w:divBdr>
          <w:divsChild>
            <w:div w:id="16174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30869">
      <w:bodyDiv w:val="1"/>
      <w:marLeft w:val="0"/>
      <w:marRight w:val="0"/>
      <w:marTop w:val="0"/>
      <w:marBottom w:val="0"/>
      <w:divBdr>
        <w:top w:val="none" w:sz="0" w:space="0" w:color="auto"/>
        <w:left w:val="none" w:sz="0" w:space="0" w:color="auto"/>
        <w:bottom w:val="none" w:sz="0" w:space="0" w:color="auto"/>
        <w:right w:val="none" w:sz="0" w:space="0" w:color="auto"/>
      </w:divBdr>
      <w:divsChild>
        <w:div w:id="734084588">
          <w:marLeft w:val="0"/>
          <w:marRight w:val="0"/>
          <w:marTop w:val="0"/>
          <w:marBottom w:val="0"/>
          <w:divBdr>
            <w:top w:val="none" w:sz="0" w:space="0" w:color="auto"/>
            <w:left w:val="none" w:sz="0" w:space="0" w:color="auto"/>
            <w:bottom w:val="none" w:sz="0" w:space="0" w:color="auto"/>
            <w:right w:val="none" w:sz="0" w:space="0" w:color="auto"/>
          </w:divBdr>
          <w:divsChild>
            <w:div w:id="170530437">
              <w:marLeft w:val="0"/>
              <w:marRight w:val="0"/>
              <w:marTop w:val="0"/>
              <w:marBottom w:val="0"/>
              <w:divBdr>
                <w:top w:val="none" w:sz="0" w:space="0" w:color="auto"/>
                <w:left w:val="none" w:sz="0" w:space="0" w:color="auto"/>
                <w:bottom w:val="none" w:sz="0" w:space="0" w:color="auto"/>
                <w:right w:val="none" w:sz="0" w:space="0" w:color="auto"/>
              </w:divBdr>
            </w:div>
            <w:div w:id="96948746">
              <w:marLeft w:val="0"/>
              <w:marRight w:val="0"/>
              <w:marTop w:val="0"/>
              <w:marBottom w:val="0"/>
              <w:divBdr>
                <w:top w:val="none" w:sz="0" w:space="0" w:color="auto"/>
                <w:left w:val="none" w:sz="0" w:space="0" w:color="auto"/>
                <w:bottom w:val="none" w:sz="0" w:space="0" w:color="auto"/>
                <w:right w:val="none" w:sz="0" w:space="0" w:color="auto"/>
              </w:divBdr>
            </w:div>
            <w:div w:id="1580942830">
              <w:marLeft w:val="0"/>
              <w:marRight w:val="0"/>
              <w:marTop w:val="0"/>
              <w:marBottom w:val="0"/>
              <w:divBdr>
                <w:top w:val="none" w:sz="0" w:space="0" w:color="auto"/>
                <w:left w:val="none" w:sz="0" w:space="0" w:color="auto"/>
                <w:bottom w:val="none" w:sz="0" w:space="0" w:color="auto"/>
                <w:right w:val="none" w:sz="0" w:space="0" w:color="auto"/>
              </w:divBdr>
            </w:div>
            <w:div w:id="16363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27343664">
      <w:bodyDiv w:val="1"/>
      <w:marLeft w:val="0"/>
      <w:marRight w:val="0"/>
      <w:marTop w:val="0"/>
      <w:marBottom w:val="0"/>
      <w:divBdr>
        <w:top w:val="none" w:sz="0" w:space="0" w:color="auto"/>
        <w:left w:val="none" w:sz="0" w:space="0" w:color="auto"/>
        <w:bottom w:val="none" w:sz="0" w:space="0" w:color="auto"/>
        <w:right w:val="none" w:sz="0" w:space="0" w:color="auto"/>
      </w:divBdr>
      <w:divsChild>
        <w:div w:id="672688520">
          <w:marLeft w:val="0"/>
          <w:marRight w:val="0"/>
          <w:marTop w:val="0"/>
          <w:marBottom w:val="0"/>
          <w:divBdr>
            <w:top w:val="none" w:sz="0" w:space="0" w:color="auto"/>
            <w:left w:val="none" w:sz="0" w:space="0" w:color="auto"/>
            <w:bottom w:val="none" w:sz="0" w:space="0" w:color="auto"/>
            <w:right w:val="none" w:sz="0" w:space="0" w:color="auto"/>
          </w:divBdr>
          <w:divsChild>
            <w:div w:id="1388262009">
              <w:marLeft w:val="0"/>
              <w:marRight w:val="0"/>
              <w:marTop w:val="0"/>
              <w:marBottom w:val="0"/>
              <w:divBdr>
                <w:top w:val="none" w:sz="0" w:space="0" w:color="auto"/>
                <w:left w:val="none" w:sz="0" w:space="0" w:color="auto"/>
                <w:bottom w:val="none" w:sz="0" w:space="0" w:color="auto"/>
                <w:right w:val="none" w:sz="0" w:space="0" w:color="auto"/>
              </w:divBdr>
            </w:div>
            <w:div w:id="1610888207">
              <w:marLeft w:val="0"/>
              <w:marRight w:val="0"/>
              <w:marTop w:val="0"/>
              <w:marBottom w:val="0"/>
              <w:divBdr>
                <w:top w:val="none" w:sz="0" w:space="0" w:color="auto"/>
                <w:left w:val="none" w:sz="0" w:space="0" w:color="auto"/>
                <w:bottom w:val="none" w:sz="0" w:space="0" w:color="auto"/>
                <w:right w:val="none" w:sz="0" w:space="0" w:color="auto"/>
              </w:divBdr>
            </w:div>
            <w:div w:id="1112750339">
              <w:marLeft w:val="0"/>
              <w:marRight w:val="0"/>
              <w:marTop w:val="0"/>
              <w:marBottom w:val="0"/>
              <w:divBdr>
                <w:top w:val="none" w:sz="0" w:space="0" w:color="auto"/>
                <w:left w:val="none" w:sz="0" w:space="0" w:color="auto"/>
                <w:bottom w:val="none" w:sz="0" w:space="0" w:color="auto"/>
                <w:right w:val="none" w:sz="0" w:space="0" w:color="auto"/>
              </w:divBdr>
            </w:div>
            <w:div w:id="906065302">
              <w:marLeft w:val="0"/>
              <w:marRight w:val="0"/>
              <w:marTop w:val="0"/>
              <w:marBottom w:val="0"/>
              <w:divBdr>
                <w:top w:val="none" w:sz="0" w:space="0" w:color="auto"/>
                <w:left w:val="none" w:sz="0" w:space="0" w:color="auto"/>
                <w:bottom w:val="none" w:sz="0" w:space="0" w:color="auto"/>
                <w:right w:val="none" w:sz="0" w:space="0" w:color="auto"/>
              </w:divBdr>
            </w:div>
            <w:div w:id="3863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4375">
      <w:bodyDiv w:val="1"/>
      <w:marLeft w:val="0"/>
      <w:marRight w:val="0"/>
      <w:marTop w:val="0"/>
      <w:marBottom w:val="0"/>
      <w:divBdr>
        <w:top w:val="none" w:sz="0" w:space="0" w:color="auto"/>
        <w:left w:val="none" w:sz="0" w:space="0" w:color="auto"/>
        <w:bottom w:val="none" w:sz="0" w:space="0" w:color="auto"/>
        <w:right w:val="none" w:sz="0" w:space="0" w:color="auto"/>
      </w:divBdr>
      <w:divsChild>
        <w:div w:id="1748065474">
          <w:marLeft w:val="0"/>
          <w:marRight w:val="0"/>
          <w:marTop w:val="0"/>
          <w:marBottom w:val="0"/>
          <w:divBdr>
            <w:top w:val="none" w:sz="0" w:space="0" w:color="auto"/>
            <w:left w:val="none" w:sz="0" w:space="0" w:color="auto"/>
            <w:bottom w:val="none" w:sz="0" w:space="0" w:color="auto"/>
            <w:right w:val="none" w:sz="0" w:space="0" w:color="auto"/>
          </w:divBdr>
          <w:divsChild>
            <w:div w:id="1707638190">
              <w:marLeft w:val="0"/>
              <w:marRight w:val="0"/>
              <w:marTop w:val="0"/>
              <w:marBottom w:val="0"/>
              <w:divBdr>
                <w:top w:val="none" w:sz="0" w:space="0" w:color="auto"/>
                <w:left w:val="none" w:sz="0" w:space="0" w:color="auto"/>
                <w:bottom w:val="none" w:sz="0" w:space="0" w:color="auto"/>
                <w:right w:val="none" w:sz="0" w:space="0" w:color="auto"/>
              </w:divBdr>
            </w:div>
            <w:div w:id="8449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19270997">
      <w:bodyDiv w:val="1"/>
      <w:marLeft w:val="0"/>
      <w:marRight w:val="0"/>
      <w:marTop w:val="0"/>
      <w:marBottom w:val="0"/>
      <w:divBdr>
        <w:top w:val="none" w:sz="0" w:space="0" w:color="auto"/>
        <w:left w:val="none" w:sz="0" w:space="0" w:color="auto"/>
        <w:bottom w:val="none" w:sz="0" w:space="0" w:color="auto"/>
        <w:right w:val="none" w:sz="0" w:space="0" w:color="auto"/>
      </w:divBdr>
      <w:divsChild>
        <w:div w:id="1010335167">
          <w:marLeft w:val="0"/>
          <w:marRight w:val="0"/>
          <w:marTop w:val="0"/>
          <w:marBottom w:val="0"/>
          <w:divBdr>
            <w:top w:val="none" w:sz="0" w:space="0" w:color="auto"/>
            <w:left w:val="none" w:sz="0" w:space="0" w:color="auto"/>
            <w:bottom w:val="none" w:sz="0" w:space="0" w:color="auto"/>
            <w:right w:val="none" w:sz="0" w:space="0" w:color="auto"/>
          </w:divBdr>
          <w:divsChild>
            <w:div w:id="1780370194">
              <w:marLeft w:val="0"/>
              <w:marRight w:val="0"/>
              <w:marTop w:val="0"/>
              <w:marBottom w:val="0"/>
              <w:divBdr>
                <w:top w:val="none" w:sz="0" w:space="0" w:color="auto"/>
                <w:left w:val="none" w:sz="0" w:space="0" w:color="auto"/>
                <w:bottom w:val="none" w:sz="0" w:space="0" w:color="auto"/>
                <w:right w:val="none" w:sz="0" w:space="0" w:color="auto"/>
              </w:divBdr>
            </w:div>
            <w:div w:id="528950714">
              <w:marLeft w:val="0"/>
              <w:marRight w:val="0"/>
              <w:marTop w:val="0"/>
              <w:marBottom w:val="0"/>
              <w:divBdr>
                <w:top w:val="none" w:sz="0" w:space="0" w:color="auto"/>
                <w:left w:val="none" w:sz="0" w:space="0" w:color="auto"/>
                <w:bottom w:val="none" w:sz="0" w:space="0" w:color="auto"/>
                <w:right w:val="none" w:sz="0" w:space="0" w:color="auto"/>
              </w:divBdr>
            </w:div>
            <w:div w:id="19948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0511">
      <w:bodyDiv w:val="1"/>
      <w:marLeft w:val="0"/>
      <w:marRight w:val="0"/>
      <w:marTop w:val="0"/>
      <w:marBottom w:val="0"/>
      <w:divBdr>
        <w:top w:val="none" w:sz="0" w:space="0" w:color="auto"/>
        <w:left w:val="none" w:sz="0" w:space="0" w:color="auto"/>
        <w:bottom w:val="none" w:sz="0" w:space="0" w:color="auto"/>
        <w:right w:val="none" w:sz="0" w:space="0" w:color="auto"/>
      </w:divBdr>
      <w:divsChild>
        <w:div w:id="437680885">
          <w:marLeft w:val="0"/>
          <w:marRight w:val="0"/>
          <w:marTop w:val="0"/>
          <w:marBottom w:val="0"/>
          <w:divBdr>
            <w:top w:val="none" w:sz="0" w:space="0" w:color="auto"/>
            <w:left w:val="none" w:sz="0" w:space="0" w:color="auto"/>
            <w:bottom w:val="none" w:sz="0" w:space="0" w:color="auto"/>
            <w:right w:val="none" w:sz="0" w:space="0" w:color="auto"/>
          </w:divBdr>
          <w:divsChild>
            <w:div w:id="1885798551">
              <w:marLeft w:val="0"/>
              <w:marRight w:val="0"/>
              <w:marTop w:val="0"/>
              <w:marBottom w:val="0"/>
              <w:divBdr>
                <w:top w:val="none" w:sz="0" w:space="0" w:color="auto"/>
                <w:left w:val="none" w:sz="0" w:space="0" w:color="auto"/>
                <w:bottom w:val="none" w:sz="0" w:space="0" w:color="auto"/>
                <w:right w:val="none" w:sz="0" w:space="0" w:color="auto"/>
              </w:divBdr>
            </w:div>
            <w:div w:id="409540740">
              <w:marLeft w:val="0"/>
              <w:marRight w:val="0"/>
              <w:marTop w:val="0"/>
              <w:marBottom w:val="0"/>
              <w:divBdr>
                <w:top w:val="none" w:sz="0" w:space="0" w:color="auto"/>
                <w:left w:val="none" w:sz="0" w:space="0" w:color="auto"/>
                <w:bottom w:val="none" w:sz="0" w:space="0" w:color="auto"/>
                <w:right w:val="none" w:sz="0" w:space="0" w:color="auto"/>
              </w:divBdr>
            </w:div>
            <w:div w:id="3326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7454">
      <w:bodyDiv w:val="1"/>
      <w:marLeft w:val="0"/>
      <w:marRight w:val="0"/>
      <w:marTop w:val="0"/>
      <w:marBottom w:val="0"/>
      <w:divBdr>
        <w:top w:val="none" w:sz="0" w:space="0" w:color="auto"/>
        <w:left w:val="none" w:sz="0" w:space="0" w:color="auto"/>
        <w:bottom w:val="none" w:sz="0" w:space="0" w:color="auto"/>
        <w:right w:val="none" w:sz="0" w:space="0" w:color="auto"/>
      </w:divBdr>
      <w:divsChild>
        <w:div w:id="413363129">
          <w:marLeft w:val="0"/>
          <w:marRight w:val="0"/>
          <w:marTop w:val="0"/>
          <w:marBottom w:val="0"/>
          <w:divBdr>
            <w:top w:val="none" w:sz="0" w:space="0" w:color="auto"/>
            <w:left w:val="none" w:sz="0" w:space="0" w:color="auto"/>
            <w:bottom w:val="none" w:sz="0" w:space="0" w:color="auto"/>
            <w:right w:val="none" w:sz="0" w:space="0" w:color="auto"/>
          </w:divBdr>
          <w:divsChild>
            <w:div w:id="883255870">
              <w:marLeft w:val="0"/>
              <w:marRight w:val="0"/>
              <w:marTop w:val="0"/>
              <w:marBottom w:val="0"/>
              <w:divBdr>
                <w:top w:val="none" w:sz="0" w:space="0" w:color="auto"/>
                <w:left w:val="none" w:sz="0" w:space="0" w:color="auto"/>
                <w:bottom w:val="none" w:sz="0" w:space="0" w:color="auto"/>
                <w:right w:val="none" w:sz="0" w:space="0" w:color="auto"/>
              </w:divBdr>
            </w:div>
            <w:div w:id="1772357833">
              <w:marLeft w:val="0"/>
              <w:marRight w:val="0"/>
              <w:marTop w:val="0"/>
              <w:marBottom w:val="0"/>
              <w:divBdr>
                <w:top w:val="none" w:sz="0" w:space="0" w:color="auto"/>
                <w:left w:val="none" w:sz="0" w:space="0" w:color="auto"/>
                <w:bottom w:val="none" w:sz="0" w:space="0" w:color="auto"/>
                <w:right w:val="none" w:sz="0" w:space="0" w:color="auto"/>
              </w:divBdr>
            </w:div>
            <w:div w:id="60038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7650">
      <w:bodyDiv w:val="1"/>
      <w:marLeft w:val="0"/>
      <w:marRight w:val="0"/>
      <w:marTop w:val="0"/>
      <w:marBottom w:val="0"/>
      <w:divBdr>
        <w:top w:val="none" w:sz="0" w:space="0" w:color="auto"/>
        <w:left w:val="none" w:sz="0" w:space="0" w:color="auto"/>
        <w:bottom w:val="none" w:sz="0" w:space="0" w:color="auto"/>
        <w:right w:val="none" w:sz="0" w:space="0" w:color="auto"/>
      </w:divBdr>
      <w:divsChild>
        <w:div w:id="694113337">
          <w:marLeft w:val="0"/>
          <w:marRight w:val="0"/>
          <w:marTop w:val="0"/>
          <w:marBottom w:val="0"/>
          <w:divBdr>
            <w:top w:val="none" w:sz="0" w:space="0" w:color="auto"/>
            <w:left w:val="none" w:sz="0" w:space="0" w:color="auto"/>
            <w:bottom w:val="none" w:sz="0" w:space="0" w:color="auto"/>
            <w:right w:val="none" w:sz="0" w:space="0" w:color="auto"/>
          </w:divBdr>
          <w:divsChild>
            <w:div w:id="4516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1535">
      <w:bodyDiv w:val="1"/>
      <w:marLeft w:val="0"/>
      <w:marRight w:val="0"/>
      <w:marTop w:val="0"/>
      <w:marBottom w:val="0"/>
      <w:divBdr>
        <w:top w:val="none" w:sz="0" w:space="0" w:color="auto"/>
        <w:left w:val="none" w:sz="0" w:space="0" w:color="auto"/>
        <w:bottom w:val="none" w:sz="0" w:space="0" w:color="auto"/>
        <w:right w:val="none" w:sz="0" w:space="0" w:color="auto"/>
      </w:divBdr>
      <w:divsChild>
        <w:div w:id="1651665118">
          <w:marLeft w:val="0"/>
          <w:marRight w:val="0"/>
          <w:marTop w:val="0"/>
          <w:marBottom w:val="0"/>
          <w:divBdr>
            <w:top w:val="none" w:sz="0" w:space="0" w:color="auto"/>
            <w:left w:val="none" w:sz="0" w:space="0" w:color="auto"/>
            <w:bottom w:val="none" w:sz="0" w:space="0" w:color="auto"/>
            <w:right w:val="none" w:sz="0" w:space="0" w:color="auto"/>
          </w:divBdr>
          <w:divsChild>
            <w:div w:id="791901726">
              <w:marLeft w:val="0"/>
              <w:marRight w:val="0"/>
              <w:marTop w:val="0"/>
              <w:marBottom w:val="0"/>
              <w:divBdr>
                <w:top w:val="none" w:sz="0" w:space="0" w:color="auto"/>
                <w:left w:val="none" w:sz="0" w:space="0" w:color="auto"/>
                <w:bottom w:val="none" w:sz="0" w:space="0" w:color="auto"/>
                <w:right w:val="none" w:sz="0" w:space="0" w:color="auto"/>
              </w:divBdr>
            </w:div>
            <w:div w:id="2061438168">
              <w:marLeft w:val="0"/>
              <w:marRight w:val="0"/>
              <w:marTop w:val="0"/>
              <w:marBottom w:val="0"/>
              <w:divBdr>
                <w:top w:val="none" w:sz="0" w:space="0" w:color="auto"/>
                <w:left w:val="none" w:sz="0" w:space="0" w:color="auto"/>
                <w:bottom w:val="none" w:sz="0" w:space="0" w:color="auto"/>
                <w:right w:val="none" w:sz="0" w:space="0" w:color="auto"/>
              </w:divBdr>
            </w:div>
            <w:div w:id="1318455635">
              <w:marLeft w:val="0"/>
              <w:marRight w:val="0"/>
              <w:marTop w:val="0"/>
              <w:marBottom w:val="0"/>
              <w:divBdr>
                <w:top w:val="none" w:sz="0" w:space="0" w:color="auto"/>
                <w:left w:val="none" w:sz="0" w:space="0" w:color="auto"/>
                <w:bottom w:val="none" w:sz="0" w:space="0" w:color="auto"/>
                <w:right w:val="none" w:sz="0" w:space="0" w:color="auto"/>
              </w:divBdr>
            </w:div>
            <w:div w:id="1290629308">
              <w:marLeft w:val="0"/>
              <w:marRight w:val="0"/>
              <w:marTop w:val="0"/>
              <w:marBottom w:val="0"/>
              <w:divBdr>
                <w:top w:val="none" w:sz="0" w:space="0" w:color="auto"/>
                <w:left w:val="none" w:sz="0" w:space="0" w:color="auto"/>
                <w:bottom w:val="none" w:sz="0" w:space="0" w:color="auto"/>
                <w:right w:val="none" w:sz="0" w:space="0" w:color="auto"/>
              </w:divBdr>
            </w:div>
            <w:div w:id="2042169752">
              <w:marLeft w:val="0"/>
              <w:marRight w:val="0"/>
              <w:marTop w:val="0"/>
              <w:marBottom w:val="0"/>
              <w:divBdr>
                <w:top w:val="none" w:sz="0" w:space="0" w:color="auto"/>
                <w:left w:val="none" w:sz="0" w:space="0" w:color="auto"/>
                <w:bottom w:val="none" w:sz="0" w:space="0" w:color="auto"/>
                <w:right w:val="none" w:sz="0" w:space="0" w:color="auto"/>
              </w:divBdr>
            </w:div>
            <w:div w:id="538784250">
              <w:marLeft w:val="0"/>
              <w:marRight w:val="0"/>
              <w:marTop w:val="0"/>
              <w:marBottom w:val="0"/>
              <w:divBdr>
                <w:top w:val="none" w:sz="0" w:space="0" w:color="auto"/>
                <w:left w:val="none" w:sz="0" w:space="0" w:color="auto"/>
                <w:bottom w:val="none" w:sz="0" w:space="0" w:color="auto"/>
                <w:right w:val="none" w:sz="0" w:space="0" w:color="auto"/>
              </w:divBdr>
            </w:div>
            <w:div w:id="1442990089">
              <w:marLeft w:val="0"/>
              <w:marRight w:val="0"/>
              <w:marTop w:val="0"/>
              <w:marBottom w:val="0"/>
              <w:divBdr>
                <w:top w:val="none" w:sz="0" w:space="0" w:color="auto"/>
                <w:left w:val="none" w:sz="0" w:space="0" w:color="auto"/>
                <w:bottom w:val="none" w:sz="0" w:space="0" w:color="auto"/>
                <w:right w:val="none" w:sz="0" w:space="0" w:color="auto"/>
              </w:divBdr>
            </w:div>
            <w:div w:id="220941564">
              <w:marLeft w:val="0"/>
              <w:marRight w:val="0"/>
              <w:marTop w:val="0"/>
              <w:marBottom w:val="0"/>
              <w:divBdr>
                <w:top w:val="none" w:sz="0" w:space="0" w:color="auto"/>
                <w:left w:val="none" w:sz="0" w:space="0" w:color="auto"/>
                <w:bottom w:val="none" w:sz="0" w:space="0" w:color="auto"/>
                <w:right w:val="none" w:sz="0" w:space="0" w:color="auto"/>
              </w:divBdr>
            </w:div>
            <w:div w:id="179469053">
              <w:marLeft w:val="0"/>
              <w:marRight w:val="0"/>
              <w:marTop w:val="0"/>
              <w:marBottom w:val="0"/>
              <w:divBdr>
                <w:top w:val="none" w:sz="0" w:space="0" w:color="auto"/>
                <w:left w:val="none" w:sz="0" w:space="0" w:color="auto"/>
                <w:bottom w:val="none" w:sz="0" w:space="0" w:color="auto"/>
                <w:right w:val="none" w:sz="0" w:space="0" w:color="auto"/>
              </w:divBdr>
            </w:div>
            <w:div w:id="1947346045">
              <w:marLeft w:val="0"/>
              <w:marRight w:val="0"/>
              <w:marTop w:val="0"/>
              <w:marBottom w:val="0"/>
              <w:divBdr>
                <w:top w:val="none" w:sz="0" w:space="0" w:color="auto"/>
                <w:left w:val="none" w:sz="0" w:space="0" w:color="auto"/>
                <w:bottom w:val="none" w:sz="0" w:space="0" w:color="auto"/>
                <w:right w:val="none" w:sz="0" w:space="0" w:color="auto"/>
              </w:divBdr>
            </w:div>
            <w:div w:id="1596940002">
              <w:marLeft w:val="0"/>
              <w:marRight w:val="0"/>
              <w:marTop w:val="0"/>
              <w:marBottom w:val="0"/>
              <w:divBdr>
                <w:top w:val="none" w:sz="0" w:space="0" w:color="auto"/>
                <w:left w:val="none" w:sz="0" w:space="0" w:color="auto"/>
                <w:bottom w:val="none" w:sz="0" w:space="0" w:color="auto"/>
                <w:right w:val="none" w:sz="0" w:space="0" w:color="auto"/>
              </w:divBdr>
            </w:div>
            <w:div w:id="936249177">
              <w:marLeft w:val="0"/>
              <w:marRight w:val="0"/>
              <w:marTop w:val="0"/>
              <w:marBottom w:val="0"/>
              <w:divBdr>
                <w:top w:val="none" w:sz="0" w:space="0" w:color="auto"/>
                <w:left w:val="none" w:sz="0" w:space="0" w:color="auto"/>
                <w:bottom w:val="none" w:sz="0" w:space="0" w:color="auto"/>
                <w:right w:val="none" w:sz="0" w:space="0" w:color="auto"/>
              </w:divBdr>
            </w:div>
            <w:div w:id="1620725654">
              <w:marLeft w:val="0"/>
              <w:marRight w:val="0"/>
              <w:marTop w:val="0"/>
              <w:marBottom w:val="0"/>
              <w:divBdr>
                <w:top w:val="none" w:sz="0" w:space="0" w:color="auto"/>
                <w:left w:val="none" w:sz="0" w:space="0" w:color="auto"/>
                <w:bottom w:val="none" w:sz="0" w:space="0" w:color="auto"/>
                <w:right w:val="none" w:sz="0" w:space="0" w:color="auto"/>
              </w:divBdr>
            </w:div>
            <w:div w:id="1207792548">
              <w:marLeft w:val="0"/>
              <w:marRight w:val="0"/>
              <w:marTop w:val="0"/>
              <w:marBottom w:val="0"/>
              <w:divBdr>
                <w:top w:val="none" w:sz="0" w:space="0" w:color="auto"/>
                <w:left w:val="none" w:sz="0" w:space="0" w:color="auto"/>
                <w:bottom w:val="none" w:sz="0" w:space="0" w:color="auto"/>
                <w:right w:val="none" w:sz="0" w:space="0" w:color="auto"/>
              </w:divBdr>
            </w:div>
            <w:div w:id="372341671">
              <w:marLeft w:val="0"/>
              <w:marRight w:val="0"/>
              <w:marTop w:val="0"/>
              <w:marBottom w:val="0"/>
              <w:divBdr>
                <w:top w:val="none" w:sz="0" w:space="0" w:color="auto"/>
                <w:left w:val="none" w:sz="0" w:space="0" w:color="auto"/>
                <w:bottom w:val="none" w:sz="0" w:space="0" w:color="auto"/>
                <w:right w:val="none" w:sz="0" w:space="0" w:color="auto"/>
              </w:divBdr>
            </w:div>
            <w:div w:id="1824152588">
              <w:marLeft w:val="0"/>
              <w:marRight w:val="0"/>
              <w:marTop w:val="0"/>
              <w:marBottom w:val="0"/>
              <w:divBdr>
                <w:top w:val="none" w:sz="0" w:space="0" w:color="auto"/>
                <w:left w:val="none" w:sz="0" w:space="0" w:color="auto"/>
                <w:bottom w:val="none" w:sz="0" w:space="0" w:color="auto"/>
                <w:right w:val="none" w:sz="0" w:space="0" w:color="auto"/>
              </w:divBdr>
            </w:div>
            <w:div w:id="1507594421">
              <w:marLeft w:val="0"/>
              <w:marRight w:val="0"/>
              <w:marTop w:val="0"/>
              <w:marBottom w:val="0"/>
              <w:divBdr>
                <w:top w:val="none" w:sz="0" w:space="0" w:color="auto"/>
                <w:left w:val="none" w:sz="0" w:space="0" w:color="auto"/>
                <w:bottom w:val="none" w:sz="0" w:space="0" w:color="auto"/>
                <w:right w:val="none" w:sz="0" w:space="0" w:color="auto"/>
              </w:divBdr>
            </w:div>
            <w:div w:id="1789423778">
              <w:marLeft w:val="0"/>
              <w:marRight w:val="0"/>
              <w:marTop w:val="0"/>
              <w:marBottom w:val="0"/>
              <w:divBdr>
                <w:top w:val="none" w:sz="0" w:space="0" w:color="auto"/>
                <w:left w:val="none" w:sz="0" w:space="0" w:color="auto"/>
                <w:bottom w:val="none" w:sz="0" w:space="0" w:color="auto"/>
                <w:right w:val="none" w:sz="0" w:space="0" w:color="auto"/>
              </w:divBdr>
            </w:div>
            <w:div w:id="667026663">
              <w:marLeft w:val="0"/>
              <w:marRight w:val="0"/>
              <w:marTop w:val="0"/>
              <w:marBottom w:val="0"/>
              <w:divBdr>
                <w:top w:val="none" w:sz="0" w:space="0" w:color="auto"/>
                <w:left w:val="none" w:sz="0" w:space="0" w:color="auto"/>
                <w:bottom w:val="none" w:sz="0" w:space="0" w:color="auto"/>
                <w:right w:val="none" w:sz="0" w:space="0" w:color="auto"/>
              </w:divBdr>
            </w:div>
            <w:div w:id="222182070">
              <w:marLeft w:val="0"/>
              <w:marRight w:val="0"/>
              <w:marTop w:val="0"/>
              <w:marBottom w:val="0"/>
              <w:divBdr>
                <w:top w:val="none" w:sz="0" w:space="0" w:color="auto"/>
                <w:left w:val="none" w:sz="0" w:space="0" w:color="auto"/>
                <w:bottom w:val="none" w:sz="0" w:space="0" w:color="auto"/>
                <w:right w:val="none" w:sz="0" w:space="0" w:color="auto"/>
              </w:divBdr>
            </w:div>
            <w:div w:id="1614240372">
              <w:marLeft w:val="0"/>
              <w:marRight w:val="0"/>
              <w:marTop w:val="0"/>
              <w:marBottom w:val="0"/>
              <w:divBdr>
                <w:top w:val="none" w:sz="0" w:space="0" w:color="auto"/>
                <w:left w:val="none" w:sz="0" w:space="0" w:color="auto"/>
                <w:bottom w:val="none" w:sz="0" w:space="0" w:color="auto"/>
                <w:right w:val="none" w:sz="0" w:space="0" w:color="auto"/>
              </w:divBdr>
            </w:div>
            <w:div w:id="800415738">
              <w:marLeft w:val="0"/>
              <w:marRight w:val="0"/>
              <w:marTop w:val="0"/>
              <w:marBottom w:val="0"/>
              <w:divBdr>
                <w:top w:val="none" w:sz="0" w:space="0" w:color="auto"/>
                <w:left w:val="none" w:sz="0" w:space="0" w:color="auto"/>
                <w:bottom w:val="none" w:sz="0" w:space="0" w:color="auto"/>
                <w:right w:val="none" w:sz="0" w:space="0" w:color="auto"/>
              </w:divBdr>
            </w:div>
            <w:div w:id="407382977">
              <w:marLeft w:val="0"/>
              <w:marRight w:val="0"/>
              <w:marTop w:val="0"/>
              <w:marBottom w:val="0"/>
              <w:divBdr>
                <w:top w:val="none" w:sz="0" w:space="0" w:color="auto"/>
                <w:left w:val="none" w:sz="0" w:space="0" w:color="auto"/>
                <w:bottom w:val="none" w:sz="0" w:space="0" w:color="auto"/>
                <w:right w:val="none" w:sz="0" w:space="0" w:color="auto"/>
              </w:divBdr>
            </w:div>
            <w:div w:id="665671395">
              <w:marLeft w:val="0"/>
              <w:marRight w:val="0"/>
              <w:marTop w:val="0"/>
              <w:marBottom w:val="0"/>
              <w:divBdr>
                <w:top w:val="none" w:sz="0" w:space="0" w:color="auto"/>
                <w:left w:val="none" w:sz="0" w:space="0" w:color="auto"/>
                <w:bottom w:val="none" w:sz="0" w:space="0" w:color="auto"/>
                <w:right w:val="none" w:sz="0" w:space="0" w:color="auto"/>
              </w:divBdr>
            </w:div>
            <w:div w:id="1992637750">
              <w:marLeft w:val="0"/>
              <w:marRight w:val="0"/>
              <w:marTop w:val="0"/>
              <w:marBottom w:val="0"/>
              <w:divBdr>
                <w:top w:val="none" w:sz="0" w:space="0" w:color="auto"/>
                <w:left w:val="none" w:sz="0" w:space="0" w:color="auto"/>
                <w:bottom w:val="none" w:sz="0" w:space="0" w:color="auto"/>
                <w:right w:val="none" w:sz="0" w:space="0" w:color="auto"/>
              </w:divBdr>
            </w:div>
            <w:div w:id="1288201910">
              <w:marLeft w:val="0"/>
              <w:marRight w:val="0"/>
              <w:marTop w:val="0"/>
              <w:marBottom w:val="0"/>
              <w:divBdr>
                <w:top w:val="none" w:sz="0" w:space="0" w:color="auto"/>
                <w:left w:val="none" w:sz="0" w:space="0" w:color="auto"/>
                <w:bottom w:val="none" w:sz="0" w:space="0" w:color="auto"/>
                <w:right w:val="none" w:sz="0" w:space="0" w:color="auto"/>
              </w:divBdr>
            </w:div>
            <w:div w:id="1804737216">
              <w:marLeft w:val="0"/>
              <w:marRight w:val="0"/>
              <w:marTop w:val="0"/>
              <w:marBottom w:val="0"/>
              <w:divBdr>
                <w:top w:val="none" w:sz="0" w:space="0" w:color="auto"/>
                <w:left w:val="none" w:sz="0" w:space="0" w:color="auto"/>
                <w:bottom w:val="none" w:sz="0" w:space="0" w:color="auto"/>
                <w:right w:val="none" w:sz="0" w:space="0" w:color="auto"/>
              </w:divBdr>
            </w:div>
            <w:div w:id="1479494696">
              <w:marLeft w:val="0"/>
              <w:marRight w:val="0"/>
              <w:marTop w:val="0"/>
              <w:marBottom w:val="0"/>
              <w:divBdr>
                <w:top w:val="none" w:sz="0" w:space="0" w:color="auto"/>
                <w:left w:val="none" w:sz="0" w:space="0" w:color="auto"/>
                <w:bottom w:val="none" w:sz="0" w:space="0" w:color="auto"/>
                <w:right w:val="none" w:sz="0" w:space="0" w:color="auto"/>
              </w:divBdr>
            </w:div>
            <w:div w:id="654577665">
              <w:marLeft w:val="0"/>
              <w:marRight w:val="0"/>
              <w:marTop w:val="0"/>
              <w:marBottom w:val="0"/>
              <w:divBdr>
                <w:top w:val="none" w:sz="0" w:space="0" w:color="auto"/>
                <w:left w:val="none" w:sz="0" w:space="0" w:color="auto"/>
                <w:bottom w:val="none" w:sz="0" w:space="0" w:color="auto"/>
                <w:right w:val="none" w:sz="0" w:space="0" w:color="auto"/>
              </w:divBdr>
            </w:div>
            <w:div w:id="238949729">
              <w:marLeft w:val="0"/>
              <w:marRight w:val="0"/>
              <w:marTop w:val="0"/>
              <w:marBottom w:val="0"/>
              <w:divBdr>
                <w:top w:val="none" w:sz="0" w:space="0" w:color="auto"/>
                <w:left w:val="none" w:sz="0" w:space="0" w:color="auto"/>
                <w:bottom w:val="none" w:sz="0" w:space="0" w:color="auto"/>
                <w:right w:val="none" w:sz="0" w:space="0" w:color="auto"/>
              </w:divBdr>
            </w:div>
            <w:div w:id="1136726828">
              <w:marLeft w:val="0"/>
              <w:marRight w:val="0"/>
              <w:marTop w:val="0"/>
              <w:marBottom w:val="0"/>
              <w:divBdr>
                <w:top w:val="none" w:sz="0" w:space="0" w:color="auto"/>
                <w:left w:val="none" w:sz="0" w:space="0" w:color="auto"/>
                <w:bottom w:val="none" w:sz="0" w:space="0" w:color="auto"/>
                <w:right w:val="none" w:sz="0" w:space="0" w:color="auto"/>
              </w:divBdr>
            </w:div>
            <w:div w:id="2130005929">
              <w:marLeft w:val="0"/>
              <w:marRight w:val="0"/>
              <w:marTop w:val="0"/>
              <w:marBottom w:val="0"/>
              <w:divBdr>
                <w:top w:val="none" w:sz="0" w:space="0" w:color="auto"/>
                <w:left w:val="none" w:sz="0" w:space="0" w:color="auto"/>
                <w:bottom w:val="none" w:sz="0" w:space="0" w:color="auto"/>
                <w:right w:val="none" w:sz="0" w:space="0" w:color="auto"/>
              </w:divBdr>
            </w:div>
            <w:div w:id="696661154">
              <w:marLeft w:val="0"/>
              <w:marRight w:val="0"/>
              <w:marTop w:val="0"/>
              <w:marBottom w:val="0"/>
              <w:divBdr>
                <w:top w:val="none" w:sz="0" w:space="0" w:color="auto"/>
                <w:left w:val="none" w:sz="0" w:space="0" w:color="auto"/>
                <w:bottom w:val="none" w:sz="0" w:space="0" w:color="auto"/>
                <w:right w:val="none" w:sz="0" w:space="0" w:color="auto"/>
              </w:divBdr>
            </w:div>
            <w:div w:id="1056397419">
              <w:marLeft w:val="0"/>
              <w:marRight w:val="0"/>
              <w:marTop w:val="0"/>
              <w:marBottom w:val="0"/>
              <w:divBdr>
                <w:top w:val="none" w:sz="0" w:space="0" w:color="auto"/>
                <w:left w:val="none" w:sz="0" w:space="0" w:color="auto"/>
                <w:bottom w:val="none" w:sz="0" w:space="0" w:color="auto"/>
                <w:right w:val="none" w:sz="0" w:space="0" w:color="auto"/>
              </w:divBdr>
            </w:div>
            <w:div w:id="730612338">
              <w:marLeft w:val="0"/>
              <w:marRight w:val="0"/>
              <w:marTop w:val="0"/>
              <w:marBottom w:val="0"/>
              <w:divBdr>
                <w:top w:val="none" w:sz="0" w:space="0" w:color="auto"/>
                <w:left w:val="none" w:sz="0" w:space="0" w:color="auto"/>
                <w:bottom w:val="none" w:sz="0" w:space="0" w:color="auto"/>
                <w:right w:val="none" w:sz="0" w:space="0" w:color="auto"/>
              </w:divBdr>
            </w:div>
            <w:div w:id="405229853">
              <w:marLeft w:val="0"/>
              <w:marRight w:val="0"/>
              <w:marTop w:val="0"/>
              <w:marBottom w:val="0"/>
              <w:divBdr>
                <w:top w:val="none" w:sz="0" w:space="0" w:color="auto"/>
                <w:left w:val="none" w:sz="0" w:space="0" w:color="auto"/>
                <w:bottom w:val="none" w:sz="0" w:space="0" w:color="auto"/>
                <w:right w:val="none" w:sz="0" w:space="0" w:color="auto"/>
              </w:divBdr>
            </w:div>
            <w:div w:id="2021930424">
              <w:marLeft w:val="0"/>
              <w:marRight w:val="0"/>
              <w:marTop w:val="0"/>
              <w:marBottom w:val="0"/>
              <w:divBdr>
                <w:top w:val="none" w:sz="0" w:space="0" w:color="auto"/>
                <w:left w:val="none" w:sz="0" w:space="0" w:color="auto"/>
                <w:bottom w:val="none" w:sz="0" w:space="0" w:color="auto"/>
                <w:right w:val="none" w:sz="0" w:space="0" w:color="auto"/>
              </w:divBdr>
            </w:div>
            <w:div w:id="1554081243">
              <w:marLeft w:val="0"/>
              <w:marRight w:val="0"/>
              <w:marTop w:val="0"/>
              <w:marBottom w:val="0"/>
              <w:divBdr>
                <w:top w:val="none" w:sz="0" w:space="0" w:color="auto"/>
                <w:left w:val="none" w:sz="0" w:space="0" w:color="auto"/>
                <w:bottom w:val="none" w:sz="0" w:space="0" w:color="auto"/>
                <w:right w:val="none" w:sz="0" w:space="0" w:color="auto"/>
              </w:divBdr>
            </w:div>
            <w:div w:id="537474044">
              <w:marLeft w:val="0"/>
              <w:marRight w:val="0"/>
              <w:marTop w:val="0"/>
              <w:marBottom w:val="0"/>
              <w:divBdr>
                <w:top w:val="none" w:sz="0" w:space="0" w:color="auto"/>
                <w:left w:val="none" w:sz="0" w:space="0" w:color="auto"/>
                <w:bottom w:val="none" w:sz="0" w:space="0" w:color="auto"/>
                <w:right w:val="none" w:sz="0" w:space="0" w:color="auto"/>
              </w:divBdr>
            </w:div>
            <w:div w:id="1443960291">
              <w:marLeft w:val="0"/>
              <w:marRight w:val="0"/>
              <w:marTop w:val="0"/>
              <w:marBottom w:val="0"/>
              <w:divBdr>
                <w:top w:val="none" w:sz="0" w:space="0" w:color="auto"/>
                <w:left w:val="none" w:sz="0" w:space="0" w:color="auto"/>
                <w:bottom w:val="none" w:sz="0" w:space="0" w:color="auto"/>
                <w:right w:val="none" w:sz="0" w:space="0" w:color="auto"/>
              </w:divBdr>
            </w:div>
            <w:div w:id="1070150158">
              <w:marLeft w:val="0"/>
              <w:marRight w:val="0"/>
              <w:marTop w:val="0"/>
              <w:marBottom w:val="0"/>
              <w:divBdr>
                <w:top w:val="none" w:sz="0" w:space="0" w:color="auto"/>
                <w:left w:val="none" w:sz="0" w:space="0" w:color="auto"/>
                <w:bottom w:val="none" w:sz="0" w:space="0" w:color="auto"/>
                <w:right w:val="none" w:sz="0" w:space="0" w:color="auto"/>
              </w:divBdr>
            </w:div>
            <w:div w:id="16950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8807">
      <w:bodyDiv w:val="1"/>
      <w:marLeft w:val="0"/>
      <w:marRight w:val="0"/>
      <w:marTop w:val="0"/>
      <w:marBottom w:val="0"/>
      <w:divBdr>
        <w:top w:val="none" w:sz="0" w:space="0" w:color="auto"/>
        <w:left w:val="none" w:sz="0" w:space="0" w:color="auto"/>
        <w:bottom w:val="none" w:sz="0" w:space="0" w:color="auto"/>
        <w:right w:val="none" w:sz="0" w:space="0" w:color="auto"/>
      </w:divBdr>
      <w:divsChild>
        <w:div w:id="200166940">
          <w:marLeft w:val="0"/>
          <w:marRight w:val="0"/>
          <w:marTop w:val="0"/>
          <w:marBottom w:val="0"/>
          <w:divBdr>
            <w:top w:val="none" w:sz="0" w:space="0" w:color="auto"/>
            <w:left w:val="none" w:sz="0" w:space="0" w:color="auto"/>
            <w:bottom w:val="none" w:sz="0" w:space="0" w:color="auto"/>
            <w:right w:val="none" w:sz="0" w:space="0" w:color="auto"/>
          </w:divBdr>
          <w:divsChild>
            <w:div w:id="1649745037">
              <w:marLeft w:val="0"/>
              <w:marRight w:val="0"/>
              <w:marTop w:val="0"/>
              <w:marBottom w:val="0"/>
              <w:divBdr>
                <w:top w:val="none" w:sz="0" w:space="0" w:color="auto"/>
                <w:left w:val="none" w:sz="0" w:space="0" w:color="auto"/>
                <w:bottom w:val="none" w:sz="0" w:space="0" w:color="auto"/>
                <w:right w:val="none" w:sz="0" w:space="0" w:color="auto"/>
              </w:divBdr>
            </w:div>
            <w:div w:id="143971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5824">
      <w:bodyDiv w:val="1"/>
      <w:marLeft w:val="0"/>
      <w:marRight w:val="0"/>
      <w:marTop w:val="0"/>
      <w:marBottom w:val="0"/>
      <w:divBdr>
        <w:top w:val="none" w:sz="0" w:space="0" w:color="auto"/>
        <w:left w:val="none" w:sz="0" w:space="0" w:color="auto"/>
        <w:bottom w:val="none" w:sz="0" w:space="0" w:color="auto"/>
        <w:right w:val="none" w:sz="0" w:space="0" w:color="auto"/>
      </w:divBdr>
      <w:divsChild>
        <w:div w:id="966007635">
          <w:marLeft w:val="0"/>
          <w:marRight w:val="0"/>
          <w:marTop w:val="0"/>
          <w:marBottom w:val="0"/>
          <w:divBdr>
            <w:top w:val="none" w:sz="0" w:space="0" w:color="auto"/>
            <w:left w:val="none" w:sz="0" w:space="0" w:color="auto"/>
            <w:bottom w:val="none" w:sz="0" w:space="0" w:color="auto"/>
            <w:right w:val="none" w:sz="0" w:space="0" w:color="auto"/>
          </w:divBdr>
          <w:divsChild>
            <w:div w:id="1492520758">
              <w:marLeft w:val="0"/>
              <w:marRight w:val="0"/>
              <w:marTop w:val="0"/>
              <w:marBottom w:val="0"/>
              <w:divBdr>
                <w:top w:val="none" w:sz="0" w:space="0" w:color="auto"/>
                <w:left w:val="none" w:sz="0" w:space="0" w:color="auto"/>
                <w:bottom w:val="none" w:sz="0" w:space="0" w:color="auto"/>
                <w:right w:val="none" w:sz="0" w:space="0" w:color="auto"/>
              </w:divBdr>
            </w:div>
            <w:div w:id="503476658">
              <w:marLeft w:val="0"/>
              <w:marRight w:val="0"/>
              <w:marTop w:val="0"/>
              <w:marBottom w:val="0"/>
              <w:divBdr>
                <w:top w:val="none" w:sz="0" w:space="0" w:color="auto"/>
                <w:left w:val="none" w:sz="0" w:space="0" w:color="auto"/>
                <w:bottom w:val="none" w:sz="0" w:space="0" w:color="auto"/>
                <w:right w:val="none" w:sz="0" w:space="0" w:color="auto"/>
              </w:divBdr>
            </w:div>
            <w:div w:id="1613438804">
              <w:marLeft w:val="0"/>
              <w:marRight w:val="0"/>
              <w:marTop w:val="0"/>
              <w:marBottom w:val="0"/>
              <w:divBdr>
                <w:top w:val="none" w:sz="0" w:space="0" w:color="auto"/>
                <w:left w:val="none" w:sz="0" w:space="0" w:color="auto"/>
                <w:bottom w:val="none" w:sz="0" w:space="0" w:color="auto"/>
                <w:right w:val="none" w:sz="0" w:space="0" w:color="auto"/>
              </w:divBdr>
            </w:div>
            <w:div w:id="2013871168">
              <w:marLeft w:val="0"/>
              <w:marRight w:val="0"/>
              <w:marTop w:val="0"/>
              <w:marBottom w:val="0"/>
              <w:divBdr>
                <w:top w:val="none" w:sz="0" w:space="0" w:color="auto"/>
                <w:left w:val="none" w:sz="0" w:space="0" w:color="auto"/>
                <w:bottom w:val="none" w:sz="0" w:space="0" w:color="auto"/>
                <w:right w:val="none" w:sz="0" w:space="0" w:color="auto"/>
              </w:divBdr>
            </w:div>
            <w:div w:id="2053067492">
              <w:marLeft w:val="0"/>
              <w:marRight w:val="0"/>
              <w:marTop w:val="0"/>
              <w:marBottom w:val="0"/>
              <w:divBdr>
                <w:top w:val="none" w:sz="0" w:space="0" w:color="auto"/>
                <w:left w:val="none" w:sz="0" w:space="0" w:color="auto"/>
                <w:bottom w:val="none" w:sz="0" w:space="0" w:color="auto"/>
                <w:right w:val="none" w:sz="0" w:space="0" w:color="auto"/>
              </w:divBdr>
            </w:div>
            <w:div w:id="172956603">
              <w:marLeft w:val="0"/>
              <w:marRight w:val="0"/>
              <w:marTop w:val="0"/>
              <w:marBottom w:val="0"/>
              <w:divBdr>
                <w:top w:val="none" w:sz="0" w:space="0" w:color="auto"/>
                <w:left w:val="none" w:sz="0" w:space="0" w:color="auto"/>
                <w:bottom w:val="none" w:sz="0" w:space="0" w:color="auto"/>
                <w:right w:val="none" w:sz="0" w:space="0" w:color="auto"/>
              </w:divBdr>
            </w:div>
            <w:div w:id="1893615831">
              <w:marLeft w:val="0"/>
              <w:marRight w:val="0"/>
              <w:marTop w:val="0"/>
              <w:marBottom w:val="0"/>
              <w:divBdr>
                <w:top w:val="none" w:sz="0" w:space="0" w:color="auto"/>
                <w:left w:val="none" w:sz="0" w:space="0" w:color="auto"/>
                <w:bottom w:val="none" w:sz="0" w:space="0" w:color="auto"/>
                <w:right w:val="none" w:sz="0" w:space="0" w:color="auto"/>
              </w:divBdr>
            </w:div>
            <w:div w:id="58478804">
              <w:marLeft w:val="0"/>
              <w:marRight w:val="0"/>
              <w:marTop w:val="0"/>
              <w:marBottom w:val="0"/>
              <w:divBdr>
                <w:top w:val="none" w:sz="0" w:space="0" w:color="auto"/>
                <w:left w:val="none" w:sz="0" w:space="0" w:color="auto"/>
                <w:bottom w:val="none" w:sz="0" w:space="0" w:color="auto"/>
                <w:right w:val="none" w:sz="0" w:space="0" w:color="auto"/>
              </w:divBdr>
            </w:div>
            <w:div w:id="2107337576">
              <w:marLeft w:val="0"/>
              <w:marRight w:val="0"/>
              <w:marTop w:val="0"/>
              <w:marBottom w:val="0"/>
              <w:divBdr>
                <w:top w:val="none" w:sz="0" w:space="0" w:color="auto"/>
                <w:left w:val="none" w:sz="0" w:space="0" w:color="auto"/>
                <w:bottom w:val="none" w:sz="0" w:space="0" w:color="auto"/>
                <w:right w:val="none" w:sz="0" w:space="0" w:color="auto"/>
              </w:divBdr>
            </w:div>
            <w:div w:id="289019336">
              <w:marLeft w:val="0"/>
              <w:marRight w:val="0"/>
              <w:marTop w:val="0"/>
              <w:marBottom w:val="0"/>
              <w:divBdr>
                <w:top w:val="none" w:sz="0" w:space="0" w:color="auto"/>
                <w:left w:val="none" w:sz="0" w:space="0" w:color="auto"/>
                <w:bottom w:val="none" w:sz="0" w:space="0" w:color="auto"/>
                <w:right w:val="none" w:sz="0" w:space="0" w:color="auto"/>
              </w:divBdr>
            </w:div>
            <w:div w:id="654797218">
              <w:marLeft w:val="0"/>
              <w:marRight w:val="0"/>
              <w:marTop w:val="0"/>
              <w:marBottom w:val="0"/>
              <w:divBdr>
                <w:top w:val="none" w:sz="0" w:space="0" w:color="auto"/>
                <w:left w:val="none" w:sz="0" w:space="0" w:color="auto"/>
                <w:bottom w:val="none" w:sz="0" w:space="0" w:color="auto"/>
                <w:right w:val="none" w:sz="0" w:space="0" w:color="auto"/>
              </w:divBdr>
            </w:div>
            <w:div w:id="525674522">
              <w:marLeft w:val="0"/>
              <w:marRight w:val="0"/>
              <w:marTop w:val="0"/>
              <w:marBottom w:val="0"/>
              <w:divBdr>
                <w:top w:val="none" w:sz="0" w:space="0" w:color="auto"/>
                <w:left w:val="none" w:sz="0" w:space="0" w:color="auto"/>
                <w:bottom w:val="none" w:sz="0" w:space="0" w:color="auto"/>
                <w:right w:val="none" w:sz="0" w:space="0" w:color="auto"/>
              </w:divBdr>
            </w:div>
            <w:div w:id="1557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57121538">
      <w:bodyDiv w:val="1"/>
      <w:marLeft w:val="0"/>
      <w:marRight w:val="0"/>
      <w:marTop w:val="0"/>
      <w:marBottom w:val="0"/>
      <w:divBdr>
        <w:top w:val="none" w:sz="0" w:space="0" w:color="auto"/>
        <w:left w:val="none" w:sz="0" w:space="0" w:color="auto"/>
        <w:bottom w:val="none" w:sz="0" w:space="0" w:color="auto"/>
        <w:right w:val="none" w:sz="0" w:space="0" w:color="auto"/>
      </w:divBdr>
      <w:divsChild>
        <w:div w:id="53705044">
          <w:marLeft w:val="0"/>
          <w:marRight w:val="0"/>
          <w:marTop w:val="0"/>
          <w:marBottom w:val="0"/>
          <w:divBdr>
            <w:top w:val="none" w:sz="0" w:space="0" w:color="auto"/>
            <w:left w:val="none" w:sz="0" w:space="0" w:color="auto"/>
            <w:bottom w:val="none" w:sz="0" w:space="0" w:color="auto"/>
            <w:right w:val="none" w:sz="0" w:space="0" w:color="auto"/>
          </w:divBdr>
          <w:divsChild>
            <w:div w:id="6042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1588">
      <w:bodyDiv w:val="1"/>
      <w:marLeft w:val="0"/>
      <w:marRight w:val="0"/>
      <w:marTop w:val="0"/>
      <w:marBottom w:val="0"/>
      <w:divBdr>
        <w:top w:val="none" w:sz="0" w:space="0" w:color="auto"/>
        <w:left w:val="none" w:sz="0" w:space="0" w:color="auto"/>
        <w:bottom w:val="none" w:sz="0" w:space="0" w:color="auto"/>
        <w:right w:val="none" w:sz="0" w:space="0" w:color="auto"/>
      </w:divBdr>
      <w:divsChild>
        <w:div w:id="319038381">
          <w:marLeft w:val="0"/>
          <w:marRight w:val="0"/>
          <w:marTop w:val="0"/>
          <w:marBottom w:val="0"/>
          <w:divBdr>
            <w:top w:val="none" w:sz="0" w:space="0" w:color="auto"/>
            <w:left w:val="none" w:sz="0" w:space="0" w:color="auto"/>
            <w:bottom w:val="none" w:sz="0" w:space="0" w:color="auto"/>
            <w:right w:val="none" w:sz="0" w:space="0" w:color="auto"/>
          </w:divBdr>
          <w:divsChild>
            <w:div w:id="605040826">
              <w:marLeft w:val="0"/>
              <w:marRight w:val="0"/>
              <w:marTop w:val="0"/>
              <w:marBottom w:val="0"/>
              <w:divBdr>
                <w:top w:val="none" w:sz="0" w:space="0" w:color="auto"/>
                <w:left w:val="none" w:sz="0" w:space="0" w:color="auto"/>
                <w:bottom w:val="none" w:sz="0" w:space="0" w:color="auto"/>
                <w:right w:val="none" w:sz="0" w:space="0" w:color="auto"/>
              </w:divBdr>
            </w:div>
            <w:div w:id="1628121584">
              <w:marLeft w:val="0"/>
              <w:marRight w:val="0"/>
              <w:marTop w:val="0"/>
              <w:marBottom w:val="0"/>
              <w:divBdr>
                <w:top w:val="none" w:sz="0" w:space="0" w:color="auto"/>
                <w:left w:val="none" w:sz="0" w:space="0" w:color="auto"/>
                <w:bottom w:val="none" w:sz="0" w:space="0" w:color="auto"/>
                <w:right w:val="none" w:sz="0" w:space="0" w:color="auto"/>
              </w:divBdr>
            </w:div>
            <w:div w:id="1697121488">
              <w:marLeft w:val="0"/>
              <w:marRight w:val="0"/>
              <w:marTop w:val="0"/>
              <w:marBottom w:val="0"/>
              <w:divBdr>
                <w:top w:val="none" w:sz="0" w:space="0" w:color="auto"/>
                <w:left w:val="none" w:sz="0" w:space="0" w:color="auto"/>
                <w:bottom w:val="none" w:sz="0" w:space="0" w:color="auto"/>
                <w:right w:val="none" w:sz="0" w:space="0" w:color="auto"/>
              </w:divBdr>
            </w:div>
            <w:div w:id="420492774">
              <w:marLeft w:val="0"/>
              <w:marRight w:val="0"/>
              <w:marTop w:val="0"/>
              <w:marBottom w:val="0"/>
              <w:divBdr>
                <w:top w:val="none" w:sz="0" w:space="0" w:color="auto"/>
                <w:left w:val="none" w:sz="0" w:space="0" w:color="auto"/>
                <w:bottom w:val="none" w:sz="0" w:space="0" w:color="auto"/>
                <w:right w:val="none" w:sz="0" w:space="0" w:color="auto"/>
              </w:divBdr>
            </w:div>
            <w:div w:id="13995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03109351">
      <w:bodyDiv w:val="1"/>
      <w:marLeft w:val="0"/>
      <w:marRight w:val="0"/>
      <w:marTop w:val="0"/>
      <w:marBottom w:val="0"/>
      <w:divBdr>
        <w:top w:val="none" w:sz="0" w:space="0" w:color="auto"/>
        <w:left w:val="none" w:sz="0" w:space="0" w:color="auto"/>
        <w:bottom w:val="none" w:sz="0" w:space="0" w:color="auto"/>
        <w:right w:val="none" w:sz="0" w:space="0" w:color="auto"/>
      </w:divBdr>
      <w:divsChild>
        <w:div w:id="1067849281">
          <w:marLeft w:val="0"/>
          <w:marRight w:val="0"/>
          <w:marTop w:val="0"/>
          <w:marBottom w:val="0"/>
          <w:divBdr>
            <w:top w:val="none" w:sz="0" w:space="0" w:color="auto"/>
            <w:left w:val="none" w:sz="0" w:space="0" w:color="auto"/>
            <w:bottom w:val="none" w:sz="0" w:space="0" w:color="auto"/>
            <w:right w:val="none" w:sz="0" w:space="0" w:color="auto"/>
          </w:divBdr>
          <w:divsChild>
            <w:div w:id="1213077362">
              <w:marLeft w:val="0"/>
              <w:marRight w:val="0"/>
              <w:marTop w:val="0"/>
              <w:marBottom w:val="0"/>
              <w:divBdr>
                <w:top w:val="none" w:sz="0" w:space="0" w:color="auto"/>
                <w:left w:val="none" w:sz="0" w:space="0" w:color="auto"/>
                <w:bottom w:val="none" w:sz="0" w:space="0" w:color="auto"/>
                <w:right w:val="none" w:sz="0" w:space="0" w:color="auto"/>
              </w:divBdr>
            </w:div>
            <w:div w:id="212081118">
              <w:marLeft w:val="0"/>
              <w:marRight w:val="0"/>
              <w:marTop w:val="0"/>
              <w:marBottom w:val="0"/>
              <w:divBdr>
                <w:top w:val="none" w:sz="0" w:space="0" w:color="auto"/>
                <w:left w:val="none" w:sz="0" w:space="0" w:color="auto"/>
                <w:bottom w:val="none" w:sz="0" w:space="0" w:color="auto"/>
                <w:right w:val="none" w:sz="0" w:space="0" w:color="auto"/>
              </w:divBdr>
            </w:div>
            <w:div w:id="1653874446">
              <w:marLeft w:val="0"/>
              <w:marRight w:val="0"/>
              <w:marTop w:val="0"/>
              <w:marBottom w:val="0"/>
              <w:divBdr>
                <w:top w:val="none" w:sz="0" w:space="0" w:color="auto"/>
                <w:left w:val="none" w:sz="0" w:space="0" w:color="auto"/>
                <w:bottom w:val="none" w:sz="0" w:space="0" w:color="auto"/>
                <w:right w:val="none" w:sz="0" w:space="0" w:color="auto"/>
              </w:divBdr>
            </w:div>
            <w:div w:id="1786346680">
              <w:marLeft w:val="0"/>
              <w:marRight w:val="0"/>
              <w:marTop w:val="0"/>
              <w:marBottom w:val="0"/>
              <w:divBdr>
                <w:top w:val="none" w:sz="0" w:space="0" w:color="auto"/>
                <w:left w:val="none" w:sz="0" w:space="0" w:color="auto"/>
                <w:bottom w:val="none" w:sz="0" w:space="0" w:color="auto"/>
                <w:right w:val="none" w:sz="0" w:space="0" w:color="auto"/>
              </w:divBdr>
            </w:div>
            <w:div w:id="10602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30108">
      <w:bodyDiv w:val="1"/>
      <w:marLeft w:val="0"/>
      <w:marRight w:val="0"/>
      <w:marTop w:val="0"/>
      <w:marBottom w:val="0"/>
      <w:divBdr>
        <w:top w:val="none" w:sz="0" w:space="0" w:color="auto"/>
        <w:left w:val="none" w:sz="0" w:space="0" w:color="auto"/>
        <w:bottom w:val="none" w:sz="0" w:space="0" w:color="auto"/>
        <w:right w:val="none" w:sz="0" w:space="0" w:color="auto"/>
      </w:divBdr>
      <w:divsChild>
        <w:div w:id="1471438366">
          <w:marLeft w:val="0"/>
          <w:marRight w:val="0"/>
          <w:marTop w:val="0"/>
          <w:marBottom w:val="0"/>
          <w:divBdr>
            <w:top w:val="none" w:sz="0" w:space="0" w:color="auto"/>
            <w:left w:val="none" w:sz="0" w:space="0" w:color="auto"/>
            <w:bottom w:val="none" w:sz="0" w:space="0" w:color="auto"/>
            <w:right w:val="none" w:sz="0" w:space="0" w:color="auto"/>
          </w:divBdr>
          <w:divsChild>
            <w:div w:id="638078062">
              <w:marLeft w:val="0"/>
              <w:marRight w:val="0"/>
              <w:marTop w:val="0"/>
              <w:marBottom w:val="0"/>
              <w:divBdr>
                <w:top w:val="none" w:sz="0" w:space="0" w:color="auto"/>
                <w:left w:val="none" w:sz="0" w:space="0" w:color="auto"/>
                <w:bottom w:val="none" w:sz="0" w:space="0" w:color="auto"/>
                <w:right w:val="none" w:sz="0" w:space="0" w:color="auto"/>
              </w:divBdr>
            </w:div>
            <w:div w:id="968819938">
              <w:marLeft w:val="0"/>
              <w:marRight w:val="0"/>
              <w:marTop w:val="0"/>
              <w:marBottom w:val="0"/>
              <w:divBdr>
                <w:top w:val="none" w:sz="0" w:space="0" w:color="auto"/>
                <w:left w:val="none" w:sz="0" w:space="0" w:color="auto"/>
                <w:bottom w:val="none" w:sz="0" w:space="0" w:color="auto"/>
                <w:right w:val="none" w:sz="0" w:space="0" w:color="auto"/>
              </w:divBdr>
            </w:div>
            <w:div w:id="1369257453">
              <w:marLeft w:val="0"/>
              <w:marRight w:val="0"/>
              <w:marTop w:val="0"/>
              <w:marBottom w:val="0"/>
              <w:divBdr>
                <w:top w:val="none" w:sz="0" w:space="0" w:color="auto"/>
                <w:left w:val="none" w:sz="0" w:space="0" w:color="auto"/>
                <w:bottom w:val="none" w:sz="0" w:space="0" w:color="auto"/>
                <w:right w:val="none" w:sz="0" w:space="0" w:color="auto"/>
              </w:divBdr>
            </w:div>
            <w:div w:id="1698237932">
              <w:marLeft w:val="0"/>
              <w:marRight w:val="0"/>
              <w:marTop w:val="0"/>
              <w:marBottom w:val="0"/>
              <w:divBdr>
                <w:top w:val="none" w:sz="0" w:space="0" w:color="auto"/>
                <w:left w:val="none" w:sz="0" w:space="0" w:color="auto"/>
                <w:bottom w:val="none" w:sz="0" w:space="0" w:color="auto"/>
                <w:right w:val="none" w:sz="0" w:space="0" w:color="auto"/>
              </w:divBdr>
            </w:div>
            <w:div w:id="714932980">
              <w:marLeft w:val="0"/>
              <w:marRight w:val="0"/>
              <w:marTop w:val="0"/>
              <w:marBottom w:val="0"/>
              <w:divBdr>
                <w:top w:val="none" w:sz="0" w:space="0" w:color="auto"/>
                <w:left w:val="none" w:sz="0" w:space="0" w:color="auto"/>
                <w:bottom w:val="none" w:sz="0" w:space="0" w:color="auto"/>
                <w:right w:val="none" w:sz="0" w:space="0" w:color="auto"/>
              </w:divBdr>
            </w:div>
            <w:div w:id="1481774929">
              <w:marLeft w:val="0"/>
              <w:marRight w:val="0"/>
              <w:marTop w:val="0"/>
              <w:marBottom w:val="0"/>
              <w:divBdr>
                <w:top w:val="none" w:sz="0" w:space="0" w:color="auto"/>
                <w:left w:val="none" w:sz="0" w:space="0" w:color="auto"/>
                <w:bottom w:val="none" w:sz="0" w:space="0" w:color="auto"/>
                <w:right w:val="none" w:sz="0" w:space="0" w:color="auto"/>
              </w:divBdr>
            </w:div>
            <w:div w:id="21333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833">
      <w:bodyDiv w:val="1"/>
      <w:marLeft w:val="0"/>
      <w:marRight w:val="0"/>
      <w:marTop w:val="0"/>
      <w:marBottom w:val="0"/>
      <w:divBdr>
        <w:top w:val="none" w:sz="0" w:space="0" w:color="auto"/>
        <w:left w:val="none" w:sz="0" w:space="0" w:color="auto"/>
        <w:bottom w:val="none" w:sz="0" w:space="0" w:color="auto"/>
        <w:right w:val="none" w:sz="0" w:space="0" w:color="auto"/>
      </w:divBdr>
    </w:div>
    <w:div w:id="1167135847">
      <w:bodyDiv w:val="1"/>
      <w:marLeft w:val="0"/>
      <w:marRight w:val="0"/>
      <w:marTop w:val="0"/>
      <w:marBottom w:val="0"/>
      <w:divBdr>
        <w:top w:val="none" w:sz="0" w:space="0" w:color="auto"/>
        <w:left w:val="none" w:sz="0" w:space="0" w:color="auto"/>
        <w:bottom w:val="none" w:sz="0" w:space="0" w:color="auto"/>
        <w:right w:val="none" w:sz="0" w:space="0" w:color="auto"/>
      </w:divBdr>
      <w:divsChild>
        <w:div w:id="1155950578">
          <w:marLeft w:val="0"/>
          <w:marRight w:val="0"/>
          <w:marTop w:val="0"/>
          <w:marBottom w:val="0"/>
          <w:divBdr>
            <w:top w:val="none" w:sz="0" w:space="0" w:color="auto"/>
            <w:left w:val="none" w:sz="0" w:space="0" w:color="auto"/>
            <w:bottom w:val="none" w:sz="0" w:space="0" w:color="auto"/>
            <w:right w:val="none" w:sz="0" w:space="0" w:color="auto"/>
          </w:divBdr>
          <w:divsChild>
            <w:div w:id="944768195">
              <w:marLeft w:val="0"/>
              <w:marRight w:val="0"/>
              <w:marTop w:val="0"/>
              <w:marBottom w:val="0"/>
              <w:divBdr>
                <w:top w:val="none" w:sz="0" w:space="0" w:color="auto"/>
                <w:left w:val="none" w:sz="0" w:space="0" w:color="auto"/>
                <w:bottom w:val="none" w:sz="0" w:space="0" w:color="auto"/>
                <w:right w:val="none" w:sz="0" w:space="0" w:color="auto"/>
              </w:divBdr>
            </w:div>
            <w:div w:id="1215317093">
              <w:marLeft w:val="0"/>
              <w:marRight w:val="0"/>
              <w:marTop w:val="0"/>
              <w:marBottom w:val="0"/>
              <w:divBdr>
                <w:top w:val="none" w:sz="0" w:space="0" w:color="auto"/>
                <w:left w:val="none" w:sz="0" w:space="0" w:color="auto"/>
                <w:bottom w:val="none" w:sz="0" w:space="0" w:color="auto"/>
                <w:right w:val="none" w:sz="0" w:space="0" w:color="auto"/>
              </w:divBdr>
            </w:div>
            <w:div w:id="16183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0877">
      <w:bodyDiv w:val="1"/>
      <w:marLeft w:val="0"/>
      <w:marRight w:val="0"/>
      <w:marTop w:val="0"/>
      <w:marBottom w:val="0"/>
      <w:divBdr>
        <w:top w:val="none" w:sz="0" w:space="0" w:color="auto"/>
        <w:left w:val="none" w:sz="0" w:space="0" w:color="auto"/>
        <w:bottom w:val="none" w:sz="0" w:space="0" w:color="auto"/>
        <w:right w:val="none" w:sz="0" w:space="0" w:color="auto"/>
      </w:divBdr>
      <w:divsChild>
        <w:div w:id="2092584484">
          <w:marLeft w:val="0"/>
          <w:marRight w:val="0"/>
          <w:marTop w:val="0"/>
          <w:marBottom w:val="0"/>
          <w:divBdr>
            <w:top w:val="none" w:sz="0" w:space="0" w:color="auto"/>
            <w:left w:val="none" w:sz="0" w:space="0" w:color="auto"/>
            <w:bottom w:val="none" w:sz="0" w:space="0" w:color="auto"/>
            <w:right w:val="none" w:sz="0" w:space="0" w:color="auto"/>
          </w:divBdr>
          <w:divsChild>
            <w:div w:id="986857539">
              <w:marLeft w:val="0"/>
              <w:marRight w:val="0"/>
              <w:marTop w:val="0"/>
              <w:marBottom w:val="0"/>
              <w:divBdr>
                <w:top w:val="none" w:sz="0" w:space="0" w:color="auto"/>
                <w:left w:val="none" w:sz="0" w:space="0" w:color="auto"/>
                <w:bottom w:val="none" w:sz="0" w:space="0" w:color="auto"/>
                <w:right w:val="none" w:sz="0" w:space="0" w:color="auto"/>
              </w:divBdr>
            </w:div>
            <w:div w:id="16060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406">
      <w:bodyDiv w:val="1"/>
      <w:marLeft w:val="0"/>
      <w:marRight w:val="0"/>
      <w:marTop w:val="0"/>
      <w:marBottom w:val="0"/>
      <w:divBdr>
        <w:top w:val="none" w:sz="0" w:space="0" w:color="auto"/>
        <w:left w:val="none" w:sz="0" w:space="0" w:color="auto"/>
        <w:bottom w:val="none" w:sz="0" w:space="0" w:color="auto"/>
        <w:right w:val="none" w:sz="0" w:space="0" w:color="auto"/>
      </w:divBdr>
      <w:divsChild>
        <w:div w:id="1703356948">
          <w:marLeft w:val="0"/>
          <w:marRight w:val="0"/>
          <w:marTop w:val="0"/>
          <w:marBottom w:val="0"/>
          <w:divBdr>
            <w:top w:val="none" w:sz="0" w:space="0" w:color="auto"/>
            <w:left w:val="none" w:sz="0" w:space="0" w:color="auto"/>
            <w:bottom w:val="none" w:sz="0" w:space="0" w:color="auto"/>
            <w:right w:val="none" w:sz="0" w:space="0" w:color="auto"/>
          </w:divBdr>
          <w:divsChild>
            <w:div w:id="186843146">
              <w:marLeft w:val="0"/>
              <w:marRight w:val="0"/>
              <w:marTop w:val="0"/>
              <w:marBottom w:val="0"/>
              <w:divBdr>
                <w:top w:val="none" w:sz="0" w:space="0" w:color="auto"/>
                <w:left w:val="none" w:sz="0" w:space="0" w:color="auto"/>
                <w:bottom w:val="none" w:sz="0" w:space="0" w:color="auto"/>
                <w:right w:val="none" w:sz="0" w:space="0" w:color="auto"/>
              </w:divBdr>
            </w:div>
            <w:div w:id="2007858591">
              <w:marLeft w:val="0"/>
              <w:marRight w:val="0"/>
              <w:marTop w:val="0"/>
              <w:marBottom w:val="0"/>
              <w:divBdr>
                <w:top w:val="none" w:sz="0" w:space="0" w:color="auto"/>
                <w:left w:val="none" w:sz="0" w:space="0" w:color="auto"/>
                <w:bottom w:val="none" w:sz="0" w:space="0" w:color="auto"/>
                <w:right w:val="none" w:sz="0" w:space="0" w:color="auto"/>
              </w:divBdr>
            </w:div>
            <w:div w:id="1773011520">
              <w:marLeft w:val="0"/>
              <w:marRight w:val="0"/>
              <w:marTop w:val="0"/>
              <w:marBottom w:val="0"/>
              <w:divBdr>
                <w:top w:val="none" w:sz="0" w:space="0" w:color="auto"/>
                <w:left w:val="none" w:sz="0" w:space="0" w:color="auto"/>
                <w:bottom w:val="none" w:sz="0" w:space="0" w:color="auto"/>
                <w:right w:val="none" w:sz="0" w:space="0" w:color="auto"/>
              </w:divBdr>
            </w:div>
            <w:div w:id="1685981460">
              <w:marLeft w:val="0"/>
              <w:marRight w:val="0"/>
              <w:marTop w:val="0"/>
              <w:marBottom w:val="0"/>
              <w:divBdr>
                <w:top w:val="none" w:sz="0" w:space="0" w:color="auto"/>
                <w:left w:val="none" w:sz="0" w:space="0" w:color="auto"/>
                <w:bottom w:val="none" w:sz="0" w:space="0" w:color="auto"/>
                <w:right w:val="none" w:sz="0" w:space="0" w:color="auto"/>
              </w:divBdr>
            </w:div>
            <w:div w:id="12590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4643">
      <w:bodyDiv w:val="1"/>
      <w:marLeft w:val="0"/>
      <w:marRight w:val="0"/>
      <w:marTop w:val="0"/>
      <w:marBottom w:val="0"/>
      <w:divBdr>
        <w:top w:val="none" w:sz="0" w:space="0" w:color="auto"/>
        <w:left w:val="none" w:sz="0" w:space="0" w:color="auto"/>
        <w:bottom w:val="none" w:sz="0" w:space="0" w:color="auto"/>
        <w:right w:val="none" w:sz="0" w:space="0" w:color="auto"/>
      </w:divBdr>
      <w:divsChild>
        <w:div w:id="612444108">
          <w:marLeft w:val="0"/>
          <w:marRight w:val="0"/>
          <w:marTop w:val="0"/>
          <w:marBottom w:val="0"/>
          <w:divBdr>
            <w:top w:val="none" w:sz="0" w:space="0" w:color="auto"/>
            <w:left w:val="none" w:sz="0" w:space="0" w:color="auto"/>
            <w:bottom w:val="none" w:sz="0" w:space="0" w:color="auto"/>
            <w:right w:val="none" w:sz="0" w:space="0" w:color="auto"/>
          </w:divBdr>
          <w:divsChild>
            <w:div w:id="990989574">
              <w:marLeft w:val="0"/>
              <w:marRight w:val="0"/>
              <w:marTop w:val="0"/>
              <w:marBottom w:val="0"/>
              <w:divBdr>
                <w:top w:val="none" w:sz="0" w:space="0" w:color="auto"/>
                <w:left w:val="none" w:sz="0" w:space="0" w:color="auto"/>
                <w:bottom w:val="none" w:sz="0" w:space="0" w:color="auto"/>
                <w:right w:val="none" w:sz="0" w:space="0" w:color="auto"/>
              </w:divBdr>
            </w:div>
            <w:div w:id="1846942776">
              <w:marLeft w:val="0"/>
              <w:marRight w:val="0"/>
              <w:marTop w:val="0"/>
              <w:marBottom w:val="0"/>
              <w:divBdr>
                <w:top w:val="none" w:sz="0" w:space="0" w:color="auto"/>
                <w:left w:val="none" w:sz="0" w:space="0" w:color="auto"/>
                <w:bottom w:val="none" w:sz="0" w:space="0" w:color="auto"/>
                <w:right w:val="none" w:sz="0" w:space="0" w:color="auto"/>
              </w:divBdr>
            </w:div>
            <w:div w:id="2550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8961">
      <w:bodyDiv w:val="1"/>
      <w:marLeft w:val="0"/>
      <w:marRight w:val="0"/>
      <w:marTop w:val="0"/>
      <w:marBottom w:val="0"/>
      <w:divBdr>
        <w:top w:val="none" w:sz="0" w:space="0" w:color="auto"/>
        <w:left w:val="none" w:sz="0" w:space="0" w:color="auto"/>
        <w:bottom w:val="none" w:sz="0" w:space="0" w:color="auto"/>
        <w:right w:val="none" w:sz="0" w:space="0" w:color="auto"/>
      </w:divBdr>
      <w:divsChild>
        <w:div w:id="1284313828">
          <w:marLeft w:val="0"/>
          <w:marRight w:val="0"/>
          <w:marTop w:val="0"/>
          <w:marBottom w:val="0"/>
          <w:divBdr>
            <w:top w:val="none" w:sz="0" w:space="0" w:color="auto"/>
            <w:left w:val="none" w:sz="0" w:space="0" w:color="auto"/>
            <w:bottom w:val="none" w:sz="0" w:space="0" w:color="auto"/>
            <w:right w:val="none" w:sz="0" w:space="0" w:color="auto"/>
          </w:divBdr>
          <w:divsChild>
            <w:div w:id="183909493">
              <w:marLeft w:val="0"/>
              <w:marRight w:val="0"/>
              <w:marTop w:val="0"/>
              <w:marBottom w:val="0"/>
              <w:divBdr>
                <w:top w:val="none" w:sz="0" w:space="0" w:color="auto"/>
                <w:left w:val="none" w:sz="0" w:space="0" w:color="auto"/>
                <w:bottom w:val="none" w:sz="0" w:space="0" w:color="auto"/>
                <w:right w:val="none" w:sz="0" w:space="0" w:color="auto"/>
              </w:divBdr>
            </w:div>
            <w:div w:id="1927879520">
              <w:marLeft w:val="0"/>
              <w:marRight w:val="0"/>
              <w:marTop w:val="0"/>
              <w:marBottom w:val="0"/>
              <w:divBdr>
                <w:top w:val="none" w:sz="0" w:space="0" w:color="auto"/>
                <w:left w:val="none" w:sz="0" w:space="0" w:color="auto"/>
                <w:bottom w:val="none" w:sz="0" w:space="0" w:color="auto"/>
                <w:right w:val="none" w:sz="0" w:space="0" w:color="auto"/>
              </w:divBdr>
            </w:div>
            <w:div w:id="1060635885">
              <w:marLeft w:val="0"/>
              <w:marRight w:val="0"/>
              <w:marTop w:val="0"/>
              <w:marBottom w:val="0"/>
              <w:divBdr>
                <w:top w:val="none" w:sz="0" w:space="0" w:color="auto"/>
                <w:left w:val="none" w:sz="0" w:space="0" w:color="auto"/>
                <w:bottom w:val="none" w:sz="0" w:space="0" w:color="auto"/>
                <w:right w:val="none" w:sz="0" w:space="0" w:color="auto"/>
              </w:divBdr>
            </w:div>
            <w:div w:id="209809873">
              <w:marLeft w:val="0"/>
              <w:marRight w:val="0"/>
              <w:marTop w:val="0"/>
              <w:marBottom w:val="0"/>
              <w:divBdr>
                <w:top w:val="none" w:sz="0" w:space="0" w:color="auto"/>
                <w:left w:val="none" w:sz="0" w:space="0" w:color="auto"/>
                <w:bottom w:val="none" w:sz="0" w:space="0" w:color="auto"/>
                <w:right w:val="none" w:sz="0" w:space="0" w:color="auto"/>
              </w:divBdr>
            </w:div>
            <w:div w:id="430275692">
              <w:marLeft w:val="0"/>
              <w:marRight w:val="0"/>
              <w:marTop w:val="0"/>
              <w:marBottom w:val="0"/>
              <w:divBdr>
                <w:top w:val="none" w:sz="0" w:space="0" w:color="auto"/>
                <w:left w:val="none" w:sz="0" w:space="0" w:color="auto"/>
                <w:bottom w:val="none" w:sz="0" w:space="0" w:color="auto"/>
                <w:right w:val="none" w:sz="0" w:space="0" w:color="auto"/>
              </w:divBdr>
            </w:div>
            <w:div w:id="2020304230">
              <w:marLeft w:val="0"/>
              <w:marRight w:val="0"/>
              <w:marTop w:val="0"/>
              <w:marBottom w:val="0"/>
              <w:divBdr>
                <w:top w:val="none" w:sz="0" w:space="0" w:color="auto"/>
                <w:left w:val="none" w:sz="0" w:space="0" w:color="auto"/>
                <w:bottom w:val="none" w:sz="0" w:space="0" w:color="auto"/>
                <w:right w:val="none" w:sz="0" w:space="0" w:color="auto"/>
              </w:divBdr>
            </w:div>
            <w:div w:id="273513758">
              <w:marLeft w:val="0"/>
              <w:marRight w:val="0"/>
              <w:marTop w:val="0"/>
              <w:marBottom w:val="0"/>
              <w:divBdr>
                <w:top w:val="none" w:sz="0" w:space="0" w:color="auto"/>
                <w:left w:val="none" w:sz="0" w:space="0" w:color="auto"/>
                <w:bottom w:val="none" w:sz="0" w:space="0" w:color="auto"/>
                <w:right w:val="none" w:sz="0" w:space="0" w:color="auto"/>
              </w:divBdr>
            </w:div>
            <w:div w:id="514661634">
              <w:marLeft w:val="0"/>
              <w:marRight w:val="0"/>
              <w:marTop w:val="0"/>
              <w:marBottom w:val="0"/>
              <w:divBdr>
                <w:top w:val="none" w:sz="0" w:space="0" w:color="auto"/>
                <w:left w:val="none" w:sz="0" w:space="0" w:color="auto"/>
                <w:bottom w:val="none" w:sz="0" w:space="0" w:color="auto"/>
                <w:right w:val="none" w:sz="0" w:space="0" w:color="auto"/>
              </w:divBdr>
            </w:div>
            <w:div w:id="16532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58545">
      <w:bodyDiv w:val="1"/>
      <w:marLeft w:val="0"/>
      <w:marRight w:val="0"/>
      <w:marTop w:val="0"/>
      <w:marBottom w:val="0"/>
      <w:divBdr>
        <w:top w:val="none" w:sz="0" w:space="0" w:color="auto"/>
        <w:left w:val="none" w:sz="0" w:space="0" w:color="auto"/>
        <w:bottom w:val="none" w:sz="0" w:space="0" w:color="auto"/>
        <w:right w:val="none" w:sz="0" w:space="0" w:color="auto"/>
      </w:divBdr>
      <w:divsChild>
        <w:div w:id="842940453">
          <w:marLeft w:val="0"/>
          <w:marRight w:val="0"/>
          <w:marTop w:val="0"/>
          <w:marBottom w:val="0"/>
          <w:divBdr>
            <w:top w:val="none" w:sz="0" w:space="0" w:color="auto"/>
            <w:left w:val="none" w:sz="0" w:space="0" w:color="auto"/>
            <w:bottom w:val="none" w:sz="0" w:space="0" w:color="auto"/>
            <w:right w:val="none" w:sz="0" w:space="0" w:color="auto"/>
          </w:divBdr>
          <w:divsChild>
            <w:div w:id="1232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59295">
      <w:bodyDiv w:val="1"/>
      <w:marLeft w:val="0"/>
      <w:marRight w:val="0"/>
      <w:marTop w:val="0"/>
      <w:marBottom w:val="0"/>
      <w:divBdr>
        <w:top w:val="none" w:sz="0" w:space="0" w:color="auto"/>
        <w:left w:val="none" w:sz="0" w:space="0" w:color="auto"/>
        <w:bottom w:val="none" w:sz="0" w:space="0" w:color="auto"/>
        <w:right w:val="none" w:sz="0" w:space="0" w:color="auto"/>
      </w:divBdr>
      <w:divsChild>
        <w:div w:id="1110901235">
          <w:marLeft w:val="0"/>
          <w:marRight w:val="0"/>
          <w:marTop w:val="0"/>
          <w:marBottom w:val="0"/>
          <w:divBdr>
            <w:top w:val="none" w:sz="0" w:space="0" w:color="auto"/>
            <w:left w:val="none" w:sz="0" w:space="0" w:color="auto"/>
            <w:bottom w:val="none" w:sz="0" w:space="0" w:color="auto"/>
            <w:right w:val="none" w:sz="0" w:space="0" w:color="auto"/>
          </w:divBdr>
          <w:divsChild>
            <w:div w:id="774641164">
              <w:marLeft w:val="0"/>
              <w:marRight w:val="0"/>
              <w:marTop w:val="0"/>
              <w:marBottom w:val="0"/>
              <w:divBdr>
                <w:top w:val="none" w:sz="0" w:space="0" w:color="auto"/>
                <w:left w:val="none" w:sz="0" w:space="0" w:color="auto"/>
                <w:bottom w:val="none" w:sz="0" w:space="0" w:color="auto"/>
                <w:right w:val="none" w:sz="0" w:space="0" w:color="auto"/>
              </w:divBdr>
            </w:div>
            <w:div w:id="1179276402">
              <w:marLeft w:val="0"/>
              <w:marRight w:val="0"/>
              <w:marTop w:val="0"/>
              <w:marBottom w:val="0"/>
              <w:divBdr>
                <w:top w:val="none" w:sz="0" w:space="0" w:color="auto"/>
                <w:left w:val="none" w:sz="0" w:space="0" w:color="auto"/>
                <w:bottom w:val="none" w:sz="0" w:space="0" w:color="auto"/>
                <w:right w:val="none" w:sz="0" w:space="0" w:color="auto"/>
              </w:divBdr>
            </w:div>
            <w:div w:id="802966760">
              <w:marLeft w:val="0"/>
              <w:marRight w:val="0"/>
              <w:marTop w:val="0"/>
              <w:marBottom w:val="0"/>
              <w:divBdr>
                <w:top w:val="none" w:sz="0" w:space="0" w:color="auto"/>
                <w:left w:val="none" w:sz="0" w:space="0" w:color="auto"/>
                <w:bottom w:val="none" w:sz="0" w:space="0" w:color="auto"/>
                <w:right w:val="none" w:sz="0" w:space="0" w:color="auto"/>
              </w:divBdr>
            </w:div>
            <w:div w:id="40523316">
              <w:marLeft w:val="0"/>
              <w:marRight w:val="0"/>
              <w:marTop w:val="0"/>
              <w:marBottom w:val="0"/>
              <w:divBdr>
                <w:top w:val="none" w:sz="0" w:space="0" w:color="auto"/>
                <w:left w:val="none" w:sz="0" w:space="0" w:color="auto"/>
                <w:bottom w:val="none" w:sz="0" w:space="0" w:color="auto"/>
                <w:right w:val="none" w:sz="0" w:space="0" w:color="auto"/>
              </w:divBdr>
            </w:div>
            <w:div w:id="6863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450">
      <w:bodyDiv w:val="1"/>
      <w:marLeft w:val="0"/>
      <w:marRight w:val="0"/>
      <w:marTop w:val="0"/>
      <w:marBottom w:val="0"/>
      <w:divBdr>
        <w:top w:val="none" w:sz="0" w:space="0" w:color="auto"/>
        <w:left w:val="none" w:sz="0" w:space="0" w:color="auto"/>
        <w:bottom w:val="none" w:sz="0" w:space="0" w:color="auto"/>
        <w:right w:val="none" w:sz="0" w:space="0" w:color="auto"/>
      </w:divBdr>
      <w:divsChild>
        <w:div w:id="1069034671">
          <w:marLeft w:val="0"/>
          <w:marRight w:val="0"/>
          <w:marTop w:val="0"/>
          <w:marBottom w:val="0"/>
          <w:divBdr>
            <w:top w:val="none" w:sz="0" w:space="0" w:color="auto"/>
            <w:left w:val="none" w:sz="0" w:space="0" w:color="auto"/>
            <w:bottom w:val="none" w:sz="0" w:space="0" w:color="auto"/>
            <w:right w:val="none" w:sz="0" w:space="0" w:color="auto"/>
          </w:divBdr>
          <w:divsChild>
            <w:div w:id="1305936920">
              <w:marLeft w:val="0"/>
              <w:marRight w:val="0"/>
              <w:marTop w:val="0"/>
              <w:marBottom w:val="0"/>
              <w:divBdr>
                <w:top w:val="none" w:sz="0" w:space="0" w:color="auto"/>
                <w:left w:val="none" w:sz="0" w:space="0" w:color="auto"/>
                <w:bottom w:val="none" w:sz="0" w:space="0" w:color="auto"/>
                <w:right w:val="none" w:sz="0" w:space="0" w:color="auto"/>
              </w:divBdr>
            </w:div>
            <w:div w:id="481774291">
              <w:marLeft w:val="0"/>
              <w:marRight w:val="0"/>
              <w:marTop w:val="0"/>
              <w:marBottom w:val="0"/>
              <w:divBdr>
                <w:top w:val="none" w:sz="0" w:space="0" w:color="auto"/>
                <w:left w:val="none" w:sz="0" w:space="0" w:color="auto"/>
                <w:bottom w:val="none" w:sz="0" w:space="0" w:color="auto"/>
                <w:right w:val="none" w:sz="0" w:space="0" w:color="auto"/>
              </w:divBdr>
            </w:div>
            <w:div w:id="790786481">
              <w:marLeft w:val="0"/>
              <w:marRight w:val="0"/>
              <w:marTop w:val="0"/>
              <w:marBottom w:val="0"/>
              <w:divBdr>
                <w:top w:val="none" w:sz="0" w:space="0" w:color="auto"/>
                <w:left w:val="none" w:sz="0" w:space="0" w:color="auto"/>
                <w:bottom w:val="none" w:sz="0" w:space="0" w:color="auto"/>
                <w:right w:val="none" w:sz="0" w:space="0" w:color="auto"/>
              </w:divBdr>
            </w:div>
            <w:div w:id="1221329644">
              <w:marLeft w:val="0"/>
              <w:marRight w:val="0"/>
              <w:marTop w:val="0"/>
              <w:marBottom w:val="0"/>
              <w:divBdr>
                <w:top w:val="none" w:sz="0" w:space="0" w:color="auto"/>
                <w:left w:val="none" w:sz="0" w:space="0" w:color="auto"/>
                <w:bottom w:val="none" w:sz="0" w:space="0" w:color="auto"/>
                <w:right w:val="none" w:sz="0" w:space="0" w:color="auto"/>
              </w:divBdr>
            </w:div>
            <w:div w:id="492139969">
              <w:marLeft w:val="0"/>
              <w:marRight w:val="0"/>
              <w:marTop w:val="0"/>
              <w:marBottom w:val="0"/>
              <w:divBdr>
                <w:top w:val="none" w:sz="0" w:space="0" w:color="auto"/>
                <w:left w:val="none" w:sz="0" w:space="0" w:color="auto"/>
                <w:bottom w:val="none" w:sz="0" w:space="0" w:color="auto"/>
                <w:right w:val="none" w:sz="0" w:space="0" w:color="auto"/>
              </w:divBdr>
            </w:div>
            <w:div w:id="437675791">
              <w:marLeft w:val="0"/>
              <w:marRight w:val="0"/>
              <w:marTop w:val="0"/>
              <w:marBottom w:val="0"/>
              <w:divBdr>
                <w:top w:val="none" w:sz="0" w:space="0" w:color="auto"/>
                <w:left w:val="none" w:sz="0" w:space="0" w:color="auto"/>
                <w:bottom w:val="none" w:sz="0" w:space="0" w:color="auto"/>
                <w:right w:val="none" w:sz="0" w:space="0" w:color="auto"/>
              </w:divBdr>
            </w:div>
            <w:div w:id="1240674887">
              <w:marLeft w:val="0"/>
              <w:marRight w:val="0"/>
              <w:marTop w:val="0"/>
              <w:marBottom w:val="0"/>
              <w:divBdr>
                <w:top w:val="none" w:sz="0" w:space="0" w:color="auto"/>
                <w:left w:val="none" w:sz="0" w:space="0" w:color="auto"/>
                <w:bottom w:val="none" w:sz="0" w:space="0" w:color="auto"/>
                <w:right w:val="none" w:sz="0" w:space="0" w:color="auto"/>
              </w:divBdr>
            </w:div>
            <w:div w:id="1779444554">
              <w:marLeft w:val="0"/>
              <w:marRight w:val="0"/>
              <w:marTop w:val="0"/>
              <w:marBottom w:val="0"/>
              <w:divBdr>
                <w:top w:val="none" w:sz="0" w:space="0" w:color="auto"/>
                <w:left w:val="none" w:sz="0" w:space="0" w:color="auto"/>
                <w:bottom w:val="none" w:sz="0" w:space="0" w:color="auto"/>
                <w:right w:val="none" w:sz="0" w:space="0" w:color="auto"/>
              </w:divBdr>
            </w:div>
            <w:div w:id="1459834888">
              <w:marLeft w:val="0"/>
              <w:marRight w:val="0"/>
              <w:marTop w:val="0"/>
              <w:marBottom w:val="0"/>
              <w:divBdr>
                <w:top w:val="none" w:sz="0" w:space="0" w:color="auto"/>
                <w:left w:val="none" w:sz="0" w:space="0" w:color="auto"/>
                <w:bottom w:val="none" w:sz="0" w:space="0" w:color="auto"/>
                <w:right w:val="none" w:sz="0" w:space="0" w:color="auto"/>
              </w:divBdr>
            </w:div>
            <w:div w:id="1472946266">
              <w:marLeft w:val="0"/>
              <w:marRight w:val="0"/>
              <w:marTop w:val="0"/>
              <w:marBottom w:val="0"/>
              <w:divBdr>
                <w:top w:val="none" w:sz="0" w:space="0" w:color="auto"/>
                <w:left w:val="none" w:sz="0" w:space="0" w:color="auto"/>
                <w:bottom w:val="none" w:sz="0" w:space="0" w:color="auto"/>
                <w:right w:val="none" w:sz="0" w:space="0" w:color="auto"/>
              </w:divBdr>
            </w:div>
            <w:div w:id="1876427119">
              <w:marLeft w:val="0"/>
              <w:marRight w:val="0"/>
              <w:marTop w:val="0"/>
              <w:marBottom w:val="0"/>
              <w:divBdr>
                <w:top w:val="none" w:sz="0" w:space="0" w:color="auto"/>
                <w:left w:val="none" w:sz="0" w:space="0" w:color="auto"/>
                <w:bottom w:val="none" w:sz="0" w:space="0" w:color="auto"/>
                <w:right w:val="none" w:sz="0" w:space="0" w:color="auto"/>
              </w:divBdr>
            </w:div>
            <w:div w:id="1975865033">
              <w:marLeft w:val="0"/>
              <w:marRight w:val="0"/>
              <w:marTop w:val="0"/>
              <w:marBottom w:val="0"/>
              <w:divBdr>
                <w:top w:val="none" w:sz="0" w:space="0" w:color="auto"/>
                <w:left w:val="none" w:sz="0" w:space="0" w:color="auto"/>
                <w:bottom w:val="none" w:sz="0" w:space="0" w:color="auto"/>
                <w:right w:val="none" w:sz="0" w:space="0" w:color="auto"/>
              </w:divBdr>
            </w:div>
            <w:div w:id="333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5076">
      <w:bodyDiv w:val="1"/>
      <w:marLeft w:val="0"/>
      <w:marRight w:val="0"/>
      <w:marTop w:val="0"/>
      <w:marBottom w:val="0"/>
      <w:divBdr>
        <w:top w:val="none" w:sz="0" w:space="0" w:color="auto"/>
        <w:left w:val="none" w:sz="0" w:space="0" w:color="auto"/>
        <w:bottom w:val="none" w:sz="0" w:space="0" w:color="auto"/>
        <w:right w:val="none" w:sz="0" w:space="0" w:color="auto"/>
      </w:divBdr>
      <w:divsChild>
        <w:div w:id="264504503">
          <w:marLeft w:val="0"/>
          <w:marRight w:val="0"/>
          <w:marTop w:val="0"/>
          <w:marBottom w:val="0"/>
          <w:divBdr>
            <w:top w:val="none" w:sz="0" w:space="0" w:color="auto"/>
            <w:left w:val="none" w:sz="0" w:space="0" w:color="auto"/>
            <w:bottom w:val="none" w:sz="0" w:space="0" w:color="auto"/>
            <w:right w:val="none" w:sz="0" w:space="0" w:color="auto"/>
          </w:divBdr>
          <w:divsChild>
            <w:div w:id="869493611">
              <w:marLeft w:val="0"/>
              <w:marRight w:val="0"/>
              <w:marTop w:val="0"/>
              <w:marBottom w:val="0"/>
              <w:divBdr>
                <w:top w:val="none" w:sz="0" w:space="0" w:color="auto"/>
                <w:left w:val="none" w:sz="0" w:space="0" w:color="auto"/>
                <w:bottom w:val="none" w:sz="0" w:space="0" w:color="auto"/>
                <w:right w:val="none" w:sz="0" w:space="0" w:color="auto"/>
              </w:divBdr>
            </w:div>
            <w:div w:id="4176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3566">
      <w:bodyDiv w:val="1"/>
      <w:marLeft w:val="0"/>
      <w:marRight w:val="0"/>
      <w:marTop w:val="0"/>
      <w:marBottom w:val="0"/>
      <w:divBdr>
        <w:top w:val="none" w:sz="0" w:space="0" w:color="auto"/>
        <w:left w:val="none" w:sz="0" w:space="0" w:color="auto"/>
        <w:bottom w:val="none" w:sz="0" w:space="0" w:color="auto"/>
        <w:right w:val="none" w:sz="0" w:space="0" w:color="auto"/>
      </w:divBdr>
      <w:divsChild>
        <w:div w:id="2058621185">
          <w:marLeft w:val="0"/>
          <w:marRight w:val="0"/>
          <w:marTop w:val="0"/>
          <w:marBottom w:val="0"/>
          <w:divBdr>
            <w:top w:val="none" w:sz="0" w:space="0" w:color="auto"/>
            <w:left w:val="none" w:sz="0" w:space="0" w:color="auto"/>
            <w:bottom w:val="none" w:sz="0" w:space="0" w:color="auto"/>
            <w:right w:val="none" w:sz="0" w:space="0" w:color="auto"/>
          </w:divBdr>
          <w:divsChild>
            <w:div w:id="335694543">
              <w:marLeft w:val="0"/>
              <w:marRight w:val="0"/>
              <w:marTop w:val="0"/>
              <w:marBottom w:val="0"/>
              <w:divBdr>
                <w:top w:val="none" w:sz="0" w:space="0" w:color="auto"/>
                <w:left w:val="none" w:sz="0" w:space="0" w:color="auto"/>
                <w:bottom w:val="none" w:sz="0" w:space="0" w:color="auto"/>
                <w:right w:val="none" w:sz="0" w:space="0" w:color="auto"/>
              </w:divBdr>
            </w:div>
            <w:div w:id="2140830279">
              <w:marLeft w:val="0"/>
              <w:marRight w:val="0"/>
              <w:marTop w:val="0"/>
              <w:marBottom w:val="0"/>
              <w:divBdr>
                <w:top w:val="none" w:sz="0" w:space="0" w:color="auto"/>
                <w:left w:val="none" w:sz="0" w:space="0" w:color="auto"/>
                <w:bottom w:val="none" w:sz="0" w:space="0" w:color="auto"/>
                <w:right w:val="none" w:sz="0" w:space="0" w:color="auto"/>
              </w:divBdr>
            </w:div>
            <w:div w:id="7815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2703">
      <w:bodyDiv w:val="1"/>
      <w:marLeft w:val="0"/>
      <w:marRight w:val="0"/>
      <w:marTop w:val="0"/>
      <w:marBottom w:val="0"/>
      <w:divBdr>
        <w:top w:val="none" w:sz="0" w:space="0" w:color="auto"/>
        <w:left w:val="none" w:sz="0" w:space="0" w:color="auto"/>
        <w:bottom w:val="none" w:sz="0" w:space="0" w:color="auto"/>
        <w:right w:val="none" w:sz="0" w:space="0" w:color="auto"/>
      </w:divBdr>
      <w:divsChild>
        <w:div w:id="2030135082">
          <w:marLeft w:val="0"/>
          <w:marRight w:val="0"/>
          <w:marTop w:val="0"/>
          <w:marBottom w:val="0"/>
          <w:divBdr>
            <w:top w:val="none" w:sz="0" w:space="0" w:color="auto"/>
            <w:left w:val="none" w:sz="0" w:space="0" w:color="auto"/>
            <w:bottom w:val="none" w:sz="0" w:space="0" w:color="auto"/>
            <w:right w:val="none" w:sz="0" w:space="0" w:color="auto"/>
          </w:divBdr>
          <w:divsChild>
            <w:div w:id="1100373059">
              <w:marLeft w:val="0"/>
              <w:marRight w:val="0"/>
              <w:marTop w:val="0"/>
              <w:marBottom w:val="0"/>
              <w:divBdr>
                <w:top w:val="none" w:sz="0" w:space="0" w:color="auto"/>
                <w:left w:val="none" w:sz="0" w:space="0" w:color="auto"/>
                <w:bottom w:val="none" w:sz="0" w:space="0" w:color="auto"/>
                <w:right w:val="none" w:sz="0" w:space="0" w:color="auto"/>
              </w:divBdr>
            </w:div>
            <w:div w:id="11915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95743">
      <w:bodyDiv w:val="1"/>
      <w:marLeft w:val="0"/>
      <w:marRight w:val="0"/>
      <w:marTop w:val="0"/>
      <w:marBottom w:val="0"/>
      <w:divBdr>
        <w:top w:val="none" w:sz="0" w:space="0" w:color="auto"/>
        <w:left w:val="none" w:sz="0" w:space="0" w:color="auto"/>
        <w:bottom w:val="none" w:sz="0" w:space="0" w:color="auto"/>
        <w:right w:val="none" w:sz="0" w:space="0" w:color="auto"/>
      </w:divBdr>
      <w:divsChild>
        <w:div w:id="1639914797">
          <w:marLeft w:val="0"/>
          <w:marRight w:val="0"/>
          <w:marTop w:val="0"/>
          <w:marBottom w:val="0"/>
          <w:divBdr>
            <w:top w:val="none" w:sz="0" w:space="0" w:color="auto"/>
            <w:left w:val="none" w:sz="0" w:space="0" w:color="auto"/>
            <w:bottom w:val="none" w:sz="0" w:space="0" w:color="auto"/>
            <w:right w:val="none" w:sz="0" w:space="0" w:color="auto"/>
          </w:divBdr>
          <w:divsChild>
            <w:div w:id="1076317932">
              <w:marLeft w:val="0"/>
              <w:marRight w:val="0"/>
              <w:marTop w:val="0"/>
              <w:marBottom w:val="0"/>
              <w:divBdr>
                <w:top w:val="none" w:sz="0" w:space="0" w:color="auto"/>
                <w:left w:val="none" w:sz="0" w:space="0" w:color="auto"/>
                <w:bottom w:val="none" w:sz="0" w:space="0" w:color="auto"/>
                <w:right w:val="none" w:sz="0" w:space="0" w:color="auto"/>
              </w:divBdr>
            </w:div>
            <w:div w:id="1254124166">
              <w:marLeft w:val="0"/>
              <w:marRight w:val="0"/>
              <w:marTop w:val="0"/>
              <w:marBottom w:val="0"/>
              <w:divBdr>
                <w:top w:val="none" w:sz="0" w:space="0" w:color="auto"/>
                <w:left w:val="none" w:sz="0" w:space="0" w:color="auto"/>
                <w:bottom w:val="none" w:sz="0" w:space="0" w:color="auto"/>
                <w:right w:val="none" w:sz="0" w:space="0" w:color="auto"/>
              </w:divBdr>
            </w:div>
            <w:div w:id="1094206338">
              <w:marLeft w:val="0"/>
              <w:marRight w:val="0"/>
              <w:marTop w:val="0"/>
              <w:marBottom w:val="0"/>
              <w:divBdr>
                <w:top w:val="none" w:sz="0" w:space="0" w:color="auto"/>
                <w:left w:val="none" w:sz="0" w:space="0" w:color="auto"/>
                <w:bottom w:val="none" w:sz="0" w:space="0" w:color="auto"/>
                <w:right w:val="none" w:sz="0" w:space="0" w:color="auto"/>
              </w:divBdr>
            </w:div>
            <w:div w:id="1612396871">
              <w:marLeft w:val="0"/>
              <w:marRight w:val="0"/>
              <w:marTop w:val="0"/>
              <w:marBottom w:val="0"/>
              <w:divBdr>
                <w:top w:val="none" w:sz="0" w:space="0" w:color="auto"/>
                <w:left w:val="none" w:sz="0" w:space="0" w:color="auto"/>
                <w:bottom w:val="none" w:sz="0" w:space="0" w:color="auto"/>
                <w:right w:val="none" w:sz="0" w:space="0" w:color="auto"/>
              </w:divBdr>
            </w:div>
            <w:div w:id="1638295727">
              <w:marLeft w:val="0"/>
              <w:marRight w:val="0"/>
              <w:marTop w:val="0"/>
              <w:marBottom w:val="0"/>
              <w:divBdr>
                <w:top w:val="none" w:sz="0" w:space="0" w:color="auto"/>
                <w:left w:val="none" w:sz="0" w:space="0" w:color="auto"/>
                <w:bottom w:val="none" w:sz="0" w:space="0" w:color="auto"/>
                <w:right w:val="none" w:sz="0" w:space="0" w:color="auto"/>
              </w:divBdr>
            </w:div>
            <w:div w:id="480077075">
              <w:marLeft w:val="0"/>
              <w:marRight w:val="0"/>
              <w:marTop w:val="0"/>
              <w:marBottom w:val="0"/>
              <w:divBdr>
                <w:top w:val="none" w:sz="0" w:space="0" w:color="auto"/>
                <w:left w:val="none" w:sz="0" w:space="0" w:color="auto"/>
                <w:bottom w:val="none" w:sz="0" w:space="0" w:color="auto"/>
                <w:right w:val="none" w:sz="0" w:space="0" w:color="auto"/>
              </w:divBdr>
            </w:div>
            <w:div w:id="865487723">
              <w:marLeft w:val="0"/>
              <w:marRight w:val="0"/>
              <w:marTop w:val="0"/>
              <w:marBottom w:val="0"/>
              <w:divBdr>
                <w:top w:val="none" w:sz="0" w:space="0" w:color="auto"/>
                <w:left w:val="none" w:sz="0" w:space="0" w:color="auto"/>
                <w:bottom w:val="none" w:sz="0" w:space="0" w:color="auto"/>
                <w:right w:val="none" w:sz="0" w:space="0" w:color="auto"/>
              </w:divBdr>
            </w:div>
            <w:div w:id="1852915564">
              <w:marLeft w:val="0"/>
              <w:marRight w:val="0"/>
              <w:marTop w:val="0"/>
              <w:marBottom w:val="0"/>
              <w:divBdr>
                <w:top w:val="none" w:sz="0" w:space="0" w:color="auto"/>
                <w:left w:val="none" w:sz="0" w:space="0" w:color="auto"/>
                <w:bottom w:val="none" w:sz="0" w:space="0" w:color="auto"/>
                <w:right w:val="none" w:sz="0" w:space="0" w:color="auto"/>
              </w:divBdr>
            </w:div>
            <w:div w:id="7139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913">
      <w:bodyDiv w:val="1"/>
      <w:marLeft w:val="0"/>
      <w:marRight w:val="0"/>
      <w:marTop w:val="0"/>
      <w:marBottom w:val="0"/>
      <w:divBdr>
        <w:top w:val="none" w:sz="0" w:space="0" w:color="auto"/>
        <w:left w:val="none" w:sz="0" w:space="0" w:color="auto"/>
        <w:bottom w:val="none" w:sz="0" w:space="0" w:color="auto"/>
        <w:right w:val="none" w:sz="0" w:space="0" w:color="auto"/>
      </w:divBdr>
      <w:divsChild>
        <w:div w:id="1540315668">
          <w:marLeft w:val="0"/>
          <w:marRight w:val="0"/>
          <w:marTop w:val="0"/>
          <w:marBottom w:val="0"/>
          <w:divBdr>
            <w:top w:val="none" w:sz="0" w:space="0" w:color="auto"/>
            <w:left w:val="none" w:sz="0" w:space="0" w:color="auto"/>
            <w:bottom w:val="none" w:sz="0" w:space="0" w:color="auto"/>
            <w:right w:val="none" w:sz="0" w:space="0" w:color="auto"/>
          </w:divBdr>
          <w:divsChild>
            <w:div w:id="1689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0731">
      <w:bodyDiv w:val="1"/>
      <w:marLeft w:val="0"/>
      <w:marRight w:val="0"/>
      <w:marTop w:val="0"/>
      <w:marBottom w:val="0"/>
      <w:divBdr>
        <w:top w:val="none" w:sz="0" w:space="0" w:color="auto"/>
        <w:left w:val="none" w:sz="0" w:space="0" w:color="auto"/>
        <w:bottom w:val="none" w:sz="0" w:space="0" w:color="auto"/>
        <w:right w:val="none" w:sz="0" w:space="0" w:color="auto"/>
      </w:divBdr>
      <w:divsChild>
        <w:div w:id="2116896582">
          <w:marLeft w:val="0"/>
          <w:marRight w:val="0"/>
          <w:marTop w:val="0"/>
          <w:marBottom w:val="0"/>
          <w:divBdr>
            <w:top w:val="none" w:sz="0" w:space="0" w:color="auto"/>
            <w:left w:val="none" w:sz="0" w:space="0" w:color="auto"/>
            <w:bottom w:val="none" w:sz="0" w:space="0" w:color="auto"/>
            <w:right w:val="none" w:sz="0" w:space="0" w:color="auto"/>
          </w:divBdr>
          <w:divsChild>
            <w:div w:id="1070539919">
              <w:marLeft w:val="0"/>
              <w:marRight w:val="0"/>
              <w:marTop w:val="0"/>
              <w:marBottom w:val="0"/>
              <w:divBdr>
                <w:top w:val="none" w:sz="0" w:space="0" w:color="auto"/>
                <w:left w:val="none" w:sz="0" w:space="0" w:color="auto"/>
                <w:bottom w:val="none" w:sz="0" w:space="0" w:color="auto"/>
                <w:right w:val="none" w:sz="0" w:space="0" w:color="auto"/>
              </w:divBdr>
            </w:div>
            <w:div w:id="499778047">
              <w:marLeft w:val="0"/>
              <w:marRight w:val="0"/>
              <w:marTop w:val="0"/>
              <w:marBottom w:val="0"/>
              <w:divBdr>
                <w:top w:val="none" w:sz="0" w:space="0" w:color="auto"/>
                <w:left w:val="none" w:sz="0" w:space="0" w:color="auto"/>
                <w:bottom w:val="none" w:sz="0" w:space="0" w:color="auto"/>
                <w:right w:val="none" w:sz="0" w:space="0" w:color="auto"/>
              </w:divBdr>
            </w:div>
            <w:div w:id="530188626">
              <w:marLeft w:val="0"/>
              <w:marRight w:val="0"/>
              <w:marTop w:val="0"/>
              <w:marBottom w:val="0"/>
              <w:divBdr>
                <w:top w:val="none" w:sz="0" w:space="0" w:color="auto"/>
                <w:left w:val="none" w:sz="0" w:space="0" w:color="auto"/>
                <w:bottom w:val="none" w:sz="0" w:space="0" w:color="auto"/>
                <w:right w:val="none" w:sz="0" w:space="0" w:color="auto"/>
              </w:divBdr>
            </w:div>
            <w:div w:id="610169225">
              <w:marLeft w:val="0"/>
              <w:marRight w:val="0"/>
              <w:marTop w:val="0"/>
              <w:marBottom w:val="0"/>
              <w:divBdr>
                <w:top w:val="none" w:sz="0" w:space="0" w:color="auto"/>
                <w:left w:val="none" w:sz="0" w:space="0" w:color="auto"/>
                <w:bottom w:val="none" w:sz="0" w:space="0" w:color="auto"/>
                <w:right w:val="none" w:sz="0" w:space="0" w:color="auto"/>
              </w:divBdr>
            </w:div>
            <w:div w:id="1196432640">
              <w:marLeft w:val="0"/>
              <w:marRight w:val="0"/>
              <w:marTop w:val="0"/>
              <w:marBottom w:val="0"/>
              <w:divBdr>
                <w:top w:val="none" w:sz="0" w:space="0" w:color="auto"/>
                <w:left w:val="none" w:sz="0" w:space="0" w:color="auto"/>
                <w:bottom w:val="none" w:sz="0" w:space="0" w:color="auto"/>
                <w:right w:val="none" w:sz="0" w:space="0" w:color="auto"/>
              </w:divBdr>
            </w:div>
            <w:div w:id="281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3346">
      <w:bodyDiv w:val="1"/>
      <w:marLeft w:val="0"/>
      <w:marRight w:val="0"/>
      <w:marTop w:val="0"/>
      <w:marBottom w:val="0"/>
      <w:divBdr>
        <w:top w:val="none" w:sz="0" w:space="0" w:color="auto"/>
        <w:left w:val="none" w:sz="0" w:space="0" w:color="auto"/>
        <w:bottom w:val="none" w:sz="0" w:space="0" w:color="auto"/>
        <w:right w:val="none" w:sz="0" w:space="0" w:color="auto"/>
      </w:divBdr>
      <w:divsChild>
        <w:div w:id="1472945388">
          <w:marLeft w:val="0"/>
          <w:marRight w:val="0"/>
          <w:marTop w:val="0"/>
          <w:marBottom w:val="0"/>
          <w:divBdr>
            <w:top w:val="none" w:sz="0" w:space="0" w:color="auto"/>
            <w:left w:val="none" w:sz="0" w:space="0" w:color="auto"/>
            <w:bottom w:val="none" w:sz="0" w:space="0" w:color="auto"/>
            <w:right w:val="none" w:sz="0" w:space="0" w:color="auto"/>
          </w:divBdr>
          <w:divsChild>
            <w:div w:id="2144419360">
              <w:marLeft w:val="0"/>
              <w:marRight w:val="0"/>
              <w:marTop w:val="0"/>
              <w:marBottom w:val="0"/>
              <w:divBdr>
                <w:top w:val="none" w:sz="0" w:space="0" w:color="auto"/>
                <w:left w:val="none" w:sz="0" w:space="0" w:color="auto"/>
                <w:bottom w:val="none" w:sz="0" w:space="0" w:color="auto"/>
                <w:right w:val="none" w:sz="0" w:space="0" w:color="auto"/>
              </w:divBdr>
            </w:div>
            <w:div w:id="2019504112">
              <w:marLeft w:val="0"/>
              <w:marRight w:val="0"/>
              <w:marTop w:val="0"/>
              <w:marBottom w:val="0"/>
              <w:divBdr>
                <w:top w:val="none" w:sz="0" w:space="0" w:color="auto"/>
                <w:left w:val="none" w:sz="0" w:space="0" w:color="auto"/>
                <w:bottom w:val="none" w:sz="0" w:space="0" w:color="auto"/>
                <w:right w:val="none" w:sz="0" w:space="0" w:color="auto"/>
              </w:divBdr>
            </w:div>
            <w:div w:id="680471379">
              <w:marLeft w:val="0"/>
              <w:marRight w:val="0"/>
              <w:marTop w:val="0"/>
              <w:marBottom w:val="0"/>
              <w:divBdr>
                <w:top w:val="none" w:sz="0" w:space="0" w:color="auto"/>
                <w:left w:val="none" w:sz="0" w:space="0" w:color="auto"/>
                <w:bottom w:val="none" w:sz="0" w:space="0" w:color="auto"/>
                <w:right w:val="none" w:sz="0" w:space="0" w:color="auto"/>
              </w:divBdr>
            </w:div>
            <w:div w:id="600258875">
              <w:marLeft w:val="0"/>
              <w:marRight w:val="0"/>
              <w:marTop w:val="0"/>
              <w:marBottom w:val="0"/>
              <w:divBdr>
                <w:top w:val="none" w:sz="0" w:space="0" w:color="auto"/>
                <w:left w:val="none" w:sz="0" w:space="0" w:color="auto"/>
                <w:bottom w:val="none" w:sz="0" w:space="0" w:color="auto"/>
                <w:right w:val="none" w:sz="0" w:space="0" w:color="auto"/>
              </w:divBdr>
            </w:div>
            <w:div w:id="781732102">
              <w:marLeft w:val="0"/>
              <w:marRight w:val="0"/>
              <w:marTop w:val="0"/>
              <w:marBottom w:val="0"/>
              <w:divBdr>
                <w:top w:val="none" w:sz="0" w:space="0" w:color="auto"/>
                <w:left w:val="none" w:sz="0" w:space="0" w:color="auto"/>
                <w:bottom w:val="none" w:sz="0" w:space="0" w:color="auto"/>
                <w:right w:val="none" w:sz="0" w:space="0" w:color="auto"/>
              </w:divBdr>
            </w:div>
            <w:div w:id="173962722">
              <w:marLeft w:val="0"/>
              <w:marRight w:val="0"/>
              <w:marTop w:val="0"/>
              <w:marBottom w:val="0"/>
              <w:divBdr>
                <w:top w:val="none" w:sz="0" w:space="0" w:color="auto"/>
                <w:left w:val="none" w:sz="0" w:space="0" w:color="auto"/>
                <w:bottom w:val="none" w:sz="0" w:space="0" w:color="auto"/>
                <w:right w:val="none" w:sz="0" w:space="0" w:color="auto"/>
              </w:divBdr>
            </w:div>
            <w:div w:id="20321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8398">
      <w:bodyDiv w:val="1"/>
      <w:marLeft w:val="0"/>
      <w:marRight w:val="0"/>
      <w:marTop w:val="0"/>
      <w:marBottom w:val="0"/>
      <w:divBdr>
        <w:top w:val="none" w:sz="0" w:space="0" w:color="auto"/>
        <w:left w:val="none" w:sz="0" w:space="0" w:color="auto"/>
        <w:bottom w:val="none" w:sz="0" w:space="0" w:color="auto"/>
        <w:right w:val="none" w:sz="0" w:space="0" w:color="auto"/>
      </w:divBdr>
      <w:divsChild>
        <w:div w:id="1459255875">
          <w:marLeft w:val="0"/>
          <w:marRight w:val="0"/>
          <w:marTop w:val="0"/>
          <w:marBottom w:val="0"/>
          <w:divBdr>
            <w:top w:val="none" w:sz="0" w:space="0" w:color="auto"/>
            <w:left w:val="none" w:sz="0" w:space="0" w:color="auto"/>
            <w:bottom w:val="none" w:sz="0" w:space="0" w:color="auto"/>
            <w:right w:val="none" w:sz="0" w:space="0" w:color="auto"/>
          </w:divBdr>
          <w:divsChild>
            <w:div w:id="1200555781">
              <w:marLeft w:val="0"/>
              <w:marRight w:val="0"/>
              <w:marTop w:val="0"/>
              <w:marBottom w:val="0"/>
              <w:divBdr>
                <w:top w:val="none" w:sz="0" w:space="0" w:color="auto"/>
                <w:left w:val="none" w:sz="0" w:space="0" w:color="auto"/>
                <w:bottom w:val="none" w:sz="0" w:space="0" w:color="auto"/>
                <w:right w:val="none" w:sz="0" w:space="0" w:color="auto"/>
              </w:divBdr>
            </w:div>
            <w:div w:id="1396006297">
              <w:marLeft w:val="0"/>
              <w:marRight w:val="0"/>
              <w:marTop w:val="0"/>
              <w:marBottom w:val="0"/>
              <w:divBdr>
                <w:top w:val="none" w:sz="0" w:space="0" w:color="auto"/>
                <w:left w:val="none" w:sz="0" w:space="0" w:color="auto"/>
                <w:bottom w:val="none" w:sz="0" w:space="0" w:color="auto"/>
                <w:right w:val="none" w:sz="0" w:space="0" w:color="auto"/>
              </w:divBdr>
            </w:div>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6326744">
      <w:bodyDiv w:val="1"/>
      <w:marLeft w:val="0"/>
      <w:marRight w:val="0"/>
      <w:marTop w:val="0"/>
      <w:marBottom w:val="0"/>
      <w:divBdr>
        <w:top w:val="none" w:sz="0" w:space="0" w:color="auto"/>
        <w:left w:val="none" w:sz="0" w:space="0" w:color="auto"/>
        <w:bottom w:val="none" w:sz="0" w:space="0" w:color="auto"/>
        <w:right w:val="none" w:sz="0" w:space="0" w:color="auto"/>
      </w:divBdr>
      <w:divsChild>
        <w:div w:id="940988745">
          <w:marLeft w:val="0"/>
          <w:marRight w:val="0"/>
          <w:marTop w:val="0"/>
          <w:marBottom w:val="0"/>
          <w:divBdr>
            <w:top w:val="none" w:sz="0" w:space="0" w:color="auto"/>
            <w:left w:val="none" w:sz="0" w:space="0" w:color="auto"/>
            <w:bottom w:val="none" w:sz="0" w:space="0" w:color="auto"/>
            <w:right w:val="none" w:sz="0" w:space="0" w:color="auto"/>
          </w:divBdr>
          <w:divsChild>
            <w:div w:id="1482425605">
              <w:marLeft w:val="0"/>
              <w:marRight w:val="0"/>
              <w:marTop w:val="0"/>
              <w:marBottom w:val="0"/>
              <w:divBdr>
                <w:top w:val="none" w:sz="0" w:space="0" w:color="auto"/>
                <w:left w:val="none" w:sz="0" w:space="0" w:color="auto"/>
                <w:bottom w:val="none" w:sz="0" w:space="0" w:color="auto"/>
                <w:right w:val="none" w:sz="0" w:space="0" w:color="auto"/>
              </w:divBdr>
            </w:div>
            <w:div w:id="358050034">
              <w:marLeft w:val="0"/>
              <w:marRight w:val="0"/>
              <w:marTop w:val="0"/>
              <w:marBottom w:val="0"/>
              <w:divBdr>
                <w:top w:val="none" w:sz="0" w:space="0" w:color="auto"/>
                <w:left w:val="none" w:sz="0" w:space="0" w:color="auto"/>
                <w:bottom w:val="none" w:sz="0" w:space="0" w:color="auto"/>
                <w:right w:val="none" w:sz="0" w:space="0" w:color="auto"/>
              </w:divBdr>
            </w:div>
            <w:div w:id="7117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3104">
      <w:bodyDiv w:val="1"/>
      <w:marLeft w:val="0"/>
      <w:marRight w:val="0"/>
      <w:marTop w:val="0"/>
      <w:marBottom w:val="0"/>
      <w:divBdr>
        <w:top w:val="none" w:sz="0" w:space="0" w:color="auto"/>
        <w:left w:val="none" w:sz="0" w:space="0" w:color="auto"/>
        <w:bottom w:val="none" w:sz="0" w:space="0" w:color="auto"/>
        <w:right w:val="none" w:sz="0" w:space="0" w:color="auto"/>
      </w:divBdr>
      <w:divsChild>
        <w:div w:id="2081368670">
          <w:marLeft w:val="0"/>
          <w:marRight w:val="0"/>
          <w:marTop w:val="0"/>
          <w:marBottom w:val="0"/>
          <w:divBdr>
            <w:top w:val="none" w:sz="0" w:space="0" w:color="auto"/>
            <w:left w:val="none" w:sz="0" w:space="0" w:color="auto"/>
            <w:bottom w:val="none" w:sz="0" w:space="0" w:color="auto"/>
            <w:right w:val="none" w:sz="0" w:space="0" w:color="auto"/>
          </w:divBdr>
          <w:divsChild>
            <w:div w:id="627055841">
              <w:marLeft w:val="0"/>
              <w:marRight w:val="0"/>
              <w:marTop w:val="0"/>
              <w:marBottom w:val="0"/>
              <w:divBdr>
                <w:top w:val="none" w:sz="0" w:space="0" w:color="auto"/>
                <w:left w:val="none" w:sz="0" w:space="0" w:color="auto"/>
                <w:bottom w:val="none" w:sz="0" w:space="0" w:color="auto"/>
                <w:right w:val="none" w:sz="0" w:space="0" w:color="auto"/>
              </w:divBdr>
            </w:div>
            <w:div w:id="2023125487">
              <w:marLeft w:val="0"/>
              <w:marRight w:val="0"/>
              <w:marTop w:val="0"/>
              <w:marBottom w:val="0"/>
              <w:divBdr>
                <w:top w:val="none" w:sz="0" w:space="0" w:color="auto"/>
                <w:left w:val="none" w:sz="0" w:space="0" w:color="auto"/>
                <w:bottom w:val="none" w:sz="0" w:space="0" w:color="auto"/>
                <w:right w:val="none" w:sz="0" w:space="0" w:color="auto"/>
              </w:divBdr>
            </w:div>
            <w:div w:id="228922821">
              <w:marLeft w:val="0"/>
              <w:marRight w:val="0"/>
              <w:marTop w:val="0"/>
              <w:marBottom w:val="0"/>
              <w:divBdr>
                <w:top w:val="none" w:sz="0" w:space="0" w:color="auto"/>
                <w:left w:val="none" w:sz="0" w:space="0" w:color="auto"/>
                <w:bottom w:val="none" w:sz="0" w:space="0" w:color="auto"/>
                <w:right w:val="none" w:sz="0" w:space="0" w:color="auto"/>
              </w:divBdr>
            </w:div>
            <w:div w:id="1034035548">
              <w:marLeft w:val="0"/>
              <w:marRight w:val="0"/>
              <w:marTop w:val="0"/>
              <w:marBottom w:val="0"/>
              <w:divBdr>
                <w:top w:val="none" w:sz="0" w:space="0" w:color="auto"/>
                <w:left w:val="none" w:sz="0" w:space="0" w:color="auto"/>
                <w:bottom w:val="none" w:sz="0" w:space="0" w:color="auto"/>
                <w:right w:val="none" w:sz="0" w:space="0" w:color="auto"/>
              </w:divBdr>
            </w:div>
            <w:div w:id="1630622092">
              <w:marLeft w:val="0"/>
              <w:marRight w:val="0"/>
              <w:marTop w:val="0"/>
              <w:marBottom w:val="0"/>
              <w:divBdr>
                <w:top w:val="none" w:sz="0" w:space="0" w:color="auto"/>
                <w:left w:val="none" w:sz="0" w:space="0" w:color="auto"/>
                <w:bottom w:val="none" w:sz="0" w:space="0" w:color="auto"/>
                <w:right w:val="none" w:sz="0" w:space="0" w:color="auto"/>
              </w:divBdr>
            </w:div>
            <w:div w:id="44649586">
              <w:marLeft w:val="0"/>
              <w:marRight w:val="0"/>
              <w:marTop w:val="0"/>
              <w:marBottom w:val="0"/>
              <w:divBdr>
                <w:top w:val="none" w:sz="0" w:space="0" w:color="auto"/>
                <w:left w:val="none" w:sz="0" w:space="0" w:color="auto"/>
                <w:bottom w:val="none" w:sz="0" w:space="0" w:color="auto"/>
                <w:right w:val="none" w:sz="0" w:space="0" w:color="auto"/>
              </w:divBdr>
            </w:div>
            <w:div w:id="1174682285">
              <w:marLeft w:val="0"/>
              <w:marRight w:val="0"/>
              <w:marTop w:val="0"/>
              <w:marBottom w:val="0"/>
              <w:divBdr>
                <w:top w:val="none" w:sz="0" w:space="0" w:color="auto"/>
                <w:left w:val="none" w:sz="0" w:space="0" w:color="auto"/>
                <w:bottom w:val="none" w:sz="0" w:space="0" w:color="auto"/>
                <w:right w:val="none" w:sz="0" w:space="0" w:color="auto"/>
              </w:divBdr>
            </w:div>
            <w:div w:id="665204247">
              <w:marLeft w:val="0"/>
              <w:marRight w:val="0"/>
              <w:marTop w:val="0"/>
              <w:marBottom w:val="0"/>
              <w:divBdr>
                <w:top w:val="none" w:sz="0" w:space="0" w:color="auto"/>
                <w:left w:val="none" w:sz="0" w:space="0" w:color="auto"/>
                <w:bottom w:val="none" w:sz="0" w:space="0" w:color="auto"/>
                <w:right w:val="none" w:sz="0" w:space="0" w:color="auto"/>
              </w:divBdr>
            </w:div>
            <w:div w:id="986518768">
              <w:marLeft w:val="0"/>
              <w:marRight w:val="0"/>
              <w:marTop w:val="0"/>
              <w:marBottom w:val="0"/>
              <w:divBdr>
                <w:top w:val="none" w:sz="0" w:space="0" w:color="auto"/>
                <w:left w:val="none" w:sz="0" w:space="0" w:color="auto"/>
                <w:bottom w:val="none" w:sz="0" w:space="0" w:color="auto"/>
                <w:right w:val="none" w:sz="0" w:space="0" w:color="auto"/>
              </w:divBdr>
            </w:div>
            <w:div w:id="1499685233">
              <w:marLeft w:val="0"/>
              <w:marRight w:val="0"/>
              <w:marTop w:val="0"/>
              <w:marBottom w:val="0"/>
              <w:divBdr>
                <w:top w:val="none" w:sz="0" w:space="0" w:color="auto"/>
                <w:left w:val="none" w:sz="0" w:space="0" w:color="auto"/>
                <w:bottom w:val="none" w:sz="0" w:space="0" w:color="auto"/>
                <w:right w:val="none" w:sz="0" w:space="0" w:color="auto"/>
              </w:divBdr>
            </w:div>
            <w:div w:id="1660499521">
              <w:marLeft w:val="0"/>
              <w:marRight w:val="0"/>
              <w:marTop w:val="0"/>
              <w:marBottom w:val="0"/>
              <w:divBdr>
                <w:top w:val="none" w:sz="0" w:space="0" w:color="auto"/>
                <w:left w:val="none" w:sz="0" w:space="0" w:color="auto"/>
                <w:bottom w:val="none" w:sz="0" w:space="0" w:color="auto"/>
                <w:right w:val="none" w:sz="0" w:space="0" w:color="auto"/>
              </w:divBdr>
            </w:div>
            <w:div w:id="1793358486">
              <w:marLeft w:val="0"/>
              <w:marRight w:val="0"/>
              <w:marTop w:val="0"/>
              <w:marBottom w:val="0"/>
              <w:divBdr>
                <w:top w:val="none" w:sz="0" w:space="0" w:color="auto"/>
                <w:left w:val="none" w:sz="0" w:space="0" w:color="auto"/>
                <w:bottom w:val="none" w:sz="0" w:space="0" w:color="auto"/>
                <w:right w:val="none" w:sz="0" w:space="0" w:color="auto"/>
              </w:divBdr>
            </w:div>
            <w:div w:id="2046903257">
              <w:marLeft w:val="0"/>
              <w:marRight w:val="0"/>
              <w:marTop w:val="0"/>
              <w:marBottom w:val="0"/>
              <w:divBdr>
                <w:top w:val="none" w:sz="0" w:space="0" w:color="auto"/>
                <w:left w:val="none" w:sz="0" w:space="0" w:color="auto"/>
                <w:bottom w:val="none" w:sz="0" w:space="0" w:color="auto"/>
                <w:right w:val="none" w:sz="0" w:space="0" w:color="auto"/>
              </w:divBdr>
            </w:div>
            <w:div w:id="1917395906">
              <w:marLeft w:val="0"/>
              <w:marRight w:val="0"/>
              <w:marTop w:val="0"/>
              <w:marBottom w:val="0"/>
              <w:divBdr>
                <w:top w:val="none" w:sz="0" w:space="0" w:color="auto"/>
                <w:left w:val="none" w:sz="0" w:space="0" w:color="auto"/>
                <w:bottom w:val="none" w:sz="0" w:space="0" w:color="auto"/>
                <w:right w:val="none" w:sz="0" w:space="0" w:color="auto"/>
              </w:divBdr>
            </w:div>
            <w:div w:id="1384912076">
              <w:marLeft w:val="0"/>
              <w:marRight w:val="0"/>
              <w:marTop w:val="0"/>
              <w:marBottom w:val="0"/>
              <w:divBdr>
                <w:top w:val="none" w:sz="0" w:space="0" w:color="auto"/>
                <w:left w:val="none" w:sz="0" w:space="0" w:color="auto"/>
                <w:bottom w:val="none" w:sz="0" w:space="0" w:color="auto"/>
                <w:right w:val="none" w:sz="0" w:space="0" w:color="auto"/>
              </w:divBdr>
            </w:div>
            <w:div w:id="1891989289">
              <w:marLeft w:val="0"/>
              <w:marRight w:val="0"/>
              <w:marTop w:val="0"/>
              <w:marBottom w:val="0"/>
              <w:divBdr>
                <w:top w:val="none" w:sz="0" w:space="0" w:color="auto"/>
                <w:left w:val="none" w:sz="0" w:space="0" w:color="auto"/>
                <w:bottom w:val="none" w:sz="0" w:space="0" w:color="auto"/>
                <w:right w:val="none" w:sz="0" w:space="0" w:color="auto"/>
              </w:divBdr>
            </w:div>
            <w:div w:id="62141194">
              <w:marLeft w:val="0"/>
              <w:marRight w:val="0"/>
              <w:marTop w:val="0"/>
              <w:marBottom w:val="0"/>
              <w:divBdr>
                <w:top w:val="none" w:sz="0" w:space="0" w:color="auto"/>
                <w:left w:val="none" w:sz="0" w:space="0" w:color="auto"/>
                <w:bottom w:val="none" w:sz="0" w:space="0" w:color="auto"/>
                <w:right w:val="none" w:sz="0" w:space="0" w:color="auto"/>
              </w:divBdr>
            </w:div>
            <w:div w:id="622923077">
              <w:marLeft w:val="0"/>
              <w:marRight w:val="0"/>
              <w:marTop w:val="0"/>
              <w:marBottom w:val="0"/>
              <w:divBdr>
                <w:top w:val="none" w:sz="0" w:space="0" w:color="auto"/>
                <w:left w:val="none" w:sz="0" w:space="0" w:color="auto"/>
                <w:bottom w:val="none" w:sz="0" w:space="0" w:color="auto"/>
                <w:right w:val="none" w:sz="0" w:space="0" w:color="auto"/>
              </w:divBdr>
            </w:div>
            <w:div w:id="224462177">
              <w:marLeft w:val="0"/>
              <w:marRight w:val="0"/>
              <w:marTop w:val="0"/>
              <w:marBottom w:val="0"/>
              <w:divBdr>
                <w:top w:val="none" w:sz="0" w:space="0" w:color="auto"/>
                <w:left w:val="none" w:sz="0" w:space="0" w:color="auto"/>
                <w:bottom w:val="none" w:sz="0" w:space="0" w:color="auto"/>
                <w:right w:val="none" w:sz="0" w:space="0" w:color="auto"/>
              </w:divBdr>
            </w:div>
            <w:div w:id="1444232470">
              <w:marLeft w:val="0"/>
              <w:marRight w:val="0"/>
              <w:marTop w:val="0"/>
              <w:marBottom w:val="0"/>
              <w:divBdr>
                <w:top w:val="none" w:sz="0" w:space="0" w:color="auto"/>
                <w:left w:val="none" w:sz="0" w:space="0" w:color="auto"/>
                <w:bottom w:val="none" w:sz="0" w:space="0" w:color="auto"/>
                <w:right w:val="none" w:sz="0" w:space="0" w:color="auto"/>
              </w:divBdr>
            </w:div>
            <w:div w:id="209150036">
              <w:marLeft w:val="0"/>
              <w:marRight w:val="0"/>
              <w:marTop w:val="0"/>
              <w:marBottom w:val="0"/>
              <w:divBdr>
                <w:top w:val="none" w:sz="0" w:space="0" w:color="auto"/>
                <w:left w:val="none" w:sz="0" w:space="0" w:color="auto"/>
                <w:bottom w:val="none" w:sz="0" w:space="0" w:color="auto"/>
                <w:right w:val="none" w:sz="0" w:space="0" w:color="auto"/>
              </w:divBdr>
            </w:div>
            <w:div w:id="679312418">
              <w:marLeft w:val="0"/>
              <w:marRight w:val="0"/>
              <w:marTop w:val="0"/>
              <w:marBottom w:val="0"/>
              <w:divBdr>
                <w:top w:val="none" w:sz="0" w:space="0" w:color="auto"/>
                <w:left w:val="none" w:sz="0" w:space="0" w:color="auto"/>
                <w:bottom w:val="none" w:sz="0" w:space="0" w:color="auto"/>
                <w:right w:val="none" w:sz="0" w:space="0" w:color="auto"/>
              </w:divBdr>
            </w:div>
            <w:div w:id="1554272212">
              <w:marLeft w:val="0"/>
              <w:marRight w:val="0"/>
              <w:marTop w:val="0"/>
              <w:marBottom w:val="0"/>
              <w:divBdr>
                <w:top w:val="none" w:sz="0" w:space="0" w:color="auto"/>
                <w:left w:val="none" w:sz="0" w:space="0" w:color="auto"/>
                <w:bottom w:val="none" w:sz="0" w:space="0" w:color="auto"/>
                <w:right w:val="none" w:sz="0" w:space="0" w:color="auto"/>
              </w:divBdr>
            </w:div>
            <w:div w:id="654144757">
              <w:marLeft w:val="0"/>
              <w:marRight w:val="0"/>
              <w:marTop w:val="0"/>
              <w:marBottom w:val="0"/>
              <w:divBdr>
                <w:top w:val="none" w:sz="0" w:space="0" w:color="auto"/>
                <w:left w:val="none" w:sz="0" w:space="0" w:color="auto"/>
                <w:bottom w:val="none" w:sz="0" w:space="0" w:color="auto"/>
                <w:right w:val="none" w:sz="0" w:space="0" w:color="auto"/>
              </w:divBdr>
            </w:div>
            <w:div w:id="240022030">
              <w:marLeft w:val="0"/>
              <w:marRight w:val="0"/>
              <w:marTop w:val="0"/>
              <w:marBottom w:val="0"/>
              <w:divBdr>
                <w:top w:val="none" w:sz="0" w:space="0" w:color="auto"/>
                <w:left w:val="none" w:sz="0" w:space="0" w:color="auto"/>
                <w:bottom w:val="none" w:sz="0" w:space="0" w:color="auto"/>
                <w:right w:val="none" w:sz="0" w:space="0" w:color="auto"/>
              </w:divBdr>
            </w:div>
            <w:div w:id="994063297">
              <w:marLeft w:val="0"/>
              <w:marRight w:val="0"/>
              <w:marTop w:val="0"/>
              <w:marBottom w:val="0"/>
              <w:divBdr>
                <w:top w:val="none" w:sz="0" w:space="0" w:color="auto"/>
                <w:left w:val="none" w:sz="0" w:space="0" w:color="auto"/>
                <w:bottom w:val="none" w:sz="0" w:space="0" w:color="auto"/>
                <w:right w:val="none" w:sz="0" w:space="0" w:color="auto"/>
              </w:divBdr>
            </w:div>
            <w:div w:id="2105221921">
              <w:marLeft w:val="0"/>
              <w:marRight w:val="0"/>
              <w:marTop w:val="0"/>
              <w:marBottom w:val="0"/>
              <w:divBdr>
                <w:top w:val="none" w:sz="0" w:space="0" w:color="auto"/>
                <w:left w:val="none" w:sz="0" w:space="0" w:color="auto"/>
                <w:bottom w:val="none" w:sz="0" w:space="0" w:color="auto"/>
                <w:right w:val="none" w:sz="0" w:space="0" w:color="auto"/>
              </w:divBdr>
            </w:div>
            <w:div w:id="682362333">
              <w:marLeft w:val="0"/>
              <w:marRight w:val="0"/>
              <w:marTop w:val="0"/>
              <w:marBottom w:val="0"/>
              <w:divBdr>
                <w:top w:val="none" w:sz="0" w:space="0" w:color="auto"/>
                <w:left w:val="none" w:sz="0" w:space="0" w:color="auto"/>
                <w:bottom w:val="none" w:sz="0" w:space="0" w:color="auto"/>
                <w:right w:val="none" w:sz="0" w:space="0" w:color="auto"/>
              </w:divBdr>
            </w:div>
            <w:div w:id="1942176903">
              <w:marLeft w:val="0"/>
              <w:marRight w:val="0"/>
              <w:marTop w:val="0"/>
              <w:marBottom w:val="0"/>
              <w:divBdr>
                <w:top w:val="none" w:sz="0" w:space="0" w:color="auto"/>
                <w:left w:val="none" w:sz="0" w:space="0" w:color="auto"/>
                <w:bottom w:val="none" w:sz="0" w:space="0" w:color="auto"/>
                <w:right w:val="none" w:sz="0" w:space="0" w:color="auto"/>
              </w:divBdr>
            </w:div>
            <w:div w:id="19092433">
              <w:marLeft w:val="0"/>
              <w:marRight w:val="0"/>
              <w:marTop w:val="0"/>
              <w:marBottom w:val="0"/>
              <w:divBdr>
                <w:top w:val="none" w:sz="0" w:space="0" w:color="auto"/>
                <w:left w:val="none" w:sz="0" w:space="0" w:color="auto"/>
                <w:bottom w:val="none" w:sz="0" w:space="0" w:color="auto"/>
                <w:right w:val="none" w:sz="0" w:space="0" w:color="auto"/>
              </w:divBdr>
            </w:div>
            <w:div w:id="343559495">
              <w:marLeft w:val="0"/>
              <w:marRight w:val="0"/>
              <w:marTop w:val="0"/>
              <w:marBottom w:val="0"/>
              <w:divBdr>
                <w:top w:val="none" w:sz="0" w:space="0" w:color="auto"/>
                <w:left w:val="none" w:sz="0" w:space="0" w:color="auto"/>
                <w:bottom w:val="none" w:sz="0" w:space="0" w:color="auto"/>
                <w:right w:val="none" w:sz="0" w:space="0" w:color="auto"/>
              </w:divBdr>
            </w:div>
            <w:div w:id="791946933">
              <w:marLeft w:val="0"/>
              <w:marRight w:val="0"/>
              <w:marTop w:val="0"/>
              <w:marBottom w:val="0"/>
              <w:divBdr>
                <w:top w:val="none" w:sz="0" w:space="0" w:color="auto"/>
                <w:left w:val="none" w:sz="0" w:space="0" w:color="auto"/>
                <w:bottom w:val="none" w:sz="0" w:space="0" w:color="auto"/>
                <w:right w:val="none" w:sz="0" w:space="0" w:color="auto"/>
              </w:divBdr>
            </w:div>
            <w:div w:id="1864317427">
              <w:marLeft w:val="0"/>
              <w:marRight w:val="0"/>
              <w:marTop w:val="0"/>
              <w:marBottom w:val="0"/>
              <w:divBdr>
                <w:top w:val="none" w:sz="0" w:space="0" w:color="auto"/>
                <w:left w:val="none" w:sz="0" w:space="0" w:color="auto"/>
                <w:bottom w:val="none" w:sz="0" w:space="0" w:color="auto"/>
                <w:right w:val="none" w:sz="0" w:space="0" w:color="auto"/>
              </w:divBdr>
            </w:div>
            <w:div w:id="926304229">
              <w:marLeft w:val="0"/>
              <w:marRight w:val="0"/>
              <w:marTop w:val="0"/>
              <w:marBottom w:val="0"/>
              <w:divBdr>
                <w:top w:val="none" w:sz="0" w:space="0" w:color="auto"/>
                <w:left w:val="none" w:sz="0" w:space="0" w:color="auto"/>
                <w:bottom w:val="none" w:sz="0" w:space="0" w:color="auto"/>
                <w:right w:val="none" w:sz="0" w:space="0" w:color="auto"/>
              </w:divBdr>
            </w:div>
            <w:div w:id="9442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itbucket.org/kennyrnwilson/javascriptbasics/src/master/language-core/modules/es6/" TargetMode="External"/><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hyperlink" Target="https://code.visualstudio.com/docs/nodejs/nodejs-debuggi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Web/JavaScript/Reference/Global_Objects/Number" TargetMode="External"/><Relationship Id="rId24" Type="http://schemas.openxmlformats.org/officeDocument/2006/relationships/hyperlink" Target="https://developer.mozilla.org/en-US/docs/Web/JavaScript/Reference/Global_Objects/Object/defineProperty" TargetMode="External"/><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eloper.mozilla.org/en-US/docs/Web/JavaScript/Reference/Global_Objects/String" TargetMode="External"/><Relationship Id="rId36" Type="http://schemas.openxmlformats.org/officeDocument/2006/relationships/header" Target="header2.xml"/><Relationship Id="rId10" Type="http://schemas.openxmlformats.org/officeDocument/2006/relationships/hyperlink" Target="https://developer.mozilla.org/en-US/docs/Web/JavaScript/Reference/Global_Objects/String" TargetMode="Externa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bitbucket.org/kennyrnwilson/javascriptbasics/src/master/language-core/modules/multipleimports/" TargetMode="External"/><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mozilla.org/en-US/docs/Web/JavaScript/Reference/Global_Objects/Array" TargetMode="External"/><Relationship Id="rId17" Type="http://schemas.openxmlformats.org/officeDocument/2006/relationships/image" Target="media/image7.png"/><Relationship Id="rId25" Type="http://schemas.openxmlformats.org/officeDocument/2006/relationships/hyperlink" Target="https://bitbucket.org/kennyrnwilson/javascriptbasics/src/master/language-core/modules/es5/" TargetMode="External"/><Relationship Id="rId33" Type="http://schemas.openxmlformats.org/officeDocument/2006/relationships/image" Target="media/image18.png"/><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4754</TotalTime>
  <Pages>76</Pages>
  <Words>7242</Words>
  <Characters>41281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248</cp:revision>
  <cp:lastPrinted>2021-03-23T20:57:00Z</cp:lastPrinted>
  <dcterms:created xsi:type="dcterms:W3CDTF">2020-10-19T06:56:00Z</dcterms:created>
  <dcterms:modified xsi:type="dcterms:W3CDTF">2021-03-24T13:44:00Z</dcterms:modified>
</cp:coreProperties>
</file>